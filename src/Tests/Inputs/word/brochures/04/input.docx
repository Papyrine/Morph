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word/fontTable2.xml" ContentType="application/vnd.openxmlformats-officedocument.wordprocessingml.fontTable+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771" w:rsidRDefault="0043383C" w14:paraId="2C427D4F" w14:textId="69B41A03">
      <w:pPr>
        <w:spacing w:after="0"/>
        <w:rPr>
          <w:rFonts w:ascii="Arial" w:hAnsi="Arial"/>
          <w:sz w:val="20"/>
        </w:rPr>
      </w:pPr>
      <w:r>
        <w:rPr>
          <w:rFonts w:ascii="Arial" w:hAnsi="Arial"/>
          <w:noProof/>
          <w:sz w:val="20"/>
        </w:rPr>
        <mc:AlternateContent>
          <mc:Choice Requires="wpg">
            <w:drawing>
              <wp:anchor distT="0" distB="0" distL="114300" distR="114300" simplePos="0" relativeHeight="251696126" behindDoc="1" locked="0" layoutInCell="1" allowOverlap="1" wp14:editId="4985647F" wp14:anchorId="5649FC4B">
                <wp:simplePos x="0" y="0"/>
                <wp:positionH relativeFrom="page">
                  <wp:posOffset>3505200</wp:posOffset>
                </wp:positionH>
                <wp:positionV relativeFrom="page">
                  <wp:posOffset>0</wp:posOffset>
                </wp:positionV>
                <wp:extent cx="6552000" cy="7772400"/>
                <wp:effectExtent l="0" t="0" r="1270" b="0"/>
                <wp:wrapNone/>
                <wp:docPr id="19" name="Group 19" descr="Decorative backgrounds group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52000" cy="7772400"/>
                          <a:chOff x="0" y="0"/>
                          <a:chExt cx="6551488" cy="7773705"/>
                        </a:xfrm>
                      </wpg:grpSpPr>
                      <wps:wsp>
                        <wps:cNvPr id="6" name="Freeform 9"/>
                        <wps:cNvSpPr>
                          <a:spLocks/>
                        </wps:cNvSpPr>
                        <wps:spPr bwMode="auto">
                          <a:xfrm>
                            <a:off x="0" y="3310758"/>
                            <a:ext cx="6551488" cy="4454003"/>
                          </a:xfrm>
                          <a:custGeom>
                            <a:avLst/>
                            <a:gdLst>
                              <a:gd name="T0" fmla="*/ 15840 w 15840"/>
                              <a:gd name="T1" fmla="+- 0 6120 5227"/>
                              <a:gd name="T2" fmla="*/ 6120 h 7013"/>
                              <a:gd name="T3" fmla="*/ 10310 w 15840"/>
                              <a:gd name="T4" fmla="+- 0 5227 5227"/>
                              <a:gd name="T5" fmla="*/ 5227 h 7013"/>
                              <a:gd name="T6" fmla="*/ 5530 w 15840"/>
                              <a:gd name="T7" fmla="+- 0 5947 5227"/>
                              <a:gd name="T8" fmla="*/ 5947 h 7013"/>
                              <a:gd name="T9" fmla="*/ 5530 w 15840"/>
                              <a:gd name="T10" fmla="+- 0 5717 5227"/>
                              <a:gd name="T11" fmla="*/ 5717 h 7013"/>
                              <a:gd name="T12" fmla="*/ 0 w 15840"/>
                              <a:gd name="T13" fmla="+- 0 5717 5227"/>
                              <a:gd name="T14" fmla="*/ 5717 h 7013"/>
                              <a:gd name="T15" fmla="*/ 0 w 15840"/>
                              <a:gd name="T16" fmla="+- 0 12240 5227"/>
                              <a:gd name="T17" fmla="*/ 12240 h 7013"/>
                              <a:gd name="T18" fmla="*/ 5530 w 15840"/>
                              <a:gd name="T19" fmla="+- 0 12240 5227"/>
                              <a:gd name="T20" fmla="*/ 12240 h 7013"/>
                              <a:gd name="T21" fmla="*/ 5530 w 15840"/>
                              <a:gd name="T22" fmla="+- 0 12067 5227"/>
                              <a:gd name="T23" fmla="*/ 12067 h 7013"/>
                              <a:gd name="T24" fmla="*/ 10310 w 15840"/>
                              <a:gd name="T25" fmla="+- 0 12067 5227"/>
                              <a:gd name="T26" fmla="*/ 12067 h 7013"/>
                              <a:gd name="T27" fmla="*/ 10310 w 15840"/>
                              <a:gd name="T28" fmla="+- 0 12240 5227"/>
                              <a:gd name="T29" fmla="*/ 12240 h 7013"/>
                              <a:gd name="T30" fmla="*/ 15840 w 15840"/>
                              <a:gd name="T31" fmla="+- 0 12240 5227"/>
                              <a:gd name="T32" fmla="*/ 12240 h 7013"/>
                              <a:gd name="T33" fmla="*/ 15840 w 15840"/>
                              <a:gd name="T34" fmla="+- 0 6120 5227"/>
                              <a:gd name="T35" fmla="*/ 6120 h 7013"/>
                              <a:gd name="connsiteX0" fmla="*/ 10000 w 10000"/>
                              <a:gd name="connsiteY0" fmla="*/ 1273 h 10000"/>
                              <a:gd name="connsiteX1" fmla="*/ 6509 w 10000"/>
                              <a:gd name="connsiteY1" fmla="*/ 0 h 10000"/>
                              <a:gd name="connsiteX2" fmla="*/ 3491 w 10000"/>
                              <a:gd name="connsiteY2" fmla="*/ 1027 h 10000"/>
                              <a:gd name="connsiteX3" fmla="*/ 3491 w 10000"/>
                              <a:gd name="connsiteY3" fmla="*/ 699 h 10000"/>
                              <a:gd name="connsiteX4" fmla="*/ 0 w 10000"/>
                              <a:gd name="connsiteY4" fmla="*/ 10000 h 10000"/>
                              <a:gd name="connsiteX5" fmla="*/ 3491 w 10000"/>
                              <a:gd name="connsiteY5" fmla="*/ 10000 h 10000"/>
                              <a:gd name="connsiteX6" fmla="*/ 3491 w 10000"/>
                              <a:gd name="connsiteY6" fmla="*/ 9753 h 10000"/>
                              <a:gd name="connsiteX7" fmla="*/ 6509 w 10000"/>
                              <a:gd name="connsiteY7" fmla="*/ 9753 h 10000"/>
                              <a:gd name="connsiteX8" fmla="*/ 6509 w 10000"/>
                              <a:gd name="connsiteY8" fmla="*/ 10000 h 10000"/>
                              <a:gd name="connsiteX9" fmla="*/ 10000 w 10000"/>
                              <a:gd name="connsiteY9" fmla="*/ 10000 h 10000"/>
                              <a:gd name="connsiteX10" fmla="*/ 10000 w 10000"/>
                              <a:gd name="connsiteY10" fmla="*/ 1273 h 10000"/>
                              <a:gd name="connsiteX0" fmla="*/ 10000 w 10000"/>
                              <a:gd name="connsiteY0" fmla="*/ 1273 h 10000"/>
                              <a:gd name="connsiteX1" fmla="*/ 6509 w 10000"/>
                              <a:gd name="connsiteY1" fmla="*/ 0 h 10000"/>
                              <a:gd name="connsiteX2" fmla="*/ 3491 w 10000"/>
                              <a:gd name="connsiteY2" fmla="*/ 1027 h 10000"/>
                              <a:gd name="connsiteX3" fmla="*/ 0 w 10000"/>
                              <a:gd name="connsiteY3" fmla="*/ 10000 h 10000"/>
                              <a:gd name="connsiteX4" fmla="*/ 3491 w 10000"/>
                              <a:gd name="connsiteY4" fmla="*/ 10000 h 10000"/>
                              <a:gd name="connsiteX5" fmla="*/ 3491 w 10000"/>
                              <a:gd name="connsiteY5" fmla="*/ 9753 h 10000"/>
                              <a:gd name="connsiteX6" fmla="*/ 6509 w 10000"/>
                              <a:gd name="connsiteY6" fmla="*/ 9753 h 10000"/>
                              <a:gd name="connsiteX7" fmla="*/ 6509 w 10000"/>
                              <a:gd name="connsiteY7" fmla="*/ 10000 h 10000"/>
                              <a:gd name="connsiteX8" fmla="*/ 10000 w 10000"/>
                              <a:gd name="connsiteY8" fmla="*/ 10000 h 10000"/>
                              <a:gd name="connsiteX9" fmla="*/ 10000 w 10000"/>
                              <a:gd name="connsiteY9" fmla="*/ 1273 h 10000"/>
                              <a:gd name="connsiteX0" fmla="*/ 10000 w 10000"/>
                              <a:gd name="connsiteY0" fmla="*/ 1273 h 10000"/>
                              <a:gd name="connsiteX1" fmla="*/ 6509 w 10000"/>
                              <a:gd name="connsiteY1" fmla="*/ 0 h 10000"/>
                              <a:gd name="connsiteX2" fmla="*/ 3491 w 10000"/>
                              <a:gd name="connsiteY2" fmla="*/ 1027 h 10000"/>
                              <a:gd name="connsiteX3" fmla="*/ 0 w 10000"/>
                              <a:gd name="connsiteY3" fmla="*/ 10000 h 10000"/>
                              <a:gd name="connsiteX4" fmla="*/ 3491 w 10000"/>
                              <a:gd name="connsiteY4" fmla="*/ 10000 h 10000"/>
                              <a:gd name="connsiteX5" fmla="*/ 3491 w 10000"/>
                              <a:gd name="connsiteY5" fmla="*/ 9753 h 10000"/>
                              <a:gd name="connsiteX6" fmla="*/ 6509 w 10000"/>
                              <a:gd name="connsiteY6" fmla="*/ 9753 h 10000"/>
                              <a:gd name="connsiteX7" fmla="*/ 6509 w 10000"/>
                              <a:gd name="connsiteY7" fmla="*/ 10000 h 10000"/>
                              <a:gd name="connsiteX8" fmla="*/ 10000 w 10000"/>
                              <a:gd name="connsiteY8" fmla="*/ 10000 h 10000"/>
                              <a:gd name="connsiteX9" fmla="*/ 10000 w 10000"/>
                              <a:gd name="connsiteY9" fmla="*/ 1273 h 10000"/>
                              <a:gd name="connsiteX10" fmla="*/ 10000 w 10000"/>
                              <a:gd name="connsiteY10" fmla="*/ 1273 h 10000"/>
                              <a:gd name="connsiteX0" fmla="*/ 6509 w 6509"/>
                              <a:gd name="connsiteY0" fmla="*/ 1273 h 10000"/>
                              <a:gd name="connsiteX1" fmla="*/ 3018 w 6509"/>
                              <a:gd name="connsiteY1" fmla="*/ 0 h 10000"/>
                              <a:gd name="connsiteX2" fmla="*/ 0 w 6509"/>
                              <a:gd name="connsiteY2" fmla="*/ 1027 h 10000"/>
                              <a:gd name="connsiteX3" fmla="*/ 0 w 6509"/>
                              <a:gd name="connsiteY3" fmla="*/ 10000 h 10000"/>
                              <a:gd name="connsiteX4" fmla="*/ 0 w 6509"/>
                              <a:gd name="connsiteY4" fmla="*/ 9753 h 10000"/>
                              <a:gd name="connsiteX5" fmla="*/ 3018 w 6509"/>
                              <a:gd name="connsiteY5" fmla="*/ 9753 h 10000"/>
                              <a:gd name="connsiteX6" fmla="*/ 3018 w 6509"/>
                              <a:gd name="connsiteY6" fmla="*/ 10000 h 10000"/>
                              <a:gd name="connsiteX7" fmla="*/ 6509 w 6509"/>
                              <a:gd name="connsiteY7" fmla="*/ 10000 h 10000"/>
                              <a:gd name="connsiteX8" fmla="*/ 6509 w 6509"/>
                              <a:gd name="connsiteY8" fmla="*/ 1273 h 10000"/>
                              <a:gd name="connsiteX9" fmla="*/ 6509 w 6509"/>
                              <a:gd name="connsiteY9" fmla="*/ 1273 h 10000"/>
                              <a:gd name="connsiteX0" fmla="*/ 10000 w 10000"/>
                              <a:gd name="connsiteY0" fmla="*/ 1273 h 10000"/>
                              <a:gd name="connsiteX1" fmla="*/ 4637 w 10000"/>
                              <a:gd name="connsiteY1" fmla="*/ 0 h 10000"/>
                              <a:gd name="connsiteX2" fmla="*/ 0 w 10000"/>
                              <a:gd name="connsiteY2" fmla="*/ 1027 h 10000"/>
                              <a:gd name="connsiteX3" fmla="*/ 0 w 10000"/>
                              <a:gd name="connsiteY3" fmla="*/ 10000 h 10000"/>
                              <a:gd name="connsiteX4" fmla="*/ 4637 w 10000"/>
                              <a:gd name="connsiteY4" fmla="*/ 9753 h 10000"/>
                              <a:gd name="connsiteX5" fmla="*/ 4637 w 10000"/>
                              <a:gd name="connsiteY5" fmla="*/ 10000 h 10000"/>
                              <a:gd name="connsiteX6" fmla="*/ 10000 w 10000"/>
                              <a:gd name="connsiteY6" fmla="*/ 10000 h 10000"/>
                              <a:gd name="connsiteX7" fmla="*/ 10000 w 10000"/>
                              <a:gd name="connsiteY7" fmla="*/ 1273 h 10000"/>
                              <a:gd name="connsiteX8" fmla="*/ 10000 w 10000"/>
                              <a:gd name="connsiteY8" fmla="*/ 1273 h 10000"/>
                              <a:gd name="connsiteX0" fmla="*/ 10000 w 10000"/>
                              <a:gd name="connsiteY0" fmla="*/ 1273 h 10000"/>
                              <a:gd name="connsiteX1" fmla="*/ 4637 w 10000"/>
                              <a:gd name="connsiteY1" fmla="*/ 0 h 10000"/>
                              <a:gd name="connsiteX2" fmla="*/ 0 w 10000"/>
                              <a:gd name="connsiteY2" fmla="*/ 1027 h 10000"/>
                              <a:gd name="connsiteX3" fmla="*/ 0 w 10000"/>
                              <a:gd name="connsiteY3" fmla="*/ 10000 h 10000"/>
                              <a:gd name="connsiteX4" fmla="*/ 4637 w 10000"/>
                              <a:gd name="connsiteY4" fmla="*/ 10000 h 10000"/>
                              <a:gd name="connsiteX5" fmla="*/ 10000 w 10000"/>
                              <a:gd name="connsiteY5" fmla="*/ 10000 h 10000"/>
                              <a:gd name="connsiteX6" fmla="*/ 10000 w 10000"/>
                              <a:gd name="connsiteY6" fmla="*/ 1273 h 10000"/>
                              <a:gd name="connsiteX7" fmla="*/ 10000 w 10000"/>
                              <a:gd name="connsiteY7" fmla="*/ 1273 h 10000"/>
                              <a:gd name="connsiteX0" fmla="*/ 10000 w 10000"/>
                              <a:gd name="connsiteY0" fmla="*/ 1273 h 10000"/>
                              <a:gd name="connsiteX1" fmla="*/ 4637 w 10000"/>
                              <a:gd name="connsiteY1" fmla="*/ 0 h 10000"/>
                              <a:gd name="connsiteX2" fmla="*/ 0 w 10000"/>
                              <a:gd name="connsiteY2" fmla="*/ 1027 h 10000"/>
                              <a:gd name="connsiteX3" fmla="*/ 0 w 10000"/>
                              <a:gd name="connsiteY3" fmla="*/ 10000 h 10000"/>
                              <a:gd name="connsiteX4" fmla="*/ 10000 w 10000"/>
                              <a:gd name="connsiteY4" fmla="*/ 10000 h 10000"/>
                              <a:gd name="connsiteX5" fmla="*/ 10000 w 10000"/>
                              <a:gd name="connsiteY5" fmla="*/ 1273 h 10000"/>
                              <a:gd name="connsiteX6" fmla="*/ 10000 w 10000"/>
                              <a:gd name="connsiteY6" fmla="*/ 1273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10000" y="1273"/>
                                </a:moveTo>
                                <a:lnTo>
                                  <a:pt x="4637" y="0"/>
                                </a:lnTo>
                                <a:lnTo>
                                  <a:pt x="0" y="1027"/>
                                </a:lnTo>
                                <a:lnTo>
                                  <a:pt x="0" y="10000"/>
                                </a:lnTo>
                                <a:lnTo>
                                  <a:pt x="10000" y="10000"/>
                                </a:lnTo>
                                <a:lnTo>
                                  <a:pt x="10000" y="1273"/>
                                </a:lnTo>
                                <a:lnTo>
                                  <a:pt x="10000" y="1273"/>
                                </a:lnTo>
                                <a:close/>
                              </a:path>
                            </a:pathLst>
                          </a:custGeom>
                          <a:solidFill>
                            <a:schemeClr val="tx2"/>
                          </a:solidFill>
                          <a:ln>
                            <a:noFill/>
                          </a:ln>
                        </wps:spPr>
                        <wps:bodyPr rot="0" vert="horz" wrap="square" lIns="91440" tIns="45720" rIns="91440" bIns="45720" anchor="t" anchorCtr="0" upright="1">
                          <a:noAutofit/>
                        </wps:bodyPr>
                      </wps:wsp>
                      <wps:wsp>
                        <wps:cNvPr id="9" name="Freeform 12"/>
                        <wps:cNvSpPr>
                          <a:spLocks/>
                        </wps:cNvSpPr>
                        <wps:spPr bwMode="auto">
                          <a:xfrm>
                            <a:off x="0" y="0"/>
                            <a:ext cx="3033271" cy="7773705"/>
                          </a:xfrm>
                          <a:custGeom>
                            <a:avLst/>
                            <a:gdLst>
                              <a:gd name="T0" fmla="*/ 5530 w 10311"/>
                              <a:gd name="T1" fmla="*/ 0 h 12240"/>
                              <a:gd name="T2" fmla="*/ 0 w 10311"/>
                              <a:gd name="T3" fmla="*/ 0 h 12240"/>
                              <a:gd name="T4" fmla="*/ 0 w 10311"/>
                              <a:gd name="T5" fmla="*/ 6718 h 12240"/>
                              <a:gd name="T6" fmla="*/ 5530 w 10311"/>
                              <a:gd name="T7" fmla="*/ 5940 h 12240"/>
                              <a:gd name="T8" fmla="*/ 5530 w 10311"/>
                              <a:gd name="T9" fmla="*/ 0 h 12240"/>
                              <a:gd name="T10" fmla="*/ 10310 w 10311"/>
                              <a:gd name="T11" fmla="*/ 5400 h 12240"/>
                              <a:gd name="T12" fmla="*/ 5530 w 10311"/>
                              <a:gd name="T13" fmla="*/ 6120 h 12240"/>
                              <a:gd name="T14" fmla="*/ 5530 w 10311"/>
                              <a:gd name="T15" fmla="*/ 12240 h 12240"/>
                              <a:gd name="T16" fmla="*/ 10310 w 10311"/>
                              <a:gd name="T17" fmla="*/ 12240 h 12240"/>
                              <a:gd name="T18" fmla="*/ 10310 w 10311"/>
                              <a:gd name="T19" fmla="*/ 5400 h 12240"/>
                              <a:gd name="connsiteX0" fmla="*/ 5530 w 10310"/>
                              <a:gd name="connsiteY0" fmla="*/ 0 h 12240"/>
                              <a:gd name="connsiteX1" fmla="*/ 711 w 10310"/>
                              <a:gd name="connsiteY1" fmla="*/ 788 h 12240"/>
                              <a:gd name="connsiteX2" fmla="*/ 0 w 10310"/>
                              <a:gd name="connsiteY2" fmla="*/ 6718 h 12240"/>
                              <a:gd name="connsiteX3" fmla="*/ 5530 w 10310"/>
                              <a:gd name="connsiteY3" fmla="*/ 5940 h 12240"/>
                              <a:gd name="connsiteX4" fmla="*/ 5530 w 10310"/>
                              <a:gd name="connsiteY4" fmla="*/ 0 h 12240"/>
                              <a:gd name="connsiteX5" fmla="*/ 10310 w 10310"/>
                              <a:gd name="connsiteY5" fmla="*/ 5400 h 12240"/>
                              <a:gd name="connsiteX6" fmla="*/ 5530 w 10310"/>
                              <a:gd name="connsiteY6" fmla="*/ 6120 h 12240"/>
                              <a:gd name="connsiteX7" fmla="*/ 5530 w 10310"/>
                              <a:gd name="connsiteY7" fmla="*/ 12240 h 12240"/>
                              <a:gd name="connsiteX8" fmla="*/ 10310 w 10310"/>
                              <a:gd name="connsiteY8" fmla="*/ 12240 h 12240"/>
                              <a:gd name="connsiteX9" fmla="*/ 10310 w 10310"/>
                              <a:gd name="connsiteY9" fmla="*/ 5400 h 12240"/>
                              <a:gd name="connsiteX0" fmla="*/ 5530 w 10310"/>
                              <a:gd name="connsiteY0" fmla="*/ 0 h 12240"/>
                              <a:gd name="connsiteX1" fmla="*/ 0 w 10310"/>
                              <a:gd name="connsiteY1" fmla="*/ 6718 h 12240"/>
                              <a:gd name="connsiteX2" fmla="*/ 5530 w 10310"/>
                              <a:gd name="connsiteY2" fmla="*/ 5940 h 12240"/>
                              <a:gd name="connsiteX3" fmla="*/ 5530 w 10310"/>
                              <a:gd name="connsiteY3" fmla="*/ 0 h 12240"/>
                              <a:gd name="connsiteX4" fmla="*/ 10310 w 10310"/>
                              <a:gd name="connsiteY4" fmla="*/ 5400 h 12240"/>
                              <a:gd name="connsiteX5" fmla="*/ 5530 w 10310"/>
                              <a:gd name="connsiteY5" fmla="*/ 6120 h 12240"/>
                              <a:gd name="connsiteX6" fmla="*/ 5530 w 10310"/>
                              <a:gd name="connsiteY6" fmla="*/ 12240 h 12240"/>
                              <a:gd name="connsiteX7" fmla="*/ 10310 w 10310"/>
                              <a:gd name="connsiteY7" fmla="*/ 12240 h 12240"/>
                              <a:gd name="connsiteX8" fmla="*/ 10310 w 10310"/>
                              <a:gd name="connsiteY8" fmla="*/ 5400 h 12240"/>
                              <a:gd name="connsiteX0" fmla="*/ 0 w 4780"/>
                              <a:gd name="connsiteY0" fmla="*/ 0 h 12240"/>
                              <a:gd name="connsiteX1" fmla="*/ 0 w 4780"/>
                              <a:gd name="connsiteY1" fmla="*/ 5940 h 12240"/>
                              <a:gd name="connsiteX2" fmla="*/ 0 w 4780"/>
                              <a:gd name="connsiteY2" fmla="*/ 0 h 12240"/>
                              <a:gd name="connsiteX3" fmla="*/ 4780 w 4780"/>
                              <a:gd name="connsiteY3" fmla="*/ 5400 h 12240"/>
                              <a:gd name="connsiteX4" fmla="*/ 0 w 4780"/>
                              <a:gd name="connsiteY4" fmla="*/ 6120 h 12240"/>
                              <a:gd name="connsiteX5" fmla="*/ 0 w 4780"/>
                              <a:gd name="connsiteY5" fmla="*/ 12240 h 12240"/>
                              <a:gd name="connsiteX6" fmla="*/ 4780 w 4780"/>
                              <a:gd name="connsiteY6" fmla="*/ 12240 h 12240"/>
                              <a:gd name="connsiteX7" fmla="*/ 4780 w 4780"/>
                              <a:gd name="connsiteY7" fmla="*/ 5400 h 12240"/>
                              <a:gd name="connsiteX0" fmla="*/ 0 w 10000"/>
                              <a:gd name="connsiteY0" fmla="*/ 0 h 10000"/>
                              <a:gd name="connsiteX1" fmla="*/ 0 w 10000"/>
                              <a:gd name="connsiteY1" fmla="*/ 0 h 10000"/>
                              <a:gd name="connsiteX2" fmla="*/ 10000 w 10000"/>
                              <a:gd name="connsiteY2" fmla="*/ 4412 h 10000"/>
                              <a:gd name="connsiteX3" fmla="*/ 0 w 10000"/>
                              <a:gd name="connsiteY3" fmla="*/ 5000 h 10000"/>
                              <a:gd name="connsiteX4" fmla="*/ 0 w 10000"/>
                              <a:gd name="connsiteY4" fmla="*/ 10000 h 10000"/>
                              <a:gd name="connsiteX5" fmla="*/ 10000 w 10000"/>
                              <a:gd name="connsiteY5" fmla="*/ 10000 h 10000"/>
                              <a:gd name="connsiteX6" fmla="*/ 10000 w 10000"/>
                              <a:gd name="connsiteY6" fmla="*/ 4412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0"/>
                                </a:moveTo>
                                <a:lnTo>
                                  <a:pt x="0" y="0"/>
                                </a:lnTo>
                                <a:moveTo>
                                  <a:pt x="10000" y="4412"/>
                                </a:moveTo>
                                <a:lnTo>
                                  <a:pt x="0" y="5000"/>
                                </a:lnTo>
                                <a:lnTo>
                                  <a:pt x="0" y="10000"/>
                                </a:lnTo>
                                <a:lnTo>
                                  <a:pt x="10000" y="10000"/>
                                </a:lnTo>
                                <a:lnTo>
                                  <a:pt x="10000" y="4412"/>
                                </a:lnTo>
                              </a:path>
                            </a:pathLst>
                          </a:custGeom>
                          <a:solidFill>
                            <a:schemeClr val="bg2"/>
                          </a:solidFill>
                          <a:ln>
                            <a:noFill/>
                          </a:ln>
                        </wps:spPr>
                        <wps:txbx>
                          <w:txbxContent>
                            <w:p w:rsidR="00133771" w:rsidP="00133771" w:rsidRDefault="00133771" w14:paraId="1EC9B2E5" w14:textId="77777777">
                              <w:pPr>
                                <w:jc w:val="center"/>
                              </w:pPr>
                            </w:p>
                          </w:txbxContent>
                        </wps:txbx>
                        <wps:bodyPr rot="0" vert="horz" wrap="square" lIns="91440" tIns="45720" rIns="91440" bIns="45720" anchor="t" anchorCtr="0" upright="1">
                          <a:noAutofit/>
                        </wps:bodyPr>
                      </wps:wsp>
                    </wpg:wgp>
                  </a:graphicData>
                </a:graphic>
              </wp:anchor>
            </w:drawing>
          </mc:Choice>
          <mc:Fallback>
            <w:pict>
              <v:group id="Group 19" style="position:absolute;margin-left:276pt;margin-top:0;width:515.9pt;height:612pt;z-index:-251620354;mso-position-horizontal-relative:page;mso-position-vertical-relative:page" alt="Decorative backgrounds group1" coordsize="65514,7773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pT5wgAAEk8AAAOAAAAZHJzL2Uyb0RvYy54bWzsW9tu20YQfS/QfyD42CIRbxItIXYQJE1Q&#10;IG0DJAXsR4qiLghFsiRtKf36ziy5q1nxsuO4MVrEL6ZknrnszJzd5XL04uVxn1p3SVnt8uzSdp87&#10;tpVkcb7aZZtL+89Pb59d2FZVR9kqSvMsubS/JJX98urHH14cikXi5ds8XSWlBUqyanEoLu1tXReL&#10;yaSKt8k+qp7nRZLBzXVe7qMavpabyaqMDqB9n048x5lNDnm5Kso8TqoK/vumuWlfCf3rdRLXf6zX&#10;VVJb6aUNvtXibyn+LvHv5OpFtNiUUbHdxa0b0Vd4sY92GRhVqt5EdWTdlruOqv0uLvMqX9fP43w/&#10;ydfrXZyIMcBoXOdsNO/K/LYQY9ksDptChQlCexanr1Yb/373obR2K8jd3LayaA85EmYt/L5KqhiC&#10;9SaJ8zKqd3eJtYzizxtwK1tVFl4LF0N4KDYL0PSuLD4WH8omDvDxfR5/rqwsf72Nsk3yqiogHWAI&#10;JSbnIvh9c5I/rss96oEIWUeRri8qXcmxtmL452w6hRKArMZwLwxDL4AvIqHxFrLekYu3v5wk3eAC&#10;SrOV9ENnKryKFo1h4Z5y51BAcVan+FcPi//HbVQkIq0VRq2N/0yG/22ZJFjw1rwJrQDJuFZNUJsI&#10;kjvoYgWxt5aH3/IVJDG6rXNRkb2R9H3XCacXTbRIPE9RCYIphNPXohIt4tuqfpfkIjXR3fuqFuHe&#10;rOCTyPqqLaFPkJX1PgUq/TSx3OlF4FiH5tqY3CigK4E/P7Mca+Z6jjX1vPAc5kkY6BOgrRU6rnAP&#10;SKe0+QTmOjDIIbOBBAqzaLHX7FTCwKwA9ZuF3KnRTqf+oNVQ4hqr86DfKhTmSR2C+q0CQU+wEauu&#10;SkZjNnT7zboqFzhaRPXbdWkyBscKyWndM1hVqTBYpbkYtqpSIay6HkwKvZl1VS7AbAMbGK2WjbEw&#10;q3wYTHsqHwbTnpaQEdOeykhr2pn1p9hTSRGmEdY/ao9mZZRJnsqLybZKjcm2lpoxFnsqN6aQq9wY&#10;Qu5ruRmbuHyVHINtXyXHZFtLzqhtlR1he3DW9FVuwPTwtBnnWVbt6uRaGzwsrYJmeD2bjqXAjSbg&#10;hT5UkzuCv1YxQ3+mzhyn5xH8DcU7JuU0zn4wd03KKd51YAUwOE/Tw9FP8bP53KRe5RRiYww8BYsI&#10;mrTTSuA4T/EsA5TdHAMUPw+nxtKhkwKndCieo19NJczSpHhWgLQpCIveVJ9dAUOBnhZ6GEPjk4lf&#10;9yWwhucMQhP4nmYIY3rp9MAqIMp5DsMonmWAcp5jgOI5FKOU51CY4jn6KeU5+imeFaAu5w386goY&#10;KNzlvMGCJsDgl8bHJwI3Jx5yP3NNOflEYPlYrcJDCckhGMU/EVg7IZExvbkvgR95kW/TjJdv8RDg&#10;O+4F7IPG1H/1MwASeEzxQ/b/Jt10ImEtLXSxNimnWA6t6DrNCDiFc9RTljPUUzgrNHSZZpQjhbP0&#10;00WaoZ/CXcaKSwnOUE/hHPWPuqAHMz80PbY8iK8iYUMTzUMJO6r8QYzlxOUhrOXop7Rl1X2XiIa9&#10;ZlfAsJvtUtFgQRNgcEvjImc3qwkwDDyxa+js7xH3ypzqp+xiVX+XLoba7AoYqr9LF4MFTYBRnBpb&#10;ONWvCTAMPFX/f6D6m2o2lM4jlz+jdrRi5hSnJnBmYIIveduXzNFWvneOj1n7P/hkQY8BtgjgU1aR&#10;V/j2Xz5j4XsNaBGQX+GtBb4/h7fZxwzRBmHYz1Dhpn2BKwxbFirs3csybEmosHwZz3MbKoIKB/ey&#10;DHMdFZbNETzLkEgqPKOWm6i3WSuhHwQbc1LRmFPbFvSalLYFjTlLlIE8RjUmW360DtA9gqVkW1v5&#10;Ce/t87vkUy5QNea9xYATuIFuzZ9AaUbBuLgIh2VVyNvyWgidTQnha6JWn7wtrzoMnWyKTN6X1wZH&#10;XBQDYmJPw5Hq5LWjtguN07xKGkMYWEEBFWFMDGnuqPJ0t3q7S1OMqujGSl6npXUXQbrqoyxjDZUK&#10;MmU5SsnhiEafpjMFu4SqxTJffYEulTJvOrGgcww+bPPyb9s6QBfWpV39dRuViW2lv2bQZjN3gwAi&#10;X4svwTTEV+clvbOkd6IsBlXgoA2TAX58XcM3ELktyt1mK3qPcDxZ/gq6Y9Y77F6BTh/pVfsFOn0a&#10;X795yw886jXnj6rlB1orwCd0CRqD/uWen3Ypk90+vuP7XgiT21APlF4Q7G4f2f8C7+3FVEnbczqP&#10;htiegSOmIPqU15zB9miiT2vixXCfJrooDmqi27pZCKdRsKvrU0aXp7Ex0j3WdA7dJwP66JPImD56&#10;HjCo7OxQsG186k0BzQG2eA35p3X5jDl4avTBN6fYwDUwYpfmY1QjzYnszelNikuzotpUesdN8zKu&#10;k2ZmXCfNzUgs5cZD668gATingMRr7RVDYZVgrbcidJvuByiEM3pJuNZaEV4Mlb2EX/exclA3BY9w&#10;SimnbObERcMPc0zpHyi8Qf8p3hh3rVhltxJehyJPBThVQ2ucEx2KH+Gjig5lBkc/xY8xSRkYItRg&#10;hDQB0cLXP6UoC5SIlLKDFqgAJwewiej0Wo7lmOKNFUSnZLlODXpOwRxuUS5ysqvhGdzSuNj2KI5F&#10;huKNkaFEZOWVCnDyqnGR4T3Fc7hFuciJPsWzuKWRkTP7aAIcbmlk5FigApwc6Fw5WEF4MVj9OtYw&#10;K1CqIK/GFFPsyLZNzTiUJibdOtbgNOUHOmzwm8I5waYEMemmWE6xU3KYdFMsq9ApMxhxoXCWfsoL&#10;hn4K58RdL1zDaZ4OhoKRZwTkOUlVIq1cjPoYWNv1idl3TDOtW6HVpJ0KBIHr4ZPAmAFavEbXKXgK&#10;Wk3KafUalVNwM1SD61r94hhNsekKGCxoFcyxQAXOo/90gFonN/IokHeMCSVBjzG/pwNUmH9g6GIR&#10;hsIZOjnVUfIg8oQ+P5LEmsRnIqNKZHcLlFrl9TFOWYmfjVlw+EEHpsuNHPf9D0zr4/LYHgn+X85O&#10;xY8n4feqItPtb2vxB7H0uzhrPf0C+OofAAAA//8DAFBLAwQUAAYACAAAACEAqpIKAOAAAAAKAQAA&#10;DwAAAGRycy9kb3ducmV2LnhtbEyPQWvCQBCF74X+h2WE3uomsSkSsxGRticpVAultzE7JsHsbsiu&#10;Sfz3HU/1MszwHm++l68n04qBet84qyCeRyDIlk43tlLwfXh/XoLwAa3G1llScCUP6+LxIcdMu9F+&#10;0bAPleAQ6zNUUIfQZVL6siaDfu46sqydXG8w8NlXUvc4crhpZRJFr9JgY/lDjR1tayrP+4tR8DHi&#10;uFnEb8PufNpefw/p588uJqWeZtNmBSLQFP7NcMNndCiY6eguVnvRKkjThLsEBTxvcrpccJUjb0ny&#10;EoEscnlfofgDAAD//wMAUEsBAi0AFAAGAAgAAAAhALaDOJL+AAAA4QEAABMAAAAAAAAAAAAAAAAA&#10;AAAAAFtDb250ZW50X1R5cGVzXS54bWxQSwECLQAUAAYACAAAACEAOP0h/9YAAACUAQAACwAAAAAA&#10;AAAAAAAAAAAvAQAAX3JlbHMvLnJlbHNQSwECLQAUAAYACAAAACEAsVzKU+cIAABJPAAADgAAAAAA&#10;AAAAAAAAAAAuAgAAZHJzL2Uyb0RvYy54bWxQSwECLQAUAAYACAAAACEAqpIKAOAAAAAKAQAADwAA&#10;AAAAAAAAAAAAAABBCwAAZHJzL2Rvd25yZXYueG1sUEsFBgAAAAAEAAQA8wAAAE4MAAAAAA==&#10;" w14:anchorId="5649FC4B">
                <o:lock v:ext="edit" aspectratio="t"/>
                <v:shape id="Freeform 9" style="position:absolute;top:33107;width:65514;height:44540;visibility:visible;mso-wrap-style:square;v-text-anchor:top" coordsize="10000,10000" o:spid="_x0000_s1027" fillcolor="#0e3a53 [3215]" stroked="f" path="m10000,1273l4637,,,1027r,8973l10000,10000r,-8727l10000,12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VPvwAAAANoAAAAPAAAAZHJzL2Rvd25yZXYueG1sRI9Bi8Iw&#10;FITvC/6H8ARva6oHcatRRFC8eGhXEG+P5tlWk5fSRK3/3giCx2FmvmHmy84acafW144VjIYJCOLC&#10;6ZpLBYf/ze8UhA/IGo1jUvAkD8tF72eOqXYPzuieh1JECPsUFVQhNKmUvqjIoh+6hjh6Z9daDFG2&#10;pdQtPiLcGjlOkom0WHNcqLChdUXFNb9ZBdmKjnb7N84PdXYxwTw3p/3aKDXod6sZiEBd+IY/7Z1W&#10;MIH3lXgD5OIFAAD//wMAUEsBAi0AFAAGAAgAAAAhANvh9svuAAAAhQEAABMAAAAAAAAAAAAAAAAA&#10;AAAAAFtDb250ZW50X1R5cGVzXS54bWxQSwECLQAUAAYACAAAACEAWvQsW78AAAAVAQAACwAAAAAA&#10;AAAAAAAAAAAfAQAAX3JlbHMvLnJlbHNQSwECLQAUAAYACAAAACEAX3VT78AAAADaAAAADwAAAAAA&#10;AAAAAAAAAAAHAgAAZHJzL2Rvd25yZXYueG1sUEsFBgAAAAADAAMAtwAAAPQCAAAAAA==&#10;">
                  <v:path arrowok="t" o:connecttype="custom" o:connectlocs="6551488,566995;3037925,0;0,457426;0,4454003;6551488,4454003;6551488,566995;6551488,566995" o:connectangles="0,0,0,0,0,0,0"/>
                </v:shape>
                <v:shape id="Freeform 12" style="position:absolute;width:30332;height:77737;visibility:visible;mso-wrap-style:square;v-text-anchor:top" coordsize="10000,10000" o:spid="_x0000_s1028" fillcolor="#77a6ae [3214]" stroked="f" o:spt="100" adj="-11796480,,5400" path="m,l,m10000,4412l,5000r,5000l10000,10000r,-55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kRwgAAANoAAAAPAAAAZHJzL2Rvd25yZXYueG1sRI9BawIx&#10;FITvBf9DeEJvNbs9SF2NIkLBQ9FWS8HbI3luFjcvy75U13/fFAo9DjPzDbNYDaFVV+qliWygnBSg&#10;iG10DdcGPo+vTy+gJCE7bCOTgTsJrJajhwVWLt74g66HVKsMYanQgE+pq7QW6ymgTGJHnL1z7AOm&#10;LPtaux5vGR5a/VwUUx2w4bzgsaONJ3s5fAcDqdy+72VmXbnbe2nvX2/2pMWYx/GwnoNKNKT/8F97&#10;6wzM4PdKvgF6+QMAAP//AwBQSwECLQAUAAYACAAAACEA2+H2y+4AAACFAQAAEwAAAAAAAAAAAAAA&#10;AAAAAAAAW0NvbnRlbnRfVHlwZXNdLnhtbFBLAQItABQABgAIAAAAIQBa9CxbvwAAABUBAAALAAAA&#10;AAAAAAAAAAAAAB8BAABfcmVscy8ucmVsc1BLAQItABQABgAIAAAAIQCnMskRwgAAANoAAAAPAAAA&#10;AAAAAAAAAAAAAAcCAABkcnMvZG93bnJldi54bWxQSwUGAAAAAAMAAwC3AAAA9gIAAAAA&#10;">
                  <v:stroke joinstyle="miter"/>
                  <v:formulas/>
                  <v:path textboxrect="0,0,10000,10000" arrowok="t" o:connecttype="custom" o:connectlocs="0,0;0,0;3033271,3429759;0,3886853;0,7773705;3033271,7773705;3033271,3429759" o:connectangles="0,0,0,0,0,0,0"/>
                  <v:textbox>
                    <w:txbxContent>
                      <w:p w:rsidR="00133771" w:rsidP="00133771" w:rsidRDefault="00133771" w14:paraId="1EC9B2E5" w14:textId="77777777">
                        <w:pPr>
                          <w:jc w:val="center"/>
                        </w:pPr>
                      </w:p>
                    </w:txbxContent>
                  </v:textbox>
                </v:shape>
                <w10:wrap anchorx="page" anchory="page"/>
              </v:group>
            </w:pict>
          </mc:Fallback>
        </mc:AlternateContent>
      </w:r>
      <w:r w:rsidR="009A2866">
        <w:rPr>
          <w:rFonts w:ascii="Arial" w:hAnsi="Arial"/>
          <w:noProof/>
          <w:sz w:val="20"/>
        </w:rPr>
        <mc:AlternateContent>
          <mc:Choice Requires="wpg">
            <w:drawing>
              <wp:anchor distT="0" distB="0" distL="114300" distR="114300" simplePos="0" relativeHeight="251697151" behindDoc="1" locked="1" layoutInCell="1" allowOverlap="1" wp14:editId="2A49A0D3" wp14:anchorId="762A71FF">
                <wp:simplePos x="0" y="0"/>
                <wp:positionH relativeFrom="page">
                  <wp:posOffset>0</wp:posOffset>
                </wp:positionH>
                <wp:positionV relativeFrom="page">
                  <wp:posOffset>0</wp:posOffset>
                </wp:positionV>
                <wp:extent cx="3513600" cy="4381200"/>
                <wp:effectExtent l="0" t="0" r="0" b="635"/>
                <wp:wrapNone/>
                <wp:docPr id="14" name="Group 14" descr="Decorative backgrounds group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513600" cy="4381200"/>
                          <a:chOff x="0" y="0"/>
                          <a:chExt cx="3514520" cy="4380415"/>
                        </a:xfrm>
                      </wpg:grpSpPr>
                      <wps:wsp>
                        <wps:cNvPr id="7" name="Freeform 11"/>
                        <wps:cNvSpPr>
                          <a:spLocks/>
                        </wps:cNvSpPr>
                        <wps:spPr bwMode="auto">
                          <a:xfrm>
                            <a:off x="0" y="0"/>
                            <a:ext cx="3514179" cy="4380415"/>
                          </a:xfrm>
                          <a:custGeom>
                            <a:avLst/>
                            <a:gdLst>
                              <a:gd name="T0" fmla="*/ 5530 w 5530"/>
                              <a:gd name="T1" fmla="*/ 0 h 6898"/>
                              <a:gd name="T2" fmla="*/ 0 w 5530"/>
                              <a:gd name="T3" fmla="*/ 0 h 6898"/>
                              <a:gd name="T4" fmla="*/ 0 w 5530"/>
                              <a:gd name="T5" fmla="*/ 6898 h 6898"/>
                              <a:gd name="T6" fmla="*/ 5530 w 5530"/>
                              <a:gd name="T7" fmla="*/ 6120 h 6898"/>
                              <a:gd name="T8" fmla="*/ 5530 w 5530"/>
                              <a:gd name="T9" fmla="*/ 0 h 6898"/>
                            </a:gdLst>
                            <a:ahLst/>
                            <a:cxnLst>
                              <a:cxn ang="0">
                                <a:pos x="T0" y="T1"/>
                              </a:cxn>
                              <a:cxn ang="0">
                                <a:pos x="T2" y="T3"/>
                              </a:cxn>
                              <a:cxn ang="0">
                                <a:pos x="T4" y="T5"/>
                              </a:cxn>
                              <a:cxn ang="0">
                                <a:pos x="T6" y="T7"/>
                              </a:cxn>
                              <a:cxn ang="0">
                                <a:pos x="T8" y="T9"/>
                              </a:cxn>
                            </a:cxnLst>
                            <a:rect l="0" t="0" r="r" b="b"/>
                            <a:pathLst>
                              <a:path w="5530" h="6898">
                                <a:moveTo>
                                  <a:pt x="5530" y="0"/>
                                </a:moveTo>
                                <a:lnTo>
                                  <a:pt x="0" y="0"/>
                                </a:lnTo>
                                <a:lnTo>
                                  <a:pt x="0" y="6898"/>
                                </a:lnTo>
                                <a:lnTo>
                                  <a:pt x="5530" y="6120"/>
                                </a:lnTo>
                                <a:lnTo>
                                  <a:pt x="5530" y="0"/>
                                </a:lnTo>
                                <a:close/>
                              </a:path>
                            </a:pathLst>
                          </a:custGeom>
                          <a:solidFill>
                            <a:schemeClr val="accent2"/>
                          </a:solidFill>
                          <a:ln>
                            <a:noFill/>
                          </a:ln>
                        </wps:spPr>
                        <wps:bodyPr rot="0" vert="horz" wrap="square" lIns="91440" tIns="45720" rIns="91440" bIns="45720" anchor="t" anchorCtr="0" upright="1">
                          <a:noAutofit/>
                        </wps:bodyPr>
                      </wps:wsp>
                      <wps:wsp>
                        <wps:cNvPr id="8" name="Freeform 12"/>
                        <wps:cNvSpPr>
                          <a:spLocks/>
                        </wps:cNvSpPr>
                        <wps:spPr bwMode="auto">
                          <a:xfrm>
                            <a:off x="0" y="0"/>
                            <a:ext cx="3514520" cy="4266110"/>
                          </a:xfrm>
                          <a:custGeom>
                            <a:avLst/>
                            <a:gdLst>
                              <a:gd name="T0" fmla="*/ 5530 w 10311"/>
                              <a:gd name="T1" fmla="*/ 0 h 12240"/>
                              <a:gd name="T2" fmla="*/ 0 w 10311"/>
                              <a:gd name="T3" fmla="*/ 0 h 12240"/>
                              <a:gd name="T4" fmla="*/ 0 w 10311"/>
                              <a:gd name="T5" fmla="*/ 6718 h 12240"/>
                              <a:gd name="T6" fmla="*/ 5530 w 10311"/>
                              <a:gd name="T7" fmla="*/ 5940 h 12240"/>
                              <a:gd name="T8" fmla="*/ 5530 w 10311"/>
                              <a:gd name="T9" fmla="*/ 0 h 12240"/>
                              <a:gd name="T10" fmla="*/ 10310 w 10311"/>
                              <a:gd name="T11" fmla="*/ 5400 h 12240"/>
                              <a:gd name="T12" fmla="*/ 5530 w 10311"/>
                              <a:gd name="T13" fmla="*/ 6120 h 12240"/>
                              <a:gd name="T14" fmla="*/ 5530 w 10311"/>
                              <a:gd name="T15" fmla="*/ 12240 h 12240"/>
                              <a:gd name="T16" fmla="*/ 10310 w 10311"/>
                              <a:gd name="T17" fmla="*/ 12240 h 12240"/>
                              <a:gd name="T18" fmla="*/ 10310 w 10311"/>
                              <a:gd name="T19" fmla="*/ 5400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10310 w 10310"/>
                              <a:gd name="connsiteY5" fmla="*/ 5400 h 12240"/>
                              <a:gd name="connsiteX6" fmla="*/ 5530 w 10310"/>
                              <a:gd name="connsiteY6" fmla="*/ 6120 h 12240"/>
                              <a:gd name="connsiteX7" fmla="*/ 5530 w 10310"/>
                              <a:gd name="connsiteY7" fmla="*/ 12240 h 12240"/>
                              <a:gd name="connsiteX8" fmla="*/ 10310 w 10310"/>
                              <a:gd name="connsiteY8" fmla="*/ 12240 h 12240"/>
                              <a:gd name="connsiteX9" fmla="*/ 8851 w 10310"/>
                              <a:gd name="connsiteY9"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8190 w 10310"/>
                              <a:gd name="connsiteY5" fmla="*/ 3479 h 12240"/>
                              <a:gd name="connsiteX6" fmla="*/ 5530 w 10310"/>
                              <a:gd name="connsiteY6" fmla="*/ 6120 h 12240"/>
                              <a:gd name="connsiteX7" fmla="*/ 5530 w 10310"/>
                              <a:gd name="connsiteY7" fmla="*/ 12240 h 12240"/>
                              <a:gd name="connsiteX8" fmla="*/ 10310 w 10310"/>
                              <a:gd name="connsiteY8" fmla="*/ 12240 h 12240"/>
                              <a:gd name="connsiteX9" fmla="*/ 8851 w 10310"/>
                              <a:gd name="connsiteY9"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5530 w 10310"/>
                              <a:gd name="connsiteY5" fmla="*/ 6120 h 12240"/>
                              <a:gd name="connsiteX6" fmla="*/ 5530 w 10310"/>
                              <a:gd name="connsiteY6" fmla="*/ 12240 h 12240"/>
                              <a:gd name="connsiteX7" fmla="*/ 10310 w 10310"/>
                              <a:gd name="connsiteY7" fmla="*/ 12240 h 12240"/>
                              <a:gd name="connsiteX8" fmla="*/ 8851 w 10310"/>
                              <a:gd name="connsiteY8"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5530 w 10310"/>
                              <a:gd name="connsiteY5" fmla="*/ 12240 h 12240"/>
                              <a:gd name="connsiteX6" fmla="*/ 10310 w 10310"/>
                              <a:gd name="connsiteY6" fmla="*/ 12240 h 12240"/>
                              <a:gd name="connsiteX7" fmla="*/ 8851 w 10310"/>
                              <a:gd name="connsiteY7"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5530 w 10310"/>
                              <a:gd name="connsiteY5" fmla="*/ 12240 h 12240"/>
                              <a:gd name="connsiteX6" fmla="*/ 10310 w 10310"/>
                              <a:gd name="connsiteY6" fmla="*/ 12240 h 12240"/>
                              <a:gd name="connsiteX0" fmla="*/ 5530 w 5530"/>
                              <a:gd name="connsiteY0" fmla="*/ 0 h 6718"/>
                              <a:gd name="connsiteX1" fmla="*/ 0 w 5530"/>
                              <a:gd name="connsiteY1" fmla="*/ 0 h 6718"/>
                              <a:gd name="connsiteX2" fmla="*/ 0 w 5530"/>
                              <a:gd name="connsiteY2" fmla="*/ 6718 h 6718"/>
                              <a:gd name="connsiteX3" fmla="*/ 5530 w 5530"/>
                              <a:gd name="connsiteY3" fmla="*/ 5940 h 6718"/>
                              <a:gd name="connsiteX4" fmla="*/ 5530 w 5530"/>
                              <a:gd name="connsiteY4" fmla="*/ 0 h 67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30" h="6718">
                                <a:moveTo>
                                  <a:pt x="5530" y="0"/>
                                </a:moveTo>
                                <a:lnTo>
                                  <a:pt x="0" y="0"/>
                                </a:lnTo>
                                <a:lnTo>
                                  <a:pt x="0" y="6718"/>
                                </a:lnTo>
                                <a:lnTo>
                                  <a:pt x="5530" y="5940"/>
                                </a:lnTo>
                                <a:lnTo>
                                  <a:pt x="5530" y="0"/>
                                </a:lnTo>
                              </a:path>
                            </a:pathLst>
                          </a:custGeom>
                          <a:solidFill>
                            <a:schemeClr val="bg2"/>
                          </a:solidFill>
                          <a:ln>
                            <a:noFill/>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4" style="position:absolute;margin-left:0;margin-top:0;width:276.65pt;height:345pt;z-index:-251619329;mso-position-horizontal-relative:page;mso-position-vertical-relative:page;mso-width-relative:margin;mso-height-relative:margin" alt="Decorative backgrounds group2" coordsize="35145,4380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SupFAYAANUiAAAOAAAAZHJzL2Uyb0RvYy54bWzsWl1v2zYUfR+w/0DoccBqy5Y/UacomqUY&#10;0G0FmgHNIy3RllBZ1EglTvbrdy8pyleKJKspCgybXyzJPDwkz/2ySL9+83hI2YNQOpHZxvNfjT0m&#10;slBGSbbfeH/e3vy89JgueBbxVGZi4z0J7b25+vGH18d8LSYylmkkFAOSTK+P+caLiyJfj0Y6jMWB&#10;61cyFxk07qQ68AIe1X4UKX4E9kM6mozH89FRqihXMhRaw7fXttG7Mvy7nQiLP3Y7LQqWbjyYW2E+&#10;lfnc4ufo6jVf7xXP4yQsp8FfMIsDTzIYtKK65gVn9yp5RnVIQiW13BWvQnkYyd0uCYVZA6zGHzdW&#10;817J+9ysZb8+7vNKJpC2odOLacPfHz4qlkRgu8BjGT+AjcywDJ8joUMQ61qEUvEieRBsy8Mve5hW&#10;FmmG13yCEh7z/RqY3qv8U/5RWR3g9oMMv2iWyXcxz/birc7BHDAQ9hg1u+Dz/tT/cacOyAMKsUdj&#10;rqfKXOKxYCF8OZ350/kYrBpCWzBd+uAQ1qBhDFZ/1i+Mfzn1DGaTU89x4M/MrPjaDmymV03nmINz&#10;6pP++tv0/xTzXBizalSt1H/h5L9RQqDDM98ohYMDygmrrapWQtKCMA3is+3xNxmBFfl9IY1LDpQy&#10;8BerSspngvB1eK+L90Iaq/CHD7qwoRPBnTF4VHrPLci6O6QQRT+N2Gw2HbOjuVjL7CuYT2BjFrP5&#10;crVsYiY1TDvPtIZp5wFXrqbUNZ8ZweBcOqY0J7Ce1YE1qxHn4JgdbJAdK1gPGximglGqESQcZwAe&#10;O5uEj1lpFLhjEHoYOWijXGoMCrQQRMytDUSw7GOGrR1gsAGCp2V89INBaAS7YOoHg5QIXgxiBqUQ&#10;vKJgWD6MUK5VQXJpZnnlMcjyW+tWOS9QIiME3LLjxkPJPRZvPON82HKQD+JWGkyBWlkEjGwyCwx4&#10;AqQZBVpNHcq1uWtuyCzGOTqQuWZ3tbBqTHSccr0O4a4NZBMWplILzBFgdFhrdWPWj7KRYNYyTaKb&#10;JE1x1abwinepYg8cSiYPQ5EVJsdDrxoyNU6TSexpR8JvIHHaPIRFQa+3MnqCnKSkLbzwQwFuYqn+&#10;9tgRiu7G03/dcyU8lv6aQVZd+UEAIhXmIZgtMEUr2rKlLTwLgWrjFR44Od6+K+AJutznKtnHptTg&#10;mjL5FnLhLsGMZeZnZ1U+QGK3c/3uGR5c2BbYU4YvqyfJ46Dyd8vwp5I3mc993zmNKxDUKb42w/vj&#10;qS1XmJFcJWimeH8yAfOCFSiomeNbmZpJvpWpmeVbmWppfuFjmm8la8nzrXw00c9WAWbnVr6WTN/K&#10;10z1rWRgulNBQBosaq10YJQTchaMO+fnUzuUpaidkdqiLG3tk6T26GWkNjFUXSL61Cr966Z26eek&#10;lunnpLbp0TKUWaaTQnymViICNEPA4e8ovstQDvyZGtaZv5O5Dm530YqZesJZZgqed8dTRU69Z4gm&#10;NXx3fFX8HU7XqQzFn9W85qgk7DrZaYchHkP9e4g6FN8Ti5U6NCqG8FN8XxRVA3QFU6dCtQ5YHzpi&#10;vxqBBuFyOfPLzNc5AMUvVvPgHD8NwiESUfzZydfj0ObszpnXwZeg9ZwP3L04aJf+6mxGozE7DRar&#10;cw5DY3CIw1D8JWbpb8HKvpeYrX5EV5r8bwvtkJiiMTskpmgMDuGn+EF1sFY4h/xSqHUYUgdp4RxS&#10;Byn+UgfND/S7S0zBq2PjhbxKODSmBvl8LUiG+HytwxCfp0EyxOcp/uLzF5//qt9+/xKfp+8XZanC&#10;S1fUUji+juA7eQf22RZCH2/zZaSPl6ZVlLyPl2LL/YM+6tp2QOfhUpXDanC7e9DHTt8rBmhN4VRr&#10;2Cp/wbGMmzRuG8GBg3uEXSG7vd57mOLQaFPaedAZT9UZjEE7u33/YSOD1rTzoAOjamSQknYO6Jrx&#10;vOLZMU9qDvMLOB/YeGrwMQ8GA24/n05xOg5SToD6iYu1jTOJa3PX2jFPGXgwe9fsro0xcdu4XK9D&#10;uGsDWYcB8zcd7mz3zsD/3YMdc5AP/50wJ2Dl/zzwzxn02RwEnf6NcvUPAAAA//8DAFBLAwQUAAYA&#10;CAAAACEAVrqPotwAAAAFAQAADwAAAGRycy9kb3ducmV2LnhtbEyPQUvDQBCF74L/YRnBm92NIUVj&#10;NqUU9VQEW0G8TbPTJDQ7G7LbJP33rl70MvB4j/e+KVaz7cRIg28da0gWCgRx5UzLtYaP/cvdAwgf&#10;kA12jknDhTysyuurAnPjJn6ncRdqEUvY56ihCaHPpfRVQxb9wvXE0Tu6wWKIcqilGXCK5baT90ot&#10;pcWW40KDPW0aqk67s9XwOuG0TpPncXs6bi5f++ztc5uQ1rc38/oJRKA5/IXhBz+iQxmZDu7MxotO&#10;Q3wk/N7oZVmagjhoWD4qBbIs5H/68hsAAP//AwBQSwECLQAUAAYACAAAACEAtoM4kv4AAADhAQAA&#10;EwAAAAAAAAAAAAAAAAAAAAAAW0NvbnRlbnRfVHlwZXNdLnhtbFBLAQItABQABgAIAAAAIQA4/SH/&#10;1gAAAJQBAAALAAAAAAAAAAAAAAAAAC8BAABfcmVscy8ucmVsc1BLAQItABQABgAIAAAAIQA2DSup&#10;FAYAANUiAAAOAAAAAAAAAAAAAAAAAC4CAABkcnMvZTJvRG9jLnhtbFBLAQItABQABgAIAAAAIQBW&#10;uo+i3AAAAAUBAAAPAAAAAAAAAAAAAAAAAG4IAABkcnMvZG93bnJldi54bWxQSwUGAAAAAAQABADz&#10;AAAAdwkAAAAA&#10;" w14:anchorId="784230B1">
                <o:lock v:ext="edit" aspectratio="t"/>
                <v:shape id="Freeform 11" style="position:absolute;width:35141;height:43804;visibility:visible;mso-wrap-style:square;v-text-anchor:top" coordsize="5530,6898" o:spid="_x0000_s1027" fillcolor="#c6c2b9 [3205]" stroked="f" path="m5530,l,,,6898,5530,6120,55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RCUwwAAANoAAAAPAAAAZHJzL2Rvd25yZXYueG1sRI/Ni8Iw&#10;FMTvC/s/hLfgbU31oKVrlEVY8OPiF7jHZ/NsyjYv3SbW+t8bQfA4zMxvmMmss5VoqfGlYwWDfgKC&#10;OHe65ELBYf/zmYLwAVlj5ZgU3MjDbPr+NsFMuytvqd2FQkQI+wwVmBDqTEqfG7Lo+64mjt7ZNRZD&#10;lE0hdYPXCLeVHCbJSFosOS4YrGluKP/bXayCtSmWq80xNbTen/5L3C6wTX+V6n10318gAnXhFX62&#10;F1rBGB5X4g2Q0zsAAAD//wMAUEsBAi0AFAAGAAgAAAAhANvh9svuAAAAhQEAABMAAAAAAAAAAAAA&#10;AAAAAAAAAFtDb250ZW50X1R5cGVzXS54bWxQSwECLQAUAAYACAAAACEAWvQsW78AAAAVAQAACwAA&#10;AAAAAAAAAAAAAAAfAQAAX3JlbHMvLnJlbHNQSwECLQAUAAYACAAAACEA9QEQlMMAAADaAAAADwAA&#10;AAAAAAAAAAAAAAAHAgAAZHJzL2Rvd25yZXYueG1sUEsFBgAAAAADAAMAtwAAAPcCAAAAAA==&#10;">
                  <v:path arrowok="t" o:connecttype="custom" o:connectlocs="3514179,0;0,0;0,4380415;3514179,3886364;3514179,0" o:connectangles="0,0,0,0,0"/>
                </v:shape>
                <v:shape id="Freeform 12" style="position:absolute;width:35145;height:42661;visibility:visible;mso-wrap-style:square;v-text-anchor:top" coordsize="5530,6718" o:spid="_x0000_s1028" fillcolor="#77a6ae [3214]" stroked="f" path="m5530,l,,,6718,5530,5940,55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96wQAAANoAAAAPAAAAZHJzL2Rvd25yZXYueG1sRE/Pa8Iw&#10;FL4L+x/CG+ym6XYYWo0iorIxRHQTr4/m2bQ2L7XJbP3vzUHw+PH9nsw6W4krNb5wrOB9kIAgzpwu&#10;OFfw97vqD0H4gKyxckwKbuRhNn3pTTDVruUdXfchFzGEfYoKTAh1KqXPDFn0A1cTR+7kGoshwiaX&#10;usE2httKfiTJp7RYcGwwWNPCUHbe/1sFx3KxXf4ko9Pyu12dL+tDaTbbUqm3124+BhGoC0/xw/2l&#10;FcSt8Uq8AXJ6BwAA//8DAFBLAQItABQABgAIAAAAIQDb4fbL7gAAAIUBAAATAAAAAAAAAAAAAAAA&#10;AAAAAABbQ29udGVudF9UeXBlc10ueG1sUEsBAi0AFAAGAAgAAAAhAFr0LFu/AAAAFQEAAAsAAAAA&#10;AAAAAAAAAAAAHwEAAF9yZWxzLy5yZWxzUEsBAi0AFAAGAAgAAAAhAGDF73rBAAAA2gAAAA8AAAAA&#10;AAAAAAAAAAAABwIAAGRycy9kb3ducmV2LnhtbFBLBQYAAAAAAwADALcAAAD1AgAAAAA=&#10;">
                  <v:path arrowok="t" o:connecttype="custom" o:connectlocs="3514520,0;0,0;0,4266110;3514520,3772059;3514520,0" o:connectangles="0,0,0,0,0"/>
                </v:shape>
                <w10:wrap anchorx="page" anchory="page"/>
                <w10:anchorlock/>
              </v:group>
            </w:pict>
          </mc:Fallback>
        </mc:AlternateContent>
      </w:r>
      <w:r w:rsidR="00226F44">
        <w:rPr>
          <w:rFonts w:ascii="Arial" w:hAnsi="Arial"/>
          <w:noProof/>
          <w:sz w:val="20"/>
        </w:rPr>
        <mc:AlternateContent>
          <mc:Choice Requires="wps">
            <w:drawing>
              <wp:anchor distT="0" distB="0" distL="114300" distR="114300" simplePos="0" relativeHeight="251693053" behindDoc="1" locked="0" layoutInCell="1" allowOverlap="1" wp14:editId="332B1FA0" wp14:anchorId="2DE44C7C">
                <wp:simplePos x="0" y="0"/>
                <wp:positionH relativeFrom="page">
                  <wp:posOffset>6538871</wp:posOffset>
                </wp:positionH>
                <wp:positionV relativeFrom="page">
                  <wp:posOffset>0</wp:posOffset>
                </wp:positionV>
                <wp:extent cx="4727329" cy="3978000"/>
                <wp:effectExtent l="0" t="0" r="0" b="3810"/>
                <wp:wrapNone/>
                <wp:docPr id="15" name="Rectangle 15" descr="Building/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27329" cy="3978000"/>
                        </a:xfrm>
                        <a:prstGeom prst="rect">
                          <a:avLst/>
                        </a:prstGeom>
                        <a:blipFill dpi="0" rotWithShape="1">
                          <a:blip r:embed="rId11" cstate="print">
                            <a:extLst>
                              <a:ext uri="{28A0092B-C50C-407E-A947-70E740481C1C}">
                                <a14:useLocalDpi xmlns:a14="http://schemas.microsoft.com/office/drawing/2010/main" val="0"/>
                              </a:ext>
                            </a:extLst>
                          </a:blip>
                          <a:srcRect/>
                          <a:stretch>
                            <a:fillRect l="-28336" t="-12344" r="-17340" b="-387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style="position:absolute;margin-left:514.85pt;margin-top:0;width:372.25pt;height:313.25pt;z-index:-251623427;visibility:visible;mso-wrap-style:square;mso-wrap-distance-left:9pt;mso-wrap-distance-top:0;mso-wrap-distance-right:9pt;mso-wrap-distance-bottom:0;mso-position-horizontal:absolute;mso-position-horizontal-relative:page;mso-position-vertical:absolute;mso-position-vertical-relative:page;v-text-anchor:middle" alt="Building/house"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Vy/AhAwAAmQYAAA4AAABkcnMvZTJvRG9jLnhtbKxV207cMBB9r9R/&#10;sPwO2RssRAS0BVEhIUBAxbPXcYhVx3ZtL7v063tsJwsF1EpVXyJfZsYz55yZHJ1sOkWehPPS6IqO&#10;d0eUCM1NLfVjRb/dn+8cUOID0zVTRouKPgtPT44/fzpa21JMTGtULRxBEO3Lta1oG4Iti8LzVnTM&#10;7xorNC4b4zoWsHWPRe3YGtE7VUxGo/1ibVxtneHCe5ye5Ut6nOI3jeDhumm8CERVFLmF9HXpu4zf&#10;4viIlY+O2VbyPg32D1l0TGo8ug11xgIjKyffheokd8abJuxy0xWmaSQXqQZUMx69qeauZVakWgCO&#10;t1uY/P8Ly6+ebhyRNbjbo0SzDhzdAjWmH5Ug8awWngOwLyupIqtFa1ZeRNzW1pdwv7M3Llbu7aXh&#10;3z3R5rSFt1h4iziIG22L34zjxvdum8Z10R1QkE3i5XnLi9gEwnE4m0/m08khJRx308P5wWiUmCtY&#10;Obhb58NXYToSFxV1eDrxwZ4ufYgJsHIwia8tlbTnUilSW3AEYTgTHmRoE+Ix58GoxxwA/F2Zmc0z&#10;w1ed0CHL0wnFAnrDt9J6PFOKbimAtruox6gHrRGAuHVSh6xF73jEP+nSBycCb2MuDZKN51HHO5OD&#10;6XQ/iXlnPJnOZoiL0/F8OkMlkPXO9GCeYQctQwwgMFQdAyodv9pEFDI+8STxlKlJJIVnJbL1rWgg&#10;E5AxSdikBhWnypEnhpQY5yg5w+ZbVot8vAeiBqa2HokMpRHwpbA+dh8gNv/72DnLDERyFam/t4mN&#10;/pRYdt56pJeNDlvnTmrjPgqgUFX/crYfQMrQRJSWpn5GE0FCSUre8nMJFV4yH26YwzgBKxiR4Rqf&#10;Rpl1RU2/oqQ17udH59EemsMtJWuMp4r6HyvmBCXqQqP/D8ezSHZIm9nefBI1/Ppm+fpGr7pTA5og&#10;OWSXltE+qGHZONM9YJIu4qu4Yprj7Yry4IbNacAeV5jFXCwWaY0ZZlm41HeWD00Tu+x+88Cc7Vsx&#10;oIuvzDDKWPmmI7Nt1uJiFUwjU7u+4NrjjfmXhNPP6jhgX++T1csf5fgXAAAA//8DAFBLAwQKAAAA&#10;AAAAACEAlhPbYXvECAB7xAgAFQAAAGRycy9tZWRpYS9pbWFnZTEuanBlZ//Y/+AAEEpGSUYAAQEB&#10;ANwA3AAA/9sAQwACAQEBAQECAQEBAgICAgIEAwICAgIFBAQDBAYFBgYGBQYGBgcJCAYHCQcGBggL&#10;CAkKCgoKCgYICwwLCgwJCgoK/9sAQwECAgICAgIFAwMFCgcGBwoKCgoKCgoKCgoKCgoKCgoKCgoK&#10;CgoKCgoKCgoKCgoKCgoKCgoKCgoKCgoKCgoKCgoK/8AAEQgEWQZ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wpIlB4FNcKOQvWpJd2Nw/nU&#10;LEletfskdT5OVl0GsBjHNRlV6nHtT2GThjn0phHrWiTOcaU42k0hVd2M96cd3UrSD5hwhP4U7gN2&#10;gkg0BBzj8qUglwBT2AX+uKdxkDQjOSOajaHHGKuLEX6ilNoznB+7/u9an2lh+w5tjPaMj5VSm+UV&#10;Ga02sVjXLfhVaVApx/SqVVS2M/q7juVXRguc00xEncv6mrDBOmP8+lIOnA9qvmE6ZB9mbGcgU4Wx&#10;zkr0+tWEUbcsf/r0BSfm2c5pc44010IVtwzZ5/GpFiUcE0oG07j+R70pIBzg1Lk2axik9RHJ6n8K&#10;glXeDUhcHq3/ANam8MciiOgWRHjCgHNRyQ85BHFTjII+tNfg84/xrTmJlC5W2HqcZ/zxR0J2/UcV&#10;M4AXgYqIls5xVGEopDCOc7sUYIyP5U7PPSm5weP59KCRr/N2/H0puVPY+lO+Yx4Y80zJ/u8VaDQH&#10;GCwH+eKQDK9OetKSSeCaTBJ3A/n3qtCfdEcADLKfWkwduQKkijZl2YqZbWRVyU/Gp5olKm5K6Ku0&#10;j+HdRjA2jjjNWhCCN20j/epphZRzRzIr2dkUpYpCcEY564qMpg7GHNW5PSof4s59a1jJ2MZRIvm+&#10;8SeKQAbckbamJOOR+Jo2fKp2fU1XMZ+zISAMgg0nYZzip1ts8EZ/pTjACMsuaOeJXspWK4QEcj60&#10;3aGPTt92rTWqAYH97pjrTlt0zlk+lL2iD2MioVKjHt27UmwAbjn3zVryBkjHQ800QowOBjnNNVA9&#10;mVSoLcjpRsz8+M81P5AB5PpR9mIXJbvV+0Rn7FkAARQAaaVDDcccdfmqY2+eFNI0Z25/TNPmRPs2&#10;iDao+8Mt0/z7UMp6Z60948D92etNK/LyKomREyg55560D1AHWlww5UDk+tKEK/MB9KZnIjOc4YDP&#10;Q+9Dbs43BdvNK+c4P+TQAcgfhytCFYYQ2N2M+vFHLHhef7xGf8mpNpI+YfhTSCG47U/IqwgznoaQ&#10;heH/ADpVRujDt6Up24wOn9aYtmMfdjnn5ug+tK0bKAe44x6UBflyf0pTg8bf+A4oFysQgDPOT3x2&#10;prqgYZX9OnFOKsBnPJP4CjZgcg9Mf5/z2phyke0of73HYetJtLHkbR6/rUjqQSEB/Clcu3Qd6rmE&#10;R7GEmHH4+lDZIyFp4VgMknmkwc7i3X+L0/xpXBJoj2AMRj2oALDIVuufc04qoOGH/AqMKCNpx2q7&#10;i6jVXLHpjsaRVXO5T/wL0p6pgHIx7YoYbeCKLiI2VQcbu/pSbVY5Pf73zVJg+xoC/NuB47Y7c0A4&#10;3IXRFxupFUhc46GpipKqXPP+0elCoEXA/l1pXDlISrH+E88UCP7v8galaNW52/7wB6e9Jgg9G/Hp&#10;VXDlIyu7g0hTnLf/AK6fsAHXn/a70AB8lgfT/wCtRcOUaUIb9KaQM7hUmJATlf8A63NDRBwoHTGP&#10;pT5g5UyPy9xyD/8AXoZNpqaONsZGcdPlbrTxaOedv47qnnsVGnJ7FZVUc7cevFOWIHG3O4f7NWUs&#10;vLGXxyvK4p4tk/hqZVDSNF9SoIM4Zeu7vimmFQdxbPvV9YPu/IuMetKLIFPnG78KXtDRYdlAxAZ+&#10;mOaEgQD5uvXrViaNFG1fXH6VFgnPB9PpVxlcmVJRGPEDxj9OlIYz93P0JqXYQAxb2+tAVA+Sme/3&#10;v0o5rEqFyHygGII/75pwHzBTVhkDDjsOKdHaoxEj9vf9aPaGqoECQZIJIz0FTJGIzyvQfjU6QBVB&#10;C04xg/cHbt2rFyubxpqOpCwVlyy470hYbtvfP5cVKY0UbSfmz0pu88AE7c5o3NBqysWGGz680/PG&#10;Se1MKswA+bqPyp3O35h7GkwDftw23NNlclsRp2pvzbtrE+1I2QMj8PemVdjHGDn19/am/fOB69jU&#10;jx5Byfl9KRYmByB+fpVpmLjIYFVuhPr92pGjAP3fwqaKNc4YA/41IsID4zj3qXM0hT0K8UYIy45/&#10;lUhUAY8vpzyKmEKs2WY/7PSiRFTp61nzXNOSxB5SlPMI96jeIgKVRv8ACp2clslegpvBOAMg8f5F&#10;Vcnl7EZVh94f/WppX/ZI65qdgSu0/j7UkiIRuCd6fN3JKu8KeVp5O5vlxn2PSnm3PZf16ilWCZj8&#10;wPHvT5ohaQxBkZx7Yo2Enow/DrUywFRhh05zUbsfM+/n8aV9SiPZtG3HHtQRzgHp7VIpLDBPGaGj&#10;B+UmnfUkiDMHw3/AuelO81zyoOOtPMaFSQR2GKjZ9q9O/wBe1P3WLYccmIg5qGViVyDnt9aSS4OO&#10;QOO2KrTSyj94B/8AWq4QbOepXUdiYXD7eDjPeo3u3B+/7cetQlznANG77u3PNbqmjk9tKXUVp2b5&#10;gDjoOKaCznjtT2TIwf0zTlTanyDn+dUrIz95kRQg/Mv04pPKYg5Gc1MdzDBH6UnzE7Md6fML2dyp&#10;LD82emPenGLncVP41ZMTDnafypTFtPCfpT9oT7EqrDuAG7NTJbZ4NSYWMbRTjk8A9qnnuVGjFEfl&#10;nOwijC5ycU7aPvbvpS7Q2SDnNBrYRTHjINKrN+Hf2pVgLBip/CnCAn5cVm5IqMZPYRXcDB/4DTTI&#10;wOeP8anNswTJ4wKhkjB4x3oTuXKE4jRKT8zDvTuCu0LjHpTDv25H5U8HK53dfaqsjPmZJGy7fmPW&#10;neagHy8mq4KjgdKcm/ODz9O1S4lxqSRI8oznNRuWY/MtOCMRgL+tOEUm3pRG0Q9+RCVIGAho2kAb&#10;1wKsKpB4/wDr0NCPvEDpzmj2gexZV8o/doEW3AY1YZdoycD1pcAng/hT5iPZEG0EdKUxHgZqcJng&#10;vxR5efvY9aXMP2TK6xIw55pyxhP4KmWPb8pPpz60o6ZGOOPxo9oUqJEkZQ7ivFWI1A5HrTguRle3&#10;WnY/uDAxWblc3jT5R0fHykbeRTstklezfnUYc7R83PakJkYlhy38NRymydkPjYkEZyfSpFJBBDfk&#10;aiRWJ+UsKdjnds/4FSLiT70ZcDtTXj6lW+90pih+M9fY0qv5ff3qVG2xRHNG4PzL/n1pnllCAAeu&#10;MVbCBuvzVLFbRnBZR/jR7TlJ9nzS0KG3cCcDj/8AVUmGJAx2q6lmmcH+9mpPsMQG4Dvn6e1Q6kep&#10;SoSKAgLcsuc9akNvwCM9asi3CnGcj8qcsDf3M/0NJ1ClTZVW2z95G96UW56Y5zV9YRt+7j2pTCgP&#10;y/T61Lql+xZnmHA2qvNOVNvG38KumBQchu1RSxBlBBoVTmF7LlREW9BwOlGRjJU/T8aR1fsfwqN5&#10;cycg/wCNabmbYSbS2QOD9KjYqBl1H404joQv/fNI+QOR+faqJltcZwGxn3oeTHzKR70jAZ545ppX&#10;f2zV2TOcCSOVbjPNKrZ+6tOMe9cg8ZoEQJJYfTmnzRHFOw0txweg7UZbaKkSAk4A/SpEt2bgjpSc&#10;0LklzEIDNyp7f0qRIctx83NWEtkUcL/3zTjEqp8vNRKpc29mRx2744I/OpFVQMuf5U8DYcEtxSlB&#10;noff3FSUloIFUilQFTzT41yCW/8A1U9Y1zhzkdalyK5RhjYneq9Kf5BB5NOEi7cKetDOCMk/pWd5&#10;GlojTxxzmmkevFOJBOT3prsnerREhNuRkUgG05A70b8j2qNnI4UfrVkDpJBu+T9ajck/dNJuJPy0&#10;zMink0GMpDjNg9uBTQ27kenUU3y2ZeRnvUixlOtV7tiRnXOP5UjLxwOnvUyr0OO9L5RbjZ7CjmDl&#10;5is8TuvB6DPNO8oM/AOPpVjyscE/hThEu7GcetPnBUivHGARmpPs+RkNUoQKudtPRF/vUuYqNJIh&#10;FurDj8aCoUcdP9qrGFAJA6+1RtGxO4VJpyEHlYb9OKQx8nJ9qn8s+lJtORkU+ZmbplYiP7p7cUmA&#10;hwA2KneJcf4UwxFjz69hV81zOUSNQGfjqaeVX+8KdHAF5C/NR9mb+635VPMUouR6A0bZw3pUEiNn&#10;Cr34rUa0ZRyajNntO4+tfMqtE+gdCb6Ga9szN8w7UCzLfMP+AmtL7GjHkd6cbXJ+7R9YsCwvkZ62&#10;PzEN0pwtQvQdatvAyjP4dKYY3PODR7Xm6mioRj0KslrnjNRi1BPH93mrgjzx+tNKjGetV7Qn2KIE&#10;g28D9e9POB34qQoMAj+VJsz3H41N7lKNtEVrljt2A9BVGRQzcZNaM8S856VWaMBiK2pyOStFtlUw&#10;twwNOWHacf8Aj1TCP+LFDKCcqv8AFitHUZEaZG0TKOT2pqnaOoqwUPduP5U0mNRzU87NOUryZxhe&#10;T2pux89/zqZ3DPhR3pAVB+9VKUuxHKuYh2P6fpQI2UfN/wCg1Z3RqPvc0FkZcnptpOo+w/ZxKxiA&#10;O0mmNHtGRVhm3nIWmlzyAtXGTJ5SqUwCBUbxgrkk81akj3AcZYVGyDcQfyrSMu5nKBVeMds00qu3&#10;INWDBuf7p/LrThaZHA+tac0TP2cn0KZHycZoCE5z/nitAWKk4KimyWYj6D86n2keYfsJFFYiOB+H&#10;vU0NuAw3J9PapvK7Bf0pYYWLYxTlPQcaWo+GNVwSo/8ArU6VgRtCipPs2xcg1HtUc5zXPzczOq3K&#10;rEcnC9B+VQSBWB3fpVpYt3Uc0z7Nu/5Z9+TVxlYhwlIpSRqx2+nNRLFu5LGtI2Tlqd9hKtuP6Vp7&#10;aPcyeHlJmWsPJ7+w609YgB939K0v7NTHDc+tH9nqp4b60vbor6tJFHyVIKjNI8RBwD+VXGtY1y2a&#10;a1umM57URqXH7FxKyw54IbpQbcjoKn2AdRz6UyTcSP8AOaak7icbELQ7RuPSosFWxt696slST60m&#10;0HOP5VfMZuFyq+FzkfSmklslVyrDn/GppUOMmo8ADG7rVqRlJakLAAhvmGfQmghSM7j2qVivVR+t&#10;RHJ65rVP3SGRyJhuP71R47bv16VK6lj8rUghYglquMjGUSEIp4VRRsy3H3f61IUKt9//AOvSEZJO&#10;B+NVzGXI7kM2SuWPT721jSBDt/T/AOvUjxF+c4Xjj1o2AEkVdyJRsyNYxnp14NKwZhwFp4UAbdv+&#10;fSm7Rjbj8aQNEbcj5gO4x6UmFUhQTx+v41K6nAZVzUbLxjv2+XpVpk6jdu/qfagcAY6U7aM7T+VO&#10;iRSc4/ShgN8t3B8w/wDjx4oER3AjJ/3mqZQC3t/u00qqneR/FnHrS5ivskLAr94fd4oKtuU7R17V&#10;KUO7cR/EackBJztzRzDUeYrqJG5HHPWl8p8ZU/8A1/erXkHaMDbR5TLyP+BVPOP2bKYQjKvgYpoU&#10;A4wPrVpoTjn82oW3YfOy5C96rnQexZVRF77vyoCv0NWHgDHPPPFN8og7QePajmJdOxDgMc45/nQY&#10;88fj1qYx/Nx0xjNCJlsfw+5o5kCiQ7WxwKayAjBOCP7tWNm5cEjbnn396aImxk/XNO4ez5tSH7r5&#10;GcdOBQ2ccgCphDls5/8ArU14TyFYZ/3etPmE6bIiuGwW96QKc8/r/OrAhbGGIFOSJV57/XNHMXGn&#10;0IY7c5yw/XrTktQT82d3oOtWAOQQalVVK529uahyZvGlGKKsVmqrgE+/tU6Q4fG386kWMbsgU8R7&#10;uQABj061lKRvTilsMEPmqcEZ7YqL7OBjJ68VbCYXcRxRLCSO/rUqp7xXIU0hyu4fz61GXI67vz6V&#10;Y2Mn3VbHT7tMkh3nJ/rxWnNEzcZFYoGG+miENnHT+dWltgOMtnpmpotP3MWYU3UjEn2cpFFYtzfK&#10;e3epUshv5jPpwOBzWpDpgGS6+/T3qZrRVGBgZFYSxHY6IYW2pkG2wFGO9SpAeNtX2tPn56fzqPyG&#10;3Y29KXtrmnsioYP7nTbilFsSCT17Z7c1djtnwGP4VL5AAwy8Z/Cl7UfsTMFo5XcR19qi+wgjgn71&#10;a32dc4IHT8qjaEbsFvrxRGsw9ijPNrs4+b1+lMaFiM4PzZFXzACcH6c0n2de/StPaE+xKH2bPXtT&#10;haNtCgDirjQKuFCHp60NGmcleme9HtW7D9kupTFs2MeuaXyimc469PTmp8MOSPTFNMfy+vrTUmT7&#10;OJGIudxb/vk04SBevFOwccn6U0KPXdT9Q2Bjk/dHoCO1Ryqrr1/XFTfd+Vj700yKBmRT92gCN4WQ&#10;fd96bsdh06DvUnmoVyfxpv2hSuCf/Hv89qr3iXyjWUZ5/Q81JFGiJkd/9qq7XW1sKOfXd0qNbw4J&#10;wfQe9PllIz9pGL1Lu6JDgjv6ilM8WzcWFZcl4FHIOM/3qj+2MOpHFXGhJkyxVOJelu0A256dOKry&#10;TJnKt7/LVZ7hiMsaYJT1zn1FbRo8qOWeKiyy1ycfLj8qjNw7jEh2564qJJd2MilYpjJ//VV8nkY+&#10;2k9mP87jk9OOaDM5Jxg/73aoiyE5HtTA4xwfenGPkS60u46W4fGM5/Co2cn+KmnP8NOGByDitoxs&#10;cspSlII1Vjhm74qTAB4/lUQI+8PrxT1nOMlVFElcqMox3J1hCjk+wpSoPX1/u01J1K9fen+aHbA9&#10;cfWuf3jqi4y2I3jJOTx/wLFLAm5vmHTt+NSZyckGhAF6dzmqd+UpRjzagAMEBfu+nemlWxz1qQgM&#10;zHmgqGYDHQY+tZ3KlFS2IHAyS24UowV+51qdbcyHp7YzThboSSB8vWnzWRUcPIgaP+MjvSrAfvKK&#10;trapwNoz6UAxqCRxz1pe0vsaRoLqQsgi5x0/2aIyEIGMfXmpGRm5kppiBHPy1KaZfLZ6DtvmLhjz&#10;1qu4Kndt9ttSuX2ck9fSmAtn51JoiKpaWhAI5B1FIFZh2/xq2Ejk56e9MZQp6/xf3q05zndEgWI4&#10;2kflTlO3gA1KIlbjPenpbZ+VR78fzocxxotkUZ38sMDscVJwRzThBMvOO/HHWmsjAcJU8yZqouOj&#10;FjQMOv5mlIRTkt2703gjp/vFaH5ydv3u570FJ6DmUH5R9TUaQg7iP/1VIoJHAxmlWIK2d1Tewcow&#10;IcAn/wDVUixrTsMTuHSlDADg1JXIhvkrkbvTikeIcAt9eOtOJVhkL9OaaOuWFBFk5WQMNj4x7bvW&#10;nAggHAxtpfKDDd/Wp7K0LbXIzzRKUYo0jFt2GR2Ttg5ZvX3qeOxRVLY5xV+JFVRhB+FRyFd2Twa5&#10;fbSlKx1KlGKuyk0Wwt247Cq5+UhBz9as3jJ/D/KoC/HIrojcwla+gjfMx5/CjA3Z3frTR93DcUvT&#10;BI9aoksRAhQevqamjdQNrVWibEeM09G55NZyjcuLJg67uW/i7d6kDknAqtuyMjp7d6kiVgMYPHpW&#10;fIXGTJ0Oeg+705qaMj7uRUMYJ4JNTJGuM4/SsZSsbx1FzgdOfpTgCwwB7Um47uB7UDjnb+tZ3LHB&#10;RjBH4VDNHn5R+lTF/l+6aidh1x+dVG5MmVJ0LZJHb5ah8vPy4+77VdlTevC1H5Ab5gOfpXRGXc5p&#10;Q6lZlk6gU10kkX8aseW2R8nOc0/yD1K/jWjkiHEqLBkZ9KcsLDnr7VcEB6Y/IdaXy4kBOan2gKkV&#10;Ehwo3fkakW2KAu4/KpiqqMgfrTsuelLnLjTRHHCEOfQYqZY16j6UOhKY70qhsbT+NTJspRswKEja&#10;vTtTJEcJjipnAU4AqN2C8E85pR3HIasYY4Y051wM4prOuML+dNYsV61XK3uRzRWwrOMt/nFMLs2C&#10;oz2NOyxXpUaMW6DParsZ3JVk3Hco9qU88EU1SQMtQHIPNMQ4qQN3WmtyQDmlZiy9Q3/66YDtbDdB&#10;6mgbEKgDOe2abyy5wOKVsMeT+FBBznPXj6UGchPmHOBTljEh+7xjtTlUnB7e9PGBzjP9KBKIzYFW&#10;l8leh+tPz/s0pTK4PNBfKiMKo6Dnp9KkXCjpS7QFxkUpwpy1A7DSuWyRRgk7fSnhSQCR+VKY23dM&#10;UrorlYgTI60uxRzS/ZpM/KasQWEmcH8TUSqRSKjTlIgEWF5bNHl/NWjHYIv3iPrTjawAdP1rH21j&#10;o+rtmYkDu52pStZSdXX8q00REzhaJHP931o9vK4ewit2ZL2jK20GhLTbyD0q9KAxyV7/AJ1HkJnj&#10;rVe0kyJUYxKv2f5s+3aneQ//AD1qZjnov1o2r/fP/fVVzSFyxR6IyljjOKRYFY8Lx0p4iywYrUhU&#10;IOCK+RcmfRxj3I/sq9c0BEUEEd6c5QDlwKguLuADbvojzSLlyREmK5ORVcydiTQ95GyZLfLjjg1X&#10;e47LW8Kcmc06kUSPyvBqBzhuoxUNxcso+Yn/AL6qlLOztwa6adGRyVMRGOxcmuo0YYkqvNfPv4P5&#10;VWZiX5IprEdGPeuqNGKOSWInKRZa53DO+mSSb+vbvUQYAdKkIwpGO9HKkLmlLQQSlf4qXzc8598C&#10;o2U5yPypsfDfNRyxauHNJPUneQ9c1E0jHhetSKmTj9c0vk7iAo/76qU0i+WUisASeTzml+YHJzwf&#10;SrItzjJz/hSCIbetPnQvZPcgUcfP0/lUiqdvJ6/4VNFbK4wAAPpUxsQBuX/9VRKcTWFKTiU/Kdzl&#10;R7YoEBIzj9KtG3eJsA9PWnRwnbjZ7dKnm0LjRd9ik0RD7VpRaFju/lV5bXJ5FSCFsZCiodYtYbm3&#10;KJs1AB2gmnLbxsdo9OatSQE/w801Ym/u0e0uty/Y22RD9mj25KYxTJLQbMA1dVmPajydwwgFR7Q0&#10;9jGXQz/sgf7hpy2QiXh+fer32Nt24A9Oad5B7j86p1wjhbdDJlV8YB9ajjidn5XP92tj7OwHzJ7c&#10;0/7LHjJRaPrCSD6m5O5mx2z4yUb/AAp/2f5dwWrUihO1RFwR8g/+tQqkpB7KMdCv5IHbpTvKOzBP&#10;41Lg7uRQflbOBVcwvZohMeBnP41G64Pyg+matO/quOPzqvOykZaiMtRSirEDQl1461ELaYfLj9Ks&#10;eYV27T/FS+YxwCOf4jWkZSRj7OL3Kxt5i3zD8KabVvp7VdJyAWApE2rx/k1XtJEujEoyQFB92mGN&#10;QxwPy71oSGNgTsqExx7uE4PNVGoS6JQkh2jr+AprQAr1w2a0mRSOY/0qB4g/C9/0rSNWxnKh1KDx&#10;bVyW7UwxMVwPTvV8wbeT2qNrbfynpjitVUOd0SmsQXqvbOaawj6AD/dIq46gfe79KglHPyn3q4yZ&#10;nKCiQOinBx0pjKvOT7VLLGSc4FNkTbzxWqkYSViuV+XCDHTikKv/ABYzUu3dnK8cEU1oCEG2tVIw&#10;lG4wkn+L3pA2fl605kKjOP8AGgAZ5/zzWhLGBOcikdAxzupzICQDQwUHigkhlQ43kZ7bacoCkbqe&#10;u1mwO9IuAcHpnjignca2R8ymmjceCe3Ge/FTqjuOetPFhKwwFPtmjmS3LhTlIhUgttC9KermIZIq&#10;X7BIwY/yqT+ybmQBlPf5snrWftafVm0aVS+iI1kjdeODmnFVxwT+VWI/D9xnKtu79Kn/AOEbvicK&#10;Pl+tYutS7nTHD15fZM0AMQh/vf1qcQKTwK0ovDtyv8O324p0fh64U/Mm7njnrWUsRT6M6I4Or/KZ&#10;YsxIxUoPc7akGjGUcFeeeBWtDpbRjaY+g/KrUVsFI+TH0rGWKa2Z008DGXxI5yTQ5l+ZVb2qs9hL&#10;F98Nx3/Gu0+z552r8wxUc+ixSfeGPTipjmHL8RdTKeZXgcUYGT5vx+7SG3YL82ea6q70qCCP5Yu/&#10;Qc1nyWaOc7MHv7V1U8ZGepw1MBKno2Y5gZRkL7fjTDFjg/8A6q2HskK4xSJZIF+ZK1WIRn9WMkRc&#10;Ac896d9l3pksSa1DYRq2M49qabVYzg5odddA+r8pneSx+XZ/9anJA7DawFXhAA33KX7MN2egNT7a&#10;Q1RII4B0apI7cDotTmJc5B7U5bfJwuazcpGsacYlcxlW3bv0pssbsvB/KrTwAcFvyp2xSMg1PMaK&#10;mUxZnbntThaDuvarmPlB2mnKrH7g7UnUD2KKK2gPzbfrnvViCBUGNoAPtU0UJB3MO9KE+b5fXmo9&#10;pfqaRo8ooQAAKtNeFiAV/nUyx4UACpEjwchf1rFzsdSp8ysVfsxYq2e1OWFUXcVFWPLQdWIoZEXg&#10;D8+9HtClRjFkLQArnG3t0prRqT83fnNSTThDyMZPSq73H+fSqipMipKnFCOqBeJPm69KrSSANgt2&#10;/iptzcNuJx261TmldxkYx3966qdM4KlZRLDzjPvnAphmCjG76+1VmLbcBsdxk8VGSScfnit1RTMH&#10;WuWnuD0B6VGbvHB/Gq+8qP580gYMMu2459KuNOJMq0mT/aQ3KDmkaWRjgHpmoTICM5xmlDktnIwW&#10;z9Kv2aFKUiZGOGy3196VmXdtRuneoJZV2FQeajeTcuFPHb3pqFyfaFjzwpzu/Cq8t2p+64P/AAGq&#10;8kjNlWI9xTWlRFycflWkaVjKVbpcka6KxfL64+Wo/P45b3PBqPzUbgsM9qY5ZmwW5z61sqa7HJUr&#10;PoSG4LNt/wAmmLJgNn19KaBhPmpGYDjdVKJjKpLuJIe34/WotzMAc+/61K0gBG0/eNRths5HtWiR&#10;jLUaC2M+lGcdDThkZ3DtkU1csflGfqKqyJFGe5/CkIIXPWnEZ+Yen50YI53H296knmG4GMAYpSdr&#10;fdFLtylBACjd3/WnfQobjHGOnoKOp59PzpxTPX2prqB0f9TTUheY3aQNuKeqkD/61LtDEBTSEEfM&#10;APxo+0J7hl88j7tPjcE8EZzTDk9f0oUMBuB+U9hScS4vl2J95Xj1/ipVbaoOKgVjuzmn7mKjjLZH&#10;3hU8qNY1CzE+8nC+mPapoY0lUs/1HtVOM91NWrXOelYVI2OqjJ3sWRDEclUFLHAoy+Ov8Ip8KlwM&#10;CpY4Mkbh14Nc0pcu56CXMQhAB8mSDxR9lIHA98mr0dizKrbR/hU0dn5YxtHHXnrWMq1tjSNFsyza&#10;kBcj8u1BtgmNx5/3a0Johk8d+MVVlPy7mP5VUKkpBUpqOpUktWwVLn71QvBs5Le5NXSVXcp9f71Q&#10;y7d3yn2HzVvGTMZRiQgDOA/twKPKB++acFA3DrxzQgCfKhz2FURZDooFByy55q4scMZBMf3aqxyH&#10;ZT/PXaVJ71lNORrTkki4DC3zMPrUVxGhyFG09qjW6UcNt9KcbpCuMfePeojCSNeeMo6kLw5Bzx/S&#10;oXAyM1YkcP0NV5Mbcjjmt4nPKKWw3zOeW/z607Jzk/3uuaiLlRgMfzpU4wMn+tXymSqdCQKVGQOM&#10;9ackTv8ALjDdP88062t3lfqMdfvVoRWUfdufrWM6iidEaUqhRFkSFYnvUi2Y7nrxzVwxqq/LTSuQ&#10;EA/3azVWUi/YxiQrZFvmK/eNTBfJ+X3ppmAPWo3uEztU0vekV+7jsTNOqr1P5VDLMN2Swx1qJ3BA&#10;Ac9PXrUb7z1UDHFXGETKU5PYWaQMflqIsOw6frQWJOBn86FHy46/WtjMDgZIP3eKQElsKe9DjZuA&#10;H+7mnRhM7Xx6fSgnW45EZlwze9TKcqCfyzRGo2/L/OpIwCc7fvCs5SNlG4kcTkAkfrU8Vu3ykHP1&#10;oUk4yoqRHAOBWMpSNKcYofHEFG3FPB2jb7VH5wY5HSkMq5yP59Kx5XLc25kSZOMD+dGcLkGog+Rt&#10;/DinCQDr+lVyhzEo2n5Sf/r01oiOAKcgydwFSMEHGOTWd7bFEXk4GKT7Pkrhu1Pkl8s57UgkG3O3&#10;rT5pE2iN8nYeKY3pmnTSADa2QfaoZJRuIB/KtY3IlZbC7yrbWakfJ6/3aYxZm6e31pVV2GQPlz/W&#10;r5bK7M7ihmxyMdqkTHY45pEiPBx39am8tR85NQ3qXGLDCdxz6etKPu5J/GmhW3EAUqIWGCKChpYv&#10;xnPH97pUckbFvlNTiPb3pGA6Z/SiMhSiV9j4wRS7cjJNS8Ae1N3HP6fStOdmPKkMIB3KvpTQAgyB&#10;UgVmY5A65pRCWORVcwuUiAPTdzSNuU4JzVgQnG0H68U2SMDhTu470cyJcWQ8AYaljR5Plp5iwVCn&#10;p7U4LyOP4aolRGiAAcnv6UGEnkr7jmpvL3AYFP8AKGQ2KnmL5Llby/cU4RFBtLc1MYxjOKPKQnk0&#10;cw/ZkaIznBP9akEB9e3Ip0aKmSTUyuFXGPxrOU5X0LjCPUriDaCoBzUkUAJxkf40sjBvurR1GQPe&#10;pblJDsovQe0aKMg/l2ojUbuenWmKxZQM1IgBOCc/Wp1UTRO49VXqKmQlh8y/hUI3MeBxTgzqOPzr&#10;EcZrYm3YXDH/AOtTfN/vdu1M3FuvSkC45UGjQ15mTA7v/rUx2DHH500ZXj+XWkIIOTQSDDjFRuV7&#10;GnHAHSh9pGBVX1CXvIhIHU/lSZX+7QwwcEfjml2N/frZSsYy3PQmlP8AfqOWd1B/eUyaTA5qtcTg&#10;DLetfNxp3ke1Kp7o24uioOG5b3qq9xIVzvOaLmXJI/8Ar1D5o+7vrshTUTz6lVgJW27c8VGXckcc&#10;/WhmzypqN3ZflzW1jncx0jMcj1600g9D+dAkOMnsPzp24uMhaolPmIyu3tRs4zUxjJOCKX7OzHAN&#10;TzWK9myJUHVDUqQSNylPjtgOB/wKrSxeWNtYzqdjop0blMQOOClD26q2XTmrgYgYFRyLuHSpVTm3&#10;NnRVtCsVwvHSkAbOQ1WGi4wajwSc4/KqJ5eUdGTnGzj+dTC2STgj86amPusP+A1YgX+EVhUm1sdF&#10;GHNuImnrncP5VOtnkZyKmjTK1MoYKMD2rknVl3PSp0YlX7GpHK0htEBxk1bUc5Ao2YP3elZe0kbK&#10;hEovAUON449aaQEUmrUq8529s1DKm7itYyuYyp8r0IyAyENUax7jmpCsnI20DsMVopaGPKN8sABe&#10;1TImDmowB26U51kC/KxqZczNY2RKQgOFHWk4GQFqHMvbpmnB5PSoszX2kWPAGd1MfD7hinF2YdKj&#10;wcjmhbgQzomOneq8i469aubCf4ahkiL85reErHNUp9SuxUDjr9KjaU5+VfrTniOP65qMwHOQT9PW&#10;uhWOOXMBuCev5VEXD9fSpGthjHJ/pTXiwcY4/lV+6Q+YglYkEbc+lRvM3G8H6+lSSRhshPWo3Q4O&#10;BWseWRyycrimcJ0PFM+3bDzUbRsRnt0qNlbulbRpwsZSqTRYW5yzMT96nGd2GwmqmSRhfbkilLbR&#10;VeyiL2siwbk4qMzDoGqIEdUX9aQsWGccbuaPZoPayJnlJOc03eRHwfrUDTbRxTCxxsAxVxgZuqSy&#10;SZPHP0qFiD8+RSM7buWprPgZIz2q4rWxjKpcaRk7gfag7VPU0ZZjkfhTQ2PmYVsZuQEFePzpCQeh&#10;pGYh8qO1BfPDdT+lOxPMI6Fl696jZAOc/rUpbjp39Ka2SOBzVRuZyI9rdaaRw249KeSN3T8aRjht&#10;341auZvlG+WF5Jpdq5GD1pRnG4n6DFCsM4Bz7VRI6N+gzUiyNn5W4+tQ7j8oK7e2Pap4pAw3DqKx&#10;nudFORPBHKzY3VoW1g2MmbG4VXtDuUFP88VY82VeAW/PpXDV5pbHp0FGKuzStYlU/wCsHWrSSxIN&#10;u7+HmuefUJoxw/8AvYanRapIeGfH41hLDzlqd1PHU4aJHQ+bFjANHmqzbT2rHivPVs1Kt3u+VX79&#10;u1c7w9jrjjIy1Rpho2O0t+tBEI4aqMbuI8u5/OpEuowM5qHRl0ZpHER6ovR+WRw3SnpIgOW4qgL3&#10;ceAKcl0SOX61m6MmbxxFNaIsXiRshOz8qxLuJUfcCeOK05LwIvPSs2+ngmfKN+IrfDxlHQ48ZUjL&#10;VFWQjLAnPems4Hyjt6UTEHnGf6VHtL5JB+n9a9FKyPI5iQMOSSM1HJKm/Ht1pFSRgxIPHqKR7dnO&#10;0xt6VRMpSY0Dn9afj+I06KAqNpX2zmpfIVhnY3/fPSlzIqKkyJFwec9KmQln/GpI4G3YYVPDbZ5U&#10;DArKVRG0KcmV/sp+8D36mjyMtzn0q6kJ2g+1P+zrnIX8xWPtGdX1e5TFuqjDA8nJqSOABeT+VWjb&#10;7hThaZPI/KolUNFRKqQq3IB9ad9k5yfmq0LZQdwHel2qpbPH4VHtDZUl1KzQhBnaeOlO8rC5bHvU&#10;zhQoAFV2bPH+RVL3hOKjsRylozuC1XlkP3hU0zkgjP4VCwT+IA/NWsUc1SXvEErl+d3PamSRnawN&#10;SMqEc9O1NA4wD+NdEXY456yKckbZ4GR0qB7dlON3NX2SN1wWqKVA3AFbRqM55U+pS8hQ+Dz71FtU&#10;DIAxVt4wvzEd6gmjK8fj9a3jK7MJIrSDkZPvTWdQm0t/u9akKM5+Y8+9RyR5HTcfx9a2RjK6Qx3B&#10;AZRSFgeuKPJYKMH5RR5XYZP9PzrQycpdSNvmchR+tRuSoGG71aMORuPr93FQ3EYB4/vfN7VUGZVO&#10;axX3ZJI/Q8dKjK8tzUgDL0BprqdpAPTvWxyyuNxzkDP0puH3YU4qTYoO7P5UMNxAYc1d0RLmIWLd&#10;RRgtw34CpRGWx8o+tHl4OCf1ouiLMgO0dc0pVQdo+gxTzgH7vVuKHT5+D9KdxEbAkfNQiELlTmnb&#10;WDZC/wAJpS208jvzigmQgGRgn07UKoVse1A4G5f1pwz1x19aAiNwcEGkKtj73/16eV7lKJFbBIWg&#10;ojxxt3fkKNuenf2pxHJOz8KGznLL8pWgLdRjZPIP3enFLyDjPt0pwTgg9Kae+PzquYnlGnGMIwBx&#10;3py/Nxk0FcngmlJAHPX2p6AtkIwJJ4NOUccnue1OVAzg7frVq1tomfIfjoPrWUpKO5tCMpOyI7WK&#10;R22ofvf59a0oNO7gZ9afYWKAK4HB6e9aVvaoB0/GvPrV+x7OHw3LqyK300RqGLdueatpaBOM/pUy&#10;j93kc/N/WmO7Z5NcEpykeqqcIDCnHlqeh6imfaD2P5VI4wpLen51VmbaMD0pwXNoZylysdM6MODy&#10;1VLhPkLZ/wDr0khYHluevPao/NcqA/4e1dEISWpz1KnNoR/MT8u7/GoWErZIHv8A59qtAnPC0m0M&#10;/Tr6V0c1jn5SpsDL3+90oCEggHHGcNVv7I3VfqxqJ7Qgnc2P/wBVUpIlxZEisPkB4x0pHdhypGas&#10;GJVOSfyqFgTwy80LcOXQhG4HB259alj27cntTGTAzu78YHvT0XIxu49KpkxclInVY8bQOxzUcqkn&#10;AqSMbvmVPzqRQu3dj86z5uU0j7xRkhkb5ip65BqS3tSWUN3qzIIwnynp2qNf7gbFVzuSJ9nGMi3D&#10;GqEbV7VN58ZBB+mKqxzbQMfhUTXDIOR+Vc7puUjo9oorQtvcqx4Yc96ryzb/AJQcf09qiWQDagpW&#10;aMnBH1NXGHKQ6nMOJIGNvT1ppBc80McjPr93rQqsTllarIsRlgj7D+lNaXDkqR/WkfG/JPX9KY6u&#10;eGOfWtIq5nKXYcH5+91PSnR88kdeaYsbs3y+lWRGqryzZ9zRsEb9SNUZuoP4GkQBTx/F/ep5BZ9v&#10;60LGoBUH+HihmnKPjk4yR7VODtO0D8arwh+jc5PdqcnmfdZv1rKRSdiwsgfkCncbunPYio0UDng+&#10;2OlWFhBbDq3HesnJRNYxlIjHA605Qe1TeRuHC1NFbA9QenpWbqGsab2KqqxO3n8qkWMg/NirUdpn&#10;nFSG2jRhgD1/+tWftFfQ0jRZWRSF4HX2obPdfpVgp82BUcqOOQaS1C1mQNjHK1GXI+UU6TfkgH6V&#10;GFb+J91aq9jGW+gMADkdajWMn5mPb7tT7XYYpD79qtSM2u5D5QJyPzqQYThDQWCjOPxqMsfT8Ktc&#10;0txaInibu38+lSmRB8u01TLOoG0+2KaZ27/zqXTY/bFoze38NKsoC7g34VXMwYbf8ik+bPAHWnyC&#10;9p2LPnZ4LVE0pLEY+UcU3dl+nJpytnviqjFRJlKTQAk8/wA6kjVWG9j+tMRD055p+DjYOuO9KW+g&#10;47DkAJ+93pwXLcimoGA5WnANnBFQyo+YpAxnf92kJ5yKCoxnNLt9TzSLsMZTt64oACjJFPKlxg9T&#10;UTHgDNXHYykrD/kxtz1pwbPR6iXp8q//AF6OvJ7/AONMVyRnOeCM9qFfJ4P4U3OOAM89qdtIG8Gg&#10;Wo7fubr9aUkldpFIinPGfepVhwfmqJSijRczGAADGKB8p46VIY8nBFKsRU7jS9pGw7DY842ke9PV&#10;PmAPFO2ErjFPEapyT1rFyuXFDQCvJ60Yz149DUvl4bASh48nC9aktRGDBOM0vU5J6dqesTYyG/4D&#10;S+UQOB81BZCEXOcU48cGpDEW5HH0phUg59qCRu0YOPwpvbkfrTyp6j/9dNZcAK/FAEboHPzcUu32&#10;H5UvAGTTPMPr/wCO09SXHXc6uW5LfMKrzTZ/iO79aT52PINJtYk5Q/erz4xijR1JSIySTkH8aaRl&#10;cipPIcc0LbyEYHY1fNEx5ZMhP0696ayc9DVyKxkIyTUgsFGGb0xU+2ii44epIoLES3y/rUqwKozU&#10;zW21vu05IGIwpx8vpUyqcxVOi4uzItvHA70qEF+QamFsyjI/velHl/N9yo54nR7N9h0Kb+RUvknG&#10;AfxpiAJ0yKtBsjbu/Suacjtpx92xXa3Zfm/pTTDznFWSjMOBTCjDrSjIr2aXQhMaNnNNNsQMgban&#10;RnycLz9TS7AeM96fM46ByxluQx24Tkr+NWIVAxx+lO8piOtSQxHPzNWMp3RtTpkiEdCeKlRRIu0/&#10;WoCSDupwc9en41zyvud0ZK+pMY0X5RUb8PyakVmZQWJ/yKUwhz1rO/c6uXmj7qKrEE9+mKYAzHJ7&#10;8cVYa0lU5D4phXH3ue9axlfY5ZUpLcgaEdQcUNHH/jxU2Oc4phB7n8Kq7M5RiQsoXgDH4UhI7fpT&#10;pVYfMTTRuBHHarJasJuPSlXaTwKRhkfexSrkHGfegI2uTRqMfKKRrYFfnb/x6khkbPGakWRWrF8y&#10;kdUfZziQNHs4Y1FIg3ECP8xVxot/JNQmPnHOQOtXGRnUpdEVHiRvmFRGI9c5rQMCk9aa1ucMM/ga&#10;19qc8sPzGe0DMPu0jW5HLL0q60XfIpGVsbgav2rMZYexQazDDLDn6UxrEN1U/rV9gMcihlA5A49q&#10;uNaUSfq8JGU1nGDtUkD0qB7UnjP+cVqPAMnb/wB81C0BHAHTmuiFa5yVMPHojLeDb0X9KY8C5JUf&#10;pWhLCwXJye4qB7Z3OVGK6o1TknRW1inHbkkg9O1OFsGHIq6LMquZMdfzpHhCrndVe2J9jbcz2tVE&#10;mwmoZoQG3E4Hpmr0sTg5Ybqgli4/nWkZ3OepTtsVQmO9NIz9009sg7c03eBz+FbLVnK+XqMKHbwR&#10;TDH39qkZw2Wx06035WTAbrxmtDN+RHIAeSPxzTcqG+Uf/Xpz4UcPz6YpmdzDmtI7GchcJ2ajy8DK&#10;/j7UdfvflQJOPmzVEjfovfFNPJwe3alB9+KUnP5dadzOWo0cD/8AVTctuwDxTipXn9TSsjgYLe/S&#10;quKwgGenHpQr7W3KuaQKDxnvkc0/AyMGh2e44+6XILvC5D/nVlrtX+VTn3xWUpzwKmjmIGCx/A1z&#10;SpLc7KeIaVi1Jl+M9aRYiT070y3lU1eiKMgCj3+lZylynRD94Rx24QiUnr29Kc8208Ffr6VZa1Dx&#10;+Yh+b0qq8EhbPXtWKlGW51OEqcdBReSKNu/8Aaab2Q8D+L07U4QnOCvNI0BUfN27etP3DO9TuMa5&#10;bdtXnnmg3Mw5Dt+fTinxWy5y1TJYpJtIGaTlTiEY1OjKTXk7DcX/ABNJGHc7mbitH+xz0j/rSx2E&#10;m5tq8E+tHtafLoX9XrN3ZS8lwehwakiiOPuc9cGtW308kYIO76Vag0iMtjHbrWE8VGJ208DUnsZU&#10;VrvAJDA1JHYFhjH4kVsf2UIhyc1JFYSMMqua5ZYrqjshgJXszJTSQcqB79Kd/ZvYJ/8AWrcbS7pk&#10;5j7ULpc5bayc5/OsXiu7Ov8As7sjBWy24XbVhbXDEdvpWtNpM0fAXnPFV2tX7x0/rHNsxfU5Q3RU&#10;8lVHyJSNEBzt/CrPksB0/Gk8pnOGXNHtPMPZPaxB5a4wW/WlCdge9Tm0LYYrj+lH2RkJy35cUueN&#10;wVGXVETED/eU1FwVbJxU7bF7ZqrLtbnZ0rWGplU0I5RkcNnFRGRVO1l+vpT5pSo3kkHNVZpzv4P5&#10;10RizkqVIrQdPJABlqhLwkZqGWcHn8KhMhyFUV0wpnBKtqWPOtVG1l6cimvd2qnnbVWVwevPy/nV&#10;eQ78AD6VrGlEwniZRLD6rDGeE4z3qOTVYSxURc5qpOCxwfpioJdycKDXVGjTOOWIqWLcl4uML1qP&#10;zw5xsXNVmbjGMc46dqaJPm+ta+zj0MZVpF1HAbgr+OKWRA4G1ujZ61TM3y5bg/w00z5+VTz6cmj2&#10;Y41o8upZd41X74wf9rFRStCW4b+L+IVXYucDd6CmjcWz61caZlLEIkdgegb8frUTAMSrcjtilIw/&#10;yt2OKaCc4bt2rRR5TGVa5GV3FiR+VDxnr+H1qSMYPmI3PemgAcY9605jEjWJiN34889qGT26VIxX&#10;FNbbtLAdeKaJYhRRz69MN/OkVN5wT267qUqckkjd2pCv90f54pkgVzwB/jUezc2cn8e1ScsOAeOu&#10;aVFVfvN+lAEJiBOPTikMZK7lPtz61YI3HrTduVKkY54p8wuW5Aq5GGx68flSGPfnd3qxsYchvypN&#10;q7cgf/Xp8xHLYiSMo+c0rL8n3O9P2ZTaB7U4qeABQ2Vyshjjwfm9Pr60bR0I7/jUqRqOPSlIJ7H0&#10;pXKjEjVYyfvfTPah4lbnb1p4XnOfb8KVYA3I/lS5ilG5XaLaeAT3470eUc8/3u9WvszkAj5uad5J&#10;xyOaPaIPZu+xFDA0owE59u1XbaxnyCF71PYoSd2P/rVfjJQZ21x1q0tkenRwseVMdZWbJH8/H1FW&#10;iMDZ/F2xUcDNJxj/AOtU5CjqM/3a8+TZ6tOn7o6MARYGFqCbKnBJ+tTbsJwe9R/Ltyz9azj7rubS&#10;2SKu5gMMh+bqtV33ucH+daiwI3zdzUclmkWWI6HitY1IoxdKRn+RIwbCUNbMeVQfL7dKvSRIF56Y&#10;6g1G8nzfKK09o3sR7OJWNs5ABH1pVhJIb0/OpXlYZB47H8qYhkLYz360+aQuWNyFo9hwBSBRt+b2&#10;/CrpgOdxG2q8kbquIwWXb1ojMmUSrLHgnCfQCozDuLEH161JNG+7JjqOR2ToB06eldMdjllaO40w&#10;puB5pvK5B/8AHaJZ2DZ3bfamGRSvX8e1WkTzRFaZiOcfjTknbHLLgcY71XmYg5/h/p6Ugc449cdf&#10;aq9ncy9pyyLJmBUk1G8oJ3DrUfnHNNYtswT1quS245SvqOaUh+WbNAuHHfPrk1HkdS+e1OA+bINV&#10;GKM3UZNFLlOnXoTxTmlAG0HcarmQh+X64p4lUcAf981PLqVCoTrMMZx9ad5mQu7nK1D0HJz+NOAO&#10;719jms+U2EdCzZyPvetLtJ6c/pipFixtY/lTim3cecj9KOawJDFjx836VLk43UgGW6/RaXZu5+X8&#10;RUj5QVAPn3ZzxUhiYhiB9fyoWEAfMR/s81aiQA4Kg9m96zlOxvCnfcrfZ2z8386esWBnP/16tBFI&#10;ztoaL5etZ+0L9nYbGm4bc8frU0UZ3bgfwpsaqozn3qZFwcE/pWUmbxjYkCADgYqaBExmodpkXZjI&#10;9KswoR/316VhKR0049QCrgk0koK9j+dODZ4J9qc656GovqbyV0U5jxgvioZZcjaH5qa5XjrVWQY5&#10;xXRHoefLRkTjc5GeM0u8IRxxTWcr82KiLFjndXTGNzlc7MnEzOvf9KNwHfv81QKxB3Z9qlijbdz/&#10;ABUOPKHM5aDfNJTCrTTtJyBVoWI+80XTvUptIyMBcYqVVitg9jKWpmOMt/F+ApwhbbkrWktpCep4&#10;+lNNuqnIPtkd6r23kH1eRREe0YLU5FYDg5qw8Kxngd6VVIHaq9pfYlUyJYkX+GnrACdvl9+tPHPQ&#10;4qZCB0WsZTsaKJGtsNuVPb+7StAF2kndUgAbqT+XWpfL3jb/AFqOZmnKirsBOT+VIMAkKrfSrZtV&#10;xnP/ANanCAL8w60/aE8pT2kg/KackeW57+lWnhGPlIoWJRzx16UnO5XKQmDcvTGKhkjy3K5q66Be&#10;i/SonjbO3NEZNBKKkVRGq9Vz/wDqpViONu3irPkfP0H0qaGAp948mm6hCp3Kq2nA+U806O3AOQ1X&#10;Vj460hjXHOKn2jNFRKpixwTu9qmS3UAY7+9TLGuMbacIz0ArNzLjTIWthupwhj7HFOeNojuXvyaX&#10;BP3lpc1zT2cUxPLXsv4YpREeuP6UpBC43ClLDABPelcfLEQIAdwH/wBelMYHy449fSkZwq0KcpwO&#10;nSnqPmhHYcEGcY4NDIp6H8FprOT8xPNDTZTaT+tRaXNcFKPKJhc8DPc9OlI6p3XFNEwXhm+mKa80&#10;eeW9q1szNyjYcQoOKbJt6qKb5oI4/Oo3mw3JB/p+tUlczugc8fe/+tURjbsg/wC+qXzMjJbv603z&#10;nHGR+RrWMeXcy6nVhUboORSEgZBPeiNj97n05oZSDgfzryTo3EGCehpUdVOCM0MpB3ZpjBiMLQNc&#10;yJ1ucNn9KmSUfxLVNd0ZwR0p3mkEMOcfhWMqfY3hW5dyxKiSN8oxTfLKMcmkjlcc57etPKbjyaz1&#10;RrvqOVS3FKsQJ+VuOtNVSW/GnqpA28is5G0fhFEantT1iQJnPNNwQeB2oR9o5rN3NYuJMAoPWpBH&#10;G+FIAzn5vSog6FcfxZp8bdl9azlc6YSj1Q2bT9n3D+NRfZ3R8H61bSQ9C3/1qUKjjKmp9pJaM2eH&#10;hLWJVzj73FKGUfKBUzQll+7n+lRm0LdRj+lHNFk+xqR2Q3eC2Me9SIjds9aaLd0IJFSIRGcEdamT&#10;XQ0jCS+IeMqfu9P0qT7UoXoOKgMwzgCmlt5xWfLfc6VU5diw88ZXGDVeQ5PB7dKawyeP4eaa3XJ+&#10;XNVGNiKlXm0YEtu5prBj81SD5juA4+tNJwMYqr9zL3RpAJwRn1NNMZ6g1MiEjPpQY8/L+tPmsDp3&#10;K5iY9KNrjp/OpnQIcZo8sHt2p+0F7NEIVsU5dwHNORBThHgZxU8xUYDQznAAOKcwYj5acpIOBTWZ&#10;w3VfwpbmuyAIApz1oMRcYH601HBGW61NGuOhxSldFU+WWliMWYPemvZbuCcCrgIA5NPVUxnbWftJ&#10;G/1emZTWjYyp+7xTGt3BBK+tazqgHFVGBztI9s1pGtJnPUw8YlFrc4z7c+9RGDn5v/HavvG4ODUb&#10;Rr6fkK3jUOWVGJRNuT37dPWjylVcd6tOu3+VRyBiMYrZVJM55UoxM+dnU7Qv4mqzscY/yKuzqX4/&#10;pVWVByNo/lXbTZ5taMrleTOeU3f0qCfgEDk//Xqw7EHGahZck4/vV0Repwy1KEgO4nnmo/LKnkVb&#10;mhJbbtqFogONnB4+7XXGRwyhZkDBjwO/6UKhxuOakcBRuU0EACr5jMhbpzTcBTz61Jt7E03Ywf7x&#10;q1KxjOLIgoDYxn8KdtXbjHelaPc/SjaxbGenNWpKxI0xn+EYoVD6fWpZBxgD6ZqNtyJgr70KRNhG&#10;UgbsfjSFWHJB9+elKOev/fJpxyRkDFULlZEVJXPG76mlKnjjinFSfuj2NBXIUH1pt9BoRSCMH8eK&#10;VU3HGP8A69GfmIHPrUi4z1qWzRIFATH/ANerEU0q8IeKrqFHO7tUiYVsg59qzklI2i+XZlyLUJIy&#10;Bn/61TR3KuFJGd2TVFQMYz/F3qVMlcg/59a5pUonVCpJ7s0FWNhwaikXjJXB/PNRJKy4z2XFKrMU&#10;yDWajJM351JCOJFOCvNPimlXgLimGYjkqKUTJnp7LmqaIUrSumTx3sinbjvUqXy5zjt61TbBO5Hp&#10;pkJfJx/Sp9jGRrGvKPU1o9USPjPv0q1Drahl8vk7elc+8pzu3YoWVwuVfpWMsJCRvTzCpDY6Qaoz&#10;ff53e+asQa3sHK8VzMF7LG339x71ajvgfk2/jWFTBx6o7KOZVObRnXWuuwSrh05q4uox91A/CuPt&#10;LsAjb1rQtLsM+M15tbBqOx7mGzacrKR0kc1tN1X8xTmsbWU/KFrKjvI1OA2OP4qlTU4RtxJzXC6N&#10;SPwnrRxVOS98sPoWThRnvjNRnR2i/g69qcmskZAkX86kOqiQjLihPEJ6lWwMtinNpzlcBdv0FVJd&#10;PnHJG4fStN9Q+Xb19KjadhyUxW8J1FujnqUcPJ6MxZrKZFzsb3qm8bbclK6QlG5pptoCM+Up9a6o&#10;Ylx3R5tXARn8MjkbqOYnAX5qrXEEuctG3J4xnmuzksrfGWiWqlxa2/ZF9uK6qeO8jz62VPfmONeG&#10;QDbs6+1RSRscL+FdVNptucqYh6/drPuNMjZsouPlr0KeKjM8mtgJQ6mL5EkkeFFVbiJkP3W6Y+tb&#10;klmyjldtUbyBcblGK6KdRN6HDWw7jHUzduV+Y9qbLGB1P61M/wApOKhcgjqK7Itnny00ISuT8rVE&#10;6sDgip25LfN+lG0smT/PpWqZzyKxQ7flP5f/AK6YEzksf/r+1TFMHPAwemOlNEeWx+NXEzegwg44&#10;j78be9IQM+gzTlGBg9PyxTlXoeDz6VXUmRGVIwQueePekYYOAAKlZM8f5FIQw+4Ov95elIkiCgOe&#10;B+XWmnnnHfnipvLx94/pSNGVOCPyp31JdyPZxx39Kj2lhlSKmaPA3E/T2pnz4DEY7VpFhy9xpRcc&#10;9j1puwkjHy/SpmRV5AI/pSBWU9KOYkiBUMS38qeQH5X8Mc4pdhVsEH1+lOCbV+Ufhn/P+TQ2MYBs&#10;+9z60FBkF843evSl27j83078U5VAOcfxVI4kbR8fd/75pfLxkD1zjPvUqdMBeBS7WzktRzFRjqRC&#10;LaN+76UCJGPIDVNtIGCOmD92nxxAEnH4VPOaKnzbFYR7c57cc04Qk/Nt57cdauJb4Y/L9Kmi093H&#10;yxN+XtWbrcptTw7epmpaEMc/5NWI7JnOAMcEdOtakenFRmRO2enSpDaKDnYv4LWMsR2OqnhOrKEe&#10;mTE4ZPu0+PShkbl+nFaCNs4z1oPz/Mp96wdaZ0KhTK0VtHFjK/TFK7FuAMU6Q+oqNsNz/kUo+9qz&#10;SVoqyJoZQDk//qqYyDkHjiqW0h/vVKrEnO6plEqMyfzQT0pVdPrxUO/H3TTWZg3AqbF85YS8WM8t&#10;TXugRtwP8aqsjMeWqQLjkt9KOSO4/aTY/wA9AM571FvjZjg/hSSLt4D989agORLk9exrSMTNz94t&#10;SIHGQP8A69EMJVsnPXr1pquRyT06VMJAI+f5VLuUviuOx8vI7cU2UgjKrz6elMZiD8vSkEpI+8Pp&#10;nNTylOWhWuIjuwKozRuv3fp8vatKWTcCD9aqSpI/YfnXTTl3OStHmKLsEOMd8cj/AD/n1qPco+Xt&#10;ViaIgsT29Pr1qu4YcsPyrsjY4XzLQax3ce/PtTWJ67uPXNOcdFx9fbmmuFB/oK1iZSuJuA2qWJ92&#10;4zShs9Dz/wDXpu7Az0+tKOn/ANem1cz5h4RgeD7UYI2g0sDYPz/TpT5hD13fpUX1saRjGUbkOMnI&#10;oUfNmnbePlGKcq527T9fmoCMfeJIj5nUiphGX4VvXPtUMUTOcYO0cVchTeRu6VjOXLqdkVcaIyVY&#10;Bc4/T60bck4H1q0LIsAw7etNNuV4x+VY+0RtySIAhPAJ6fw9qcsfVCPapRGQwI9+1KBmjmBRGRsQ&#10;AH+lPEvzZzj/APVSPGrHJNQPG4IJHfilpItuUSybo7chwfoKljuWY/OKppFvPIPH61aht1Ta+KmS&#10;jEcJSZZhwZNoFWEj3HaBzjqKgj24O09qsx4HILfh2rmkzrp2kyaGIYB/PIqUhUBy23PtUS3Cr8pz&#10;+NOS4YHaw+lcz5jujKnyjhCW+bPfND7gMLF/nNOimDc4pxKt8wNR71yvdKM6vjJQf/XqjOWBwRWp&#10;KFB3bfpVS4jQ89a6qcu5wVqfvaGdIhK7g36U3aQMtVqWIA/KvHTjtUfkORxu/wAK7Y1I2PPnTZEq&#10;4x35qeNiD0pI7aQHayN7cVYS0BG4/e71E6kWXCMlqBuzjDU9XLDO7HWo3gccgUwrs4+nSs+WJpzS&#10;W5OAOpc+hFSMqAYHU9qrxiTqD3pxMiqB0ycZqbdC+b3QfmTC/wB3rSZXPI60zIzuz2qQHHOK0WxF&#10;7gUUDIOKkUx44Ipj7sZphHG0Dmp+LcG+VkiSKRjP1qxG/Bwe9VQjYxjvUkW4Ln9eaUo2HGXctLIC&#10;uR+vWjcepH51AWx94D8qdvwOtQVzKxOwDfMoH3qQAAcLUG8qNpP607zyvJ70WY+ZEwboAPwoRVA5&#10;H1qMTMeadHOCMYoEiYbe45pQoPzA0zzUJ60u4dT9anlZpzIUsB92kDjGcfnTWKg8UySQdAcc0coc&#10;5N/u04Mdy/lUPmEjK05JCR15/nQ4oFNlrKt/npTWiU/MBUaOU5J6UjTO3UVjyyubcyFOMZUdKjd8&#10;Hazfw05jn5d1NZOc57VstFqc71ZGz4OPakEzKuM0549owM1FKeNmP0qkZyutR5ncr+tQtIzHr2ob&#10;cq7ce1Mw27nv7Vook80rCtIxfIY+v0phkkJbFSIhbjH6U6SMpjaKrmUdCPeIt0oGcHFOzk8Um0bm&#10;Ldc0dFqtAjpuLhe4o3L/AHBSFUA5PbpRlaAOrSPKcnrSxgZwT+lAye9PVTnGa8O52xjYTao53ZoM&#10;UfUD9KmjTJzj9KsR2oP1rGVTlOiNJy0KLW644XnNRGPY2StaslmQNyj9Kja0DDlRS9sipYaXQoxf&#10;u8gD8qmhAzjbUxtVHzA0CBgc7aTqRHGjNDMjOO2acgbcdp/Snm153YoVGBwtZykpLQ3UZRHBFYZH&#10;3qctqrArmo1BUhc9qkWVlGBzWUr9DoiovdAtq27AOMdKBAytjNP8w53v+eaergmsuaR0RhAYPSlU&#10;kjp+lS/L1HpQYjnJWo5joVJ20GGYnnP4U5J0VcMcfN3HSh7ZgNwb8qjeF0+9/Kl7pX72OpOJ4mG1&#10;l/Co3jVxlfwqAqf8KN7Z4Jx7Gn7PqglWvo0OaLB+XP5UbcHOaay/3h9KPmHU0zK/YOC2SfqabIPl&#10;wo+lSElTmo2yRzmi45K6IySO56UFzt5anHgfNUckoxnJrb4jnfuk0b8cU4SnGQaqGUKOHxSrcsfl&#10;pOm+hSxCWjLDO2doHNCKelVzd5bBNSCdCf8AWVLpyRoq1OXUsY4wy0qqDwB2qEXKMPmapY7qPgEr&#10;ms3zLodVOVPuGCBz2NQvESd278SKsSTIWwvp61G0qnqaE5BJR7jCp3csBinx8Hd1prSxvyOKcvI4&#10;b9aciY2WxOkqsNzD86cH/wBqqkhKDjnjvSC4KjHoKz5OY29vy7lknJyahkQk9RTRdEigS5+9QoyT&#10;FKpGaGYZere1N+UcU6Vhux75qF5ATW8TmqTGSZzj/wAepp+7hv1pJnIQ45qv5rY27sfWumMXucNS&#10;ogm2njIPNVpbbzM5AqZywNCb+tbx905ZNSepVktAE2AdewqvJAYxt39vpWgwLdaq3I6nj2rohJnJ&#10;VpxirooOhK7mxUUkZPynsPzqaQ4JJPf8qjI5/wA812UzzqiuV3XYOtMK7j1H0NWdoc4z/wDWqMxk&#10;nPNamEqZCFAwAaCgyCD2qZoQVyKGgYH/AIDVcxHsyvwTx1xzQFAOCfwqR48fw0eWcbiKOYlwI9oY&#10;YLdV/ipsig84z3qTZnmjygBjNHMTykLQhvkLcf5xSAEHk/hUyo3puHrQIiRk5rTm7k8hEUyOD1oI&#10;/iYj8qk8vsRSbSD9KOZk8pGDu5LD1+nNPPALE9eaVU2fKp7nFKyZGDmiT5mSMOMZ2/L2pVPPXpSq&#10;GK7T07UjKyEnZn5fWmncq7JFIByW/KrFqyO2Dt/yKpoz5+c89vmqRGcYA/SolHob06ljTitElGcL&#10;060ssACbSPb7tVIL0ovzHjHrVgXe4c9Olc7jOLO1VKcokbQPjKLTGiycVL9q2ndjj/ephkjPfHNO&#10;PN1M5cvQTaMEM1RSM4O0/hT/ADUxtDfLUbBmPB6+1WZuXYTeOhPb39aIyd3GPypHTJpyqBn+lXpy&#10;mak7ksXzfN1qxEuRtB4HNUQ7KwAfnPSpoZ8DBaolHmN6c+VmhDIEOWX61PFfhG3A49qox/MnJ+tI&#10;xIGT6cCuV0lLRnbGtKCujcivknXeHwduKmEgP3JeK5sTMjDa1WYdc8pcFCeflyaxlhJLbU6qeYRf&#10;xM3Q5Q5pyuxOT2rHTXonIHRe+D+lWk1KBl2+YPSueWHnHdHZSxlKWzNJJWVc/wAjVhJZGOT6cVlp&#10;qC9VcfnUi3wccPWEqMux2U8ZTT3NaEdyetSsBjCnFZcWogLjPenrfM3IfisJUZnbDFU2WJxJkjPF&#10;VZFY85/+tUhuFkGd/wCtRvIByMmrjHlMqlSMtSvIuRyarybkYMT2qaaUZ2r3qrcOh+bP0rtpxPJr&#10;VI3I7lwFyP1rJvg7vtFaFxMvIB7/AN2s+eZSSyn+Gu7Dx1PJxFSMkZ80ZV8Yxk1CFwVGMVZnJZt4&#10;PNQMpVema9Km9Dxqm+hEyJnkdaiaPaFzt71OULHJ7UnkLklecVsc3Ur7FL7gf0pPJGeWx6tU7W7Y&#10;JVf1oW3yc9/8807lWRX24P4CkMYVeBt4qfyFHG36e9NeJgcZp8zM3EhMeR8o7UFQVyM/4VMqMOB/&#10;OgIQdoo5iXEi2PuPy8e3ekYZXGOnFTMhDcj60zac4HejmDlYwIANuPemGMpwBUrK4PSlEeRljyP9&#10;riq5tA+zqRFMnIXvSNHngn8cVKYd3yg4/rQ0J5UClzE8hAIVYY43Z6UrxDbx0/ujtUpjwWLccUvl&#10;GQEZ7U+YrlIPKJPCnjjjFKIgsmd/HTmrUUICkY+lPjtA5JC7vWl7SwRotsqrEegj7cDFTLaS4B4+&#10;nPFX4LBXi8yrkenxIuCv3untXPLERPQp4JvdmbBprOFBHt0qzDpQYfcVvm7ir6RLGflGcU5cDr/4&#10;73rmlXkzup4WMSollGjbTj6VOkYT+YFSMF5K9cevSo3YAndn86yUpSN+WNMdlB82PyqvdPjr9etO&#10;abjC9lqrczKeWbpx1q4x94ipU90aWXOGp2845P61GWDZzx70hVmGxX74OP0rTl7nMptErFS2Cf8A&#10;gOKruMKRmnKQo6jgYFRuwzgtWkYoUpDJJmKq2f4clTUUc7AEE/8A16ecN1Jx79qZlgc//qrZRVjK&#10;7LKXTbd7NT/tHzElvu1XSP5OBjPWlyAp3/e96z5Imqk7ErXIC7lP1oaY8YNV2ORnGaVGIPB79KOR&#10;E+0ZP8zNlT7imudpUH8KIww5b8KJI2d/lkzj9KWhVxwcquBz3xUinPLZ5qPbs7ZpUfIzu+UCofvG&#10;ikSoAy8N7jNIyIDnv/OkSTB3ZphlKDBH096Si7lOyQrfM+SfwqFpdvCn8aSS4JbAJzmoXmCrs3ci&#10;tIxMZ1BWMXQgY/Co3jUL1psjttGf0qNpSTtz36+tbxic8qkZCTRoB84zgdqieIZWRPbrUgl3DsT9&#10;aRkcjJXrW0dNzOVrsYY1xz9QKPJDYbI+X/PpUqxlxnOTjkU8RHbkdvwqeYzVO+pXEBBz+NOS33KA&#10;W/A/jUwUqckfXipBb7fvfiTR7RmkaZCIBjbn6UscIyUIB/LmnqhB6fN79qNpD5259jUXNbEsUca/&#10;MRlasgKzDJFUwWdsZYjpjFTb2Xn2zms5Ruawny6Mtq6LyW96cZFLZPftVNJWK4C5/Cn/ALxn4FZe&#10;zNvaEkiqTuGMenrQ3ALA0RxvIMY4VT/SpFtZiSfmpXS6lWY0xM+0hCKZ5ajt/OtCGxkK9G/Gntpc&#10;hXdtz9VrL20U7G3sKkldIy2gKNuzUkRbOCc1eOkMT8wNNbTGWq9tTl1JVGrHoMhViOPp9KsJw3zf&#10;/qpbezYYO7HerG2JAdjd+npXPKcdjop05LVkca/Pg9/enbVU8GjdHio3nxwP0qfeZq3GJIWBHHHp&#10;jNCuinCGoWmZsNjFOR9zYPejlEqlweUsRk9vzqJQSSripZNucnk1D5ig5zitInPUfvEgEW3G33pu&#10;2DqRn1zUZxjIf8qdGfm2g4zTsTzEgRSME5/DpTigJx0pudpz+PNMeYD5t1K0g5kPk24AAyKGtlde&#10;BUUc4YbvWpTMvVW471XwhpIjMZQZxTHVj1qVpAelRhgW4PPp60IjTYaY88AZx0NOSEgbuwppYEY6&#10;5o83C4A/Wr95kbEhAz9xqa4Of8aRXJekZiz/ADP/ALtOKlcJSurCZIPPX1p28sMUwnuTTfNA5DcH&#10;9au3MzPmsSYb726nAsf4uKr+aWXn+dHmlRkndVcoucsFiOc/nSeawBO6omYvR8y85/WnyicyZJmL&#10;ZLU9X3NnP61VYGnrIQMr97rUumgjJloSYON3FSLNwOaomVm4FOilOAD0PvUOmylUt1LjTrjaT701&#10;pUzyarSSPzg/ShDuX5jS5BuoWA6g5A609ZDnco5qtyR8n51LE2OAaUo2DmkTCbGWb0pySE8/hUJX&#10;dTlDA/MfxqDWMpD/ADMPup6lic+tNWPIzn+LFOBKL1oKAIM8H6014d3ANO8yMDG/3oMoHA/OgCMx&#10;Etgt0pvk7Tjcv5U8yrng/nSb89uvNAtBwjyNtRsoJzntxTpJgOQtRPOSf8aNxOURWj+XBbrQYw/J&#10;NM89sdc0jSMOOlVyyI5oitGqd+v6Uwpg4xSOzMeDzTcP/fNaxi7GfMdmFyvAqRAxbaasLahvkAAH&#10;TrUkcWDx29q+clWPXjRZCsTDhRxU8KFeo/GnYA7ZpFODgGueUrnVTjZlmNVb7zD6U/ykP8X4VVDs&#10;OpxT/OO3GPxrCSkd1Ocdmh0lqC2QM0wpxtanNJhfvVHuJJ578UveHL2fQcI1A+9TTCo4zQOnSgYX&#10;5s/hVe8L3RPLUnFIYFPz7qcWUcAYoGCMEUe8V7oFMLnNIFBIJ/KkXjg9KDtPOKkvQkiJVsfrUqSn&#10;HA5+tQKVAyoob7oZe1Zy1NoycSx5g6HimyzfLudhVQvIvIB/xpgmZFyRVKnccsTpaxO0iE4FJmLG&#10;7bjtzUO8nt7UoXK/54quTzM/a67Dy0YHyA9OppG2nODSDaBgE/WkYktn8KAcgLEnJpksmBtU084X&#10;kD2qGQDPP6VUVqYykNcE8moZGcHj1qfG5uT+NRum4ZBreJzzvJEJkY85pNxB/wAKVozj/wCtTdgH&#10;3q1vEwasDH5t27mjzM4Jbp0pOgyajJT1HNVbmE5cpKHIOKcsoBwfzqEMpPX/AOvTkxnAbtS5So1G&#10;WkuNoxvpyy5GM/8AfNVQcjrRw3GelZ+zNo1nsXAeMZqRX2jDVTR1KjHSpEc55FZSidMaxZeZD1pT&#10;sI+Wq+9R3P8AjQWPXPNZ8rRqqye45mB5yaa8hK7fXvRk7iCaaUbPyDpWiRjLm6CNKzikZWznFHlF&#10;OAP/AK1B45dauJLv1IZDzg5qIrk7hnFSlfmyG/CmlCW+b+7WsTnnG5GzcZJppkUdT+tOKj7uahdP&#10;mwWraOpzSbjqgkkUe+KqzsCfl61JIByyjrVd13cZxW0IpHJUqXIGUM26o2GONv51K0eD1/HNNkVi&#10;uCK64yVjjkQ5O3rSHLHGBSsmeAPwz1puyTp74JFaxMm2KW5wB/FSFgD/AI03aW6j/wCvQI3xVEc0&#10;hSQcn2/Kjy888Um1s8/rTgDu2s3p2oFuNwAv3vyoYHbhRipEUDkil2rjBHUUBykOz1GaTZ0UVNgI&#10;c/0poTJyaBNEe0LyopNmeVOf6VIACGBwaTCnqefxpkSRGUI3NjFNIyPmOfpU2CP++vzpoXjkGnzE&#10;8qI1QbdpJ/DtSumFxmnlQcfWkKHNVcixFtJbr3pwDEYxUmzjGPpxQi8bKLgokeCo/wDrU4u6naDS&#10;mNt+B/Kl8sAcj/gVGhXvR2Ayt91xnd7UrMp4PpTNvz5+924pyJngjkiiySuVdgMsu5B+lOIYdR2o&#10;4Q/LTpEDDkdqm+oCKWCA9D/OkDZOMU7apGAKFXH3aLjuNCLw2fvUEgDgHr3obfjBPX2ppU5+bj3q&#10;o+YuYtW1xHja3rTpZFbo3TtVTYBg7cYalGW+tR7OO5qq0rWHOxPIHfijLYwakRd38WT16fpTvs46&#10;jH+FNMNdyLDEgsaVZ3TnNOeBxytNMGeo5o0YaxLdvM7DcD2/yKswXBXaD/LvWbHlDnNWIpnQ5Izn&#10;vWM6aZ0063LuaUUzn77H2xVyDL8ZrKhk3/MFrTsGH6VxVocsT0sPU5pWLcKEnBNPeEkYGadAqHaQ&#10;vbmpxGBniuByZ7FOPNEzLm3YDMYrPnVk/wD1VtXSHFZd7nO0GuuhLm3PNxkFF3RmTEhfl9aolAx9&#10;jV+fG5jjtiqhTbwBXq0/h0PBrXkyB4s/dFQy24zj+VWmRgOnXqabNGd3A6cjmtOY55R0KpQ4yRTM&#10;E8YP51Z2DA46VGUyxU+vStozuc/KQiNT8pFIse5sgfnUrIMjnnuKDG2cbe9acxLRCAoONv480bW3&#10;ZA7VM0IznYPlH5Umzc3P/oNHMKzItnzYP1oKBkyD1NSNGRyAfyoCEn5hVCsQ+WeQOtRyRY5x9as7&#10;MnP/AI7SFeMAZzQHLoV1jJb5hg9qTYQu1Q3vxVgwjaqkCnrbOp44qXJII02yt5O4fK1IIS3Q9een&#10;NaCWuAGx+dAtlx1qfaRNY0HuUxaZ+8D757VIlqyn5ufSraiNTjbSqhzgDdznvzUSqM1jRhuRpaKe&#10;dtTQQRhflWnJE68k0ogb73Q5z9axlKXc6IwUdkA+9hVz3qaMfIDtoij4ye/6U/zVAJQVlI6Yx5dW&#10;Jgt1NJgD5ievvSGdAM4HPeonuPm659OKORyL9rHoTSuoBQ9TzVWRS3Apk8xJ3VEJj3NaRpu2hzzr&#10;cxNIVwf896hYZbmiabA3Ke1QtOA2c5PpWkacjGVRDliJOXFBMYPXmmmQ9R3qNncnAFaezk9GyVNE&#10;kiKBnb/nNRkAHAppkYYA/Gmq7dOlWo6WIlUiEh2/OFJI/H9KZu4JUDj+9StlgwI49KYE2/8ALPr7&#10;/rVkSqW2JfNDdPb7uabMQBwWpo6dP4qcuHPzDOBRYpS5hoyu5iOp/h6U8AAMuOfzpVjQArg+lO2s&#10;GwCNvXlamRS0Dle/1Oc055GQcD71JlVGAv5Co5Z13Ege5qVEvmsI1xlsBv8A9dRvckdPWoy+D175&#10;qNpW67WGOrZ/xrWMDnlWtsWPtgxsJ70rzM4zu/hqpls4Dd+eelALEYU8Z5pumT9YfcnM+OcjjmkZ&#10;mxuaq4MmcB8/hxSqf3fT0quQXtoyVhxbacZPWkYAd89/yoxliSfzo2SHnLGjYlSuOKt1/H9KFQq3&#10;Bp+wsm1T/u0qxANnj8KlyKEUcZwMfyqaJWICk9aYsZfg8j+dTQoVPB71JtTXQPI3naOnr6VItqi4&#10;GKkitw67QPrU32UyHIP41zup5nVGloVHhK8JnP8AtelM8olc7a1I9MEnVye27196sRaLGT8i7uaz&#10;eJhHqbRwdSpsjDW2c87e9SC3UfeVvotdAdD2IMCoZdOVTsI6duuaz+uRb0KeBqR3RjiAJhsdvyqx&#10;bwKOVH6Vpw6P57biu0dauQ+GmYY3kfSoqYynFWbOijl9eesUZ0Fhu+ZB9auW+lSH5v0x1rUg0ZYQ&#10;A5/8dq3FZRqvK4rz6mMvse1Ryt/aMb7F5TYVPbijaV42/Wti4iGzIAqjLGGHP51FOtz7mtTCxolF&#10;yx+WmujbckD61YkEf3TTGESjC5+lbLyOKUSpIjJkqv3ec1Dlg33DgVpbYXwcbf6U3yoiFDDvn6Vp&#10;Gpbcxlh+bZmf5bfeI/PtSEPu+7/9er7rbqeXHX86hlnhA2K2fStI1JPZGNSjGO7K4hO3d0ppTtux&#10;UjydhTRuzn0rTXqYS5egxic4qBiSMY71YYfKOahZdpyBWiMJLUamWOcdqlH+7TFHcDpR0IbFAR03&#10;JGZt3aoZWYttzTnKgYPSo2CtyRVxWpEhAfUUwzE8Z5oZWDcdqaVKjLLz/OtY2luYScuhIsuRgjvQ&#10;Zh90LxUOd3y5p6ruG40+WKDmkx6Slup/GpC3r/8ArqApg08EuCVWlKOl0FxzSfyppnO3bk9fvFac&#10;y7h+FM2nO0L70+XQHcQMxByc/hR/tfyoWJz1H404xEnAFP3RajVPP3fxpyAnkDquad5BK5Zue9OE&#10;J+U9Plo5kHKyPg9qGOT8q1Mlq/YUhtpCf/rUc0e4nGVhgVtwyT17UAEHP51IsAU5Yj8akWKMd8Hr&#10;Sc0VyldIgTyvIHWpFRlbBHNThYVHf9aQ3EP3Uj6cVHNKWyDlitWyPyvM61ItswAzTDclBwaQ3Tlu&#10;B39elFphFwLCQgcYp4iGeZKqC5JHpQJw/wB4dKn2cnuWqkVsWswryW/OhZAVzjpVQTAvuI/Cn7zj&#10;ANHsx+0J2upB8rL+nSmGd25P6UzcSNxBpCrk/KfxquWIczY5pGByuKb9oYnJb370NESPmP8AFTVh&#10;OPvU1GJPvDhOx+8xyPelEzjvTPKwu3d9KcMLg/rS5Yk+8DM7cg7aHB3Z9fSjIzj8M+tI0nOOSc4z&#10;VDEdCeSTxSbSD87fhSGQHnrQ0gIzzx0osyXboOUgNkUGY/3KjLlm+c8Uu8f3j/3yarlHzI9LEe44&#10;zT/K2rzSGVMchaabjHAH518Z7x9P7o4Q5PPakKKwxTTcHoB+tJ9oLDINO0iuaPQDnfx/d9KaWIPG&#10;KGLM3T2oI7MKCb9hrT45FN81hhgKcUz0pDHuPGar3Q94Tzj0P50GcZ4PTimNGTztNIUOdxWj3R3k&#10;SGdj1PX9KA5x96oQpyoYZqQKyYAodhxlJkocH5mNKWXOc1DgrwaaXA4Xjiptc19pYsLIuOtBkU+h&#10;qru+bmgSKeo+lS6ZXtiy53AimsNi528fzqIS5OGoMgJwfSmosbqxaHMc8AUjShF6cVGSSTilALde&#10;nar5SIz1JFKsM7qCf7pqNQVPWgFc8VHKVzEhIHO6mlCR1pvmY4/ClVyw4ppC5osb5TdzStFhcA1I&#10;Oe3egrxg9KlSL5NCs8fYUxom7j26VaaJT90ZprRd81pGZjKkU3jPWopIzn7tXXiBH3sVGYVByfxr&#10;aNQwlSlsU1RhyeKcMAkE8VM1qCuAKb9mINUpIhU3EjDcYNPVuchaXYy/LtpB8q4KfWhyAX/VjAHF&#10;SITnd09qjKbjn8qFUg9Kho1RM5A4JpN3HJpmSO4zTS5680uUrmJhKoOc9aFuB0JquTzkfrQSzLkZ&#10;+tHKx+0kiczA/KpqN5STk0z5uQR/DQQOMCqXKifaSkO+8MZprEr09KkGMYWhkyDz196FIqUdCrLJ&#10;t5NQs5Y9P1qyyKwx+dI1vkbgvNbRmkcsoSkUXEh6LTfsz42461oLCQu3b+dAtwTkD/61ae2Rj9Xc&#10;jOEBHG0ntyKf9gZmxj/gPrV7yF9MUbOOlUqwfVo9TPk09FVgM/7tRvajkAVoSA7cmoXXf2/i7VcK&#10;kjGpRj0M+W25+79MVGYwOrGrzEDnmoJW3ttx/u8VvGpI45U0iuEy3yimGM9TVh4xnIWlIyM4xWqm&#10;Qo3RFtYHdj9KaSAAe9SSD59g59vWmiNs4b8KtEWaInVt+BSADduB9s4qYogxxSeUc4AFHMS4yIOV&#10;496HjVvlH41MYR940hhwuKohxGbWb73amlSBx64+lTEccLTGXOBQSxmWAIH8P6ULuxxT9h28L0FI&#10;iqx5yf71AgUZOMc9KMcc05cDqKAo6Y5oARRxyKTGO3/1qkIXPShVO3HvQBGI8ndnGOlInJAXkj2q&#10;Xbg9PagJkZquhVtBnl7hyfejGWx3qQKcY/GkwrKXBqSRvODzim7iCeOKeqEDJFKVJ/rQBEqEnGaU&#10;oxOdtSBCpwKkhjBbI/KnzMOXmIUVmOCnX0FSw2E8rjC49TVlIlBJ4qaBwgAUc+9ZSqSWx0Qoxe5W&#10;/s94D5kkgpTGFH+s5qadnYfKfaq7u3QrRHmktSpcsPhEYjJ5H4VGTgc8f1pdpY8gnFIEAHT9a0MZ&#10;SG4xxtGeuaevG5H6fSnDCncFP+9Tiy4Py+9ArjogVIZm2++K0rOfjbmsve3GG/EVZtJxnA/H2rGr&#10;T5kdNGtyyN+1m4wWHqMVYM5PCn8ay7acAdaurhhgN+VeVUpWkfQUcReOglxIXXCgGqV3A7bnH/6q&#10;utHgYP8AnmoXG4/5/Krp+7sZ1n7RamLcQMSSw9qryQHHBrUukTPzcj1qnIqHvXpU6mh4lSJRMeF5&#10;bimlSvyk/NViUJn5QB6VGyY6DNdFzkkQ7C44oKDP0qZlU/LjtQY1B4//AFVXMZ8rKskJYg49/qaF&#10;h43MxzVow85C9Pag2+R938ar2jJ9mym8bHG3pR5IBJzVrymQ/KPwpij5/wAafM+UXKVjE7cH+9/F&#10;TRCQc7e35VoCEt071Munsw346Uvbcu5caEpmUtu7f6wNSi3c/wAS/wCArSNoQcMvuaYbbcMbaPaX&#10;1K9jZlJbZiMhakEO35d351aECqMfxY5NRsh+6Oe1LncjT2aiNG7HC1Fl8fd56Yq1FbMzfMKkNjg8&#10;Dp0+Wo54xKUZy2KkdlI53r6960LexAj6fpUlvasF2k8elT+Xhdufu1z1KjlsddGjGOrKktsmOvbp&#10;UciIgwBnGR1qaUZPBqCZSrDP/wCqiF+o5+6M83YeFqFpGPAH8NSHk7u1RuGJBx71vGJzOTZFvfPW&#10;o3lXd8r1IR2JPX8qhO5ueRWqRjKVhrly+Qf0pkjFfl55p5jO4E9M0jwB34I/2q0jbqZSbIWJammH&#10;59xHtU7wAd+npSiMHmr5kloZ8rkVwrE5zTzb87yxHfrU6queEp3DLgYqPaM2pxXLqVWhyVwAflpp&#10;VOEqwzEPlR2pvynkGq5m0DjEruoBxjr0NRlM8L6cVYKB8BuMUeWg+Urkd6Ocx5byIjFgdTSbdpHP&#10;4VMUBG4fjSAE9TVc10aRioiHYGJ2/l2prcjdinFgq896jd8ttI/3qFFjuNwSduPxqJiSpBH1qViS&#10;eRj09qjJGMDH3sc1VjKclsQyjcOv5U078ZGN27vUjKc8rzUYKqcj+VbR+E5am41S3UU1sg4+XjqP&#10;SpNrD5D+NMZSx564oiZMYODgjv60biOad5ZB+VOfWgxgNnOPeqJ5mEch+9/eGcelWDNF1B/SqzjH&#10;O38qDvbscdPwqJRvsbwrSjIuh4FXO/p7UFkYfKtVdmTkMf8AGgqyncjNU8ht7cuKwByflx1p0br2&#10;deKogyZyWDfSnec+OORz3NKVMqNZ7mnDcEfx4/rU8V2cbcj8ay43JGSPqparFvJyqsvOcVzypqx1&#10;U60paG1ZXUfVjWpbSxkjpXPwsu0Bq19Lkt12qflxXm4in1PcwVb3rM0/lkjwKqywFZMkfUe1TS3F&#10;tGvmCVen96q8t9bsuQ3fFccIyvoj0qs6b3aLFtNCoCgVeikIG5a5ubVWh5GKktfEaocSt+dVUws5&#10;LmSJo5lRpy5ZG9JJJn5ic9qhe8eJdiyd6rw6pBcLxL2/Kmyzow4bFYxoyvaSOupiYuN4MdJfyhsZ&#10;pkly8mBu+8KrSsyhen51GLwg8c9q6I0eyOCeJk3qyZw/3iR+dQzMyP8AexUct7M42jjjpVeWSRm5&#10;z+PetqdOXU46leP2Sw1yysxBpstwx6vgVV3yBSC1Nklfua39nFHPKtKxMZBn5u9HX5TUSkIRn69K&#10;l3ALwfz6VZje4Z5wr9akEiY2hqqsSDj8aPMUN/Si1xc1iwzZOf596hcg5G40glGOTwP9qonlTbkE&#10;euaaQSkSK2BwKfkuucVWE6ltwPApUnwuSe2afKzL2hI7ADJFBGW+9+lMaQk4b/gVOByBkVVuUq4o&#10;Vx0pJBkZOfypwYbQQe/WkbaRmmLQTZGDg0uzA6e9ICgHQ04TYGR+tKV+gtBpXY2GFKsZCsVApkk4&#10;A+UfNQJ26YxWiUuUzvEcMqduP/r05E7EVGZSSWYgtQJW7n8qOWQc0blhAqHBoPl9U+nNVxMc7Sua&#10;c7Y281PLIfMiYMM5Ip28Bs4qBNuDnr9aU7ccN2osuo+bQl89goU9KY9y+SqkDNQ52H5moLYOdxqo&#10;047mbnLYk87tu/ShZDhsn3qMfNwtOVSevcVXLFE80mOMm4babztDbcGniItweaeINgxsPTtSlKOw&#10;5RciMqSPmpwiJbHpTkjB5xUojwccVPtIx2HGFtyDyWxw35ULAAd2fbNTMoIwB/8AWppOPlNNSbK5&#10;FuNjTBJzTlXnnjFJuJHBzSmbHyqKV20CsO3Jt5PQ09Sh7dqg+0IpyfyprXaj7hFL2bsHtIotNgjG&#10;KjZgF44qqbrb0P8A47UZuSBg/wA6qNOSJlWgi2ZB60zzG3bar+fnpwKabhlO3FXyGPtyyX/2uKYZ&#10;Rvyzde9V/PPI3f8A16Y0i5XDCrUSHXLIlGNwb9OtIZwW6iq28jnH8VGX3dWp8qE6kix524ZI/DNN&#10;+0gcb/51CDg7W6/jS4l7LRZE+08z1SUEjp+tMKkjkH24qQ+xpCMHOK+NufWjAHQ/5FOHyjdjnPah&#10;+lMDMeA1IfMPQthlLc+vpTlUk8nrUYOORS7+eRzUyNYtEu3jAOaaA5PH/wCqjzM96Qyc8elRZmt4&#10;inkU3yuxNB3ZDHsc0BgC3WlqV7oRwc0FRsyO9O3YGajlkyPkFGpVoqJHI+0cn/69Rsw6bv1olYbs&#10;0xpVHyn2raMTllIRnGcljmm+Yn3cmmPKcnj8aiL5DN6itlTMpVLE7SKvRqT7Tg5FVmcnng0jSBhu&#10;VulX7Mz9tYtLPnjPf+9TvtBB65qkJNx25qZW4+biplTSLjWlJlkTkpnd9KPMJOabGobgVN5CDkms&#10;JcqZ0JSkRgNnJpyBkG4mpEQtxxinCANk4qPaI2jRk9QRyV6ZpdwPBFL5HoakFtJjK1lKUTqjTmRk&#10;kdDSEjo341ZW02rtA6U2SJUXd171CqK5t7GXUrFBtyy1E/XBqeUoDjcOaik2dQK3hK5y1I8pC5A5&#10;UUqsW6ilMoHGKa7AjJWtDnGErvz1/Gk8vcoJP4U4FCRT1UDvVEpJjDuAAB9qawJPynn2qViBwaZx&#10;3NCY3EYF3duaHUhfl5NDOu/O7vSJIHPC4qiNLgsTH+H/AOtUixnq1OX5VyaG3Nwp7VLbNoxTE2gd&#10;R7Uw7fTFSNyuPemkDls59aSBqw3JUY7U3kZwe9DoSOvem/MB8xpmcnoDFQPmH50oIxlT+VM5b73N&#10;Ny2OGwK0S6mfMSOcnimrMR0PtUbM5Gc9uOaGVscD61XKupm5DvNYnJ/lTfOA+Xj8aAkmeVpViY8M&#10;MYq1yrqTeQEAj5s/SmMm3k8VKFcHDDrSkZODHT5vMXLzFR7XLZU9aRrJSMDb+VWjEwHTvTWVgckG&#10;qVQylRjfVFX7Gw6IKQ2DA8Z/KrIVieV4odT3/E1fO+5n7KJRa1frn68VHJC2fnHerkxOdrioZBnG&#10;RWqmznnEp+W55Ax+tOMbr8qnk+1TFdh5T3pvzDkCtlIxlFxItjhtpz154pNpLbh83tU2GIxtPH60&#10;3ym57VUZE8pCYhjd96miMk43nPWrJU5xtppXd164q1IzcCDaeAfpTvJYfd71L5ZIwR/u0oUxsBn9&#10;KfMT5ESwtg/J36UqwHpirCKD8rN75J61JtDHpUubNFDS5TaFc/J6UCByuGq6saMNp61KsEOzIXnN&#10;Q6tio07mcLdhzSCIgdDu61ea3UjdGvT/ABprWw6BfzpxrIl02UipUEZpRHzgr1qw1tn+GkaPkcCt&#10;FJMycSvg5wOaQ7weR+dTbSOgoK54P8qogiA+TB7U9V4/4FTtoHUUpTc+CaAEAkH3jz6U4ucZYdKc&#10;FVuc/pQUZVyDn60vdNLvZDRI+DkfSmsGzlvXpUhiYNkrx/Kh4z3X24pktsj2tyV79M00xnGQoHPa&#10;pNmTlWp3kEnAFBm73IdvY9KeYgB1xmpfII5CnpzSiLH3doPei5REsZB+Xjn7tOiR93BqTym27v8A&#10;HmpIbbjgCplKNjSnGXMSWikDAY5rStCcYJ/OqsMW0c/pU0c4jXbxXFU97Y9KhL2drliV/wCH8aqy&#10;yHHymnNKX5P4VG+7GRzURiomlSrzLQqysW4qu0bspB/l1q08Mh60fZSPunvXZGUUjglGUjPaIgZK&#10;0qxsTgLmrbwHoRR5Y9a05jFxKm30H/1qcsJV922rIix0HfmneSAc0cw4x1K6wgNhR9eKe1uW5/Lm&#10;rUawqOT9alRI1BwaylUsdEacbGd9k3tyv5U37Ac4C1oqgL/rVi3tUPpUyrOJUcNGbM2Cw24VlxV6&#10;KzRY9hH4VcFpGhyF6n8qf9mbbjNc063Md1PCqKMqTTyTtT+VVnsDGSCOvP0rdMB5JXPtUT25cZ28&#10;+tVGvIJYWJhS2LlerHP6VGttngR/N/OtprYIuNtN+zRk5YVsq5y/VTPs7QHhumelX0sQo+RafDb4&#10;AZR+dTsvyjNYVKjudVGiox1RUlVUXr83+7VdlEnG7/69XJYi/HtUTRYI2bv++qcWE46lNodny9fe&#10;oJ489Vx/WtCaEE8jNVZVQnaw6NW9ORy1IlPyzs+tNaLPJ6elXNqseVqFbfOcE9K35jm5SpPFtOVF&#10;QPG2dwXp+taE0AAAZc+nNMEPGCP/ANVUpmUqd9ygI9wwT+lBi2rnH/16tSIoyAfyNRSqMVtzXM+X&#10;QgZcrtIP0ppGEyB+GalwuOW5ppKhiCccZ+tVzdDPmGMCTkevamt93J9KlO0j5QKGUEYz+Xai9g1S&#10;IFcbeQMmhlI7fl3pzrg5BpuR3/OrIcmNwp5xRyTkjvRtJbkc0bWHL/zpWEpAwwM5x/tY96YXx8pX&#10;3+ant9zH/j2ab/DuJ5pocpEcny52GomLljj+9jJ7VYkXcMY4yaj8tg3HTtWpDIH+ZfmbjPSmlckj&#10;d9KlKEDcx43U3YFPP407mMyNl3Nt200Q4OSuCeOcVKwOfl/76ppUk4P86Lsz1uRqFI5HtTVVT8zq&#10;o78VMVYkg49QBSmMjjIPOau4chFjBwAPX600oO6fw+lWGiAXK/So5FAbaOuO9SHLoRsvAHzZz1/r&#10;SEEsCp3bvepTGyjA9eM0eQ5+bHT9apSBQZCykDKNz1P+f89qdgn+Hj/69WBDgg4pwjRVwEFTzMqM&#10;O5B5PzED0pVti3DH86sFASSRnNLtVuM4Ao5jojFEcdsV5De3bmp4lSI78hu/TpUZcouBn0pDckis&#10;2pSNVKMS2J9owp2/SnHUWiGIW+lZ5uAzMufyoMhcbmJ/4FUexXUp4nlWhbGpzbuHO3rSf2k75Ku3&#10;XtWdK5duKEaQ89OKv2NPsZxxFR9S5JfSlMH2xUHnMWO04/3aajZOSMdKkgAb/wDVVcsY7DdSU2WI&#10;ruYYIJPvnpVyC7nK4WZs1ThGX2irEcZ25Oa5anKddOUy5DLPI2S+fbJqQvgbs8e1VlkKclfxqQSk&#10;qB92sHE61JivKy1FJccYzx9KVsMPlP6VHLGTyT8tONkRJsaZjjCce9N3/Ltb167qUjjAbFMKt0z7&#10;1ryx6GUhzOF+bdTUmbd14x+FDqSN38OMVCUxwV+ntVpRtYjmki0ZOODUTyHPB71EuSeQevTHtQ5x&#10;yP0oUbakOdxzsyJjPahWyBnkjr7U1sjv39aI/Tua00FzO9iRVJJK1L5BVVbdtpsAPC4z9asMu8dK&#10;xlLWxrGNys3ALFue2aHlOcKKc0BYEk55zTPIPUnrVRUSHzXF8zgLn9aa8hyADmnJC+c8fjQ0TI+C&#10;eo4qrxIfMNYk/eNBJzmnCIMMGpEhwOFo5lawRjKRCCcbgc0/aQvJ6+1L5fzZzUiQs3HfrRzRC2pH&#10;tAGQPwNIUG3NTiE7gGFKLUfxH/61T7SJp7OUiDB5DLS5A4H61O8QUbc1H5PG7vTU7kuPYaCO3XFB&#10;OeQKcLcZ9KcFCt8wpc0dwsMIJ4xRhgcYqRAqJgGlLIDgNTUg5eYhBPT+dTRYIxu60hTocUZ2nANT&#10;KVxJWJVbaBgc+/anM4A5FQu2W/lTHZv71JR5iuaxP5oU4HekeYE/e5qAM56Gmlh0P8qrkRHtGTNc&#10;E8ckGo2lGcbqC5Hbmo2IPIqoxRnKpId5rfwtSGUh8Z9s0wnJ46UhyDyP1rVJIz55Cu7AlieBUe5s&#10;5Jz6Zpzj160xxwdvYfw0yQLtjJpCzMCAe9GATn3pwjLcfKKCdyMMQQc8U7G45J/CnCP+6B6HikKl&#10;BnFBKh3GAAELijBUjAqQL0Gaa24HrQHJ7w09j1Oad1PAoUjGKNuX6UB7w0/ewaPwpXXAL7qTcg4J&#10;oIsz1D7SQNxH5U77VHjhv/rVVYsF+X1pu49K+R9mfW+0LZkDnIahO2KqqzDo1PSZypUseKlxfQqN&#10;S+hZIYDFGG3ZxUAuWAwpp6TbsZGajlZtGQ85Y4zzQikc4NKGz3wacWxzntWT3No+Yqr8vX86Pumo&#10;95HOP1prS99lHK2VzIc8qKOB7fSo5J8jK1FMx2nB5qB3fbgN+tbRpmMq0h0txkY5/wAKrtMT39qM&#10;N3/SmgAHdnFdEYxRySnKTAsQeT7U0vzg04gdDTQoxgmtFYhuXUa2T0OcUJuZdrCneXuXKn8KeEOO&#10;fz9aOZExjJsZEp6fnViPP92hI1HVOakxgf4VjKR1U6fKKhYDOBUkb7hyce4pixFuRTljfdzXPKx1&#10;Q5uhMhIb5TUyEg7QfpUQiy3FPO4HcV+lc8vI7qfNHcmA28v3HapI5FxkD/69Vh7k09S6c/yrGUeY&#10;64VLFwSKT0pkioyk7arfadp2sKkS6iKnLVLi1sdHtIS6kcsOMkggVVKAn5+K0C0UgwGWqtxEhO5a&#10;1pzlE5q1ONroqyRgdKad3ep3TjkVBK20ZxXTGXMedOKiRkZp3mED+lN3Hdz6UMARkmtN9jK+oOx3&#10;feqFjk4Y9+BUjAs2AKYw46/hT+EzlzCEsD0JFKh5yTRheu7ikZcfdp80ZGdmTRyKF5/SnBlB+Vqh&#10;VSelSCMjGFqfNm8ZSsOLDsacGxx1+lNEWF3MKchwMDmpLGlGI6fpSGFm+YU8u3TFO8wqNoGfoKCk&#10;ovcrvFNnGDR9nkHOf0qz5xJ4pQSwJIpqUhexiVRas33hThCV4xVhVI6HHpTljBPNEpj9iiAIAMEf&#10;pSFcdvpVtYAT14pRAp9PyrJVka/V5WKYVslippwVBjj2q2Idvp9MUgt0dgNo9Kr2yF9XexVaJcZU&#10;+9RvEO69a0BZLnOaabQD7w7Uo1lcJYWe9jPcIvQflUToefmNaLWS44TrUMlnzhUreNSLOWph5Izp&#10;Yy6dageFuoGMe1aX2MbuQcdqX7Mg+9H+ldCrRSOOWHd9TMaEHBMdBt0zjafbIrSeFMYx+VRm3B4U&#10;dutaRrEvD6FHyQMDFNWIL83pzV7yQRh1x71GbcjtVqoYSpcpUaHnhKZ5ICZFXGjVhjFN8hRxir9o&#10;YSp9SsbUbchuRSrBjgelWmiX196bsGMe9Upk+zK4j2nNOjjBOcVK0TOfkHv0pUjKnJFDmEYWkKsB&#10;/hSnhNvGTUgwV+7+tOEeeD/erO/c2USHbkYApsgONvJqwYR2WmmE4+7QglF2KbJKwySKa8Geo/Sr&#10;wiT+7QsEWevFaKoYulczXiIONtI0LZ/+xrRkt1Jyq1E8DkgBetaxqmLo2KXlsNuV6/pTtjEdasta&#10;SAfd79qVbVs7dvX/AGav2kbGfs5FeOPJwPrUiRs4wQeKtR2I3jC1bttNRhuCfzrGVeMTenhpyehl&#10;tBIeUFH2WRju25/4DW/FpgA+dBjjjbThaRRrkJWP1yPY6f7Pvq2YMenTMxwntUi6bISMqwrWaIDJ&#10;H1phYBeF4Xij6xKQfVKcdWUF004zj/61B0xvUVaaR8kA/wAVNJOMselV7SoT7Oj2K5scDBNOW3VB&#10;kL+FS7WcdOfSgo+3O2nzSYKMY7CBQB8p/Kmsq8AmpGUqMjpTQoCYNJIoFRV5B4oG0n7tI2QNppAC&#10;RnFVYnmHxpvADL70rWzKudnBohnki42e1OkvFI5X9RUe9crmp8urK8lq/wDD68e9Qm3dTnDdec1a&#10;8989aDNIoyCua1jzoxl7MpmFkfdhs5qVEYnGe1WUcY+ZV57mpojATnyQpo9pIKcIyejKXlgnG00q&#10;xMvBq0wjbCqu0+1R+WAMA1PPcvkt1I41y2SKtQYIx3/hqJRjqKfHkEFWqai5kawlyyJy7KcFaQyM&#10;vyigYfrn3p2zHAXP4Vz8sep2RqSsAkIHOOlAVD0/8eppRs9PpTo1AOMVPu9Ck5DXjwfu4NR4OcVc&#10;VFKksaie3HJPGP0ojLoOcSPAdM46U0sG4p4iNDx7V3YxQNcyK0nTJ/GmcDJX+dTSxs3GKheMpnni&#10;tonPKT3IZHwcE4qrNvdutWpI+cEexNVzG55xW9NWOWpJyIkIBO4+9NaXbyp/+vUrIYzgj3+90qFw&#10;4GdtbxSOeTkkRvcsDyOg71C8jD7rDnipHjJJBXj+dMaNsfMv61slFGLlIiyc81EyMevNWRF8v3fx&#10;pBHzu29uvtQpcplr1KgicE5blvemunOUNXPJDHcq5oNsQOF/wqlPuR7OTKJSQHB9acisMjrVwwIo&#10;y/6VGwAGQp+tPm5g9nZFbYMgkn8qZ5RP/wBerGwEbcU3ALblFPmYnFEPlbeCetDR4XB5NSujdo6a&#10;Qw6D8qak+orEDAKNmBTdqlioHoalZM7gM03yxHwR/u9a1iQRbcDp+GaFAIyQwPXpUnl7c803aWOA&#10;OlVcgjZF6bfzqNoxjkc56VYEbE9aFTI+Raq4uXmKwhfOMcGlFuByBVgQSk4K0oh2j5h+tS5JFxot&#10;lcQqB0+Ye3NI0SfeAC561Z2bT1/IVG8WFxjtSU09wlT5SLywR79KYIEByQ2f9qp0UjpTQCVzu56Y&#10;x1quYnlGmNGXDEU0Re3WpNhHI/GmgNu2imUNflfm24FOOBwooIKHIH5U0qSeTx7UEsDIuMM3TrTC&#10;4ALFaV43CZUD/Ck28bXb6/40GfNIikmZuh7dqT5g3UYH96pQikYXrupwiwM7eOnSqvYLSIVjDthW&#10;z+NOETFcZqZLYfwjtycVMkKgbMZrOVRGsabktSn9mLHkr/31ThDH91QT2z61aFsTxjGT6VIlkxZR&#10;tNS6yNadCXMVVtt7bhx3HNSRwTA/drQj08KBkfj61NHanqUrCWJ7HZHCyKMMRyN5q8lvlBsGce9O&#10;SAA/Muat28QBw6fTtXLUrXO6jhu5nSRSLzg/7VCoVbit1bOCSMFlUE006Nbu+Dxn/arBYuPU6vqF&#10;SXwmM0ZIwB8tNaMu3INbEmgqF+U8+9QjQ5VfaGx6cVSxVN9TOWBrrSxlG3L8KRj/AHab9kk9a1jo&#10;0yAMWPpj1p8Wlnqydqr61HoyfqVS+xlJanbypP4VNDpIdd3l1vWukwBPmj6evapzb2UXRF4PXNc8&#10;sd71kdlLKrxvJnNnQ8YKocY/KlOhZ+8Olb7tahWxtFVZ7uGE7WI/MVUcVWnsZ1Mvw9PW5lnQ1YAq&#10;FB/3qjGibRnHP51elvIFyd/5NULaxCo+Wt41K7OeVLCxepXGnrEcjn/ap3kqF57fdxTpNSWY4JX2&#10;ojkD/c/nVp1PtGL9jtEabdScBqhltwr5J/8AHatYYjIX8aFt5CaPacovZqRRaMA4AzUfzPww7HvV&#10;24t9o3j8vWoRblm2j8a2jO+pzTpyUrECIV4XNTRW0ky4H5ipobKR227auJZrBHyPm6VnOvy7G1HD&#10;Sk7spxW0QGCM/wBKkMceMgc+lLOwV22jFQlm6qaIuUle45KMXaxLiAcsuPTPaoZJEDbQen3fpTSJ&#10;mb5loFrKec/rVJW3Zm5SeyEkfdzuPX86RiM5DVItq/Q+v97pTWh2jBx9apStoRyyGrhhkUjY6nP+&#10;FPWFs8/WhoiRw361XMgcWRlcUDGMMM/SnNEwXp+tNIX8qLmVmAYZ6U1mH3RQCMgfifakcMelVGPc&#10;iQjyBuN1GQO9NGe1A3AnK/j61r0JbBnOOvApGbpSMS3Qe1GzPIFVEiVwZtuRx7UDJbJH1oKA8gd6&#10;csfZmwf50/dRHvMjLZOCrfgKFJznNP2BWySKXaueAOlDkg5GRsA0eStCxYGR37elTFF3DjGT0oxt&#10;OKn2g+S5DsbHT9OlKV4zjvUhyvzfnSCPeMnpVKV0CikNKAjpzQQCPmFG3aSV70oQFc54xRzRE49h&#10;hPOAVx0zSbDninhBn5qRcFs4p8yHGIxlH92nKuRycU5lx94CmAADrSvfYUkgbaBgA0mEPJFDHd0S&#10;m/N/feqM2keleWMYxiozH82MVY2kCgqwzx05r5Dm5T6pwvuQGIjknmkaPb8x/HNTsCRz3prE524+&#10;tLmD2cUQBcHkVJCWBGaGVj0WnCIjBzQ5DjEeGBXcaUyrio2yoxmmlJCfvfWpsjV6EjPt4B4o3/Ll&#10;ajXcOXNKqvtwfWpGEgEny0w23UYzUhYfWjcT8oFNNoGrlWWDuB+FR+ST169auOmOQKaFIX/eq1UI&#10;9nqVzCRyKaYsjOD9c1awDgEfw00IjAc+9HtB+ziyNbfA3Feac0WQDj3qYRnoD93rUkMBZsk4/Gol&#10;Usa06PNoivHESme/rUvkY+9371bjsgRmrAs1XqvvXNPELod1PBy3ZTjtiDkLn1pTbsGzj2q4FVTx&#10;SC33LkjrWXte52LDxiVRGU5IpwBbqKnaBBxj1qJyq8gBT70ubm2HyqG40lv4qa0gVcmmsxY4x3qM&#10;M4XOf96tFEwlPXQJJR0AqNZSDgtyexpzq5OTUTRt6NWseXY5ajluONyynG6m/amHy1EylWpGygyD&#10;V8sexjKtU2uPNy5HJOfrSGUsxOajC5G7rlqVYxu5FWlEz5pMcCSM57U6NdynimYy27HanCNg3Ld8&#10;mgpeYphzwc/lTPs/bNSoDnDGneUWG78h60uY1UFIhS2YDFSJbuoyTUgifqT+VOCsT1rOUmXGjEjW&#10;JlJ3J+NPEa9cc9aVQ/cU6PBbJqebTU1jTXNZCeWrDhcUCEHoO9T4TOAv0oYLkYXFRzM39iiu1uCN&#10;tMMLk/8As3pVnCkZwKd5UeO1P2kifq8XqV/JIbApxicjAWpArdm/3qkjcqelJ1JFRpxcrMjjtHNS&#10;LYSE8A1YR1xgeucVNFKoIBHHrWMqk7HXHD0dmQCyZRjHOPzpGt1+8asvNv8Aun3qKQktjHvURlJ7&#10;msqcY6Irm3zznFSG17hvzqTCj5j+NQzSM3StEzJxhEbyj8fSpMK/BNVSWzvYH8amt5QHy2ciqtoZ&#10;RneViZodo4qnLGQ2AuOavG4TGFz7VWlJd/vVVNyQYiMJRsilKVHXrUeCSAT1qw8BYnFCxOoDECup&#10;TVjx3Tk5bEX2f0PvTDEAOnIq4Yc8DrTfsoI+Y4P/ANehVCpUZdCiyDsOPpTGjZvmCn2rR+wohJz/&#10;AMCNN+yJ1HT6VpGsYzoy6lBrVmXhOOtJ9jfO9VrSVFU8U4KhGOPwp+2kiPq0WjNWzYL0FDWmDkgV&#10;pPbM3Ma9qhaJg+CKuNaRMqEUUmt1U9KYIQOO1aBt2bpQtkzfw+lV7buZvD32KawkHKn86cVVei1e&#10;i018Zx+HpViPSARg9an6xTLjhaj6GSVfdgijY7cgCtpdCjEfJ5qVNHhxlifpUfXKaNP7PqtmAtu7&#10;HKp09KsW2jyynDfnW9BpCDjbV6DT7eMhVHNYVMdpaJ00cqk5e8znRoDONqDqOuKafDNzjIHbsK6o&#10;QKi7QtMkUIvy9/WsY4+t0OuWVYfqctJoF0PlZc0yLRbvr5X410cuFOc1A0jqNqdPr1roji6zicU8&#10;vw8ZbmZb6NIOJVFXIrK3iXGPqBjiiWUKckrmqs12e7dPvAUfvKpF6NDoWLhogvFVZHXH3f0qN5M8&#10;bu/NBnTHBzW0aLic8sRGQ18dP1qLG75N30p5lYHNNaR92Me/TpXRGLOSVRDTbNwx59aDb7h8wqSN&#10;2b5se4+WnbnGB371XvE7kJiB/h/75pqxkDj86mYMTyaPKOMMBVEELrgdKjMZ2/KO1W2iBGPmX6im&#10;fZyc5/lWikjOSuyqq46+nPFLsy2E69Oan+zkEAijyHPFHMiOV3KxgblR1pfLyeDk9atR27HnNI0P&#10;fNHML2ZWdDkDFDxfLhR9KsfZzwQp/wAacsDd/wCVVzB7MreVwMjFAUKuVPXvVn7N8uStL9mJ6VPM&#10;hqmyttzgEf1qRF52Be1XBZA+tOWyHXt6VEqkTeFORV+zqcLnrT0gGcY5qyLbIzip4bbd8rCsZVjo&#10;hTKgtzjO2nLauByM81fW3KnJxTtqhclqwlUOqNNWM77JjkLn2pGg2ZwuO1X/ACQ3OcjrTZYN68Gp&#10;9oVyFNQQMAU7ZnqKlNud3HeniLHAHbpVcwrSZB5I2ciojC+3aRzVsx+nFRSqcENRdj6FN1AOT+dR&#10;yRIRgirEsZPSoZ49qlga6IHPJlWZAxypqvKVz+NWZEJXioHQFsbu/pXVE46kiFlXsKjZQVwD9KsN&#10;Ht5B/CoDk85rSOpzzdiKRB12du3rULoBz+NTvnIUVGQWHStonPKREV9DTWU91qYR8YDfSh4ixw4q&#10;hMrxISD/ACqR24ypx2NSCBQMr39jSmEbduPzpcyLUZWK0yBvvD2+tRmLHBH5VdFoT8pzUiWJPQ8f&#10;Sl7SKBU5SMxrchc4P5UnkMRtArYSxLNgnpzVqLTIdqlwM/7tZSxEYm0MFKoc8trOT8qEUp0y4HJQ&#10;YPauhls4oxsQcf7tV5Y0QYPQjoDS+sylsavBRj8RiNp8sZyV281G1r8xO3t6VqysH4Clajk243Ed&#10;u3Ga2jVkc8sPFbGWbRmH3PrzSfZAPvDnrV/zF6E9sUyTAOcdPatFUkZujFFIQL91Uz70ojG3g1ZA&#10;A5x1PNIUBBOOlHMxKnEgCYAzikYE9vb7tSyIGbJOKbgk4FBUtCu8eDlh/FTSm7qP/r1M2B1I54+t&#10;RtknI/A1ot0YuOpGYkByBSOi7vmWpWRi3DD6008NjGR/OquTyxIRGBwfrimlSDlamI+YJ+NNKc5D&#10;URbJITlh8x9eaQZx6/jTwN/BfP4UnljOS2OtaGbdhCR0PX6Uh2tx3/nS7CDgD8+9AQ5xVaEWGhT2&#10;GKmigXaA1NWM56VIGZRgDFZzlfRG9PRliKAMcZ/Kpo9PjLgE59Peq8M6J8xXpUhvJDhUH51yyUzu&#10;hKktWXoLC2Q5ZcnrUzxxRjcqis+C+lBwTTp7ub5QHrnlTqX3O6lWoKNkix5idFxx3zUkUqOuR16V&#10;mLcZw2fbpU9vIxJO5vSp9kyvrEehaM6p8xIpPt5H3ST+FVPM5LEZ5xyaaZJOoPerVFESxHYvDVJF&#10;bk/d/hpw11wc43N1xxWa8jbuefXimbie9P6vTl0F9crR2ZsjXXXkrjmg+Iwrb3X/AL5rDaeX727O&#10;evtSM7enAo+q0ewf2hiekjbbxMrDCx/m1QS+Kpd2YkUVkl8nI9aaBk4HpWkcLQXQylmGJl9o0m8W&#10;Xw5UL+VQv4j1B1O+XI+lUtuf3ePfp0pu1gduK0jQw8fsmMsZipbzZO2pXbrgynr696ia5mPO/wDW&#10;gq+Mj7tMCkk/LjpziteWKeiOb2lR7tkqzjbh2/WhZNzY9utNER6HtUsMfciiXKik5S0FQsRuqxbK&#10;4K4B/OnRQp94KfrVq1iTgsoz2/OuapVtodlGhJjUMjPkD2+tTJbzOM4Iq0qWwO4LU0c0GwZPtXDO&#10;q76I9anhY9WU4tLd2BZvlPIqzFpkKLwBn1qxG8TDK444pS6KuSPyrCVao9Dsp4WhHXcryQwx9T09&#10;KhnKyDAJ5NTTuCNwNVZJFU7h+la00+pz15RWiIfs+4Z9+uKUwxbOR2NI05DdM1C0r9Qa6UpM8+Uq&#10;cSYNF2x+GKaZACQV754qsZGXp60jTFuM1fs+5j7YmaQnJIpgb1FRZIOAcU5WBAya1S5SOfnJC2B0&#10;/wC+aaZM8Y/DFDEY/DimqM/epilfoBJIGahcbvmFSkHoD0NIy5oMXG5CVO7J7+tKIWY45qVvQH64&#10;HWk3AHANacxHJEjEYUg4/AUCL0XvmnsctgH/AOvSfhRdi5YjWi4wKTy17jHanE85NAODwOnFVzML&#10;RGiHI/zxSqmw8H8acZBng0wygc56UXkT7qHEAjJPehgg5JqPfx8vrmjefuj0oSkTzRHYUNhf1oHH&#10;zOab5g7tQJAf4x7Cq5ZE8yA5zjHFG0qvAoMhPcUm9SMH1qtROUReq4Pp+VGTxSBh2P60hcEYYZ70&#10;WIckGSAzepoG1TxTVJPIXvTmGNvPvRysVxrMC1RlT/D+vepSOcEfjikPYlvyq4dkJkZDEZp3kr6j&#10;8qMMx2mnfP8A886u5Fj1AxKD056fSmhBjATHr7VMdo+YL+Ip2xW7/lXwvtGfZ+zKrqc8igoO8fPS&#10;rQRF4B/Shoo+xo9oaKhzIq7MchenSk8vsF+tXVjjJ6Y9PenCOMHjHvU+2sVHDeZR8g9NtNFvIeQv&#10;NXhEm7pTsRA5H5UvbM0+qx6szxA2O/XpihbZsc5q8wTHHQ00CPqRS9tIr6tC9rlEwNnOCKTyMHNX&#10;WjQjOKUwqRtFHtpAsLEpPGAOR+lNaLjgVcES7s5NJ5KuMluM9KPbB9WKRhJ5Y9TijyTnOzNXnt03&#10;fLj6Uotoim4+tP2w1hWUliIOCKuW1v3xTli2Dgr7ZpweNAAH6VlKblsdNKjGnqyZYwgwF6U5ydpA&#10;FQrcrt+9S/aowufM5rG0jujKna1xFDhsdeakdRtzjHtUIulLZz9aQ3IbvntijlkyfaQ7j3B3k55W&#10;q84PJqRpcncTUbkM338dquKsZzcZEaW7NyfyqZLEKNzHNEWAduasIVYYD4olKVtAp0oMrvY/N8o/&#10;H0qvJaujkYrS8xQCS9ROyHgUoVJXKqYenJGZJbk/NsP0NRfZQOgrRdUNRkKNuRiumNWRwywsLlHy&#10;HU4C/pSrbs3C5/Kry5PKrz3qXY4OCB6ZxQ60gWEhuUk09yMbduKlGl8BmarG5yc9h+tMkmG33qPa&#10;VJPc2VHDx3RAbVVOfvY9qaIwDnGMd6cznHB9qbuYnNV7xk+WOwGBi2B/+qh129BUgkA4LUEgrgN9&#10;aLsv3WrkIB28+maNyjjNOYDopNRyq3atNGYyumSLIVXIo8wj7z//AFqjO4Lkn2pp3dQetHLEmVWX&#10;KSGQE/ePNLuYnAaqxaTdyaUyN1Wq9mZ/WJFlpCMDH+9SLO4Of8Kg84lsigTkcGq9lEX1jXRloS5X&#10;OaljuJNuKpRzDPNTJOpOd2aylT8jeGJ7s0oJAy8oKkWEycKfvVRgvEXpz3q5aXkDFd3HqMVy1Izi&#10;ro9KjVp1LK4/7E38XH1qW20yQ8iLr/FVq3v4EX/V/jUv9qxrwsXP41xSqV9kj0o0cLu5FY6V5i4Z&#10;Fx/OqlzpBiB2ritM6gZCOcVHI7v91qKdWtHdhWo4WfwmK1o4OOKBagkjH5VoSW0jNvC5qNbV93H8&#10;q7VVXc8uVFqVrFUWLFsL2p5tFC4cVcMOBlhUF0+0cCmqnMOVOnTjdorlI4u3NRu4J3Urlicluai2&#10;szdBXRGPU86pU1sgaQkYK1H0HCVajiBXlPrQ8JIyo4rRSMZRbVypsBbLD9KkSF2/j6Gn+Tufbt+W&#10;plQDotVzdjGMHzajreFGCgg+lXINJgc7igzVWNVU/e/+tVqO6aJdoPauWpzPY9CjKjazRMLK1T7s&#10;dQyRwIu0otMn1B1Xbgc1UfUD1ainSqSKrYqhDRIt/ugcEDH0pRKAuQn6is86kAMBz6Ux9Sb+7niu&#10;hYeTOKWOpRZqG5DDHXHalEpUg7ayV1KQglf0okv5z0Peq+qyZH9oR3Zsi/2g7nwexpn9tRxtzJ/F&#10;WDJPKfmLHmomaR25rSOBh1ZzzzapH4Ub7+Jo0XLRN61UuNfac/IP92sohm+Uuc8Uqpk8jFbRwdCP&#10;Q5amaYqppcsyavcP82/r2FNOqXR6Nxj0qHaCvA96FiP3tvvXQqVOPQ5ZYis95Dmu5Ccg5wP71Bnk&#10;b5mApqxnjFSCJ9oKrnnniq91bGcpykN3N2/GlSHDZIx/WpFhH93n/axVhLcHkDHfGeDSlKw43ZXE&#10;ffGc1L5PG9R82amSHB+X9DTlgx03en41nzmqi2QC2UfKR9acYFHOKspbkjIHtQISPmIpe08x8uhA&#10;1sG4pvkDlT6elWRHkYA6Uvl/KSwz+NTzisVPLy20Lz9OlO8llGMVa8keuOKDDxtY1XOIp+STjHTp&#10;9KFhwc7fernkKOHFKLYcY/KjnEUvJAHp2pRFu+8fpxV0wEN0pPswPBHTgUc4FRIec9qckGDnH5Va&#10;Fvzx6VILc/w/hSdWxpGJTMGPkC/8CpRDhuE4q+tm2Nqk9c01rYbiR9Kj2hcqdtSosZckbfTmnYO3&#10;AWrItxu2g/qKBbgckYqeaIRViEREjhNpqaKLA5HTpzTo4fMGPz6VYiTawA/pWUpaHRAhWEOMgU0w&#10;liQ6d+a0PLC9VFNCBsDbWXtDoUbmeYuCdp+h/nQbcg52/qKvNDHuJP5+tJ+7xhutT7Rl8qtuUhbL&#10;gEdPrQYFHzH0qw7gDhahkk6gGtPeZEpRRXlQRjk/Sq8pBbBqadmLc1XkXJ59fSumEe5zVKnVEcq5&#10;+fP/AAGo3U7NxHapjGQRknFNnRPuito6MzfvRM6ZCWzzUZhCHJ9autFjnFR+QCpPoSa6FI45Rdym&#10;8QI2lOOlQPEQNzGtB7YjpTHtec4/wq1OxlKnKRnNHuGFH40zyj07f7taEltsORUYhI4atfaGfsWV&#10;RDzgLn69qckYDYI92FWjb/Nnb0oMHz5XjtS5y40mV/KCtvAFRypluV/SrxhCLuK9aiITqo45qeY0&#10;9mQxR4HFSx8DBWmkID1/LvQS2MZpayKXukiOI2pftmBwKrFiG2kVGWPT+Ro9lGW5Ua7itC1NdZDA&#10;j/61V5pF5AOfwqFizHn6U1mOMg+2fWqVJIzlWlIJnQjpxVdnX/a6VI+W46c/1qEhvlbJ9MVvFWRz&#10;Sk2IXO/5f5UyUln2/wDfVPKcYBo8tejCqI1GBmzgdOvFKBvXb93PtTsA9+KVQQWC0MqJGYQRk/rU&#10;bwENkj361aOW3bgKrs5LbT0zihXHJIrkY+fP5UgQKcGptmTgHr+lJg5PHFXzGTjchaP5v/r0nlN2&#10;H/fNWRbbjnf79cUC3Xs1LmF7MrCEKc49qYVxyF6elWmUbdrGmOgJ3MfwqovuJxK/lcjI5pDAAcYq&#10;V0IHy/8Aj3alK7DjGOKvmFyojaNF28dP1oAyv3PepWTnAP60gQfdFK4+UiMTEZJoVOan8liMBqct&#10;tJ0K1POV7MrxJ8uD/OneWWK7asJbyDkJwaetqeAFqJVOptGlJ9CsIwoAJ570/h2Clf8A69WvshDc&#10;oc+nrSizHQ8VlKrE2jTkU44kc8qKmGR8qDFWEtSRwB09KDaHnP6VPtFI1jTlbUptFsO0mmkHGWq1&#10;NEAQu3+VNaNGPGfrWikrEOm0VSmTn1pGglLbQtXgqhVVVWrMMEYTftHWplW5Bxw7m9zHaCQjLA9e&#10;tRmKYsF7/wB3FdGlhbuMMPwpW0u1HA7Vn9cjtY1/s6W6ZzXksxBVaeYnXkr+HvW3JYQ7SoH4AVVl&#10;t1VmBPfrWkcRGRlPByiZiqdu08+9PWNSuSvbirIt06qex7U17cZwG/Ja05zH2bj0CK3RlO9cqO3p&#10;Ug01GbKj7wzj+lES7BtY85q7BtH3m+lY1KklsdNGjGW6K8eigniQf/WqQ6GE+bf/ABcDHSrsYRR1&#10;6dKcSrDBP4VyuvU5j0YYOgo3sUVs5BuG3/vqjbIn7vaeB/eq4QoY5P3u1Nbym+Y9aPaye5Sw0Y7F&#10;ZQ4GM1LCpLYbOakfyuinpyab5sSfMpNHNcfs+UljfDY2/rT5HGMt6daq+d2Ldf0oafj5SOuDUOF5&#10;XNPaxjGw+UrjIOO9VnYMxOabJMH5y2O9RtJnpgewNdEaZx1ao2Rg56dKa+4jG7jdQX2HGOvvUbT4&#10;GWNbxi0cM5Icy/Oaa6lRTvPUAevrTXkVx97rWhm+UjdgCC1ODhduRUch3N6Uh5GA3/fNXa5i5dib&#10;zTjH8+1BcEk9eKg8xR3P5daN5U7mPFPkJ9roT7yRhVphkbGAv/1qiMrbcmmvKSeT09qfIS6pOszZ&#10;yBTWmB6g1C0nemhyeCe/pVqBnKsStNzgGjzjmomc53E4FBck5Bx9KfKR7Vk28lsYpodgfvUx5CcY&#10;70u3C7hTUBe0kOZiTnH600k4xnvSZyDilJzzVWJ5pCZbPA/OgAlcD9aMd/ypQqk8VWhnzMaOmR/K&#10;nDims2eM0qkgYAp9BczFUZPPc0bc8D603cwOFNOPPX1piEpTkrgUMwUZ/Wmhh0Y/w9qA5hxOOg69&#10;cU5iOhH50wsAcA/maDlTxSsVzaC7WPApuAeCKCeOtN3dtxpk+0Hsc9Dmmkf7n5UgbA6//XphlP8A&#10;e/WgnmR6u0uDnAz/AL1NEx3Yx07VCSc5zn5aacjmvieRH2nMy155HApftLFeBVXJ6E/SkMh7/pS5&#10;EUqkkXBcP1DcfWgXbZCgfrVUPxktTicgbeoqXTiae1kTG4b+Kj7QzcKtQ7xuwaC4yST/APXpciKV&#10;V2JDMw4JNHnEcH/9dVzIucgUct1ZqPZ3D2jLBuB0B9/pTTeMDjNV8luScUhbb0pqmg9vMsG8weRT&#10;DedwtVy652g00MA3Wq9jEPrEy19pY8hhk043krdDVPeR0/Q04MT0ek6UQ9vPuWPtEhXBc0ecxG41&#10;Dn5u9PDA4GKlwUS41Kj6khY/36Xe2RUe7A6U4OMZU/8A1qnlNVNofuYHmk8wj7tMBI6tSqCeKnlR&#10;fN2Hl36GkG4nINBDhc5pVXgipHHmuPR9vLGpBJnjNRKqr1NPRwBzUSR005W6jnmOPu96aGZiDTty&#10;svFOAAPCg1Hw7Gu4CHd82eacLXvtpwyU+XrTohIcjHtUSlJG8YRCK24zt5qRoMEjdSLmMfMeDSlv&#10;mxmsuaRvFU0thjWpP3qjksi5yRU7Ofr2xTSzk5xVKVREuFOW5VksW7r9ahe0cKUC1pA5GPzpsy46&#10;CrjWlsYzw1N7GabSUHBWk+zS45q+3XdTDtIwBWqqSMfq8UVhDjjB/KkaLuD+FTkccKuaQuM5Ao5p&#10;GfJErvBtPRqiaPk4WtBHQ8GnBUc5GDxVqpKIfV4T6mWYnPUVH5MmPu//AFq1nRQNvl/dqGVFwfk/&#10;Ja1jWbOeeBVr3M1lK447UyTeDgVddQx4H51GYsLzXRCpc4Z0XFlVt4+9/KpogwAbFDR5b6U5VwmR&#10;VORmo2ZInBqaEgcgVAFbdT0znaG/+vWMzopPlkX0umzjNTxO7HbtqlCm4/drQtImH3lzXHU5YnrY&#10;eU57k8O/pj5asQnc+2owiA+WD+NSJhVz/k1wyk5HqUo8u5YihjXkJ+FLJDGEyABVf7WqdX5pk2pM&#10;Ojfhms406kpaHRKvRjHULhfQ+5qncoTnLfdp09+QdwyfwqvPc+byB2rupU5R3PGxNenIhZApx1/2&#10;hTFjQ/dpWJIJB6805FBHyniu1fCeVKV3oKPkXntS+cM5/rTltyWxTHsju6e2aI8vUJKpbRDPNDHI&#10;FKpY81LFYNgFl/SneXGp2U+aN7IxUam7I0wx5NSGYIvzVG64XcDxUMrEtjccVShzEyqez2C5uUJ4&#10;HT9aqyTYTB4FSSRO5w1MMJI+YGuqmoxOGpOpJkG/cQQPp7UvzP8AKc1L5BBBCf8A1qd5RGQUNbc0&#10;Tl5ZEQ3KcYpxJK4IqVVD/NtpDECy5H1quZBsRbTjp/8AXo2nv/PpU5iLNj9acIUByBjijmM5R5it&#10;5G5Mn8s05IWI6/WpxDgcjq2OlP8AIwf/AK1L2iJ9mVWgyeeKkjgz0FWUgUY+U1Klt27UpVio0yuL&#10;bnbj3p32crzt69KupZsTkg8+ualFmScA/hWDrG8aOhnpbOT93ipooc8EH61cW32r7+lSJaiplUuP&#10;2fKVBEgGAv408xgduRxkdqsi3Hygn6UvkdFGKjnNOWJVEJPUc96cIGwSO9Wjbbjwv/16VbdmPXv3&#10;o5iSp9nxjg0ptQeSPbirq2ygcD/61OW0yv3aXMLlKa2y9k9qaLYZ5B6VofZl7LTlsl+8VHSl7RFe&#10;zM8WwzgjtzStAdudvNaJt8Lny8UhgGCSOv8AFR7QTpPcz1t8dVpFtcZ3DOfvN6VoeQMZI9xTWgUc&#10;DH61XNclwKKwovXv2p4Q9AOvarLwHf8AIe3NOS17s9FyeWRVXzBwDtqTyC/zD1zVpbMMemanSzXb&#10;x2/xrOVSJ0QjJozjbnGSPwpogz95avNb5fGKaY+TihSuacttyvHbMDjFTJbA8se9SHgZK/mKb5hC&#10;k1m3N6FxlCL1HPCuMIaYY2HUiopZpCcA/So/Ofdz39aqNOXUUq0SWcttyVqtIwBXd1pzTSH7w7/n&#10;UMjkMMtVxj3M5Vl0GEsDuDfgKikGAR6CnPuPyKv3vQUxo2U4PJ9+1bxiYyqDG2bMFTUL4A5Xp71L&#10;Ig+7u5pjRDbmtYkcxHJE2enf86aYio3HBqwyZ5z/APWqNkznBxz0zVcwoMgeI43D8BUTwkfMPrVw&#10;qp7fqaaVDc8U4yAp+SSM7/zFKICV/SrOwLwDj8TUbcN97HrWlwK5gAPOOmKb9lJbGPwqyE43beOt&#10;LgHj9c0c1hWRV+y55H601oQP4s8Vbxgbd2M+tRTBRkDrQpMLIrSKQlVXU4xtxV1kPY1BcRleg/Ot&#10;omUr2KwUYyVx26UjKeoqUxqBwc1HImBjd9K0Ri5ELHByFqMqcHOB83pUrru52e1Nwo6mtImXNqRs&#10;Mt83QdqY+QMkVMF64WmSBD/B9aoTl2IHUsWC/wAutN2EHgVKwGNu3vTWGTwf0qkzO7uRAMflNDKN&#10;xIB/3vWpjFuGcf8A16RUCtye+Pu07lFYoOy0YwelWCqHqKaYQq8//qouVysh5PGevrTWjORlqnKl&#10;T8o+9SGIZ3sPajmDlZCsZzkUCIAcdqmWIjgnP0pyxMxy1JyKjB7kIHHTp096aYSRlR9atR23qu7F&#10;TR2+R8qc+1ZuoaxpuRmfZmY5POen50ospDxjH65rXisd45j5qVdPjI5XkVnLFRjubxwUpGKbNeu0&#10;enPU037Dj5sfrW8dOiY4Y9/enLaQIpGys/rcTb+z5dTDXSWZvlG7PU1Mmibuc7e/K1rERqmM1GWB&#10;+UHkelH1ictilg6cdzOGkJG3Lfhtpxs0U/41ZcOwbcajcjOPfvRzSl1D2dOPQj+zxr84Xmm9FAJ6&#10;U8vg4U0qxbj85/TrRe24LyIzuznFIQcbVTjuPWrZto8cg9aBbqOGFTzo09jLdFNQTzj6U4wu3IX/&#10;AOvVpYY1H3f/AK1Oyg5IH+FTKrYqNF9Sr9mZvvJTRYE5Lfyq04CnPvQOmT1pe0kV7GBVFmEfPFTI&#10;rKuMU5ygBJHTn60K3HzU5Sl1HGEY7DsSL/F0psjsTtzxmnZyOvTrUZkXO0E/mazS5mbSlyojdsja&#10;aglI3dPapZJlDfKBVW4mbeVx+XauiMWclSY1l2/KDTTkng9KC7bcsaauM78VtGLOPmFU/PkLx61K&#10;lxg9P0qE5H3l9qUKQeBT5blRqW2LAnLH/Z9KlF6FA3nP9KogjOQTTSWY7s8Ac1Hsrmv1iUYmh9rR&#10;zkGg3I2/KRWaZmAxQZSe5xmn7Af1qRea4yNxYfTNQvdOOAagabaPlWmNIpPJ/DGMVcaPcwniJFhr&#10;plG4tTTc5531VeQFutAc9Sa09lEweImWDcHZ6/0qMzbj16VC0jYAyabuyfmrSNMzlWJPMOcHNNyp&#10;+b2pu4dS3/16ZvJHHtWnKYuoyTftwf5Uiyt64HrSbQeSeaTBzyvFHKiOdimRmGaYzAbcevrTgpBx&#10;mg7Sc+vvV+6S5MTJxxz/AEphdicYK846VIIlCkZ+9TfKJ7/X3pqxm+Ya28rj0ozk8DmnCM4PFABB&#10;JPfvWkbGcuYRV5xu/wDrUudvQUKRjJY0cbaLXI5gUBmyR09e9BAxQMDkN+lAzn72fwoSAdgvjK0D&#10;jk/pQu7bt9aacDn7tUA7jHDfhSEEj5c/WlwfzFLkngcf0oAbk5z6UHOefrSj+6V/Gm5OeelIVx3P&#10;XtTTKVbgdKC2V+9TevIGfxpkSkKjh+BjdT8knYGqNPvjORTzy3t1oJ5hSPmyajx8/UU5mTH6UnzZ&#10;4agOYUsB1HvSBjjkd80oAyFz2oGNuQM0Bca3PRx70D1J565x1pzj0P6VGcZ4/GgkA2V6fnTtp/y1&#10;AXPajj1oA9SEL56014CuRmrSRrty3+eacEQnp718H7Q+/wDY3KLJ8pAqMxN0IrSe1RhkCoTbKB8q&#10;iqVaISoyRWKbRjPNIOzE4qV4WxuZajMZUBQv3v0q1JNEcrGZDP0oJOMjmnCFz8wX2pxi8rllo5o2&#10;CMWQjOMGghuxp8uKjY7evpTiD0GSSnoBUcjseaViGJLJ7Uw9Mqf/AK1aRMZSAK23gj8qa2e1OHHU&#10;0KpJyBxVC1DktjPNSJuH8VNSNd3zj6c1IqjsKmRrCI9EbaDinrHjlv1pMHGDTuDyRXPJ6nVHQQqx&#10;PFIqg9akwrcge2KNgHNK5py8wwIOx+lPTGf6UpVP7tKAq/KKhspRYnDPz/8AroPB+9TjsUYA780w&#10;uCd4qdzTRCMSPmBoEpIyOtNaUDrUZYA4Nacpj7TlehYWYq33sfSnfaAPl/lVXdk/L3pN67shf/r0&#10;ezKWIki2Lxh8oFSpeKTjmqG8HoetCSHqD+dS6MTSOLqLqagvUPVvu+1C3KMeDms9H4z6U9LlQayl&#10;RR0xxj6l4TrtOR74ppv41bGPwqt9pzzmmb0z6f56UvYop4rsy+t9Gec9acbuPGc1nh1zxTjO2Mfr&#10;U+xiVHFvqy47rINoHU9ahZJX3YqPzWxkPUkU7YALURjyov2kamjIWWbd92nbJgM1PuDHcKflSM7a&#10;pSM/Yxk9ym8cqtkfnTojLwGOMetWlj3fMwprRgnKGjn7lex5dUwDLtzSE4BKil2c8CpVh9B+NTzR&#10;iacspaFKWJ3+7/3zjrUUls27JOPpWsmnhz938etP/sxnPt9KPrMY7smWClLoYLQsc5oWJlHK89Tx&#10;W82iLj5lHPWm/wBlLGORz9K0+uU7bnO8sqXMdLd3HAq3BZlmDMKvm0AbISjySiE7KiWIUlobU8Hy&#10;7kccATjOakBYHGP0qMvKOtKrFvlNYX5tzp5eTRE8W5zhjxjgVNyFwQMetV0ZguTTneVhgVnKOprG&#10;XLEJZBjkjmqsjtvzjipJUI5aozjrXVCxx1OaRGyuyb9w/Km7Aw2k1ITkZI/+vSck8fzrTmOOUWM2&#10;YOAKlhjKkE9M+lLtUMR3p6FTwBQ5NlRpRuPAVOiipowCajXaOcVPG2QBt21jKR1U7E0QjcbAn6da&#10;jubNXK4T+LrU0GPvCrG0sBXLzyjK51SoxqRtYxJbORT8oOD93imPZPnIHatuSNNv3fwqN4dx2iuq&#10;OIlY86rgIMxfs7qMkdOOlRyREcY/GtqSyO3AG4daqT2RcY2/+O11U8QpHnVsG4IzPJO7IH4UjR8b&#10;ccZq/wDZiGxjmkFs2QMf/XroVXqcLp2KUcRC9OvOKUW57jn1FXY7TdwKsR2YI/1f8VDrC9kZv2Rx&#10;8yofpUgsHbB21pLZsowF/D0qwlmCMNzzWcq7K+rmSNPkBwB7daeti54CitVbILwQMVIloo/5Z1Lr&#10;yH9ViZaacwOCAuTU8Vg2cBf++jWmLfdwFpyQKgIIrOVaTK+rxRTS3I4C/X2pPs+ecfd7n61f8jj7&#10;tJ9nyNxHPrUqRXL0KP2baMHr6077Kx4OPwq99nwc4pRA3THtxT9oyeQopbkjJFOW0L8/0q8LfnA7&#10;mlWABqXtCfZ3KItHpy2pUcsM1fEAIoEBY4C/mKPaMPZlNLdCQAORU0duoPSrK25T+GnCIDpU8xUY&#10;lY2xB57+1H2Ygdf4sVbEeVzikKoRgUcxXKis0XGPyphgJHPHNWvLBOFprQDGT0qlJomSKZt3HGPy&#10;FHlZG4VbMIPUUj2+BhR/OrjMzlG+pTEJHenLCMfMPrVoQErTTAe49vpVcxHKyJSAu0j260jscVIY&#10;ti5ajywV3Kf0pWiPmkQtuc5zmmvnbjI+pNTGMdcUFGParjZGblJlXaT07dqjdCM7fWroiAxgUxoc&#10;nAz/AN81fMSUjEWPDdaa8QBwAKu+RxlV6e1IbYouNv5Cn7SIuSUlYoNHjgdqjeHcuDWgbNmXmmG0&#10;2nkf59aalFkezkUPs7Biedv1qN4iT+laP2QKOfXpimG29qrm1G6cjNMIDYU96Ps7Yq80WOCKaYCx&#10;xV87Go+6UTAAd2ccUCI5yRVySLaQyr060wwMFyo49MUuZhy21KzxAHnnH+zUZjBAGKveTng/zqMw&#10;DABFVGoG7KTRkdsnrTNm0bWP47auPbncSRURRR8xxWsZ3JaKrLgsFP5UnlgcMtWSpyx2/pTWjUHh&#10;afMTylZ42Ubj1HTBqJkbcSBVsoD82P0qM27H5vetIyHbQpvkDBHao3Rm3KwP5e9XXgJbBHP0qJ4m&#10;3de+cZrSMjPcoyA5OO361C8fGCD/AJNXpIjjPT2qExbuW7elaKRhKnqU/IbH3sfWmmMlcVceIemP&#10;So/II49K05ieUqvGM5A6+lN29yeKtGE+jc+1MeEk8gVXMRyMqtFnkgZz6dKQxHp7VZ8rnKpnmlaP&#10;B4WjnH7MqsgLcj8Fpoj3fNjpVho9o3DmnCEk4KZo5y1C5VMbZ3Z700p8vParhtt5HH1pDbA8bgcU&#10;e0H7ORWEG7r2705bbdwO/tVpbQkYxUiwk/Ky1nKpY2jR5imtgXbdzUsdozfeSrqQgKGNSRqBw5//&#10;AF1zyrSOynho6XKcdmNvCfpUwtwvVas7RjAWkYAHIrD2kpaHXGjTiRrH3A9uaeI8DgUgORnbnFLI&#10;3y7qzlubx5SJ+Bgj9Krs2OQcVJK4PJNV5LiPt/KtoQuYVKyW7GyTN9zNQtKSDgUSz5bIXj0qHzJW&#10;bg8fTpXTCOhwVKvMO3bjgnvQVRRyaawkXoajB+Xn8fetFHsYuRNEpIztzgdNtTA56D7tR2wJ52+1&#10;WFIX16VjNs66MfduwBYr1A5pruB2zzwfSiSQKMep9ajMpDcflUpM39py7Diy+tBlA46D3FQyTHYe&#10;cGq7zEn+u6qVO5jKtylj7QrfLnpSNLuXd7+lVQy/xD8aTf5h5NaezSM/rEmWPPQNmiS9C4Af61Vm&#10;w2KNjE421XJETrTtoTPcvIuUGKY0krfMWx6CpI4Sy7XJ/EYpkkJHH4ip90P3lrshclzlmb8KYS2e&#10;Tw1Sm2l6gn6GkaCROWraMoowlGbIScjafxoySMYxk04j+LbSEd+561oT8LEZix+UdKRmPTdQXbO1&#10;Qaj+YD5R35ppE81hWO3jIpGZsY/yaaz7RtHHOaNzAEe/Wr5SHUAMwGe2OlBIz1NIzE4pGVj1FVyk&#10;czH5IHLf/WpjuF6fyppyD0pq5AyQf++aaiZyqdB0jYPyD9KRvlHfP8qFG8ZApAuW2kbiKv3TPmYc&#10;9Pb8qHU54FKV7FPypOnA7U9CbjQuRwfrTujEtQOFwf8A6xpwTIJK0mS7Cjk5puQHwDQFBO3FJtAO&#10;TSRIAA8k05AScg4+tIgxn5aUEYHBoAMbj1pxTYvT+lNDJyoHfinB0PBH4mqLjKIbBUbwrndnnrUj&#10;PltoGKTqOnFJXQpOMiII42hsmgKQxzz/AHalZR0YdaTAX5W/D2rSMrnPJdiPAXv7UIPlz/SpGAxx&#10;mhV4+5xirUiHqRkFeAO1GGP+etP2lOSO9JtC9DgU7kbDRweR2NN3fNtAqTAPzUEbgM8VQmM3ZXAp&#10;MsrYXHvTwuchaApP3jzQL3hgHy4x3pTAMcH9aV0wO9BXauTj3oI6jVXj5aG4GPWnOVxnFNO3bkdu&#10;aBsOc7KaVOMA08AEZx+NIsfIO/NAAMnPNIGYhWLU/GT8v3sU05x0/SgA3jqD2600An5Q3t/9ejAP&#10;rSgYGAtAkKSV7c5oz/sUbTnk80fuxwV/8doGeueVMD9z86csEoHSt6SytwMhBVWS1hXgH9K/Mo4v&#10;m6H6y8vlHdmf5LgZ2mk8gdm9vpV3CRn5uTUMjKCxNNVJSGsPGJVlg+XOKjMC8kA/0qaaQ5yCKhM2&#10;3v8AlW0XJnLUjSjIGRc4J71Xnyxbdxz61I93nIAqs8zdx+VbQjK+py1Jw6ETk5IznBqKXcfuipXY&#10;GmkHO719q6YuyORq5XfIXAFNCkVY8v5skdaFjAGAM81ftCORkPktkbadGjI2ff8AOpVzuyRTuM9K&#10;mUzRQI+cgA84p6R44J59aeq55K/pS7cnOKy9obRgNVcDnrmnHAGT60MmTkUpYkZKmle5pyjNzq3a&#10;pM7up6VGTtOMf5xTgdzZoCLAqSc5znpTkwRjOKUDHanopIBA/Ss5SNoRuRlWIyRUbDa7ZFWvKcjn&#10;r6elRvbt02/QelEZ2epVSlJ7FQhieT/FSFMn/PFWGttoyB9e9RFTnGK25onJKnKL1I9pHGaacjtU&#10;xVm6CkCc55qlInlZGmfuhe9KDx074p5DEEg0bCTxQHKN3/xZ6UzeE4an7Rt4z6ULEzHA3UaITjJg&#10;JCxAIxTiTnmhIivUdOeaVYiOQKOZFKMgBzxSqzY5pQhBxtqWGBm+UD3NZylE2jTlIaSOMHH0pQ7r&#10;zipxZqed360G12fexmseaJ0Rp1UxscpYYC1MGLCiKMB8cVYVUz8tZylynbSpy7jEOV6+1PUIo+oq&#10;RY0xnFOVAo44NYuZ1Rpt6DYo4+v61PCEAwKQRqV57ipFTnaP0rnlO5006didApcKPrU4Vc/L3FVQ&#10;23nNSJcBR+PHvXNLU7oWJSFYc0jRpjOPpTfNDHr+FHmM3bFTqjV8oFI2PXbTbiBDFtB/GngMeRS8&#10;twxFPmsyORNGfIiKMYogjQklquPFE3VfxpsmxRW0ZnPUppFdxGBjbTSeOfyqR2TuKj3Kx+Xt+ldE&#10;bs4anLYZt3/K31FMEPOAPwqRmGR3Bpgl/i/nW0eY55cvURlI5xSbcDnOKVtxGR+dKF3D5j7VV2Yj&#10;SCDuUfpSxozHBNSKn96pI0VTlh78ijnDl6iJEQM9asxwHGPWiIoe/HpUysvGB7dKwlKTNYRhHqKo&#10;VFAJ69KkjbA+UdujUiuuBhR7+1AkAJ2jis+VyLdaMdhSzMMZpACpIwKcJcMAUHtTllAbAH501GW1&#10;jKVeG9xqqzEMUHXFRtbnZyntjFWVfPyn9KU8jOMVUeZMwqVISKK2KkbgP/rU42KAZIFWy46Y4pCw&#10;zj+ddEZS6nDL2ZWWzRBgr+VSrbgD7vU1LsB+bFSRo3XFVzaGW7IVtQOSKkSDBIY1MsePmxzUscTE&#10;fMKhyLK4gyNuc09LcBelTiEf3acsLelTzha5AIRwR+FP8gE5H8qm+zkDNPjgPccVHtA5bkAgUd6X&#10;7OpHAq0IcEHJ/GnpACPud/Sj2gezKZt8ilW2OOIzV9Lc/pipI4c9aj2xXszP+ykggIaPsnPArTMQ&#10;X5SopVhQnGP/AK9L20h+xiZ/2Rv4E96Ps3atAxY4Ippi7FvwoVaRMqaRTa3I+UjvQsAYZJq08RI4&#10;pioV6p9KvmbMnFIrCIhuRQYVxuAq00JPH+1TfKIHNWpGZXEQPGelBgHY1aWHnijyS3J6VXtCWVfI&#10;J5FNeDnIH/16vLERwVNHkEdB1o9oLUoLBtpWhHoKvG3PRhSGDBxin7QXKUGtd65I6e1N+zlUyuPx&#10;rQMI2420zyAR9386tVCXEz2tOclc0hgzxsq+1uR8ppDbb+cYqlMOUzzBIMBk/Iil+zqozV4wbj0p&#10;rQYbBXj6VXOHKVBCFGSPehY1Iy3HGas+SC25RTPJyfuip5i1Yr+SoGSffpTWt93C81aMRIJ20CE9&#10;dtNSHoyibZRyEqGaAg5FaLQA5JWo3hI6rTjU1JlAzXh7dc0ht0Azj8KvPCDzt+tNNtnj5vyrb2hj&#10;7Nme1uvQg9c01oMnGcdq0ltWGPf2phtMHgUe1D2RmvbkNwtMkiDLgjr7da1mtkC4qF4BjcF/SqVU&#10;PZmabf5c4x61G9tu+XH/AI9WlJCpGGAqMoh64rRTJ9nqZv2YAsD+tRtbgn/gNaTxLgnafwqF02Ph&#10;OlWpsjlRT+zL09eKb9nGCPSrh4IwPwprjJ+7iq5mOy2KMkAT5k55x71C8CqcMvXvV5hztFMaDe3z&#10;irjMnkKDWyk9OlR/ZkQMK0Gt2Izt/ACo2tSw4U1pGoT7MzpYUK4P/wCuojbtnrWk1tIDkxnHrTfs&#10;bHkqRz0//XWirRM3RZmmBj91ie1RmE5OAM/zrSNkxHKf7vFRtaOrZNaKtEn2MmZrQYHFNa3Y4J3V&#10;pG0YDBX8aYbVsH5DR7WIvYlAwED5akEGTjb9KuR2Zbk5qVbHHA/WolWSNqdCRQWAA4HenC2yPue1&#10;XjbD75BPP8NPS2XGCv3qwlWZ106BQ8jHIXil8oAjIq+1uVOcZ/pTDBgbmB5NZ+1Oj2PLsVFVc4P/&#10;ANekPIK/jip/JwPmNNcYBzRzXDlZAdx+6KQksNueakO0VG6ntVi1G5Yc+/NRzSsBtWpDu9aaVB+a&#10;noKXMUZg7ZOc99tRFMnn0q+6nd0qKSAscH9K6Iy01OKdKVynt2g/L3xSKuGyP+BCrD2xJ645zSLE&#10;VXLfyrTmRkqciAjJ5/CkFurNkCrLIpbhR+VSRqEX2qXU5djSFHmlqQiJoxwvX9abKCrlt/1zUzHb&#10;8yjNQzyBjtQfnUxbk9TeceSNkRSSrux+dNUljuX0oIbnjjtTV4HBP41qc1/eGSnAJK9PTvUcifMp&#10;xUhY9Ka4BHz5z3watGcmmQt+NCE96c5w2Que/NIOvT3rQkehTp1x61IJYEXdj3/SoSG6gGmksG9O&#10;/FTy3HGpybFoXEIXbTZbuBWAFVxgLtZaXbxgqPwFJU4lfWJsVrtTxTTN5p2sytzmk8sffYf7tKEX&#10;uT1q1CJHtJ9Rh6hTSNhRgA1Jt6YFNYcc/nVXM25MjCOQMZ6c00rtG7Z04qYKByB+lI8ZOarmsTyl&#10;V0wNoX+Kmqg6CrbQOzZQ9c037OUK5X7v61p7RGfs5Mr7ewzQMBOFqw0DZ2lKa0ZIBdaOcmUZWICh&#10;xl/ypGTaVKnpU207WJHSmMm6rUrGTiM27PmzQTk9Mf7NOCrnBoOMcr/DilzEu4zjHIzSrj/PanMm&#10;eM9fSkMYziq5rke8NYY60g3Z25NSBTkfLShCy7qLk2lcjIwuBSIuTyfyqQxnAFN2YG7PPWne6CXM&#10;RnAOF/GhuTzUwAzg9zTQvGOnH5VUZJEWI1X5+Oac/K5pwiAXAH6UbSTgnFPn7EMjyxOWpQSUCkel&#10;PZST09sUioQMEVXuyKQm7nOe1K2fXpSjGMGgKGGcCmZvYarYXJH/ANagY7Up5AAPT3pSp24DUyeY&#10;G54FN5b7v407ay/jTB/eFBLAIV/w9KVRk9aEHGAoobpgGkyWNwF5z3pDgHarUrAnnNOyeTTctQuM&#10;3Db98YpMnYo7mpCoPTrQ0eecVXMSRsu1OvFCLkY/r7U4rt4XPNBTcc5o5gG9eVFKAScbcUrKRzjP&#10;vQwym08NwOlHMABQDkClKqRnFIgGODznvQXYcBSfeqK0sNZQDkmkU4OCRS4J6YojG0ZFBIEL0Zvp&#10;TfLccA0rctk0mT/dP50AfQj2j4+dfaqs0B6Fj975avyXDr8uKgllRuTivx2nOfU/eKkadrGTdqFY&#10;hf51TkwWJJatDUHVWyRWfOwLZr1KL5ong4hcsiGQgE7f59ahYAjNTkxbsE4GKVVgdsZ/GunmUTi9&#10;nKoUWQ5JxTPKO7KnitJ7WJuI3HP60zyIyMir9uiJYOpczxE3TP596FgfdkrkVoeWmcr6560FIx2o&#10;+sBHB6aso+Sx5/CnGAD5A3NTMefu/Smtz0HNCqNk+xjFkIhYjBFCQtnIHfNTc4yR9aazdxVczYck&#10;YjDlWOF/GlJAHJoPy801VMh60C8gEgBwtKxCqc08W+GzvpWiRWDEfiaXNEtRk9yBl3HPenBGHO3p&#10;2qTyC43KnFSLbnsvQ0vaR2KjRk3sRqD8uR1NTR9OKf8AZydoCfnThaMpyw7Vm6ke52U6Ul0BQowX&#10;ODT1jQnOOvrUbW8jLgjb681Jb2smQGPf86xlKO9zeKle1hJLTzPlA61D/Y82cFe+a1beJY+XbdV4&#10;PbKoJHNc8sVUp6I7YYCnWV5GCdBlPzo/FMfSJ+TsrfMtso+9jJqvNNEPut8oqYYqsyqmX4XlMOTT&#10;mHX0/KoXsXU//WrUuWiYZU9T0NV5N33sV2U6s5bnn1MLRjsUTCy9aayYHzVZnCscCoTD1Oa6FK5w&#10;yp8stENwu4YT+GnbcruA/wA4pQgxgrxSqmRijmCMZCBSGBBqZAuORSImOcVIsZzyKiU4nRTpvewo&#10;QbuT70NFnkDPZakSMseRVmKEuowK5pVuU9CnQdQprA/TPNShRt5WrRsiV3Y7c002uF2gnrWP1iMj&#10;oWDnFFcHacD1z0qQNgbgad5aDlTnPrTHABUijm5tifZyjuPMrJ15oaVicKKjaQnaB9aT5vSgpykT&#10;x3B/iNOa5A46++RVR2YcAYpBuC4xVeyiyfrEo7Fs3wGOaVdRKtt21TYvjOyhTnndR7GAfWKhoLqT&#10;Y6dunrTftrHnNV48DqKcsW/ufwqfZwiV7aq7akhu5Pr9Ka8xYbR9KBCB94mpPs+0bs//AFqr3UZy&#10;dR7sgZ2KgGlXuP5VItsGO4GnGIDvyKvmWxhJcu5C3TpQARz/AFqTauMbqAYweGBrRc3Y56kodWN+&#10;nenFM8kUzzo84P8A46KDMGAAP8NWoTZhLE0YbMl27PlAp0fTdmq7TkcLwfXrxUguHP1+tX7I55Y2&#10;NywhOfmHtUmRuxmqYnY8bsc/5FWI2JYZb6UnTM/rS6FhWB71Ih+XGAKhicEcHr7VLhiMVPsw9sx4&#10;TgE8+ntR5OTkj/69ORXZcNUiJjr9aWwc1xY4lAwaeIw5JxTli6Gpo41rOVo6l30IRBkAbaUWSsM4&#10;qwIRgDNTJErLgDrUSlIqNOMit/Z759alj06Trt/CrkEWMEmrkUYB3NzXPKvUidNPC05GYNOYDiPr&#10;Ui2EgONvFawjik4xzTharnGfwrH6xLqdH1On0MgWjAdP4vSpEtHzzWr9lUjaopy2a4yaPrBm8J2M&#10;xLV+p4p62Y/iH6VpJYjquOfbrTjZj71R7cr6toZv2Yg8n8+1KsHGTWh9jJ5xTHtGzjbj6VSq3Mp0&#10;WuhTVccA0bGA6VaNuU4IpphCitOc5pJlcJk5p6IABkfpUphGM579aFjUHkGrMr9xnknGRTWj5zn/&#10;AOvU+zPShYB0zQRJsqshxk0CDuRz0xVtLdduB1oEAfjb15q+YhpsrGFs52gU1YSR0/SrwtlHX16+&#10;lPW3+XIxS5xOJQERxgEU4W/qDV77GAOF/SgQANtxR7QXIU1tsHLUogOcZ7Yq79nGOQenpThDlVOK&#10;PaD5SkLbHRev6UC2Y8Grv2cfd9sUeSODjtU8w+UzzasRz/Kmm2wevWtAwg/KKa1so71fMRyozjAw&#10;O7rn0FIbc4/wrQNq28so6Uhthtyfxq/aC5DNMDdRTTbMecda0fs3r29qaYM8bar2guUzzaHIwPrx&#10;TRbtn7vPpWh9n5xj8qb5GOT1o9oV7Mz/ALO6ngim/ZpBywrRa3A6GlMK7ev/ANaj2jK9mZklux4U&#10;Uw2z+n41pSxR/wD1qhdMHHeqjUbFyxKD25VuR1pjx7RnqauSr8uT24qExdT19K0jciTSKxU9QKik&#10;AJzVoxlTkY/wqNo8/PWyJexWZT0qNk4y3FWmXkio2jDIwH/6quJJUdSBkjjrUJj5wRxVpxk4P86H&#10;iduCK2iznknuUWRjwRxTXhJOQPy7VbaEAYx+VIsQByQeBV8yDluUfJIOB+GKa1u4INaDQoef9r+l&#10;Atc9eaPaFKm2Zot3LHBoNtu4yfpWn9lK8baelmGHNRKsjWFG7sZaWm47ivP0pyWA7p781qCyQNkt&#10;TxY/7PFYSxNup108JJ9DLGnnOQMUn9mgrkr/AOO1sf2fnnb2qT+zwU74rCWKt1O6nl7l0Of/ALLG&#10;3Cp/hTH0vB2Bdx610bWAA3fzqOWzCncPpU/XZdzoWVxfQ53+yNxJ2c9c006SSM+Wa6I2uecVG1ug&#10;52fjT+uyK/sqnbY506W/90/L14709dKZA2PwrbltlX5sf59KrzQY6r9cjrWixUpdSf7PpQWxiyWD&#10;K23d+lN8kIMBWye3pWpJbZckt7fWoXtwRnPT2raNaT3Mfq0Yu6M9gfWoWjLHgHHpV6SNQMYz3qu8&#10;Y6D860jK5jONio6Akkj6ComR34bjjNXGgyN2OntULRgda2jI55RsVTGPvYHzU3a3QDtVoxYG7b+F&#10;RvCCeWrTmMHFsqsuev500jHB7+tWHix8oNRy7c/Ma0jITViArgAgUxzUzAMvXFQyKScA1pExkQut&#10;MOcbRUrxkDOabt4/+KrWOxhK5EVwflNLu2jOaGXaNxb9Ka2GG3FUlzEcziNLjofxx3qKRsH8alxk&#10;5ppjzwDVcqRm6kmV2J+6Kay8cj8B2qYwc8D8KDFg43VexF2VxEWIyf58UNAWJHHWrXkkHAHf+lO8&#10;obuhHqKfOwjBlPyB0NNeDsvFWnQD5yPrUeRv6DjrS5pCkuhXKdsUBRux7VMwy+70/SoyTnG0fl1r&#10;VGcmhHwOh96YcO2W+tOlBXjjpTJCTyjDFVYXMNLlRsHegOR1alC4yC3ekZGIIAHrVkOTBm2pwKQv&#10;zQBldtDKCP8APNNRJ5mAkXOStKZMc7elN8vgEk/57UGMlcFM0+WIc8iQTqrAbf4qeZF25wfwNVzn&#10;G7NOC5Xn+nFZumio1ZE3mxH7wqP5GPTj3qGTeMgSfnQjApjNV7Owe27okMRBJDfl/KmmIFeFoaXj&#10;GKRJ+dwb8Kr3ieaDD7MSMBcUx7d1ORUplcjk+9IZG4JJ/Oj3iX7IhEDbsBadsbPX6UGRsYI3UbiD&#10;zVGPuh5W0+me1BBAJ3DpTsgNTSc/xUCugY7RyKjYNtLCnE7l3Edqb14FVEiQKGwc0EAnJH/1qFVh&#10;3/KnKM9SPxHSqMnIYVPQCgddtPGB/F0pOg/+tQSIw4xmg429OlGQSMetBGeMe1BN2NAG7gUm0Y5N&#10;KApGf7tLj5d5/DNac5O4wgZyB+dA4P3h9KVjzgqR3owN1XdECPzglTR7nr9akZMLnj24qMgg7SaX&#10;NEAJ20nOflpcPwG4pWTHNO4txh3BvloVSRweR0p20nrRt7YpeorC7ewFJg5OB9acSQOT/wACoCij&#10;qH2iMqVPXP0oKsOMd6kKEnimqmOhpsGhrLk9PzpChAAB71KTkcfyppUFd39OlJXTFysjGMkYpXDe&#10;nFKYv7p5x1o2Hdg/nWlwsyNuSKCSB8tSFD1pBESc4o5kTG4wc/Mc+1GTTzGAdvP4UvlD0o5iuVnv&#10;Tgnq3tUcihVxu/KqK6rcsSdvNH2zeM5x/Svyf2M1uftEsVTlsFy285z2qjOoB+lTSTEkmoZcseK7&#10;Ka5Tz68ubYqyZHT+dRiZscsatNbM2CY+f5VGbfbzXVGUWedKnUWpGs7AZH8ulCTSHtihl4OKFbA5&#10;TND5Soyn1YBmzznp61JuDAbmoVd/QHNTJbjdufn8KxlKJ0U4TkRCMNjn/vmlaAqu7881Zjjj4Gak&#10;WJG6isfbM6o4ePLZmYygHOPYUCNSxJjPWtU6fb7eEO6nJp0QPPGOlV9aiEcBOXUyBbFsZX86clrh&#10;946H9a1101E5Jpj2kQ+bNT9a5tDSOW8ruyktmO6g04QRRnLhfwq2I1C8n8qhcAn5OalVJSNPYxj0&#10;BfK2ZCYoLpjOO3am43cYqSOAuMAc0pWXU0UXLRCIV3KB/OrGyPHyjPanwQBfmVefpUn2ZyfuVyyq&#10;6ndRw8uTUqsmw9B1xTcEdO/Aq2LFmPII79KeloIxwtQ6/KjT6rzblD9+Bgkc9x2psrTZwAelafkE&#10;nbt6UPCW/h/8dqfrXdFfU/MyVErLn/0Kh4SBkmtT7LxnaOmelRyWzsdpWtI4hbmbwenczgjHpQ1s&#10;T0HWtFLTauSB1p32bspp/WgjgU9zJl09yR5Y7U5NKkfrWwliRyFNTCxPO2s5ZhLa5Syyle9jFXSf&#10;mwwzmpBpMCngNWwtkx6042Q67ay+vy6s6I5bSXQyV0zK8CnjSIx15JrT8gIOnNEh5xWbxlSWxp9T&#10;ox3RRXTYIyM1III4sBVAqQoSSf6VG8bMQRS56k92aRhTh8KGyOAuFx+NV3Ofl2j/ABqw0TE8qetN&#10;aBx0HNax90zneRVKtjaPwyaheLAw35VfaF1OdppDbNjIH4V0RqHLKjzFIRMAMj9KYyAHkflV5oJM&#10;AAfjQYFJxj8a0jMxlTKDRqpAIphj2twPvHvVx4iei1G0LY2gV1QkcNTyICM/Ky0qxc4U05raXOcf&#10;pTjDIF2lcVpp3OZVJRdrCgLGOf509ZFCjIP50x4WYDP8qRYGPPNL2cBOvUHm42k/IaaZ5XXinLA5&#10;+8OvFOWBy2CtUqdMzlWrS3EWRwODTXaSRTz9KlWJiQoHepBbMT07dKqPJF6GcvaSja5nSK33ufrT&#10;GDj5g3titX7DvGCOKQabnpW0a0EefUw9RmYNw4204bwBnqea1E0gb+fSpY9JiT5SD6fWn9ZgjNYW&#10;szKEeTjafT8acsMhPStcaVETtMY/Kp47BQcKn+7UvFQKWCqMyYrRgeUOSenarSWMm35q1FsfLXCp&#10;+dOWBj/gKxlib7GqwbjuUY7RamW1UmrQhYHn9akWEgccVm60i/Y8pXjtgq8tzUqQoB82fzqdLdmP&#10;zZqRLbacms3Uv1LjTIFhA7VLHGo5FTR2xIqaO2GcVj7Q1jRuVlh4yRU8Vuw5UVZjs88beKnELAcf&#10;3qzlWN6eH7kENoQvzVZSDA+bpn1pyRgLyKlSPsGrnlOR1RiokYiIzgfjmpIwEOTxT1jGMA05Y8nO&#10;elRcb0EG4nnmlK4bIp4jbH409U5xilcHJsaqkDO6pEVumaVYwy4Ip6h1PSo3YOVhywK33qb9kDcn&#10;pTwSTyKeqLjg/pS94TqRZWNin3c0w2cfP+7V4jjp+FN8tPvVUZSOaoqb2M77KAcikeBfvL61omMO&#10;cg0ohVvur8tdEajOOUDNFuxOCPxxTlt+m1enpV4WyAYxzUi2u45x6VXtLGfsyj9lOcgU6O1TGGUf&#10;lWlHYqev4U86c3RV/SpddFxoyM5LUY3MOad9lToR+VaBs8HbQLYDip9qL2ZQFtkYHFL9nXHyrV82&#10;3ZRSLAwYtiq9oTyFIW20/KKUWwYYxV42xLZAp32RVHyj2o9oHIZxtmLUn2cbeB9KvPbHPTNHkbTj&#10;bTVQnlKDW4K9PwpGtz0KmrzQMei0G3xyRT9oLlM8W+GyfpSGDP3hV97UHoaa0B6EVftLiM9YQDjF&#10;NaAE42+9XzBjgDrUXkjOTTUrgVfIGd2ajMKgVeeEenfrio2iHUmqUgKTRNjNQyRkHj9PrV94upzU&#10;cke3DLWkWRczzBnkVBLHg5BNaLQknkVHJB2xWikZszTFjaT/APrprxquTirzwN90HgVGYOeRWykZ&#10;sz5IRnqKaYsLgdKvSREDGDUbQexrRSEUWTPG2o2iyM/zq86HGSMVEYABnbnvVqQFJhkYIzUckRzg&#10;nNXng/vU0wYOatSM2nYpeT60nkqDgVbCDpimCIc5H4Uc1yoor+QmOnVqBEFPJqfawOMUhhdjketM&#10;pEIVRwFx71JEVxk0eUWGcUJE6/1qJcstzSMpRZIBuAGami2EfN2qFUIOTUgiYDcR+dctSmnsz0KN&#10;aUS0Fj656ipI4EYBifaoYASn3vyqxGcLn9PWvPqRlHqfQ4atGUVdCPaRkZNRS2qNjH61ZVhjBH4e&#10;lRzyAn5K5/e5j0VKnbYpSW8aAgVDJFlc4qxIGZshWpjJz1reNznly30Kk0Q29/eq0iFwyir7oT8m&#10;PeoZItpJK5zz0rpUrHPJc25nvEM5U1XkQcgmtBrcMMk9ajNsp+YjNaqpymPsefZmXLGSWO3j6dar&#10;m1k6bQa2GgzyB9SKjeNuQU9K1jin0Rk8B3kZP2Zvu57+lI1rnqeP9qtGSIt0HNRyQHG4pWka0mRL&#10;CU4ma8HIx+FQyJgEY5rSeAsuAv4VDLbEYI5+tdEaj3OOtRjFaIy5ImPzE+3/ANaoWjYx7f51pGHf&#10;wB071HJBhshfwrqjUPNqUmZnkPnLVG1uSeT7VpPH8vIqKWEgg59q1VQ5pUzPaIEdfyoeIEcVdaIA&#10;+1M8nnOOta+0IdMoGPcwYjp7Uxrbuvb1q+0Ab5cfjTPJ7/0rSNUz9jcoi3dh096Ps4HK1caI/MAP&#10;xpqxEjmOqjUI9jEpm17MfypPKYnoff2q2YzjgfjSbJA2TVc5HsrFYxqBtAPrUbZD5YfSrRQE+2aj&#10;MLElTmqjImV0V3HPzrxUbJ32/SrDQFk7fNR5JI+73qjJlWSLBzjOelMaMHgD6/LV3ymPylaa0Gzn&#10;bVc7I5LlEw9AfxoEKk5KmrywEH5hQYBuwD0qvaAqRRaBQckNimtDGPmxV7yQTuOevFRyQhzkpQqg&#10;nT0KYi+Tg03bx0/+vVooy52nPOOaQxBhgj8q1UzL2bKxjUr1+7Q2AOR9KmZMcgfrTdpBIA/GmnqZ&#10;kZ2gdO9RvgLnGKmkQHqaaYRw2elWgctCFgd3FIqbRgnr6npUjR4YvilSNiGJ5qrme5Cy5XAWhV2n&#10;aak2bRj1pNjbs+tMlaDRGNmFHekO/bzUgJAofng/yoEyMLjnH5UMhHzL+VOIYDJP/wBajkjLUC1u&#10;NHHQ89ab7E80BcfdWn4VmyfX1oFbW43bxuFNXrywqYoM4FMaPA4GKCJRbI9vOQOO9OVQR81PAOMj&#10;86PLCjk9TVcxLpkZ25/9BxSBcjGOtTeWDw1N2Njjv+lHMHJoR7SB07UgGeQtSbcfKTx3o4Jo5iOU&#10;YOcCggg4yuKk2lDgijblunWjm7hykYjHVm/CgJk4x7U5l3EEClUcnmnzC5RjgADcaHTK5UU9AGPI&#10;pWzt6inzdgauRiJBywP4018uvTBqQDIxijAxzQTykZwv5803aVP3R83FTABsf5xQUwce1PnsLlI1&#10;RgOFx04xShMHbn3p7KBHgUbT3/lRzi5SIKQORSMMDcBUxUg7RQEGM5z/AFp8wcpDyD93mjBxj3/K&#10;pMBTj1poRS2T+tPmDlYwKQM/nS7cDIFObavQ9qAGHyg/SlzMOUjMeTnHGaUKQMlaeAcHIpcBiGJz&#10;+FHMw5SLHO4jpTSTn7jflUrDLdwKOf79PnYcp6q0wPQ96b5zbcZqkHcY/M0u49M18J7Kx999YZcE&#10;gJy7fWnZB+YVTEknr0o8855qfZmkcQXN4BJAHWo3lX7uecVVa8KZAHOfrSi4T+M/jS9nLc0+sRlu&#10;SMqtzv8A8+lKiqDjFNSdMghxQZIyeGGKTjIuLp3vctRuu35UyaFl+fDJiq6XRj4z7VKuoKwwydOn&#10;vWDjUXQ64V6fclGSOKkRxt2mq4u0H3TT476Itl/l9ahxl2No1qcupaj3g8dKnj3FdpaoYbm3cllk&#10;qdSuN2/8K5Z3PQo8ttGSR73BVT+dDWjE8nilhAU5q7BB5gwR/nFcs6jid9OCqLUoCxAO7GaDZIz4&#10;HNa0emc5YHpU0ejqDuCVzyx0YPc1jhebZGILDGDtHX061KlkDzt/StoaXtbrTvsCd0rGWYKR0Rwd&#10;nexlRWJZuFqZdPYfKWP4CtFLYKQQrU77OM4KcVyyxcmzohh4rczfsR6Ag037D83+ea1Vtx9ajkhD&#10;c+lRHESuW6MTOa1CkA//AK6DAoTJNXGjyMMhqP7IW+VRWsay3bM5QZR8pAePpTWQk4C1oLpG84NP&#10;/ssqf5c9atYqlHqR7Kp2M5bVpF9qclrGQMc+9XjYsBz39DTRblB8o+tN4hPZhGjK+qI0twmORS7V&#10;XkD0qXywRjuaayEDms0+Y0I2yB92mF2x92pWiOMA1G8WRx69q0UTN1CIkenbrUbJlvmWrPlgjGOt&#10;CxqDtI74rVRIuVmhJP6UvkqV/i/CrAUD5SOOvFBTcMKcYqxEIhRhllppjh39e3NSlVYc1DKT0rWM&#10;WzKVTlHFYicAc0CIEZA9qjQuDuJpTcMPur7Vp7OXQy9tEbLBk/JTfs2BzTmmYEnNMMzOvStoxkYT&#10;qU29RghBbDCj7LG/zA5704ybecUx7hk4Fax5zmlUox6CvCifN+NRyRIGzkZ9PWka5IH3qjaZeu4n&#10;+tdEac2cdbFUeg8Rjd1x3pyxqFB6/hVc3BJ4O36inCWTdg5xWnspnL9apk2zGc/XmnCBQuT+FRiY&#10;twf8ipY8E5xT5JRJ9vCWwqQIBgYqVYT6U1PvY/IVOoDNtxUPzKjO42GHf8uM1MlrvOzHfnipIAGY&#10;LjFSxRjqF/Os27GnLGW5AtttbAqeK1GCCPxqzHGM5JpzdPlHFYyqGkacdyEWseOOv0qQRbRgJ09q&#10;XzMEhR3pRuPTNF2HLFbDXChfeoyntU3lYpywHP3qrm0OeWpGBxkqKdg5zipFgABzUiW47Uc6RPs5&#10;MjQE5ZT/APWqRI+cntUyWYOCTVqKzGMhKzlVRpCjJldICTkrj6VNHARwRVqOyJ+9VhbBc/LXLKtE&#10;6o4eRTjhNSLGCOnNXo7JQtSLp6Y3e1Z+2iaewkUEjwNoT/vmnxxEjlavx2CkY2f/AF6mXTVJ+XFZ&#10;yxEVuT7GRnLHtcHFSpFtGMZ9Kv8A9nZOAad/Z+zlRU/WKbH7CRR8raenWnCPH8NXRYOxyw+lKLFS&#10;cYo9tF7MUqcijtLHOcY6jFAi6EjFXhp+7gfzo+wbGyTVxqxOWpTmU9rA4GadtY8AVcFpg5WlFoR8&#10;22r9pEwdOoioI3Y/Oc8dKcqYXG2rQtwOMdeacIFBxt+tPniRySKywj+7jmnrH6rVjygTgjOaf5Y+&#10;VTmnzC5SBYkHX+VSCOMD/AVIYdvX605Y+OT7ilcNhqxqeQtSqSvQU0RcZp6xkdajlRXtJAybzk/y&#10;pfsyHkuKApU7VNP8tgOlK3Zj5r7oYbND8u6kFoMbcGpQB91R0pQO5/8A1U16h7vYh8iMDOf0pskR&#10;7CrHlZ4NK0fOKpSIsVhDk9f/AK1PS0QDdiplQHpSquFxn/61DlLoKMe5C1ou0sFqN7bjODVpScYF&#10;BTccE0KTW43Az3gfNRtCRkkYrQa2O7Pb0xSNZ1SqRM3Tl0RmGM54X8qa0AAyV/StGSAA5JqB4sE5&#10;HetIzMpRsUXhJ+6fyqN4hjkcVfaPu3pURiB+ULWyqENFFogT0qNod3UVeeHHH61G8GecYx1960jO&#10;5HKU3gHQrj8KiktuavtDxwPzqNo2xgY/CqUiTPaAA4UfpUMlupOCGx1rQMPfHFRyQ5Py5rXmMyi8&#10;I3fMfzqNrf8A2avNET1HWozAcY/CrUyeUo+SMfhUZgA+XH5VeeAL2qNoT/DWikLlZTkhDNgL0qNo&#10;vlztq88BPzLxTDbt1AP5VXtB8rM4wnNNaE44ArSNsM7jyfrUbW/qe/pVe1Q+Rmf9nIOSKXyEJ5FX&#10;Gh9qYIznKL/9anzjjEgFuOpH6Uv2UA7hVgoR1X3oAwMFsVk5O5tHlKwtsEjrSpESdrA9amc7DkLn&#10;+lNEhIztqHzG8ZQiCptbOCtK8gVevekJTo596jdCO5NR7PmZ1RxXKtAN0V77sdqY14zHAHvTJFJb&#10;g/TNRuccfyFV7CHUX16t0Y57qQfKMU0y5+8B+FNPPJprsP4h1NV9X7If16p9pjmY7Tnr9Kjkctya&#10;HbauV/Wo2KkFTVKgx/XgkG4HBFRsinoOaVvlXH48mkZHA+9z1o9myo4m+40xKByKiMaZzUreYxxm&#10;oijDk4/GhUzb62lsRuFLfdXP86ikQsMbf/r1MV5z5ePzqNgucLnp61p7OxP1ohMJAyo/HNRGJegH&#10;tVkqoXDD/wCvULgg8HvmtIpxJlW5irJHkgN+FRSRcYKg/wBKutFknjmozBu54zWykYS95lBo+cAf&#10;XimSQrj5hV4wNtzv5+lNeBuVNaKoYSomcYwGJ2Uxoi3ITAzV5oFxwKjaE5/StY1Ec86bRQMbfrTP&#10;JYn6Gr7QBj1/CmNbkDkVrzGMqbKJiBGR/KjyCM5/GrgtmXqMfWjyFUfzquaxPKUTCepFNeDLcfyq&#10;5JFjg1Gbc9KqMhcvQqSwADpTPIDcjn3q95BXjac/TrTTb53Ag1XtCPZJlFoFxnbz/nmkeAN8oWrY&#10;hP3gO+KDAx+Vlx70/bC+r+RR8g5wf0oZflIK+1XvsvP3qa0AHJOaPbC+rlMIQpwMc1G0ZxyfrjvV&#10;5oU7Gm+SueKftA9iU/JGzGKa0WT938avGIelMMG5c596aqEyo6FA2+PlX738qbJAwG3ZV+O3Ynr3&#10;pHt8nH61qqpm6BmvBtADCozF838X51o/Y1Od1Mazw+QP8a0jWj3OWWHl2M90wcEdz/Kmug2kMfwq&#10;9NaADIGKYLMYwd1axqGMqMkUNuDz/wACoI3HpwaufYwc7j+PpR9nKmq9oiY05FAqxXkNSiA9dnPW&#10;rTxSA8gfhQY/UZ96ftAdMpvCSdxFOEIPP86naPHI4/4DSbGzjj8KrnMeQriJMbtn0pNoK5Az696n&#10;8tgOFHDUgVmPz+mKOYmUZdCsqc4A7dqcIiRyPpVgRBuWGfZu1N2eoYY/2arnK5SMJg8nnFDIQM1M&#10;UyMH8KNvr6U+Yn2ZXMZBJNDYx0yam8snjA4pmwZ5HFWmHLYYuAOaMZ5p4VdygD2pHAI2jtQT1AJ3&#10;FMaLgZ6+vpUuPlxQcHkUGco8xEVYfLt+lIqkjsMVNhSRxn3poRS3zD/69AONyPBA5Ao2EetSlVA6&#10;0EHgigjkImQrzj60beScVIVDdue1AQ9B+dAcpGIwBxmkEP8AD1/DrUu7DYC0BUdcGgfJoQ7QBjH1&#10;owM4zmpSinIxzTSPUUEqLEYZwAMVHjnay1Mpx1ofBUgUB7MiYK3yqPrSHhsBqeQo6LzSBht6/pQV&#10;7MaEyefUU0gryB61ID3zSAgt1oCVMbjjp/nFIw2kcdvyp+QBims+Twfp7VXMw9mhgG4Ed89KdtA4&#10;JxQ0gHSmhh39KTuPlihWQ9KTaf8Anq3/AHyKN5J4o3e/86Qoxiz1RdGmxnPFB05kXk/pW0IwUBSo&#10;ZoTtyq9a/O1iqknqfpksvoxjdIxZrXbyGJqrNF2B68/StO6hOcsrdetVJIWC8967adS55dejyOyR&#10;SKuhxSYft+PvVhoj3/8A1UwoVGMV0KRycrGqpUYpB6qce3rTsMV+nNCqen4UNhqCou084+tSRRjZ&#10;gHrTY4snBNW7aCJhmsqk1FHTRpucrFVvlOM9OKTI9avSaWwHmDNVpLNlbIU1mqlOXU3qUa1PdCxy&#10;YOQ2au2hkZd69qqWtq5cEjPNbEEKpHyMVzYmUY7HbgacpO7JLdXwuR1rWs5VUA7/AMM1krKpOBUs&#10;M7gfMe9eXWpOpE+go1VCyOghuR1H/wCqrsNxG33mwa5+1ugOCevBrSgm8wZNeJicLynrYfEdzVxG&#10;3WkktlXgNUULqBuzUq3Ck/Ma8uSlF6HpRcZasjMG3n0ppXB6VJJcx7sBqpT3ig9f1rSnGUtzOpKM&#10;SXcgOMVGZFzjfVU3oBwrUx72MLwy12Rw82c31iPQugqeVp6qucbuvWsltW2EmMf5zUTavcluK3jg&#10;qkkZ/XIRNrzMH5pKa08X3M5/rWOb6Y8MDTo7vnD/AJUvqMovcPrkWtjT+1DadopnnBj/AA1RbUY/&#10;72M+1NF9EOVbJqlg32I+tXL3mRD5ifpTWkjI/H1rPlu1c/KWwPWmmeQH75xXRDCmUsQXjcLih9rd&#10;RjtVWOTI3HH5VIs0bnIcLVSp8uwozixyoxOBTmXYu9z93vQjx5wJBTgB0J3ZqStBo+/imyZIwDj2&#10;pzOi+tMLBun41tGMiZTQwoV4zUckWfmz+tSsSOB6Um3f3+lbR0MJFYptXaKTKg5HfipnQqwBFRTM&#10;oIyeOoNdEdTkqS5SKZ8DPcjqe1QSTuM49KlmI+9j73C571GVU8giuqEY9Ty6tSTloyvPLK7ctUQ8&#10;05LsOlWDBn5sUwoCPmFdkVFLQ82pzylqyEknpJ1PX1pyjAzt/WpEt93G32qVLcfxVpzxRioyIhGQ&#10;3LfpTgjEcJ96rMdurLnNTR2qAZxWMqyRpGjKRQ8o4yU/CrUUbldzLirQt8fOEqaODPDDHtmplX5k&#10;bQwrUrtleKE/x1MkZznFSFEyKchVQc55rn5jeMVEcinABWpNrhtyj8KjV+elOV26A1JfPykyyJjf&#10;jinB8jNQiMhcVIi8ADNTyoPaEg5G7FSohI69Kai56ipolz+NZylY1jdiJEx5609Lckj5elTxRAc4&#10;qeKEelYSqM3jRUivHaE8sP0qzDaqeMYXFTRwcdKmjgK9qwlWNoUkiFbUjgL+QqZYWHGPzqSOMg5P&#10;4/5NSqpGSR1rF1DTlURI0KDJz1qeNVIwBSRIM49e1TLEc4rOUrj1CNWxytSKW6bacgwMYpyjI5NY&#10;uSG7gAcZ2VKjbRgCkCN0LU5FGeRUyJH4ZuAakjQK+aYDg4qRN2OFrIrmHIEI2lfpTgFHGKaobPA5&#10;qQR5O49aQ73I2QAhlNIQrYG2p2ty22hbYKc1pGorGEoyZEI8jBXvRsydm38as+Qq8g04RJ3OKqNR&#10;ESptoprEx5K0LauB93jNXFRB8oG6nBM4U1p7ZoydFdWUxA27G3nNOSzlJzsq4EUHk804KDzt49qP&#10;bSJWHhuyslkR270q2oxlu1WscEE803ahHzGj2shOlT6EIttp3E/pTvJU8YqZgpT1poQg81alIycY&#10;9iNoFHQU1oMt8tWGRCMMKQRow6VUZMLRIjB2DY+lG10HNTCMCk2gjr+lWrkS5SLYQOKRxj71PkdE&#10;HzGuF+Nvx8+Ff7P/AMPdS+Kfxh8dab4d8P6TCZNQ1XVLgRxRDsuT95ieFVcsxwACSBW1OnOpJRir&#10;mUpKOrOxe4gibBZadFPDI3yOP++q/Ej4/wD/AAXI/bk/bh8Y6r4R/wCCZXh+x8B+B9FuGz8RvFlu&#10;n2rVnUZESJKkkUAY/wAAV3C7Wd4wSterf8E6/wDg4Vj8QfEBf2W/+ClugWfw48eW8kdtY+KvKMGl&#10;6m/TdcZJW2Z+CsikwPnIMYxn2J5DjIYWNZrfb/gO1n/VjiWPw/tHBPVH6zDLDingKBgqKy9H12z1&#10;S0hvLK4jlimjWSKSOQMsikAhgQcEEcgjgg1ohtwyDXjypvZnT7Zsc8qt25NNZgeQOaNmWzlqGXBN&#10;L2aQe0kQlSxyBTXtye9TP8vTP5U3C4x81XEhlWSEocFc96ikg3DdtyKuumTv/OkMSk9aq5LVzPNt&#10;zkLSfZnzkjrWg0UfXb1qNogXwtHOL2aKDw7kxiopYtpwBWg8XG0moXiBO5fpWkZEygUXhyc/lUTW&#10;+7J2/wCc1faIE7aj8gDORW0ahlylGSHIzUZtcnOKvtBu5/SozA5bcBVqoR7MpSWw/pimG3+XAq69&#10;vhMMKZ5PrVcxXKUWtz94dfemGFQF+Wr7QknAphjQjYwp8wcpRMOQTz60zyN3zgVfMQwcfWomiJ6V&#10;XMPoUXgIbaRTBbsrYx+NXmiyeFprW7EYqlImzKLxPjk80wxkDJH61de37bajkt+eOlVzILMpvH6G&#10;mmM5UYq40KqdyrTXhBG7A6UcyHylNoyP4PrTJEAOcCrZiwdwFMeEKfmGKOYopvEwODTDEAckf7v5&#10;1ckh46fWozFztFaRYmU3iJpkkTnvVtosdR0NRSqDwOK05iGysY8ZGKaYcmrDLkfdpDCcYWqUgK5j&#10;27eKYYQ3ISrZiHQUgiyuMZ9amU2dFP3imYCoqN4WByO9X/LGPu0jQZAJA9amMjTl5TP8pgOB1NMa&#10;Fl421f8AJwcimtCpGCarnKirme8bEcCmm2I5f6VoiAEY20jW6FNwqXUsbQp8xnm2Vui96a9qx+6n&#10;14rQaFB84X5qjZcDG3/69T7aXQ6o0Y23KJswV6U02pK4K1dZaTbgYNHtJFxpw5TPa3UJ8yVC1l95&#10;smtJ41+7t/OmGMc/n9KpVZIfsackZj2igjBqNrbjlf0rUeGNeajdI9v3a1jiGYywtNma1o5G0KB9&#10;KabJ+C3GKvHGflxio254Jq1WkYvC0dmU/smP4qb9nb+Ju/pVzAA4HvUYRsYOKv2kivY0yq0BIzup&#10;jREDax9sVabYowCfWmFMtkg9e1UpyIlTp3KsiDoRTDGMYbtVlk7Dj3prxA/w1fMzCVOJVaBexodM&#10;rtIxVjbluTUbnad2e1XGTOepGKK4jw2WJpu3PJXmpSVA6mmMwxwPyrWLkznlKPcaVGOtNCqOv4U4&#10;uAMmm+Yudm3rVcsjP2kdhCB24pjDPT+VOMjA5XmmGTcetaRizOVVCNjbkke1NPstOI3Lgj6U0oT1&#10;FXYmUmxoRCuHHemPGvQDvin8/wAIPemkclv6VVjNyitGRtGQcFM8daY0YB3Cpxljyfzo8vjIHerU&#10;rGfKpbFWSHA5FRPHu6HvV113lgBmm+QMZI5q1UM3Se5VEQBBI+tNaEgZA96ueQo6GmyRccN/47V+&#10;0IdPQo7MjdimlGzuD1aNuSOF60fZwOCa0UomEoSZVZQmCUFNJRh0/OrLQAjj9aZ9nXFVzRM+SRCM&#10;kCmMWxVnyPm69KDb4Hyin7RA6ciuFJQg9aaQR0/GrHk4+Zv51Gqc8n8qpSJnT7kW3HQ96Xad+DUv&#10;lIOAen60x1I+bFPmRn7MZswuFNIoAOMc9cVI0f8ACD+vSmlWU4A+lHML2bGbdw5pGDZ24qRYj3NB&#10;XtT5kHJIjGPvfhTSCTk08rjgLSD+8FzTTJcWnYacgYB/KjccYHWnugI4GPemnI+bNVzMfLITJBxm&#10;hmI4JNHfJGe1IUPGT9KOYVu4mfTpTXJJ605ly3yLTRu5Jqri0DccdOKNxYYxRhgeD+tGFB6e1ADe&#10;O36UnXtnmncE5JOKawGCcc0C1FOwjAP+9TeFT5TQAMcH6004FAve6iEbckfSkYcD5qUqvYUhAY8D&#10;jtQUHPT2pADjNLgnvz2pVXByRTAYW+bJWmkt3NSYHYd6bsJ520XJlHmPag49fyNNa6bfhj9Kqvck&#10;PhTxUZuRj5mHNfnCon6X9ciupdLxt98BqZLaQy9v/rVTF4V6tTxf4G7dT9lUjsL6zRl8Q2XT3Rs9&#10;qge3Utgj+LI561Yl1AbfnYbqqtcFmz7963p+26nLU+r9ANsuOBTfICjaGHrSmbsMe3XilV8nLHHH&#10;51peRl+6GiNcbgOnepFDqcimiQqOv4YqRHJIztrOUpdTeEafQt29wyqAGyP5VOiRT5LKp7VVhRWG&#10;T9OlXIo1Xt+lcVTQ9Wj72jFW1jztX/8AVUotS45WkjG5uF/OrtvFu2r2rkqVJR1PQp0ab6EMWnjb&#10;gA/hUyaYxwTxV6CMJyVAqQsMZ29q454qZ2woRsVYtOCDr36VYjOw4HrimsCONv8A9amS3IjG7dXP&#10;KUq2jNYpUy2s0gGVb5abPqTRr8zfTFZk2quPliHXioHnnkbexq4YHrIJYqysi1cao5fr7/WqzXjy&#10;EgmomJI4ppBXkhq7adCnBWRxyqVGOa5bdxTd0j8lqbx1z36UM+3oeP5V0cqMfaPqOyegapFZd2Sa&#10;qm4CKAeuKa92cZWn7OUiJYinFmg1yuML/Oo5ZwxzVAXz9StKLx3bP3aFh5ESx1NlppVxuHFNacJ1&#10;qvJL5o+dvzqN5O61rGj3OepiuqLyyZ5Dc0+OUj7p71lLIynJ6YqZZyOj/wD1qr6uRHHeRfeXIyT/&#10;ABYpn2kBuDVFppD8plPNNM74z5p/OqjhyJ48vG6dW3LwKa2ozK2WkPSqZnb+HP50xpSW5atI4ddT&#10;CWOk9mXxrMoOcfTinR61KRhhj8BzWf8AxZDUw7ugP+etX9VpmLx9ePU1zq5x16frQNZwcgrWQC+M&#10;HFKpLNtH/wCql9Uph/aNc1Tq7k9BTDfbzkdqor7t+dSx4Ixn5u+e39KfsYR2F9brT3LW5ZMEN0pd&#10;pBxnNQxKxbOatRwFvvde1ZScYs1jzVNSPyGJ+UdacLWQfMV7VPHE27+VXLaBgP3kZqJYjkNo4Xnl&#10;ZooJZyr1Xj2FTpZ5IUqefbpV9FTHCVJtHGFrD6zKR0RwMVuZ62OwfdoMDP8AdH1rSOw/KV/zmmqi&#10;q2B+e3rQq0glhlsiiLcqN7PQwdeAxq2ynoaYY1PSrjUvuc86fLsVcsDnnFOVmbpn8qmNs7HaqfjS&#10;LbOrbQtbKUTjlGVxsQPSpUT0/lSxWzK33Knit+OBUuSKjGXUYqZbBP44qVYcDOad5WDUscRIyKiU&#10;jWKCKMFtgqzDFgcGi3t37Jz9KtR28irjZ068VyTlqddOIyKPA5P6VKgK9BT4Ymxyv0qdLcsM7dp9&#10;awlM2jzdBsa8YAqzBbO/IWnwWqhtxX/69XoUVUwB+NcdWslsdVKDluVUtHU/NUi2uTnFWWIxjHWk&#10;VMrjFY+0kypRiRJCAcnmphbjP9akQDJ4p6j5vlWk5GZGIsdB2qRIM96kVegxzUnl4qHIPUjWDvmn&#10;JbsRjFTBMLkClXKkndU8zC0Rsdvg4JpyxgsQKcXA/D2pA3TnFCuLTqOMYI4FOCAcYpnmKflA5Pal&#10;LfLlhk1Vrk81paD8Ljj9KcSuc5qEdcjvTx61XJ0JcrEgZe1NBbGGbvSO/oKRST0FaRpmLqMkX5Dy&#10;acJefmYU3gHk5agYPGBVezRHthxKk5JpykdhTQdp6fjTtpyGX8eKrkiZ+0kBU45707CjvQqnZnvQ&#10;EYDkVSiiXNi4yuP6Uu3PTrShcrgDmlTg4Y1XKS5BsAGSaMBO340Esp6U1jgbmeq5SeYc2096imlS&#10;NNxI/Oq99qMVsuC43enWvzL/AOCj/wDwcRfCL4F69P8As7/sT6RD8WPildS/ZITprGbR9LuNxUrI&#10;8ZzdTKRny4jsH8UikMtduFwdbFStBGc61OnHmkfVH/BQz/gpf+zT/wAE7vhk3jb44eLs6heRyLoH&#10;hbTWV9S1aQD7sUefkTPWV8IuRySQD+JXxd8T/tUf8FZPiVH8d/2y/EmoaB8NbS+kuPAvwytbjy1W&#10;3LN5bMAF52MA1y6+bKOFCpgrc+HP7LHj3x58Tbj9qL9uLxpN4++JmsSLOLfUJ/tFtpTcbVI+6zR5&#10;2qigQx4AXdwR79p3hm51AtcOZJjIwPzOMgn6cnn6n6cV+m5Hw3RwsFVxO/bv6+Xl9/Y+PzLOJVZO&#10;nQ+//L/P7jk9D0zTtA0a18O+FtGh06wsY1istOtbYLDBH12qOMDqT3JJJyTmuX+PP7PPw2/aT8Kj&#10;wx8RNLZbm1VhpOsWqgXdi5yflbHzx7iSY24OcjBwRr/Ez4+/Dr4aeJV8Hw6VqWvXyuratH4fs1uD&#10;pkZ6PKdwAIBDbOWIP5934em8OeL9Bh8TeFdUj1CzuFKw3Vv2xjKkdQy9CpAKnggGvsqkqdak6c4p&#10;x2t5HzcY1I1OaErNdnqed/sb/wDBW39rb/gkXdaT+z5+134ZuviJ8HBJ9n8M+KNO/wCP3TYdw+SK&#10;R+JVRf8Al1lKsoI2OFwD+4X7PH7RPwn/AGmPhPovxr+DHjCHXPDOv23naZqMMbJvAJVlZGAaN1YF&#10;WVgCCDX47+K/BGg+JvDF34K8Y+H7TWNHvowt9p91HmKUZ4OOCpHJVgQQRkEEZrwf4c6z+2j/AMEj&#10;fGd18a/2IPFd34m+G81w114r+G+sMZ4hGAQ0jxKQ2FAGLiLbIuAHBUHPweecM80XWobfivXuvPfv&#10;c+my7Nua1Oro/wAH/l+Xof0gxypKgPtSkAnAr5W/4Jqf8FUf2dP+CkHwuh8T/DDXItM8UWdsG8T+&#10;BL68Vr/S2DbS4HBmgJxtmUEfMoba2Vr6otZo5kyr9favz+tRqUZ8s0fRRlGSuhHh53GmmPngc1a8&#10;oMeB+lI0OD92seYoq+WQOR78Unl8YFWliGeUproR91aOYCpsGelKY+5qVosHAT8aCmRwaLBzFc22&#10;44LfpUbW4BztPFWShK5pPLJOMdvzp7D+IptBgYUVFJAAcMv6VoeQGHFNa0x34zTUiXAz/KIXHemm&#10;DBq88OP4fao3jVuCKfMJxKMkI9frUbQbRirk0OzkCoyhIA/9lquYjlKfkLjdj8aa8PdatCJguNu0&#10;U0xcVakJoqGHJBwfamSW6oPlq4Y+elRyQn7taKQW0KpjHemtCOOKs/Z2IpfL2nBWq5gRTaBey/Wo&#10;Wt887fbFXmTnp9PekaLJyIx0NHMUZzRAcYx9aaYh93bV94Senc0w2+OCv/1qrmJ5TP8AsxyMnvmm&#10;vbAn+daBtj1IxUbQkEjNUpisZzwEkgDrTGhCnA+taEkBI5ppgwc4/OtOcTRmNb8bQPzpn2Psea0n&#10;iA7VG6DrV85PKjPNsFHC560GAAEYq3JERwFpnlcHK/SnzD5UUzEWHApvlH29quNG/pUZTbH845ou&#10;XErMhPNMZG6H+VWWQEZxUTr3VaaL5iLZxUTIFHI71YdXFRu3GFANPlkxxrRi9SP7g4SmsEb+96cU&#10;9nwMkCopHyOU61Xs5Pcr60o7DWyGwP1qNjySaWQt/d/WoJGY8gfrVxomcsa7g7BmxupjO3939KaV&#10;fO7PPrQQdvzCr9iifrshCzqcAcfSmFmzuQdfWlJYnKrjPpTcFjyKfsyvrkmRFmPB5w1IzfxbelSe&#10;XjkCo5SWXG3H+zmlyo2jimlqyNiBy2c1EQNxIH86l27AAMeny96jYEncq/8A1qpUyXixhY42Hjmm&#10;PuHIbquMU5t4ODz81NKvuwyZ/rWnsyPrUbjHUg8H+tM5HJP4VIFbo2VP+7TWiYct834VVu4e2cti&#10;J3XdsI5xTHUk5A79xUu3OQM9aZtIGP6VUeUiUpELkk8VXcFauNER9KjMKkdK6IOJxVObm1KLht2Q&#10;ajIYfLVx7f8Aur15NRSWzY5Uj8a6IuJyS5kVmU4xn9KCp3Dj/wCvU3lEjLLSNEeu3PzdOlaGPMyD&#10;H8Lf+hU0nHO3vVhod4yqn67TTZITnbimuUXNIh8wsOnXihnJ+XBqb7MxKsE/Kj7HIVJ2Uc0UWueR&#10;Xy2cZpMPnGKsm22jlRz600wEjJFHPErkl1K7MQeAaUscVI0DHov4UCFh1HHtS5kEYWkQk5HzH3pG&#10;bnANSSIu3hahKgsQO1XGxMrrQUlt33v8KYzkPg9adzvyvNNaBi24pitPdMeaY0MSOfxoxxxQUK9F&#10;/wDrUj+ijmnp0J94Bk8Z7elNYD5sjNKQQNqH8qY2SCB/jQF+UUNzkCmFh82Fzn2pGB7jmk2N0K/e&#10;61VieZiN83emheeD19qdgAY200DLY21RMuYOu5sdabjjkUrKV6dKQgBc/wAqLktXGlUJwPrz2oOA&#10;cMaUjC7s9aa/rk57c07k8ogPHSht3QUm7A4WkBz/AC+9TTDlEIYUnPTPFOHPOCPxpDGyn5s7R71R&#10;I193t+VIRuAY0/HGevoKUgEcU7sCHHH680ZDd8GnmMEUwqp//VT5ieWI0g8MGoJHc+1Oxxg0FR6Y&#10;5qgcUNJ44FGODxQwA4HTFKVUfx/kcUGTIj15/Wgr/wDqpz89aNwBwRTuxDRGc4Lf9801kxwD7fSp&#10;CRnrimk9waaYDOC/3f09qRlA4/yKU7gN1GV3en4VQCgkDG3p7U0k4yBQQC2cj1z60b1BzntQS5WE&#10;PT5aCq56NTVJ3dcGkKy9t3/fP/1qBc56k7EnNRsct8zfSjYQpdiaUKw6DvXw59ddiMcnlulNLMSA&#10;T7U7yzmm4brt9aou0ho3M3NChmbJpwQ7c49+acIWOAg/SjmQKErjGXacd6WNSTjNSCAsPun8OKel&#10;uVb5l4qJVEbRpykJDAzjBFWI7PjOcU+C2A+YircMY6f5FcVSt5nq4fDc26I7eJkUZXmr0dvvTNEI&#10;j7irlsYQMPz9GrzataR7tDDxjHcgS0Cclf8A69ToNpzuxxxUreQOp+hzSZjC5DLXJKpKW51KMY7E&#10;is23JHtg1KrgcFlqnJcnG0fhSGR2PKjrWEqcmbRqRiT3NwFHymqUj5OT0PNT+WW6nij7Ih4P3frW&#10;lOUKe5Ery0RW8pMZ209FJ4wOnpVkQwx/8s8frQdn3gM/StHXuKNMrtGnUelMZRsyanmAPbv61VmT&#10;PzE1VOfNuKUbEMjIG2g1DIyY4P5VI6HNRyAHqa7KbRwVlPoQkrnLN0prIyjPvxUwTnOffikKLnBP&#10;SulVEjjdGb6EGADlh7UKnzdT61MqKflOaBCgbCg4qvbRM/qtWWpCASfWnNtxgU4qp4zQYOOn60e2&#10;iH1eS3K7FicKvGeKkSOXdll/WpFhBONvSpvJ43EjpTliLaExwfMyqyc5Wo23tyQ3y1ccFTyB1z9K&#10;jCg8laqFbqZVMOrlfb2x2+ak2tuPNWCjZwEP5UnkNnJGa1VRHLKjIhKnGM0qqV5znnHWn+SwP64I&#10;oMJJwW74xV+0M5UZdhowTjv3pyAsc/h1pwQqMBQakEbDjZn6Gk6hHsZX2GiNt2N1SRrkZP8A+ulW&#10;FjzlfapVgYbg3FZSqo2VGpLSw2In+H9a0Le7iHyvHmqy2xwQEPPtUq25B6cd/rXLUlTmd2HjVpPQ&#10;vw3VkzZPp6VYW6gYZDdT2rOW3xwT+lTC2yMAVxyp0+56Ea1bsi2ZoQMLzSGdAKhSEsuM1J5G75R9&#10;6q5Yx2Kcqg4yhmyB2pyvuAYimrEc8rmplh45FF7GfvS3I2G4cf55oAbHSpxbrtA209YiR8tVGZnK&#10;nfUrxjb3qQQktuC5+lSpD6jpU8cKgb8/rRKpyk+xuQRW7g8D/wCtVm3tEX+Dd9amhtuQPX0q1Fb7&#10;ex/GsKldnRTw8VqyullE3BiqdLWILgAVZSLjpzUiQKFyPw9q5pVpdzb2cOxVjtljkztqYR96sKoL&#10;UbFyNoqPaSkHLFbDI4k27j/Kpo41xjNKsZyAV4qRQAMhahqUhc0Yj4kQdFH5VKCDUSMNpbGKcrlu&#10;BWUqbH7ZdB6jvmpFyG4pgkPGKeD1JNHIzOVVDlXC4/CpFOeSPyqJegGacee5p+zYvaonXgdTSmXH&#10;zfnUBbHIWnB22570ezIdRsm8/jGKPP8AQ1CWIGSc9qRi360eziS6kok/mjOfm/ClSfeeQKhySOlK&#10;jAnk0/ZxE5SkTbj97NO8wYG4VCrN3p3zFcmnyk8zJVYZAzxSg54z0qMOwpw9qpaCfMSBj3pysvUN&#10;USHqTT1bkH34zWhnImwDzTlCgcVGr84IqRPlFBnyjjinJ7Um1VbpTwpHG2gkFT0FSeXnnNIqsDjF&#10;P2lh8xoAAppFQZyRz6U8R4GB+dNl2wp8zVoh6Dbgqqli34GuJ+Mnxl8B/BH4ca58VfiT4jt9J0Hw&#10;9pst9q2oXDYSGGNSzH1LHGAoyWJAAJIB8v8A+Cgn/BRT9nn/AIJ7/BfUPiv8a/FVt9q+yyf8I74X&#10;hvFW+126C5S3hTDEKWwGlKlIwct2B/DTxl4s/bo/4LSeN7f4vftfeNLzwf8ACO3vBNong3RWaGC4&#10;jDnC28LZ3ybWKm8mDd9gIHlj3Mryivjqi00/r7l5/ccOMxVHCwvJnrf7ZH/Ba/8Aa5/4Kea7rX7M&#10;3/BPLwnc+Cfh7Mr2viDx7qjGO+vLR12sJHUMLJHG4CKLfO4AIYZZBR/Zb/ZE+Ff7MWgLp/gKxOoa&#10;9dRlNY8VX0IFzOecxxjJ8mH/AGVOWwNxY4r1D4c/Cnwb8O/Btn4B+GHhe20bQbL/AFNraxna7ZAM&#10;kjH5pJDwWZySfwAG14v8T+Cfg54dTX/GF35QmcR2dnDEZLi9kPSOGMcsx+mB1JABNfpWX5bhsuir&#10;K8/wXp/mz47G46pipO7tEhg8L6Zo1g+t6/qEcNvboXnnupNixoBksxPHQH/63SvO9V8b+MvjtLJ4&#10;W+CEs2i+GeY7zxhIm2a7A6rZg9FP/PY5yD8o/iq4/gPx18e9Qj8RfGa2/sfw3C6yad4LikDBmB4k&#10;u3X/AFrZ5CAFUOOWK7q80/bH/wCCgnwx/ZV05/AXgy2tdW8TeRiHR7WT93ZnHyvcMuNozyIxhyDz&#10;tGGr1p16dGLq1ZJW3b2X+b8jz6dGWIfJTT/zO6v9W/Zc/ZK8MW9t421+w0uG4ukga4vZC0lxM7Dc&#10;7cM8hGdzNyADkmtuX4dRW9+vxI+A+uW0FzeQpNNbmQPY6rEVypIXIJPGJU9epBwfxt+L/wAaPiL8&#10;dPG1z48+JPiGbUL64Y7dzYjgTPEcadEUeg+pySTXrn7F3/BQn4j/ALKmrW+h60k3iLwaZG+0aHJc&#10;bXtd2cyWzkERnJ3FMbH5BwSHXwafFGDqYpwd1HpJ7P1XRdt7dT1J5LONFOLu+3/BP1T8IeONA8cy&#10;zeH77TW0fXLWMG90e6+Z+uN8Z6Sx5/jA47hetW59AuNOm+12jMPLG6MrHzg8H3HX6/TpXJ+APFvw&#10;U/bL8AW/xD+GfiJ5mjkxHfW7GK90ybGSkmPmicfUqR0LKedjTfGmt+CriPwp8aVjETNss/FCRbIH&#10;5wq3AAIif1fhD329/fVTS8H/AF3T6nj8soy5ai/rzPn343/sU+IrL4gR/tI/sWeNpvh/8S9Nm+1w&#10;rpV59jt7+XIJKsCFhduhXHlPnDAZJP39/wAElP8Aguv4f+Ostp+yl+3jqMPgb43WNw1osmrWI0+x&#10;14DHllWZtkV03eMhFkO0x53bF8s1LwtcGP7Ra7Wjdd8e3GTnnqOvr/WvIf2l/wBkP4R/tQ+G10rx&#10;/pslrrFrCV0fxRYbVurNsHaDkDzogesZP+6UJ3V4WaZNh8wi5U9JdvPy7P8AB9e56mCx9TCy5Z6x&#10;/Ff5n71WV2s3D/eqy0YI3Gvwl/YW/wCCwX7SX/BLDXrH9mH/AIKQW+teNPhncXCxeEPihZs91caZ&#10;D08t9+WuIlGD5TESxDO3epVa/av4I/Hj4UftDfDrTPit8GfHumeJvDurQ+ZYaxpNyJIpPUHujjoU&#10;YBlPBAIxX5njsDiMDUcZrb+tf69D7DD1KWJpqUGdeEHUDtUTKc8CpyY5FwpqOd9iZArz+a5t7Mha&#10;IH5i360CEdM/pXOeNviV4K8AWf8AafjfxjpOi2+7Hn6xqUVqmfTdIyjNS+D/AIgeE/HVgmqeD/FO&#10;m6tZyDKXWmX8dxG3PUNGSDW3scR7Pn5XbvZ2/Ij93flTVzd8gMOO9J5J3HbUkbqVyaH46CsuZjVO&#10;JCYyMYprIOx/OpZM8AimEHoaLsq1iGSJStQtGN3SrG0L8xprYIyRVxkRKPUqsmc0zysnirMnDdKj&#10;Z0/uGq5iOUryxELwKjMWTggdasNwMVHI4VeetXqS4pEDICtMMXzZ3dulTM4yVA5pjYHeqRDt0I2Q&#10;dCKayHJAHanliaZJgHJFXERE0Z4NBANOZuc03eKvcVyOQYBwtR5OQe9WCVIwFqF0y2SacRMjJYcB&#10;ajZfm5zz/DUpUAYFIY+4U1p7oveIWjGMGonVjwoHvVwwbxk0ht1HzfmcUcyFyyZRaMk7iaYYmI+Z&#10;etXfs4zyv601rYsearnQKMik0G5Tz0phhxkGrv2Y7cYqKS2ycEU4y8x8rKcsaj5hUJj5yBV5rZV2&#10;jaR75qJ7UAAmrjJCsyk8f+zUEqsg3Z9q0Hgz0FRSwDGFX8a0jJEPmZQaFn9aQwHPNXPLAO3imOmW&#10;5rTnFyFKSEEZqGWEjmrkkYzg1DJF8nI/XpWkZESsVXQ+lRNHnqKsvFyMt+dRmLtmtkZMrtGO9NaP&#10;jOe1TSqV4BqM7g2CuO9VaTJ5opkbRMBlBTWhYL0qVs8Hmo3dguBQoyD20YkDqQNznioZWAfKj681&#10;ZkBb71QtHnqK2jT7mMsRfREEhQZUL/F+VR5cnGKtLbnnC/7tBtlAzjn0rS0ULnkyoykruC/9896Q&#10;KzDIHI46VoJaHZ754P4U4WkY6L35rOVSOxryykZ4jJyz/ephhyM7eprU+yLsyBTPsgzuAPJzWXNE&#10;6IxkjNaFv4l/Smm3KjHTB6VqPa5GcY/Gk+woBkgj6PUe0R0cspGUbZup/EelR/ZS/Gw1sm0Q/wAP&#10;/wBalNqgXDJ25p+2B0XIw3s3LZC9vSmvZMo5H4VuNbrjlen8VQvbxbsFDnP5VaxLRj9TuY0mn4y+&#10;z8qX+zs846feNbRtUQY2jketN+zqOSf/AK9H1uXQ0hl8epjrY7lAVaG05QdxX/69av2cYxtK/wBa&#10;iaAen86n6zLubfUYR6GaLVVJODwaR4nBKq1aHkgDKrj602S2zwapVvMn6n2RmSwnp+FRNasO/wCH&#10;rWm0Bzgiont8J0/75rWNZGEsLLczjbnqoH4U0QNjdt61feJAfmzTBCpPBrRVDD2MjPe1Zjkc0htm&#10;Aywq/sTaRt/CmNF6VarEvD9Sg0ICkjj8aR4ienpV1oge1RmEKOBVqoT7IotEQMYqMwsG6d/mrQaI&#10;KOP1qN0wc56VaqmcqMSm8JC/xc+tNERx/hV1gAvC81BKoxwfpzWiqNmcqcUVWhJJ2jrR5ePvVYCn&#10;dkmmtlR0rRSZlyRWpAYcNyKZLCc/jU5yaYyt0frVczJlykOzAxz+vFNKZ4FSsB0z+NIwXH6nmqMt&#10;CEjcv3qj2LnJX9Km2ArkjNN2jo1aGcpEZhHXdSFAGx/k0/CsOR7UE5PAoAjWPb0NDA4yw49fSnMc&#10;HABprtkbce1VEmTGkgdKQn5cY/8Ar0Bupx+tJuwuelUZ8yAZ/wAim7SDSsMjj1pGUFsfnQKUgbgc&#10;j6035SfloYY+Yq3/AH1RkNz/AFqkiOZiM2Fx+WaYxyN1SEEcYprDPH9aokaMEYH5U0qMYFPZeMgf&#10;/XpdnoKaJbIyuefagxjt64609+uFpgVgNuKpE8zDHfNNZSTgNUgXjJDUYB6CmTzMj2kDHtTeh5X8&#10;Kkce/HpQIwc7hn8aCSHClQcU7Z/tfrT2U91pPLb+7QHLI9jk0RyuAaYdDOM5FdQLOPHK01rKBRwt&#10;fkEc0qH7P/Y+HOZ/sRlbOKF0kZOV9hkV0jQRMfuVHJbRngGq/tKchrKaMdjAOlxryOnt3p8ekw/e&#10;KZrZFmo6Kvr0pGi7f56Uvrs3szSOX0Y9EZf9nxLysa0CziByVWr0kasMK1RNDnoKI4iXVmn1enHR&#10;IqiNc42rSHCngfjmrBtCM4P0ojtQGw61p7aO9w9jLZFfcVOVNOSVxgtznirwtUO3dH0/lTTZKP4e&#10;nc1l9ZpvRov2E1qRrcZwH71IoZ+KFs9h5FWLeJwpCk5rGdanHY1jTn1I1tpm5A208WkinJPFWYUl&#10;jOT/ACqR3ZV+Vfzrklip30OqGGUtWVQijr3pWyRwKlyjHlceoo3oQNsf6VjKs5GyoKOxWkLNnn3q&#10;IHaMjnd14q4/lt/D2qExKDjPWtI1ifYyRCNwXlqiZRtO0CrbRICCM59+3NRyBOi7vwraFTsZSh3K&#10;ckTchht96haIkkE4/CtAxjgKv/1qbsUADFdEa0jmlTjcz/K7Z60CNsYzV1kXd939aVkiI2hffHrW&#10;3tpGbpxKQjVvugEetIqH+7j8atSIo3c0wqoCjp9K0jJtGcvdIGiGM/5NNSM5wfWrDRoRlf8A9dJt&#10;PTP61pE56kiJYW6dKcEXpu9qcVb+I8f3cmlRAwBLVpy9TmlVa2GmAueme1P+xhkyTj+vNPjChmIO&#10;O1TrJGgG4j2yKUnK+g1KnJamfJbFGwOlN8roeelaEzROOD1quYh1C1rTu0ctSSjomV/Ly2Gpwty7&#10;5P1qdYO5qRIUUZPetjHmK62oxk1Klvhd44qwqBTjNSCPIHGP92snKRrHlIUtlxzUiW6huVqZYHzj&#10;FTRwmTmsZSZvTsQpAp6j8Kkjt93BFWI7Vz1NSw24jGGH0rFu250RjqVltgW+YVIltjlTVoQZ4p6Q&#10;NkHHbNR7Q09mVljANHkseVGKueRyG+anLbPjAWnzohqRVVQowetSIgxz9anW0YD7vWpY7XkkK1Dl&#10;EhRqFdYwRk1NDCD/AAf/AKqmS13HG2po7cj5cH0rN1I9zSMKhALdAgyM1Fty2V/KtJLZgMdqiMJV&#10;z8v6Vl7VGyp8pFbCRX5HHWryL8v3arwx/PjBq0oPQtxU3K1QqLj7op6sQMEUBST2/CnBfepfKZ+8&#10;OXHBWnZGcDpTeW6HNOIy+GNTzRJ5ZMUYHJNPIx702NCRwakRGHWjmJcWAwODUiEYyOKaIuwHtT1T&#10;jJGfxqZSRHvXHLg8Z/GnfxZU0qxgtx60/a2cbaycy+UaASc5pQTncx604Jt5NOUbRh6XtETyDQQc&#10;E0EkNt/WnquOM01yV5Paj2lw5BABuxmnEjHSmggjLUEHru/Wq5g9mAcAc/ShWYHigKQc0qhR8oou&#10;HKPBPXP8VO3sTx2qMLtHIFPQk8jb/jU8zK9nceHOcGnCTJwKaCT1FOTBGMj2o5mHsh+SeR1p6jJ+&#10;9+lNTZnk4qRQDz/StFKxm6Y4AjOKmTpg1GNvXAqWJFT5vxq+cylTkPGD161KFLMPypEhbr0qVIiv&#10;BNPmIlTEEbE7hTgg6GnYVRmsXx78QfBfw28KX3jbx94q07RdG02Bp9R1TVbxLe3tox1eSRyFUe5N&#10;aRUpSSS1M+XzNS4u4oFyXr4E/wCCsf8AwW6+D37D+iXnwZ+CupWfjf45ag0dpoXgnT42u1064k27&#10;ZL7yiNhwwKwA+bIWTgKS4+PP+Cg3/Bb74/ft+eIdT/ZH/wCCS9jqlj4f/wBX4o+LkjSWEkkJyGS3&#10;ZgGs4j/z0OJ5MEIq/wAXnv7J37DPw8/ZnifXIrh/E3jjUlJ1jxbfx7nV3bLrbbiTGrH7zkmR8nLK&#10;DtH12T8O1MTJVKui/r7/AOvQ8nHZlTw/uw1ZxPww/ZA+KXx5+J0n7XH/AAUl8Z3fjrx3qieZa+G9&#10;SkEtvYIASiTKn7vCZytvGBFH0bJLKPqTSfDU+qN5k5ZUAwq7RhBx0x0HII/lWlZ+GINOtm1XVZlg&#10;ghjaWaaeYKkagZLsTwMYzyfSuFf4geMfjhdzeF/gK9xpfh1WMd/40khPmXAzgpZq3YjH79gRz8qt&#10;ww/QsPRo4anyUlZdX/mfJVq1SpLmqavsafj/AOLNp4W1M/Dv4ZaZH4i8Wsgb7DG2LTTMr8sl3IPu&#10;g9QgG5geABkiz4F+CVp4Tu5vjD8a/FC6v4gS3d7jVNQYJDYQKCzJCp+WCBBye/y5LE81V8R65+z1&#10;+w/8KJvF3jfXYdLsYfmuJ7iTzbvULg4JCBiZJ5XOc9SRknABNflz+3f/AMFN/in+15qM3g/wx9o8&#10;N+BYZP3OjQznzr/B4lunH3j3EY+Rf9o/MePH5lh8vp3k9Xsur/yXn+Zph8DUxE030+5f5s9v/b5/&#10;4K2W17JffCj9lXUcjc0N/wCMlUfd6FLPI6dV80j3QdHr8+Lu6vNTvZL+/upJppnLzTTOWZ2J5JJ5&#10;JJqONCeTViCH5ttfLzqYzOKilVdorZLZf8HzPdpUaOFjaP3kcVv8/IpGgxF+NXoYR54UL/Cajkiz&#10;bBsfxH+ddksuw/s3G2tn+hXtHc6X4H/H34sfs4+N4vH3wl8WXGl3yjZcRr80N5FkEwzRn5ZEOOQR&#10;x1GCAa/Vz9jH/goP8D/20tLh8A+K7K10Lxk8WLjw3dSbor5trbms2Y5kGBuMRO9Rn74Bavx2kjHW&#10;izvL7Sr6LUtLvJre5t5FkguIJCjxuDkMpHIIPcdK56GOxWWS5fih27ea7fkZV8LSxOr0fc/dtfDP&#10;jD4IFrjwhYTax4X3/vNCVg09kvU/ZmJA2jnMTcccFe/SeHbrwt8RNDOu+ELtLi23bZY1Xa1vIADs&#10;cHBRhwcEDqPavhH9g7/gsayx2Xwi/a6vFKYWDT/HPlnI6BVvUUfN/wBd1GeBvDZLj7n1j4a22ozw&#10;/E34Pa5DZ31xAskVxayebZalEwBBkVTtkUjBDKcgfdPNfU4XHUcbT9pTf/A8mj56vha2HlaS/ryZ&#10;meOvhz4Y8b+GbzwL8QfDNprGiX6YvNP1CLdHLzkHplGB6MCCDyDmvnv4S3P7X3/BF34ial8fP2LZ&#10;rjxx8KdSZZvGvw31aQs8MSbv3gZBuyi7ttxGNyjiRHUZb6i8GeObPxjfHwd4r0o6N4khjzJYTPlL&#10;jAwXgkxiUd8feHcAAE7Vx4budMZXgJ3Icgr147Z9Pf8AD3pYzDUMZT5Kq17/ANbryKwuIqYd81Pb&#10;sfan/BOX/gqd+y5/wUn+Hkniv4HeJ5LfW9PhRvEXg3VlC6hpLE4BcD5ZIifuyoSp6Ha2VH0hcneh&#10;2SfiBnFfgT8Wv2IfHXhD4nw/tYf8E/PHc/wz+K2myNO0Gn3At7DWckFo3XHlxs+MMjKYZejqMlq+&#10;yv8Agl5/wXr039oXx4v7IX7dfgyP4Y/GKy/cQzXbC207XpVAGE8wjyJ3PKxgskmf3bcha/P80yOp&#10;g6nNDVf1t/lv6n1mCzCnio2ejXQ/ND/g4R/ZIuP2Yv2q11O8/aK8UeONa8X2Z1rUp/EUcHmQCWSQ&#10;KiCFB8i7Cq5AwAABgV3/APwbBfsjQ/Hj9o/xB8frn4x+LdBvPhXJpt3Z2WgzRx22prcPOsltdh0b&#10;dEyx7SoxkFuQQCPVv+DnH9jb4afBf4beF/2g/C/jj4jah4o8ReIrq0vrrxP8QL7UoooEQSLFDHO7&#10;CBA0jYRMKoJwK7r/AINhv2RPg14w/Zvm/awv9X8aQ+OLHxzcWE91pvjvULS0ubeGK3ljhntoJUju&#10;EBkYlJQ6nJyCOK9Spjan+r97Pa179b9vw3OSVOP15R632t5X3P2KhIAG1KkcgDioozxgZ/wolYk5&#10;LV8Tqe3IRyCeaazKOppssrAcmqss43cn3quUhsmkkI4Y9ahecjgdunNQyzFj1qFm/i9+9aKJnKRM&#10;9wQ+d1NeUEVXab5uT0qNpc8/jWijczcmTyTjGajM+44JqIuc9fxqMucZzVchEpSJi4J3ZpplDjrm&#10;oS5PGKM47+1acgkSGQAZ/wAimlhnJPXtURBzntSMxY5AosNgWIbJNN3erUFMNx3pjHn9Kq6FyMl3&#10;tjrSgk8YqJCerGnof8/jUylYuMB/l5bLj0qQIOmKbwOWP0qRQCNorHnl1NfZkbo2eBQYQRuxVgIo&#10;+6Pm+lOw2ego55D9nbcqCBsYIpGtwD81WHXjpUbDA+7+VPmlIVoxK7JgYJqGTaGz/SrEkZIz/OoW&#10;jbBwe1axi9zKU4kDxqxy3NQSoM7VWrTxEnk4FQsjZ39+9bxiY+0KkqkfLj6VEwI4Bq46En+hqFoz&#10;vwK1iYym+hT27B81RujhgMVdeEjoaZJAx7VsrGfPIovGAWz6/nUTx5OB+VXzbgj5l71E0LZ+7/FW&#10;0WieYoNA3Xn/AAqNoyOcLtrQaPC4I5qEwfLwtaKRm+a5QaAlcY5pjQ8/MK0DABzUcsPPI5rRSJ5e&#10;YoNCWHSo3t0znFX5IPvYNRtEeiiqUifZootbfP8ANz9RTVt+dzGrbxEGmmPcF4PWqVQz5NSusUXc&#10;U/yF6gVJ5QJ+6PpigJjpUzlI2j6EbRjoD3oKqR8w+lS4z8oFDxkN0rLU2ItuT0pwj/8A2akTBbGK&#10;eqk9fxFRLY6KexXMQYbsU0Rlh8wq40ZbgdqjZDjbms7nSpEBjAGcUhh+TBFTlMHJNNbdxSfkVzFU&#10;xN0NEkSKwOOfp1qYE5yaa8XHHNLmKUiGRBgnFRuoyAR1qwYm9elRtAxPAHrzSNo1LEJC43E9aYY1&#10;Y7sZqcxD04z+tNbDLhlqJLsdMcRFFdouORUMqvnAP6VbZDnP8+1REH+7TimN16bKsgI471FKmGwf&#10;XpVuTBbP4/Wo2jyN+fauiBzVKkWUnjGcofyNM8st8p9Ktu21ShP8VQFAvI9R/DW0TjlMjeMqOOea&#10;YU55FTOVPKrTM/N1/SriczkQeXz1pkseDtU/59Kmd0YhSP8A69RyNt5raJjKRCV3D5hyKikUrwBT&#10;5ZAw+XPFQySHbgV0RiYuQjbQcFqjfay8/wCeaUyZbv0NRs/t+JrSKszBzGnG7OKjkYkc+lSO3z5x&#10;UUr/AC7gPpXRExlLQYxI4J4pJemGbHFLwD0ppAIwe9aGJHgknHrQzYyoPShlJ596jJwc/hxVECZJ&#10;6GkJAPA/+tTiG6DpSMN5+YU0RIiOSMYzihtyNwP84p4Qg9aVwcVW7JIjknlqacnjNPIbtQQ56fyp&#10;6Etke3dTW5XHvipDGRk4pACBVGchihVXk+31oZVUZPvTirMuRSpGTxtNUSRso/CkGFHWpvLHWk2H&#10;HAoQETxgjOaaU54qbDEZx/wGjaByAPejmJuQ7cdaMADANWGTI+U1Ht7FaoGRhSDwfyo8vA3VMVHT&#10;FMZaCSIpn+H3pSuBk1KBnK7aQqAMqKq4WIivJ4oA7A1L1HpxSbc8ijmJehHsJIPNB44qQjPenFDR&#10;zBr0PfHdRyQajaY9AasToCcjionhHU+nFfiUeTqj92fNciEwxyab5wB59Ouac8JIyQG56Uht2Axt&#10;68cdqv8Adh+8RFLc98/l3pvmknO6keGT71MIb7p4xWkYx6GfPJMeAD82OP50m0bl5PehUOMH86e0&#10;RxwetBV5Ee0BuPy9KVFTO4UNF82c010dOQT83aj3Xow5pFgFWODn/GlCj61BGW/gB/Opo5MrmsZw&#10;itTojJy3HEAHG6pI1Ze/y9aRI9zVKEPSueR0U1oCFifk9adgty2aI12n5RUigE7QvauaT5dTrp9i&#10;EQAHJNRzIB8uPxq0y9garz7uu724p05SluKo+VXIdwQcN0pvmAHFDghsZ96jYqON9dkaOhxyrWEl&#10;fHfv92mM4C80DOch8/1psmR8pNdUafQ5ZVLg03Pyrj6VG05csKazbsYpF2rzt4+ldMaMepy1Kzih&#10;Q7N9786ad7dN3HenSN3A7CmtI5HynFbKnfZHPLExiCq3elWPdySaYsj9CScU5XcfNir9nJGEsVFj&#10;sfIQT9SKayop+9R5mTyaFBx0/A1rGnoYSxKlohu0pzQBkfyqQrk5NL5XynNbRjE4qlSRGqtjnml2&#10;EjEg5xUixEjaD9akWPIyy81ZhzyZCIgakWI+XgrUixDHyipEhLLgj9amUoxCMZS2IfLCjJp3lkdq&#10;tLbZbkU7yB/ElR7WJr7GRV8sHqD9cdKcsLE/IKtrbEudi+9SpZuGyY+DUOrEcKNS5DDFv2k5q1HZ&#10;qo4NSW9kwbDLVyO0U8belcdbERTseph6E+XVFVICB09qmityRircNiSOBVmKxPbGK4amKpndSw8u&#10;xQS2cnAU8/pUqWTZ5HWtGO0AxuqTyoxwBXJLGdjshhObVlBLHtUgtOMGrTDbyBRtJTgVl9am9TWW&#10;HjEhS1BG2gW6k5FT4Yc4pNrDmj20n1JVOPYiMaD/AGfanhQp+U0/YpOSKcI89fwqfaMfs4roRHIO&#10;4UbF/iFS+XxvzSrGMZNVGoyJQiQopxhTT0BweaeUG78KcqEn5Bx61t7SRjKnEj2NkZp2B93OPxqY&#10;RY4Ip4hVjRzyMnGKIFTHCipUiPXvUq24zwKmEGBndT5mQyFVwM88VIq55AqRYcfeHNSLDjnFHMIj&#10;EYPB/lThFjnafyqbysjO3vTvL2jp1qHInQhjj54FSAEHmpMADAFIRz0qSRmzBApM89TSu7feAqGS&#10;ZlXnrQXEcZQF5P6VDJepkrmoZpwJMPIFX+JvT3r8qbH/AIOqv2b21S4tNV/ZQ8bNbw3Lxx3ljr1k&#10;/moGIEm19hGQM4PSu7B5fisdf2Mb2FOUaSTl1P1a+1J1L9e+aU3AU4zX5daf/wAHTn7IU1ztuv2Z&#10;PiLHCz4jlhvtPkbHuvmgD8zWun/B0R+xJ9sMTfAL4leXgfOr6azZ7jaLn+vNenHh7Nv+ff4r/M5/&#10;rVDv+DP0tN2OgzTlulLZJ/M1+bqf8HO37CEhVG+C/wAUlzyf9B04kfh9sq2v/BzT+wA2xU+GXxRL&#10;N94f2TYZX/yc5p/6v5x/z6f3oFicP/N+DP0YN7Ge/wCFKt5GB9/6V+dd1/wcwf8ABO+3hV5PBfxR&#10;DN96P/hHrP5fx+2c062/4OXv+Cc1wpaPwp8UdwH3T4btR+v2vFZvIc15v4T/AANI4jD/AM34M/RR&#10;bxCME05LxEOAenPSvz4b/g5K/wCCcIt2lfSPiUJFX5Yf+EYgy59AftO38zTIf+DlD/gnTKvmf8I3&#10;8TvunGPDdqe3TIu8VX9gZt0ov8CXisP/ADfmfoat7HuyKel8vY1+d0P/AAcof8E83DSS+DPilGq/&#10;eZvDlngf+TlNg/4OWP8AgnlM2P8AhEPieq/3/wDhHbMg+/F5R/YGb/8APp/gT9aw3834M/RpL2PG&#10;0tU8V9FgfN79a/Nc/wDBzX/wTmW7a1Hh74mHbxvHh6z5/D7ZSj/g5s/4J3rJsTwv8SWVcfM2j2Cn&#10;/vk3u6rjw/m0tqT/AAIlisLbWX5/5H6Z2t7GVAzVjzo8bi1fmBN/wdBf8E+oLvybTwN8SZhtzuGm&#10;6cuOvY3ue1ebftF/8HV/wsfw5H4L/Yg/Z98U+KPiBq0622k2/iiziW0ikbgZitZ5Jbh92AIgUznl&#10;uMF/2FmlOznTsn3a/wAzJ4jC2fvH6Ef8FB/+CjP7On/BOn4LzfF348eInWSfdD4f8N6fta/1q5Az&#10;5UCMRwMjfI2EQck5Kg/i38afjh+3H/wXJ8RWniL463knww/Z/sdSNzofg/TGIm1YK/Dl2AN1Ntyv&#10;nuBCh3GOMneDe+Gv7FPxt/aJ+J0f7Xf/AAU+8bXXjnxpeKJNN8I31wHtNMj5ZEkRPkAUnIt4wIlP&#10;395LKPqiPw9NqEyiWEIibVjjRQqqoAAxgDHHAHTHHpX2WT5FRw0VUrav+vuPm8wzOVVuFDRdzhvh&#10;d8G/h/8ACnwXb/DX4UeF4dJ0W0jXy7e1I3XMmADJIxO6SVscsxJPA6ACun8UeIvBHwj8NLrnjW/W&#10;KMssdrbRqZJrqQn5Y4kHzOxPQDPcnABxW8dfFKx8F6uvw/8AAGjDxF4umQNDpMLhYrRW6TXUnPlI&#10;ey8u3YYywT4e/Ae5svER+KHxi1sa54ilVttxJHtgsIicmK3jPEUfTuWOAWJPNfUcyUbPbokeDbme&#10;m5zunfDr4j/tI3UOufFi3bQ/Caukmn+D43DNOADhrxlO2Q5wRGMop4O4rmuW/bR/4KA/Az9hHw3/&#10;AMIbY20OseLGtVOm+GNPkVTCpB2yXLc+VH/4+3GFwSR4b/wUD/4LN6R4JgvPgz+x/fw32rNug1Dx&#10;ku2W3sjwCtpxiaTr+8IKL/CHOCv53/EH4SfH77I3xY+KfhnXlj1u4M39ua1by5vpX+ct5kg+djnd&#10;nJzXy2bcTYTBVlhoSXtG7JNq1/v95+Svbr2PUwmWVKy9pJO39fcP/aI/aX+L/wC1H47m8f8Axb8T&#10;yXk7M32OzjyttZRn/lnDHnCLwM9S2Mkk810/7Of7J6/HnwjeeK5/HraStrqTWiwrpP2guRGjls+a&#10;mPvgYwa8ga3ZG2HnbX3d/wAEtvBr+JPgZrcoiZvK8WSBgsRYn/Rrc/5+v0rLIsGsdmnNjfeTTbu9&#10;3ZWNMdUlh8K/ZaNWOD07/gmRp93Kqf8AC7Ljb/eXw0P5G56/zrrNJ/4JIaPdbmf49XXyr/D4aXnp&#10;z/x8Z7/p9K+xvDfw0gt7i3tJoB503+riZTuYBSTjjoAOn+Fd7pfwsvos7NGljZtwZlhyev1OQMf4&#10;d6+4/s/J6FuWH4v/ADPD+tY6WnN+R8NWX/BHPwo+J7j9oDUOARtTw0n6/wCkfljOanh/4I5/D6Ox&#10;b7d8eNYdvMYRqmgxx/KM9cytn9OnSvv21+GmoCEmTTpdrdCY+h55wcc+mT3pR8M9S3c2Z787ce5x&#10;jqcfTNZyo5b/ACL72T7bG/zn54Xv/BJ/4UWMbbvij4kmZVJ/48oEz6D+L/H6Z4w7/wD4JsfBi0H/&#10;ACN/ijeDho2mtx6d/KI/nX6Ja58KtQMbA6e/yqSF/vDj+Z/l9K83Ph3SPFNs2oaGkl1EzMu5Y85I&#10;yD6HqO/p71pDAZTWXvUk/v8A8yfrePj9pn5V/tWfBLw18CvHmn+GvCt5qFxb3ekrdNJqUiM+8yyK&#10;QCiqNuFXt1z9K9C/YX/4KVfFr9jrU4fDGpCXxJ4Gkm3XXhye4Kva5JJktJDnyWyxJXBR+cgEh12P&#10;+CqvheXQfjD4ZRrFo/O8Mgqzfx4nkHr26dvyxXyy0JGdwr4XH0amBzSpLC+6k9EtrWWj8j6DDP6z&#10;g4+11bR/QB8KPiD+zv8AtyfCyHx38M/EMWpQqyMzxt5OoaVc4B2SoDuhlHYglTyVZl5rYsPEXij4&#10;WXLaN8YCb7SWYrZ+Ko7f/Ur2W7Vf/RowP7wHU/g38Af2ivjH+y78QIPiV8F/Gdzo+pQjbcLGd0N5&#10;DkEwzRn5ZYzj7rA4OCMEAj9lP2Af+Cn3wS/bj0e3+HfjSK08O+PWj23Hh28l/calwctZux/ecDJi&#10;b515xvUF69bB5rTxH7uatPt/k/0PPxGClS96O39b/wCZ9BT+G7W/gXUNPfzY5FDRvHIGV8jOQRxj&#10;v/KvHP2rP2HPg5+1j4W/sX4j6Q1prlnE39h+KtNUJfWEmDtGf+WsW7GYm/4CUPI9Vn+Hvi34Q3La&#10;p8NYft2iySA3Xhm4bCx5JJa2Y/cbn7h+Ru205NdR4Q1vwt8RtJfVvDVzv8mQpc2sy7ZrSTqY5EJ3&#10;KRx16jBBIINd1SUZU7S1X9bnLBWldaM/IT/got8VP+CkHw3+Dnh/9kX9snXm8beA9B1KWfwL49uL&#10;dpbiRTGq+S10TubaoGYpg0i/wuU25/VL/g1Luobr/gnj4kgt3DeT8T7oZXnObG0NavxB+E/g74ge&#10;GbzwL8RfCtnrWi6lH5V/puow74Zl46jggjAIZfmBAIwQDXxr4b+FH7ZP/BGr4rzftF/sDavqvjT4&#10;Vz3f2zx18I7u4Zma3UHcQu1t4RPu3Ea+dGAAwdAxbw8dhKrwMqFN3i9V3Wt/mn96PVw2IhLFRnU0&#10;a699Lfqfv0rxhMb+ahluUAwWr8XYv+Dvnw7qcWdN/YXZWB+aG6+KG1x+A0wg/nUOo/8AB3HbCRo7&#10;L9hWH5e83xRY/wAtMFeDS4ezStFThFNd+Zf5nqyzDCxlytv7n/kftBNcrghTVWWdS3X3r8ax/wAH&#10;blhJAki/sLQs7KN4HxPYjd6f8gypX/4O1vD5ijx+w/ErsvzI/wAUCMH8NMNdEeF83/kX/gUf8zN5&#10;lg+bd/c/8j9i3lz3qNj23fWvx5b/AIO0tA8lWT9hld2Pn3fFHCj/AMpn+FRt/wAHbOhqm1P2DGlb&#10;1X4ofL+f9mZ/Sh8NZvHXkX3x/wAyf7SwP8z+5/5H7CzXNlbFI7m8ijaQ4RZJAN59Bnr/APXpXAzn&#10;OPrX8+n7f3/BZy2/bi1L4I/tAad+zxH4Xm+E/wAUhcPo83jBrxdXWT7NcbGYWkPlL/oYUnDn5+Bx&#10;z9ASf8HZ011HLMn7CdrHJuym74jOy49ONOGfzFbR4ZzOUVyJOXVXSt21v1MpZjhotuW3TfU/Yh+F&#10;3U3589TX4z2//B2Z4jnkmiX9i3Rnb/llt8bT8c9D/ohyfypn/EWF4+ilbf8AsYeHwp4Qt4uuRz/4&#10;D8/pWkeF84l9lf8AgS/zIeaYNaa/c/8AI/Zry8d6aFbvn8RX4wzf8HYfxItn3S/sZ+GzGw+X/iqr&#10;ofjnyKLb/g7D+Jst3+7/AGNPDLQ8jaPE91uz258n+lP/AFVzi9uVf+BL/MX9p4O17v7mfs88eeaZ&#10;JE33h8tfixdf8HYfxh/tKOK2/ZB8ILD5n7yGTWr5nYZ6B9oAP/ATTdR/4Ou/jcspkt/2QPCEUS/w&#10;yatfSE/jhf5U/wDVfNv5V/4Ev8xf2phF3+5n7UkNjp2phy/3TX4m3n/B2R8bWObP9kjwVGvXbNqd&#10;+5/MEUXH/B178fZY/Ns/2R/BKrsyWe+1B8fkw4qVwxmkukf/AAJGn9qYfqn9x+2DsVPv1polIbk9&#10;s1+I0v8AwdeftFtGqw/sr+A9zfeZpNQI/wDRw/nVab/g6k/arNsx/wCGZvh7Cd3ys9vqRX8vtHX8&#10;aqPCeZyf2f8AwJFf2th4rZ/cfuKLtMbS361ZguYz0Nfg7c/8HTf7X01u623wG+GfmZ4Y6dqZ/T7X&#10;X3j/AMESP+Cnnxq/4KQ+GfiRqnxo8I+GdJufB2o6XFpsfh20uIRJHcx3LMZBPNISQ0AwRgc45rlx&#10;3DeMwWHdWbi0uzua0cyo1pcqT+aPvnzVJ2qaCcjFV4JiwyTUyZYcHHNfP8ljplUAkE+1NYetSYHQ&#10;j8aQr3H8qqOhi5XInj3/AC+9ReWegX2qyFy20D1psiHsa0jIllOVCBgLxTWjOORVpo8Dp2prJgYz&#10;1rRSIsUmgOcg0wxkcVcMYzjFRiMYzjP9K05iOUptB826mmEg5Iq48S9B1+tN8oHmr5xKJReFT/DU&#10;MluwYfWtGSEbsKO1RPFg5I+hq41B8qKDQHGTUTxAgn+lXpEHf1xTWiUjFaKoZ8pnGDjBpk0eD0q8&#10;8WRtJb86jkh3Hp7VoqlySk0WeG/KojAOpq+YVYZB7cUzyQDjHrV85Ljcz2tsjAHtmmvA2OR/9er3&#10;kgfdFNEIPBqvaBymeYX7DNIIZAMZq+bcdqZ5AxhuPenzhylXyCxI9DThbIDyM8VP5LY4p6xFTgt+&#10;FZyqG0YlX7OF+bZSiIk9Kn9N3f3oJAyOlYyk5HRGKSIDGRjsPSgx9SRUu4O2Nv60xtw/ipFcyIWQ&#10;5wtR7PXtU5IAxmmEoPnLVYnNEJTFMbbt+apXZNuTUMkhAweKqMeYydaw1iqnAFNZiv3j36Ypjvt5&#10;LGmNcYPAz/kVp7G/Qn6wObJbn+VNdx3/AKVC8rsdytxUcjMy+v1qo4cn65YmYoRkt+I7VDJsK5Gf&#10;eozuYbT0P+1TJdwBLNir9gSsa+wPKMbe30qGW4yPlHtSurHg9O9NMJIyCatUomf1qctiFpc8+WT2&#10;+tNaVR/u1I0Rbt+NMMJHGav2cSfbTInJJyh4ppIUM2OasCAKckde9RmLb8u3/wCtVqMSHW6FZiBz&#10;zTGYt0Ofmq0ICfmx2pht9vah2RVN8xSmjJqF4GPNaD2wxjd/u1EbchsMapVLF+z5mUmtmxkVG8Lj&#10;OD7/AKVofZyOc/pTDDxzTVYr2MWZzxNnoenpUZhYjAStQxbRhU/+tUZhUnG3t+VaKtJmNTDxM3yS&#10;o20NbHd09ulXzBuBO36UjwqpzVqrIz9jFGeLU00wfNjZV5k5wBnJqMxAHJP+fWtY1DGpRXYpiE4w&#10;RSSQZPy1ZaPC+lN2Y/grWMjFxKzxZBx/do2rjPpVkwAD5Rjio2hPTFaKRi4SIDGvUGmFSTkGrHkF&#10;TgL+lDwEjgVfMjOVORXChf8APSkZVPFS+VtPI/OnFBjKg/WjmJ5JFfaccCgjHOKkKsDtcf8A16a0&#10;bEcfdq+Yz5WNCKecUFMNyfyp21gKUgntT5g5SIxnFAjXBY1Jtdu//AaTbg49aLonlGbBnp3o2pjO&#10;KkwOmelNZf4sUcwET8GkJ9qkVQRg0eX6H5h19qdyWiPyscGh1wCBU2zjr2puwZyB+tFwsR7Rt470&#10;bODxUixk/KTnvQRjrwPWq5gcSFVyOvegxPnh3qTywSORUnl+9HMiVE99Kq7ZpvlDufxp/wBwbQc0&#10;q5A6dK/DfQ/fFHm1ZEbN5G6U4Wrbfm/KpPNbfnFBmwcVMuc0jGK3I2tkIwVNQT6cudwA/KrJII5a&#10;oxIcYz0ojKpF3TCSpvdFM2zK2Tzt/wBmgKSfarErAnHeo8hRgmupOUo3MfcjsNW3VjgCpFswTjFK&#10;uc5FWIpFPANc85TRtTUZPUg+wx4yQKX7EpIJHTrjtV2PaRjFG2IDr19a5frE0dnsaZTFsAf/AEKn&#10;bGAwKnaMZxmk3xIOar2kpdCXCESNIznJqRSiHpTTPEf4h+dNaeP75aocZ1HqiuanBbkdxKFOV/Oq&#10;k8hcZ2flViWSN/lNRNsJ+UjNdtGKitjjqVHUloyq7Mxxs/4CtRNuJ+YDr1xVxzGvIaomZM4A/wA+&#10;tdkKnkck4ruVXVsfMKaUZhjI/wA/hVggHt7ULgDJSuhT8jDlt1KoTGDg9ad5e4ZUfhVjaNtBA28i&#10;tI1DGceYrMm1tzp/9amGME5xnNXvKDDkUggjzz+ddEanQ4KlFtlRY+cgU7y3Hb8hVgRAHoTSpEOn&#10;bHcdK2VQ5nRl3KyxADPHWlSMqeKs+UMc05UGfWj2hn7MhSDdyRT0tMgrjFTlAF2inqgPAWp9oy1T&#10;iysloc5K/rTltO22rioR0HbmpI4MjNZuoy44aMirHaYO4JViK1I5K8VNGmTwnSp4hzjFc9bESOqn&#10;hYIiS2z/AA1KtkSc7c1PHtzwp/KrMbKvWuGeIqLY9CGHp9StFYcZCN71YjsFYfOOnSrULRkcGpkk&#10;jGMivPrYqsehh8JR7ldLQHgoKmS2A4C1YDALgelChWOWrjeKqM7o4OmupCkAU9KmEaAbSadtHVae&#10;E2nn61n7SUtzVUoR2IhGaDGc8irCojH5qXytxzjpRzsfs10KwiYkVIIi2MCpViJbkd6esXI5p80i&#10;ZU49SuYGAytNEZzt296uiJQMl+npShIwckfnV80jGUacWU1tm65p32ckZIq4AhHygU4pH0xxiiLl&#10;0Jk6bW5RW2Y9MVKtqD/CathF7HrTgq/dDVtDmvqcdSVNLRlP7MAMkZpyQZOdoq3sROc0vlIPmJrr&#10;iefOepXWAdlqRYdoztqwkQByDThGBwT1NWZ8xCkA9KcsQxwKmVMVII80EOoQrDxux9KcIcnJWplj&#10;yOpHvTjFgcUEe0K+z/JoC/w81PsGcE/pS7VHJFTyh7Qhx2K1G477anccbQaikYjvUlKSKtxkLhR3&#10;qrM+FJzzVi6mAH3qz5JPM4Df41XLJ7GkZRPmr/grl+1BP+yV/wAE/fiB8TdG1KS01zUtOXQPDNzG&#10;hzDfX2YVm3dF8uMyS5PGYwOSQD/MTLpOlvJ5cGsWq/Lny47x2/H/AD0r9pv+Dor4/wBja+Efhh+y&#10;dp87pdX11ceLdYaOdF2QRLJaWqkN13s92enHkj14/GzUtR1WBFums9Qhh8v5mWa259D+lfpnDWDV&#10;HLlUktZO/wAuh5+YYjaK6FKx0zw1Avl3up25lbkltWZAfw/Clg0DRpn+16PY2TeW38evMR9fu06w&#10;1a8uSxs11J2+83zW3HbB3D+tSz3viWVPNvNRksoVXMn7y2LHHsB1r6SPs30PGqVPMSPRvDUxafV9&#10;S06ORW2+TFrZGPxxzTbfT9Ojia6Szs/LY8SSa47MF/754qN7rXUCpbC4MeMyNeNafoQKWV9Wupdj&#10;3l6zMflit5rXgUc8d0jD2uuogtfD9yrQWb280xkyoTW5AMZ57VNnRLGFrW80+y3dQra3Lk+nIWkM&#10;2qQQqz3V9GynHlyT2ynHHcCoheX73Eihrv8A2mjvrbOT/vdR9KOfls/0D2kujLMdlpn2QyXTRGRW&#10;3sv9tS7APUcDA9ue1RAadNEoW102NGYbmTWpWdh24xnOKo3PiRfN8j+1NWkbdjyn1CL+gp0us3IU&#10;/wBp3d1CDxGv9sQ9fQ4GaI1SZVpW0LEseiWr4tre1ZGUbmm1S4GD6cLzTo7zw1dCOGeKBdv/ACyh&#10;luR83uwHIqnFfNJcCWLUpNsaks39uRjGfdh7HpVhL6W5SSN9dTbu4Mmv/wDxIraMuaW34GMq0uXV&#10;kxv9Btptlhp9rtCgsblrpjz9c1WeXSYrZr6VrGJY8GSbyrp9ueM4JA61ma3rUOkWbyW+pTNMxAVk&#10;1hnaQ/7oXp9SK+nP+Cff/BKD45/ty3dp8Sfihe33hj4axTqzalcZa51VQ2Gis0bqeqmZhsUg4DlS&#10;lceIx1OjJwgrz7dF5t9PTcPay5byen9bHiv7Pn7OXxz/AGyviRH8MfgF4da6jjw+o63JC8NrYRf8&#10;9ZpDu8teDgfec8KpY4r9dP2L/wDgmz8GP2KtC+2eH7dvEHjK5gKap4w1CMK4zwYrZMnyI+eeS74J&#10;LYIVfo/4H/s6fCr9nb4bWfwi+Dfg630XRbMZMNuuZLmXABnnkPMsjbRlmyeAOAABe+IHinwV8K/D&#10;jeKfGurRWtqrqkXylpJ5G4WOKNQWkcnoqgk9q46Otbnl70n9y9F0/q5z1qkqm707f5nKyeGoYke8&#10;vQkcMYL3E0jbQo5OSSeAOef5V5dqfj/xZ8YNSk8JfAZ5LLSVmMWqeNmjG04IylkpyJCeR5xBjAIK&#10;iTJK7l94U+IH7RV4t78R7eTQfB28PZ+E0kAnvePvXzpkEH/nipKjHzM/GOP/AGxP27v2eP2B/BaW&#10;WuXMOoeIprVW0XwfpsiC4nXkB34/0eHOf3jDnDBFcqVHoe1jRi5Ta0+5epxxjKtK0dvzOi1BvgL+&#10;xV8K7zx1458QW+ladYq0moatqU5mub6YjJ3M2ZLiZyDgDc7V+V//AAUG/wCCsHxD/aou7r4a/CNr&#10;7wz4BDbHh8zbe6uBxuuGU/KhH/LEEjuxY4x4j+1b+2V8c/2xfHLeL/i34kLW0Mjf2XodlmOx05T/&#10;AAxR5PJ7uxLN3JwK8uSPecAV8zjM4rYxunh7pdZdX6dl+L/A9WhhY0leQxXeCaOdOGVwf1ruvF3x&#10;x+LHxH0iHw/4z8darqdlbf8AHvb319JKkRxj5QxIHHHHauL+zNvUFP4h2resNK2S4x/AD0ry8LlG&#10;Hq4v2tWCco/C2k2u9n0+RvUxUqNNqL3KUNgWOWH6V+oX/BDnweNY/Zx8VXDrhV8cSRhvT/Rbc9ff&#10;j8K/NoWIRVG3mv1g/wCDfzQPtv7NPjKaWPlfHrKv+99jgPH44r67CR+r1OZdmeNUre2jZn0jF8O4&#10;o/iHoM/k42+eWYj1ibjjpz+QPrzXg3xS139sVPil4i0jwR4n0m30mz1iWLT1uvGul2TrECMKYXsJ&#10;ZE+rOfbg4r7Ufw5HF4q0lkh+7JIVYnjBjbp7/wCNfKvxT+DcGp/Gzxlq1t8DfgTdRzauZG1DxtrD&#10;/wBpXB8tMtIgj+UZyB82Mfhn0o4jm+S/ruYOPLscPa63+3SISbj4leF0O7d83xI03jp1YaSAP8TV&#10;6w8QftVyQufEPxi8MW+0/wDLH4iaa4+gb+zl4xjp+gxWpb+GPDmiJJHrGhfsk6eg4eM6sBg9ADuk&#10;UDPT8qbqc/wngsjbJ4u/Y+hXd/qrnUIdm0Z/hF115+nTpVRref8AX3HLKL5tUdh+y9N8VvFHjPVt&#10;J8feNdD1nT00Rp7dtN8WW+oTLL5qDLRxQRlF2k/MWbkgADIxr/AP4Z29v4GKXEDBft1xtwx4/fMP&#10;w/DBzmrP7Ett4cvviZrSaB4j/Z/vh/wj5aRfg+yG8VTNH/x8YuJP3XTnA+Yrz6+r/Bbw5Cng8o8e&#10;Wa8uTjb0zM5wc/8A1v5iiWKlGnL5GqpxlJP1Pya/4Ls+GodA+PngWGKLasnhGXaPVRdSf4/pXw/N&#10;pu6PdtxX6Jf8HDOlpa/tDfDkBPveD7jcPVvtR5/WvgdrPMO1VwcYrya0fbV5S72/JHX7b2cYpf1q&#10;zltSsmjiyR0Wq+lX+o6PdW+q6TezWtzbyLJb3FvIUeJ1OQysOQQeQR0ro9Z05RZSyH+GM/yrFtLA&#10;mxVz/FXiYjDy+uJ/3f1PRoYhSpXfc/Tj/gnB/wAFzvspsfgr+3BqRkh2pb6V8QvLJeMDaqx3yKPn&#10;H/TwBuB5cNlnH6Pa98NdI8YLafE74VeKI7bUJLVZLHW9KkSWG8hIyu8ISk8RHI5ORgqQcGv5obm0&#10;aE7sdK+qP+Cd/wDwVe+Nf7C+qQ+EdR87xT8PJps33hW6uSrWm4ktNZuc+S+SWK42Oc5AJDDrw+YT&#10;py5Kr+f+f+f3mVbCQqLmpn7feF/Hy6lqi+CvH+lx6Trm1mhVT/ot8oOMwORyehMR+YDswG6ugn0K&#10;VX8yAMuFzuyPy5/D/PFcN8Dvjl+zf+3f8II/Hnwq8QQ6vp7hUvLWTEd5plxtD+VNGDuikUnhlOCR&#10;uRmGCduDX/FPwlC6b44abWNBTiHWlUyXNmnYXAAJlX/povzDqwP3q9RS5tY/16Hn8rWkj42/4KGf&#10;8EbPBX7Rl5efGL9n1bPwl4+/1s1skYi0/WZQB99UGIJmx/rVG1mJLjJLj8tPG1l8U/gr46uvhL8a&#10;/B17oHiCxmaO6h1LECn5uHVthDI2OHBKMOQcV/SbaDTdcso77TZ4bqCZA8M0LBlkU5wQQcEV4z+2&#10;P+wR8B/20/AzeFPi74f/ANNtY2/sfxDZoFvtNY5OY3I+ZM8tG2VbHQHDVNKtiMLUdTDS5W910l69&#10;n5r8Spck4qNVcy6Pqv67H4KXuo27L56+IrVm25SKPUkODnnJ2cf/AFqdZ38F5Cbe6vLeNNoBMeoR&#10;HdznqYzg1337Yv7C/wC0X+wJ4oXTvHcUuseC7i426T4s0u1Bgn4yEcMG8iUd42OD/CWHNeVWXiC2&#10;1PbLpOp3kzBfnhWSGNh7kED6d69zC51TxMkpe7LrF7+q/m9V9xzywvs480dV3/z7fM07e2sbedL6&#10;7uIVjX+KTVo1GfU/u6dJqy3E7CwubVtq53LqkeOn/XOqEz6ugxPpt9lv4Wmh/wAf6UW02pfLnUbq&#10;Hy1+VfMgzj8q6pYiUXaG3pZ/ezL2VOWsrfff8Fc63WNWLfByztnvIpvJ8eWkrqlwJCu62mHJCjb9&#10;38fwrFvNUurWEag9xEqkD5f7SQ9e2BGD/hR4rg1/SPhpZWmoCb/iYeIIL20a52hpo0ikQuuOqZbG&#10;enp3rPe41+ylWO8GottXcI5JIQO2CPWsoYipGrPR62/Lr3NK1OnKnDbbqWE8VXN3tgh2bdwCeXdD&#10;aGz3OypZbq+tGWa5kswrcLJ9tJAPv8oxVSa91S4xP9rvF4AWKKaIY/T+tS291qM3y3Mt/EsY/wCe&#10;8RJPrW8cVU1vJ+XY5nTjvZffr/X3if2jJ/rLbVoQwxtJvj/LFPb7ZMjTT3hkm6KfMcA+3Sljv7gj&#10;EcOozR8AySSQ4B9fXFOknv5ka4/tO+AXpHHcxNgYqo1lJXbb/r1JlFqSSS/r5CRTajaRmO8uII4V&#10;yW8u7fj9KrP/AGhd3Cy6Vr8exVyRNcMqr+JFOhurxmAuI9QEeMq09xHz+vrU1xers2/2jqTNxiOG&#10;aLb1+nP+TSlW5oqzdvuf6fqXGPLLW35r9RItYeGBluNctmnXoFuDjj8Kfbi7uwXvL63jTqrRXLsP&#10;yxUd5r9zbp5NxBeIG3bZJJYv6VVk1yCHmO/v23D7rXEY/LA4rRYummk5bf1r/SI9lL7KX4fh/wAE&#10;1J5YorcmDWY5JAn3W8zr/wB81mxzXEsnnvqlqNvKr/aL/wDxNOgiv7iP7Wn9oLDtyv8AxMU249eu&#10;as/bboDyYYZJeyiO8j4+tX7aNSV7tL56goyp6Kzfy0KEtlaySfaLm5j3Yy0gmkP8sV+tH/Bqp4s0&#10;yD4ifGT4eWs7NLdeHdJ1KM/Ow2wXE0Tct73K/r6c/lANPmkYyXd1PA27Pktdpt/Sv0Q/4NofHsnh&#10;3/gotfeEJXTZ4o+HOp2MX77dukhlt7sEDA5C28n515mcw9rlNXS2l9u35HXg6j+tQV/x0/4J++dm&#10;WZcHmriH5cc/hVW0AAx1wcVZXOOGr8mkfUqOhKMEGgpkYpoODgmnDjnNZhyiMrdR/OkYZ6GnZGM5&#10;pBz3xQFhmARgCmvHx93NSEADj+VBGTnNVzBYhEIHAFRvF7fnVj7wzmmkHPSq5ibLcq+W33vamvDt&#10;XgHH1qyU201wMcVakBVdSRTJIifUVZKZG7d9ab5bEYI9q0jImS6lExcZxmmGM56fSrhhz/jUbxA8&#10;9ec1fMZ8rKbREkDb+VRumWxirjxnGTTXjJY5NaKRNim6MDwtM8k7clatSJuGAKj2Z6Gq5g5Su0AY&#10;/dpPJAXYBirBwAPlpjhAPvGp5mXyogNqg6r0pnlIq/dqV27Z6VG3ulUrheK6EZC43Af/AF6jZlD/&#10;AC5p7qByDTCOOKrlFKp2Izk84puTjBxUnl7Rx2qMgdc96090z5mRE4+XP6VGzAscCpymTiozEcYU&#10;01yhzMhfLNjbTG3n5Qpqx5BI5FIYXPSrUoklVlIzxULox6r09avGA55/CmvbgLgjviq5kTKLZQaA&#10;OMlf/rUySEr0HritA2wzg/hx0pGg54+tHtDP2cjO8sEAFfzpjRuB9z8q0VtRnPt/dpfI44P41XtB&#10;+yMwrj5QpqMwH+7+Van2Xccio3t/lyBR7QPZGa8DdCvtmmfZ8nLKfetTycr93vTHg5J96ftA9mZr&#10;2nOUDdP7tNFpkbR6d+1aDRfN1phTjOaOdhylI2uA3OfemNbgLg5+gq28TN1P+fWmmP8AgIp87Gox&#10;6lF4huJz97rTXjI5C9ulW/LOcstRNE2cKMfpVRlfca5Y7FN1H69aYYwc+3Jq0YPlzUZiI/8A1VQl&#10;KzKxQk7V96bJGB8oA/CrBiwAVphjx7960UQdZLYgI54AqN1BbGORVhlwOT70xowScitIxRnKu2Vm&#10;BC8imuoY/wCeanaDncaTyexPtV2J9rIplNp5WkePC8HtVlomxyKaYSeh6VehPPKW5VETdjR5eSfl&#10;H4Va8kYUelAiA7Ue0sXGnGRUe3bb8q0027Acj2q6EC87aRlUDJFT7WRboQ3KT2+PmxUbQD5uKuMO&#10;evNQyrubP4VpGpI5504lUxELtC0jxhlHy9qslOgoeNQMoK3jLQ53TRRZCOdtAGThhVjbgYIpm0b9&#10;341fMZyilqMePceKb5Y7Kf8AgVTBcnOKcExmnzsz5feK5gJ+Wm+TnqGqyU7YppQjk04yZMokBQEZ&#10;VaAijnn8al8vL5IpShUEnp0quZmfKV5IRyaNmEyP1qYqcYIpDFgYzRzBaxEI89qRo/bmpymDg/Sm&#10;lFPWjmAhCn+ID/CjZkfKKmYbW6dvzpOD1FHMSyLywccfpTthpxA6gj86XaPU/pRzMWh6+NdlU9fa&#10;nDxBLncfm/Csloyy4pwyR1+lfmH1aj2P1ZYzER2Zqf25I54ShdYlYYwKy0KgcNTvMCHO6peGpdEa&#10;xxdaW7NT+1HB6YobUmfo1ZqXBx97rzTxcKfmYkVH1eEehtHEVLasum7dhg8d6ckhYfN19u1UluFH&#10;T9aes+Txx/SplTsaRqX6l+K4OdpH41KrfMBms7zGxw1TxzEPknj0rlnTOmNToX7eZlfaWqXzO+4V&#10;nG5UcL9aYbnC5Y/rXPLD8zOpYjkjrqaNxcOflWqdxcEDO7PHP51UkvzjAb9aqyXLuc5z+NdVDCSW&#10;rOSti1JFyS5kJ4b9elR/bG6iTNU3m+TB7/3aRZiFx37816EKETz3ipFtrgn5/MpjXJYct+FVvMVj&#10;g800yPnbjbxWkaMV0OeWJkWHuJDjnjsDQJSoqAOWXOe9O3tnLfStPZx6oydafcnW6IGTUi3BIwRV&#10;VcE5FAyfy9fej2NPsEcTV7lrzwMZOO/WnJOueBnnrVcBuzVIgYHJqfZ01sP6xU7lpZVHJP6UGRcf&#10;N2qOPPQmnDI5+apsHtpMlDqFyKQOM9OPamqCB070Y29aCZVL7juvymnBSRjFND4GTSqCTjNVqyOd&#10;D0TjGamjB25yKYoIGVFSpwATUu9hxlEkXkbs07e2cYpsajtUiIM/dJrH1OhTQ5cn5hUkTbeAMUgT&#10;cc5xUscPcfnWUkaRqAFIOd3SrAGVwabHGWPp2zUwjyPf0rCUIm0KkgVH/hJz9aniZgdrU2OPA5qa&#10;NADlh261y1IxOiNSXcljdTxUy4HOKiRAeQakjXC7Qa5ZUqfY6o4iqluPTB4FSeW5OKbGH3ZJ4NSK&#10;do244rJ00jWOIlLqHl88/SneXuPJp3XoaABtzmn7vYObzECDoP8A9dKFbgkUoPGM96Xa2MmnoRze&#10;YBexpwODux1oPrj9aAueM9O/rVRjczlWUQLoOo+ppwbP3RQsaflQET72CK2hTOOpX5txQX6rinKM&#10;rzTF4ODTkVT0WuhUzCVZEgKqcE/SpFIzUaR46jtU8SdzmlsKM+YWNMcc+xNSDAHShVBOcVJsUf8A&#10;fP51MdSZc3UaF7kU4DnpScZzQobGTWmhzuTFU5BwOKDk98UHd2/KlHy9DVWSFdiPnZyaa2RTnIxg&#10;013wODR7orkMjGqs8h7satSMBxmq8oHrVRUQvIy7mRsZbmqtsjz3Kxkn5mxV66TPOOn+FeG/8FD/&#10;ANoBv2VP2Hfih8dre+S3v9I8Kzw6LLJ/DqN1i1tDj0E80bH0ANdmHp+1rRglu0itottn8/v/AAVM&#10;/ab1T9sP9vP4g/FG/aebS7HWpNC8LRttuYbfS7F2giEDA7dkjLJcEKSu+4cgnNfOt3biVsXWnLNt&#10;H7tX0My4Hrw2BnmnRw6Usq+fe2UmD1S+mck9M7AOcn0+tF3c24DafHLax7juk8yS4jJGegxz2r9b&#10;p0406KglolY8GpP3rNjY1Uj7JJpsxhb5VWLQDHj8S2P0qO907Qop1e30y7jZ+pt9FXcf1/l60NHb&#10;2o89JLVYXXJK/apuP+BCqazabqdwsdt9jbC8/JcxMfU5Hpx/kU17sbP5HLKXNIsf2fpski21l4YC&#10;Lt+aS70HLE4z13YFVTZ3NhPmys0VuGxDoKnHt1pup67a+Hl+yJZWcxkXKhkuH2n/AIEag0m80+8R&#10;rw2VqHVssrfaM9fQHH0FYSlTlLlT1+4OaXXY0bzU9bW2WJLO4BkwVZtHjJHOen4VDZ6Tf3bSz/Yj&#10;JJv3yeZokas2T1yTVHUtT0meRYgtpE275v8AR7hSBjpnPvUbT2MiL50sMsajCpDDP0z696V+adnr&#10;8yXJqNy0yak1x9lsIry28ttsvk6TCfm/xqS60rW9Ji+0S/aJB0bbYQhsn+vNZJudLcsLLS7dvm+V&#10;VinZifXBPT/DNTWc+oPFIZ9Ls7eNQC0k2nSnA559qIcrk219z/pESlOysWDYeIL8lFg1TywoP/Hj&#10;ByffpxUMGoeJNb1a38GeCLLVL7Wrq5S2t7O1tYyzyM2FULGpLMScBRzz+Fdd+zj+zN8ev21viRH8&#10;JfgR4GS8k3b77VFhaG2s4f8AnrNKxKxJxwT8zHhQzEKf29/4J5/8EovgV+wvocOt2dtH4l8eTwka&#10;l4vvof8AU56pZxn/AFCdAWJMjcksFIRfPq4qVRNUW0usur/w3/P7ribcd9X26L1/yPlD/gnL/wAE&#10;LPsF3Y/Hj9urTU1DUGVZ9N8BTSAxxcfK17t6kHB8gHAIxJn5o6/UKy0Cy0+0hsrOzigghjWOG3t4&#10;wkcSADCqo4AGOAOB26VqpY29lE08xCqo+Z2bGAB15rybxN8X/EnxUvZfCXwHmWOyikKal40kiDQo&#10;QcFLRTxO/XMhzGp/56HIGNOPSOi6u/4t9WRJ8usndlr4rfGjTfAd6vgzwrojeIPFdxEHtdDtZAqw&#10;qc7ZbmTBEEWQQGILNztViDjk/Dfwi1HUfEI+Jvxf1hNc8RBW+xrt22+mI2D5NshPyDgZcku3ckBQ&#10;smvX3wU/ZN+HWpeOfHPieHS7G1VrjWPEGr3G+a4k6lpJG+aWRsYA5LHaqg5Ar8kv+Cjv/BZr4gft&#10;JvffCP8AZ3uL7wz4FfdDd3+4x6hrK553MOYYSOPLB3MM7zhjGu1XFYfA0uaTt+b9PIUKNStL+rH0&#10;n/wUd/4LSeCvg/FffBv9lS9sfEHina8GoeJlYS2OlMQQRFj5biZT9Y1I538qPyV8a+NfF/xH8VXv&#10;jfx34kvNW1fUrhpr7UL6YySzOTyST/LoBwMCs1Yy3JPNXLbTnfDba+exFbEZhJc2kd0unz7s9GnT&#10;hRjoQw2jSqSq1p6VpBZwzAdK0NN0ovb7vJ4/irf0nRo8rtXqQen6V6GEwsY2MK+I1aRz93ouxYnY&#10;dJkBx9RWva2MY1CRSmCqL+HFaOsWDR20IP8Az9IPfO6po7fOr3CfL8sK4z3616dKChJnnV5tpIz5&#10;YQCvGPp9K/XD/g3isfO/Zh8bBo/lXx8/bj/jztq/KMWIYMcDhu9frh/wbswb/wBmLxwGH3fiA3b/&#10;AKcrb/CtJO0G/wCuhyRv7RH3JNpmdc04iPnzG6/7jc/l+lfEfx4uvh/oP7UPjqHxDe/st2Fx/asL&#10;eZ8SpkOsNm1hOZVYjaMH5fVdp7198S6co1mwcBseY3OefutXyb8Y9Z8CaL+0Z40ttW+LP7Nuh3a6&#10;lC81r4+skk1YMbSDmYm9hOCMbMrjbt7808PLmuvL9Ton7tvU810nxx8N7QKbD4ofsc27Rjc32K1D&#10;AL+Ey1sQfGj4axxM3/DSX7KcDYAZodLLgAD/AK/h/wDWrtNM8V2zRF9J/aQ/ZbEaj71r4bd1Zfqm&#10;qc9ferEXxF+zE4/am/ZfiYt8yx+DZ2wcdh/bA9Pb+dX8v6+4xcn/AF/w5qfscfEPwp4/+K2sWnh7&#10;4xfBfxM8Ph6SSa1+GentDdxKJ4hvnJupt0XzBeAMMy89j7B8MNJWHRJI3jZc6hcdB1zK1cf+yt4u&#10;i8R/FTU9Kf44/CXxTNDoLu1n8PdCks7iH9/F+8kZr64zFzgjA5ZeeAK9K8A2cn2C4Rxg/brjoRgf&#10;vG9AfX8KxnKVmn5Gsbfmfkv/AMHGViyftBfDWQH73g+7HtxdDt+Nfn/DAdoKovrX6Lf8HHlky/Hj&#10;4Xlhy3he+HHcC4T+pNfn3BYjGFT0PStYvr6fkjCteUkv63ZjaxYk2F0cHiEnb+BrL0bTVm0pGYD7&#10;tdHqdoHs7wY5+zk/XhqqeGbQvocZk/ugfpWEoc1b5GkKkqdH5mNd6PhcCP5t3Hvwaw7jTCgaQH3F&#10;d9cacNu7Yfl44Gfw9+tY1/pBG4hONuOnSuWth1I6sPiuValv9nn9pT43fsn/ABGt/if8DvHN3ouq&#10;RDZcLC26C9hyCYJ4j8ssZIHysDggEYIBH7cf8E8P+CtfwL/bm0m3+H/isWvhX4ieVi48OXUv7nUm&#10;GcvZSMf3owAxib94uTjeoLn8Jr3SGdQ2w1UtBq2h6nDqekX01rdW0qy29xbyFHideQysOVIIyCOR&#10;XPSqVsK7bx7dvQ6pexxEezP6XtW8Ka/8NLyXxD8LJY5LaR2kvfDtxIVt52JBLxn/AJYyY9BtJPzA&#10;9R5/+0N/wUd/Z5/Z9+Glx43+Ivif+z7mGM7PDc2z+1Libp5McOfm5/5aD93jndjmvy9+Hn/BeP8A&#10;aw8M/BGT4T+IvD1j4o8XRpHa+H/Ft7uMyx4C/wCkQoALmYYG2TKknmQSHO72L9h3/gkt8U/2k/Hc&#10;f7Vn/BRfU9T1K51KRbqx8J6hMwmuMncrXeMeREM/LbLtPQMEX5G9D65Tqe7TXNLz0Uf8Xd+S+84/&#10;q8qetR2j+foZeh6D+2r/AMFu/FMOteOTcfDn4H2d4GjsbSRmOoshPKs4H2uYdDIwWKPHC7shvSf2&#10;qv8AggN8LPG3gOG//ZZuF8K+KNJtVjgs768kks9WCgf6533NFMefnX5CeqgEEfpD4T8HaN4X0q30&#10;nRNLt7O1tYRHa2drbrHFCg4CKigBVA6KAAMcCtg2CPFs2jkfhmsZU6VRP2i5m929/l2S6WKUqkfg&#10;dkun+fe/mfzA/EX4f/En4GePrz4VfG/wpdeG9c0+QLNbXtljI7OMcMrDlXXKsDkHFV7zTrgQL9ol&#10;8yN8bWjseQPWv6Gv2wf2BfgL+2V4IPhD4weEBLJbq39l65ZBY7/TnI+9FLg8ZOTG25G6kZAI/FX9&#10;tr/gnr+0P/wT88QNP4p0tvFXgW4n2aP4usY3VB/dS4QEm2kx/C+VY52M2DjooYv6v7uIblDpLW6/&#10;xJb+qXqTJe1d4aS7aa+j6HC/HTxp4Q+IfiS01LTNVWGC1sbe0t7OPTZ1FvDFGqJGu4ZwFAA5J46n&#10;rXPeJrfQ72107UNE13z7yOEwzQNpkq7FByCSwAPU9D0rMs30LVrUak1zbqzN/DJIGHsT2NBs9OOH&#10;vJY4125VmvZW57V70sRKvFtKLUrO6bW2z8jj5OWSu5Jq+ll139RPNu4ZGiuV3cdI9PJq0kFpDALq&#10;XRbV1HOG01twH/fX9KiEmjsD5d8rf9cGlHP1Bot3srSX7Qiw7D8p+1XUuD71ir97r1uPppdP0sSC&#10;UhdttaNbxt97dpLYqUw2umqJI9LUyN8pkh088+2M1BPLBcu88ktuy7cDy76VQP05pseraXCqpHNb&#10;IyrgsvmHFVGVpO/3/wCS2FKMnsn/AF3LdvbyajdMDp27EfW50s/pyKluri4tHW0msJlCjKxxab26&#10;Vnie2v7ln+1JI2OGF5MmPpintbWFu2+7mjwe/wDacpbHrg1XtJcun33/AK/MOVPR9trf1+RZNsWR&#10;rh9OjZmOV3aaS4/I8f0qq8muTR4ls/lx/DZLuA/z2qxFIp2vYi0bGDvuLiQZ/Oo7yXRJZFeS9tmn&#10;X5gkc0pG78OtVKUbXT/G1wjzRVt/lsSCJ7q3Wyj0R4crjzV075j75om0SbQ4l+0xXWWOF2Wa/N+F&#10;WDJHOjJfNZeWeD9lmkY/h6VHInhuNQLaeEyZHyteTjH+FaLltzdejbt+BlzPbX0tf8STTtKlniF9&#10;Jbmb5vmVtOUMPTrX2Z/wQL12TQP+CsnwvhYyxxagmsWTeZGqj59JuwBx7gfjXxxFAfJa3EmmspX7&#10;32xyy/jjrXrP7CHiqf4b/tvfB/xjo93Day2fxM0Nmktbh5GMZvoVkXPoULKRnkEitsRT9pgZwSte&#10;L/ImjJxxUZt7NaH9VEWVLbR3qaM89KdcW32WR4T/AAsQcVGzD1r8hZ9itiQYI3GnKxzUZYYoBYbQ&#10;D1rMCbPPTvQPmG0j6e9IvJ4Pf1p4XqRUuVivZtjSxIpMc5PenkIi5HWmnbjbn2o5g5Rv3RSHkj0p&#10;7KFOQc1HyT/L3qkzOURPvA8UmPUU9ckcAU3GRkd+lUmSMbJXBXNR7edwqUoMdelJsZeSKuMgK5Ut&#10;x/kU1wOhqwsPGRnrTfJOS2KrnsLluyqwB4U1FJt3Yx/iautA7DoajNo2OV5o9ohxpyZSbrnB96ja&#10;Nj8yir8to74ylNNgcZp+2iV7GRnFOwUVE0bE5xWmbHIxk/lTBYKBkq1V7aJPspGbJEQ2B3qMwFTz&#10;WsbRDnKj2prWqtxirjWF7JmT5GSQR3pptHD4rUaBVXj/ANBpJIeTtWmqovZGWbRwdpSke1IH3a0m&#10;jGcY/GmmEA8etHtCfZmY1sAAP1xSfZiow688+laBhDcA/TFMdAeT3qlUZLhEoeUQMKp646daDblB&#10;grwatmLuob3pjIehNVzSC0UVTCCvAHXrUb24HJb9KueRxkio/LIOMH8KOZhdFUwblyB+tHkgc8VY&#10;ZDnAFIU9KfMLQrNAuOGpvkgDaKsSxn72aay9yev60+YehXaMfdAqIx4GassjdMc02SPHAHP8NVzB&#10;YqmPDj/eprIQrYFWNoC9Ka0ZZeRT5ieUptFkcD05prQHHAq08eTgr+VMKng5bn2rSNQnlKjQcZxU&#10;ToOhT8auyR4GAOtRtApbAq+ZElNo8jO2o2iY9v8A61XnhIOQKja3wPm9c1VzO1zNeMnj0ppj2/N+&#10;PNXngX72KawUd/wq41Q9myi8JJ+7nimtb4Uny8VccKvLdPeoigxz+dUqjF7GJWaEEggbf92oHhxz&#10;k+mTV3btP3uvtUbhgp3CrVSQeziUxCFGwUwxEHcR16VbON3K/iO9RtGc7gTVqUiGoxK3lndhRmmO&#10;jZxjOPSrDox6En+tR+UwDMfzzWpPNHqQrGAmdvShwB/9eghl6H8/Wj5ieKpRkw9tCJHzTAgA2470&#10;/bls5prg45NUokSrX2ImBDZIpGR8bttSbC3BP5UbYw3LVojLnXUrrHkGlMYTBY8VOI1J61G2SOBV&#10;K5MpIheMfw9+1RyLs69/bpU2Gx8wNEyAHIH5VpE55yu9CEJQiZO01IFz2bpRtA5xVARleQ2Kbsx/&#10;Dn+lPKnOApP4Umxid2DxxQBHhs5xTc856e1TbGx0/KgoOcUESuQudwytNwuRuNTbd4z+nrSGMgcj&#10;8KrmMveYzyy2WBoMWRytSLH3P1FKqevpS5i4xfUruhI+77U3yzjk4qyyj7v9OlRsu00+YUoEWB02&#10;0mR6fpUjLzxnH0pNvuKOYj2cj0dpGBHFNdmZFwPeniPoxpVQkZAr845kfpsacpEa726ihFOSAOn3&#10;qmS3bG7rn260eVwQRU+0iaRoyGBC3+elOUNnIH61LGp+4V/D0qSOIPx+VZTqnVTo6alVgynk04M3&#10;arLwc46c1GYnUlcVHtbo29nykSys3Q96mDtjIao34bn8jQxO3OPxpXTDUeZjGMH9KY1w0i7WJHWo&#10;5vMYZ3U3kHBaqjGO4ScrDpJCBntzQGbbycf0pu3B596cCvVRW6loc8ouQ0hg2QT1o8s/dz7/AFpw&#10;5/rTinAO7nFUqhHs+gzax4C+1KEbGSKcEbuPelZcptAxnvV8zMpUhmMHkZ4zmnbAD196cEIfaf1q&#10;QKMZXn0puTMZJWI9hByB7VNHGcYGPWmpCQOc1LHH/CT+lJyJjERI+hJ/GpEjyMg89ackfTcacE2n&#10;gcetSVysFB9Pxpc7R608DnbTfLG7kU0RLQVMYyVNLjPSnBMDPvinIgUU9ERdjFRscVIFPQmpEjwN&#10;2KeqD0o5kCuNEQAyTT0jOPlqRIs8gVKsB6kVDmiuVjIo2I9eamWI9Panxw5+7VhIGC52VzyqKJ0Q&#10;pyZFFCzH7vtU8duFOCe3pUkcap8wPanJt7f5zXLKtzPQ6Y04rcEtx2b2p6Iw59KcgJOcU9QG4b9a&#10;ycmaJIEAx8/8qkRQTwPakVec4/8AHalRQTlTWMmXGVhyjA60+P1pFXjBzT1jGMg1nI19oLGMDGc0&#10;/JxikEfOcmnGJj0FLlj1HzhgZyKcMg5xzRtHQCnBM8AN+dGhPtJMFJpQrMMU9VbP3f1qSKNc9KPQ&#10;nmkRomRyKeseVALVKFBGRShASMVUZGZEIto696cIBjBNSAbhzT1QgcitVIxluQfZwOKeqADgVKE6&#10;g/pTgg6UcxJHGG9KkVsDpTljOR9KVUyeFquUj2nYRTjtTiDjaWpREAOPx4p4iU4wKqMYxIlOUtxi&#10;DJ+b04pQCamEKkYzTvs6g8mq90zbISABkmmkc5xVoQDbzTfJGOaoOYquD3P6U1iV4xVhoVao5I1J&#10;+Van7QcxUmLfexVaYknIq7MuFxj8aqSlQOK0iUrFOdGznNfk/wD8HQ/x4ttO8BfDX9lrTPE8kFxq&#10;V9c+KPEFnb3QjY28I+z2gcHhlaWS5YA/xQZ64r9aEiE7CJPvMQPev5sP+C1H7RcH7R3/AAUd+Imq&#10;y2zXVl4V1H/hFdDC6eZ1SCwJikORkFWuTcSDGMhx3HP03DeHVbHc8toq/wA+hz42ryUrLqfJE1hr&#10;9zLE0Wo3kMe7PnXGoQjDc45A4qrfC9gZYh4gvLy4b/WiHVIgo+pP+eK0rkw6fAzRR7Yz8xSDSSCP&#10;cg556cVnpDZXrfZtP0mWNmyZJptFH49etffT5VG1/wATwXLmkNiE0duFvLuRt33kuNaxtH0GQR/j&#10;VO6VJo1mtvE8k0m4Zht9YGeeeMjoKvXUN1aW7JfSXc0e7hIdNQAjPAAxVdEe/ZY9JtbixZfvyPpq&#10;An0HPb1rNtStF/8ABI80U5v7UCNCtkfMChGlbWVLY9ge/Wo4ZLi0mZb68aH5fu3GtKuf++RWhMtv&#10;pNrvumvpLgn/AFsNnFz+mccenpVNf+JkzTQ6deTMcjNxZRDtU8q6PX5f5ESlrrsRz3dl5TxxXi8/&#10;xR6sGbryB8tVZbR5XMXnzK38StrKc/pWtDoeqW5WVvNXPJSGxhHPrzWfa6v9uv4/DvgvR7vUtaur&#10;pYLW1XT0eSSZjgBQoLOxYgBQMnNZ1pU6cVKu7du79F1YLtHX9PUhfU7PQo/9La4bj/VLqnJ9B8o6&#10;4/Cvqj/gnr/wSc+O/wC3zqUPjvxdPeeD/hfHOGk1S63vNqaq2GjtEc/vG6gyHEakH7zDYfpr/gmp&#10;/wAEF7ie6sfj5+3jpzXF2xW40z4es3ABUlWv2H3ccH7Op7YkIw0Z/WLQPDun6NY2+mWFnDa29rEs&#10;Vra28KxxwxrwqIqgBVAAAAHAH415lSvUrK0tI9I/5239NhylraP3/wCX+Z59+zf+yx8Hv2Wfhra/&#10;Cj4K+C4dH0m3CtMFUNPeTYwZ55MbpZD6ngdFCgBR2fjHxZ4R+HXh6bxL4u1OOysoWVfMkBYsxOFR&#10;VUFndiQoVQWYkAAnis/4ofFzRvAE0fhvRtLk1nxJdLmx0OzxuA5AknfkQxZH3z1IIUM3ynkfDvw1&#10;1bVdfX4jfGDWV1bWo9zWNqi7bLS0IGUgQ/T5pGy7HgnbhQ4U3K0p7dF3Mnp8Ji6rpvj39ophL4zg&#10;uvDvg1vmi8O79t1qQ55vGUkLGQR+4U4IP7wtnYPPf2y/27P2dv8Agn18O0uPGd8kmpyQH/hH/CGl&#10;un2u9xwML0ijGeZHwABgBmwp8L/4KZf8FuPh3+zTFffBv9mi5sfFHj1Q1veaguJNO0MkMDuZTie4&#10;U4/dj5VOd5yvln8Yvid8UPiH8aPG998SPin4vvtd1zVJvMvtS1CcySOewHZVA4VVAVQAAAAAMcVj&#10;44dezjrLt0Xr3fl99jejhnL3mz0n9tT9vL47/tweNm8S/E/WBb6TbTE6N4Z09itnYLyM4/5aSEE5&#10;kbLHJA2rhR43bWUkxRQv3hTmtCloZMV0miaOwjtZsfehzt9eBivHjTrYrFc9V3dv1OxuNONomdaa&#10;EWIB+prd07Q1AAbNalhouJMOintWtDpKqmVX+VexRw8UcVSq29Cvp2hDydyLzwPatTTtO8sKzYye&#10;elWbSzCQ/eYfLj3FX7KAeYrY55/ir0KcDhlJqV2YXiW0VorfgZ+2Rjr/ALQ4qKKFF1y6X7u2BPl/&#10;OtnxDbYFuNm7F1GefXdVSKDPie8Bj/5Yr2PPWq/5eE1NQgstsMj9OT2r9Zv+DdOFW/Zp8eR7ef8A&#10;hYDc9sfYravyptLaQ2ucDv1+lfrF/wAG6tts/Z08fJv3bfHg7dP9Ct+amt/CbMlpUj/XQ+/5LYNf&#10;2jPt4Y8+vyn/AOtXyP8AGX446N8Pf2jfGHh3/hrL4S+Dbhby2kl0vXfBE19qKA2kJHmyJdRBsgll&#10;44VlGa+w3ixqFsduRuPJ+hr5T+KvifxBY/tJ+MtI0P8AbBuPCW27tf8Ain9M+FP9qywMbOAgtceQ&#10;/mFs7xknbuArPBPWXp+prW6ev6epi6f+1x4RSFor/wDbz+GtxMpyr2Pwrugqr9DdPn65/Crifte+&#10;FJLTEX7dPhbPQSW/wmvCFOPTzDxwO9a1r4i8dFZkn/bt+IUkicGS1+AqqFPt/wASpw351Tm8Y+N9&#10;PtZDf/t6fF6RuPmtf2c2IHqAF0Vs/wD6/pWj9Pw/4BlKWm/9fedp+yf8XIPif8S9St7b9pbTfHHk&#10;6BJINPs/AE2ktbfv4R5pmfh1GQuzPVgf4c16h4Hg8u2uwd3/ACEJ+D2/etXlP7JnjHVNb+Ll/puo&#10;ftQ/EDxts8PzSx6R4w+ETeHoYcTQL5yznTbbzGG/b5e85Em7b8uR694OiVHvoQwO3Up+No5HmGsZ&#10;Pf5Fw6H5R/8ABx9bM3x2+FZ8v73hnUe3/TxF1r8/beDIVgeR/skjpX6G/wDBx9alfjF8JZAVy2g6&#10;oOnpPbn+tfn9b2yqM5yFXvXVTXur5fkZby/ruZV7bbra6U9oCM/getVvCMH/ABIYXOAu3hmOB0+t&#10;a2oxKlteorcfZj29mqv4Ih3aFD82N0YJz9Klfxvl+pT/AIfzC5tyFx/D1HIGf8/41TudPMilki42&#10;54Xiti4gBkCAH7vLAY4qG+lsNJsmv9avFhhUfeb+8ew9f51q4x5bvYyi+aVkYL6MHX5du0R9ao+F&#10;Ph747+NPj+1+FHwU8KXWva9qEmyG30+Pd7sxb7qqByzsQqgZJxzXp37L/wCyR8e/2/vHn/CF/BfQ&#10;pNP8N2kyrrnim/Upb2qHGQSP9Y5B+WFCWOcnC5Yftb+w9/wTw+B/7FngNfDXw40D7Rqlwi/234m1&#10;CNTeakw5+Y8+Wgz8sSYUDrubLHyp1Prfu0tIdZdX/h8vP7j0KcPYay1l27ev+R4H/wAE4f8Agjd8&#10;Pf2W4rH4n/Fv7H4m+IBCzLdNH5lnozcMBbqw+aUHrMRkH7gXqfvXSNJhsbdI4Nqn1qaaHTtIspL2&#10;9uVhggjZ5JpmCrGoGSxJ4AAySa8r8SfEHxP8WXbRvAM8+keGgxS719cpPfgHBS2GPkjPTzepH3cc&#10;MeijRjyqFNWiv6+bIqSk5Xm7s6Lxt8V9Qk1WbwH8KreHUNZjbZfahMpaz0v/AK6Y/wBZJg8Rgjtu&#10;KjGcPwT8OviR8LGuPE2g/EjVPElxf3H2jWNM8QXhkhumPVoO1s2MABAI8AAqcAjy39pT9sL9nf8A&#10;YE+Fa6r4y1KO1IhYaJ4e08q19qcg7Iv93PLSthR6k4B+Q/2U/wDg4WtfFfxRuvDH7UHgix8N+H9S&#10;vf8AiR65ovmyrpakqFiukYkyJ95jMgBU/wDLMg/I6tShh5Km5JN9Hu/XsFOnUqLmS2/r5n6p+DPi&#10;FoHjeJobJpIby3Ci8026XbPbMR0ZfTrhhlWxwTTvHPw58MePfDd94V8V6BZ6ppupW7Q3+n31qs0N&#10;xG3VHRgQw9iK4K1k8LfEjT9P8d+DfEsXnXFr52j+IdHuEkWWNhkMrqSssbcfKcqe9dX4S+Jt3a3s&#10;Phr4j28NlfTSGO2vo8i1vDxwMk+XIf8AnmxP+yW7KVNx1Q/dloz8pf8AgoZ/wQq8ZfDq51D42fsK&#10;2t3eWPM2pfD7zGkuYlJJY2ZJzMgB/wBSxMg/hL5AH54aXe3N/fSaTfW17a39qxS4tZrhY2VlOCNr&#10;jIIPUYyK/qgv9Lgv4T8mGK5+7zXxH/wUk/4I8/Bn9tK2uviB4TNv4T+IyxEw+ILWAfZ9SYLhY71F&#10;HzDgDzl/eKOokACjOjUqYWV6Oq6wvZPzXZ/gypOFTSfye7+fdH4iy2RYtMNVuhn7qpeJ+uBVKS9n&#10;sphbXDXG8/xNeKT/ACrvPHnwf+Jn7Hnxxs/hr+1f4BuNLjsb6Ka48mzDx6tZrKNzQyqQJEdQQHU5&#10;BODgg43/ABl+0z+yz478O33hzw7+zRa6Dqd7bslnq/2ouLWTqrct07Htg9+lexRxmBxFO/tVTne3&#10;LJ6t9upi8PWpv4eaPdHlksUuPMumuDG3Xzb1VH6Cmppdp5qyRTzsfvYjv48L9S2KjOqPJKIp2a4V&#10;f7tmGB4q35EhVZ3adYQy/uvsK5PP61X7upotbehHvxtf9SeO5nkwpu1BXJ2rqUYOe/IFLaHU4j59&#10;ul7lsH/kIQlSM+9NMEd67HTrSWJlTO6bSgGH0yfT602eTVbmNUu5ZnjyCu/Qxj9P8a0ctLu77WsL&#10;2aWiS89yQvdyxeary8j/AFf25M9+1T51eNY2WS9hkxhWkuoNvP0GccUy3vrywg8kRsqSN92DSUYE&#10;/jkinbZNSKm4geQq33bnS0AHr0I5/nW142td3+RmtNrWHXFn4p3rjWmmZv8AlnaahHu2468gcVYt&#10;bPUBYtIdQvPlDbree7iyePpUKWNn56rHpMa/N8rf2Dx/6Ec1Y+w3aKWtrOa39fL0eLaR3ODVwlyy&#10;baf3k1IqUUotL5DLTTbK1IkuZGtm67ZtUjXFb/hTxZP4X8V6L4t0/UEuJNE1OC9hhh1RWy0UgkH3&#10;RxytZFks9y6201vdTHgqp0WJFbn3rZtNE1S2t5GQTW6tubyl0mEfL6fX0+td9G9SnyrZ/wBehhKE&#10;faJ31P65l1Wx8QafbeI9NYtb6lbx3VvxglZFDr+hFV8k8d689/Yk8ZH4i/sRfB/xpNfteTX3wz0R&#10;rm6eTe0k62MSS7m7sJFcH3B716IU53EV+O1Y+zqSi+jf5n20fhQbmPX0pwZs7ad5W5Tn+VOWInql&#10;Y3HyiLI3rTwzEfMM04W7dQO9OW1k3ZxWWhoRszE8UgHH8jUwtGHNL9lwMUXQcsmQ55wKMbjgDmrI&#10;t17ilW2BdcClzBGk5FVUfHQ807yXUZC1c8lASdlAVlONtL2jNlhkUxbM3INO+yhDktVrbhcEUFcj&#10;OP0pe0kT9XiV1tUUZz/9ej7KpGDmpWHzdO9OIBboKXNIrkhEh+zBVyDSNBuXp0qYjj5ugpvzdBS9&#10;4vmpxRA0XGKY0eFqwQMYao2ClNtaLmM5SjYqGPnpUTIeh71cKqT8pz7VE8WeNvNbROZlRo8DBH/1&#10;6YylV96tsh2ZPU9vSo3jBTDCrUjMpshPJNNKndgirDx5JUCmtFzyK0uRdlVo+1N2hefSrRj6KB9D&#10;jpTGhODkflTuIrNEPummtGCCGNWGiZsYJpoh2jGKfMTIqrECc45prQnoR3q00OymmMevb8qfMTyl&#10;Xy+OVprw9MfNVooOlRsmeFH0o5w5Ss0JbdkVG0JPT8DVsxsBkjH400Rhv4cVXtPMaplNoAWyKa0O&#10;P4c1aki28laYy84FHOPlKjW/zYBqNoXPBI61caPA6U0xgjBH40cwcpSeHHQdaaY+M5/CrhCjrUbx&#10;r/Cg/KqUySo0ALZ/Cm+UBxViRcNhR+OKiaNzznpzV8wcq3IfKxzn86SaMKoK4qRgV+9+VNYce9HM&#10;yuVWKrr8ucVDIHYcL9KtuMpyOTzUTrt429q3jLTUwcUU5Ij8x6/1psit/d/IVaZO/emNbE9RWkWi&#10;HKxUZAxznrxUMqNnbjqcVeNuGO32zTXtt3zKtaRsc8pe8UGhZjwfzpjw7c8/hV5oedqVG0Wa2TRh&#10;KpIpBAMgZx9KYYT0q00XGUGaDGp5FaKxDnIpmEKfb0xUTRl+D9auyQknOKjkjwMZ71rFmfMUZIlx&#10;x061G6hTyPfirhjbP3ahmjUMwZev61alYzk7yKrKx4B6e3WmuigDPUVYMYXkn6VGyrn9fpWqlcOY&#10;hKYbmgqSxAH1qSRQNuQfzpqjk1SYeZH5XzZphj3csealdVGcE/71IduMgVdySIqfugZ/GmsjY2ip&#10;toPBpu0Kc0XAi25GMduaGVS1SMAG3Ux1H3wfxoAjYHof++itGzaMb/8AvqnsF6bee9IPXb+VFwp+&#10;Y1kZgAQfwFBj6qXFOKNkEGhgGXgf5zUcxvyRZGEbG0nn+tATsTUmw9QPbpTvJZRk/wAqOcI0fIh4&#10;foKGGVDCpDC+44+ooZducil7Qv2b6ohKgHGOlRsDnOaseWGbOP0pojwefx96rmZEqaISpxtBpv2b&#10;2X/vmpmUDHFNMhBxiqUmYyiekfZUB/wpUgXoRxUofHBHvmkRgRtAPpX5jzSP1NQsKkAHVs0CJTwe&#10;9O3g8U1ssvWsbyNFKI/yIz/TNJ8g6DnpTSc85/8Ar01Fbrj60blxmuiJsjbvZvyoYRgbsGq64UcN&#10;7/pQ8iKMn86XKP2nkOkWLjA71EzIOp/Gle5TZjNQtIAMMfpzWkU7g5DhISajZkyeP0o8wAgBqjc9&#10;yev61qZ3HM6Bv60FweAR7VFjuPzNKGHI5rQh7km7+Edc1J5hVselQg5HSpY1Kt6UESHbjjAHT9ae&#10;u49FoTAIHNSKhzkc/wBa1UkZu4YDjcopRycEUqqMVIkeG6U+Y55R10GoGP8AnpUqqc4P1WlVGIyo&#10;6VMiMwzkUcyDkkNRVPB/CnFSKeqH7xpfKPXj60uYnYbsDcbqcEBGce9OVTnpTlTdxTUjJ3kNjQgY&#10;Bp6pnOT/AMCpwT1HNPWLbzj2ocrC5RsUZxtx+tTxQ55zTo4Mr8p/+vU6W7gZBrKVQ0jTZHHD83Sp&#10;khXripEjKrletSojDotc0qh1QpjFjGdoFToONooSInkipQiDnNc8pGy90j8ogcZ/GnrEe341KqbR&#10;wakCE8mpvbYkjEWegqUQgHAFPWIZqVYi3GO+azcjSJCsIZhg+1TiMJtyOamjtwRipkgVeMVzVKh0&#10;U6POrlYIc4K1LFDtGTVgQ8cChcAcCkpSkDjGPUjEOeDThCf4VPFSAkLTtzY2kUak+6RrbBTgn9ac&#10;sRUY4pw3elOXnnFHvMlyj0Q0ICcN64qRY1Bzj2ppzup8Zwea0MxVQjg/SnKg9DQDzmnBvSgABC5B&#10;AoCruINAyRljzTlA9K0MZSuKEB4pdgBxQvytmnE9xVRM5fCJ5YxnJp+0dMUxMK2dtPBVTtVa0izE&#10;cgIPH604DAyaaACMrSjOMVQEqE9xSlqYjgDH86cTxmjQzHDpimlQKA3qKczehq7ol83QhcHsahlO&#10;Bnd9andSeAtQOjdSKaYWfUpzE9296p3TYBOKuzRMSciqU8XOP0rWJaizzH9sD9ovQf2Uv2VfH37R&#10;HiHUYrdfDPhu4n0/zvuzag48qzhxj/lpcyQp0wN2TgAkfyt3t4lxctcX8yXE8srSXF0msSbp5Cct&#10;IzjBLE5J9z1r9rv+DnT9oDVvBvwB+H37NWhPMT401641jWvsiq0n2XT1RYo2VuNrT3KyD0a2XFfi&#10;9FNqcpf7TJrTowyQbO3UL+JA5r9D4Zw6p4N1OsmeRjpfvOUyHi0WGVo5302P5s/Nrkrtn6H+Wayb&#10;8aQ8xVL61kKsCZJ9elRWPfAzz/kV0Wrz6jJN5VlHq0CpH/q4bO3ZlXoM/wCf6CssxXmnxPfy/wBt&#10;SSNjBa1tgRj8ete5Uvzcpx6JXMtm8LTSqXvrGNQQWWPUJuT9aY2kaLKwuHgsWTOd39rTlsduP8at&#10;m41q4Dx3cWsHeOVZLdcj9PWo7Ww1WZ2RJNWjUfwD7P8A/qHNYqPN0uTJqPUpzvpNirtEun52/Lua&#10;ZmPHqetQrH4eWMT3g08DHzN9suCRnjPp/Tr6VY1rW5NFsjcX0+rJiTajvLBgnocAHJ4z0FfQ37AX&#10;/BMX9o7/AIKF6rF4j1u6uvCvwxjuv9K8RX0Izd7WGYbZAF+0Sf7WPLQ9TnCnmxGKp0ZKEVeXa35+&#10;RPL7vM3Zf1seN/Af4G/GH9r34iQfBv8AZt+GralfysDcakodYrWEdZZZXO2FBz8zck8DJIB/az/g&#10;m3/wSA+Cv7DWn2/jTWPI8V/ESaDF14mnh/c2O7GY7KNx+79DMQJGGR8ikrXvv7Lf7IPwQ/ZI+G9v&#10;8MPgX4Ih0mw2ob64ZQ91qMygjzriXG6V+T6KuSFVV4r0PxL4l8L/AA/0CbxL4s1mGxsbdQZbiVvl&#10;yTgAdyScAAZJJAAyRnz+adSpzTd5fgvJL+mTze7bZf1v5mhaWawpyuMdWboBjrXnPif4w6/431K4&#10;8GfAk28nkyeVqniyVfMtbQgjckA6XEgG4ZB2Iw+bcQUObf3Pjf48T79aF34d8Ibvl0xmMd5qy5I3&#10;TkcwwsNpEQ+dgRvIyYxxP7WX7bH7NP8AwT9+Fqa78RdVt7dvs7L4f8K6WqG81FlwNkMeRtQZG6Rs&#10;IoI5zgHaMFDWW/4L1JtKVkjvLpPhX+zt4H1Tx/448VWun2drG13r3ibXLoBnPeSWVz1J4VR0+VVA&#10;GAPyF/4KYf8ABdHx18d31L4KfslX134f8HuzQ33ijBi1DWE4z5fAa1hJz0/eOOpUEpXzf+3n/wAF&#10;JPj/APt8+MDP461FtJ8J2d0ZND8GafMfstrjcFkkPHnzbWIMjDuwUKCRXz/b2Tyvu2mvMxGPlK8K&#10;Hzf+Xb1Oyjh7az+4iWKSeX5izM3Jz3q/Z6UzYdlq/pmjBmHyfjXSaVoIWFXaLd6lqwo4Xm1NJ1FF&#10;GFNo7Pp7AL/yzzhfpXVaFpSrFYq65VrMEjHstSX9gy2UzCD7sfH61uaJYEzWAzz9j/ovNerRpqM/&#10;uOKUm42GwWSK4UbiPQVoQacoXCDn3q5HpaBfN8r5g2Tx1q7bWe5ABz6r3x/n+dd0I9zkbKJsV4Vz&#10;8uP7tWYbIgjbt+7/AA9RWglmhXrjGCMHr/nip7eybG9ImPy/r9K2itTOUZKJzmu23mRQYOP9Kj/9&#10;DFUokI8WXcYHS3jAB6d66HxBbGGKMv8AL++QfN2+b2rMWMJ4xvGAyrW6Ffl9zxWUvi17hLWncctq&#10;2xoQx2txX6w/8G6tk7fAP4iBkYKnjiParKQebOL/AA/zmvyoNvOYn8qNs4xuNfpb/wAET7f9pL41&#10;/BrxNoB/aa17w7pPhHUrew0ax0LRdKULG8TSEO8to8kpyeGZicd/RVnH2TWxnH44/wBdD9Nrmxdb&#10;uBwnzA8/TFeX+IvgH8edX+JmseMPDX7Vmq+HNH1CSJ7bw/pvhPTJ/s5WFEYme5hld9zKzdgNwA4r&#10;Gl/Zt+O8rAv+2j4+J5LN9k0kY/KyFIv7MnxoEarcftnfENiMZYJpiZ59rOuGH7vaX4G0veeq/E6R&#10;fgP8c8Msn7ZvjDn/AJ5+FfD+R9M6eR+YNPb4BfF902y/tk+PFPTdHoPhxW/9NZH6Vysv7LPxanR1&#10;n/bI+JDbj2vbJfw+W1FQt+yV8Q3H7/8Aa9+JxXqyrrkK/wDoMArRP++vuG+Vx1X4nf8AgP4R/EPw&#10;T4lk1zxN+0T4o8WWslm0K6Xr2l6RDHE5ZSJlaysYJNwAK4LlcMcgnBGj4O0+TdflFbDahPg56/vG&#10;ryyX9kDxZKGeT9q/4pcqM/8AFUY3Y+kYqFf2QdZilzP+1H8VXC8Mv/CYzAdf9kDtT01XN+BDVtYr&#10;8T4T/wCDj/QdTHxH+EeqrYSNBHpOsJLceSfLVjNa4BPOM54r874YgE5PzFfmIzjgda+5/wDgu/4Y&#10;+JHwj1H4d/DPTfj1471bw34mgvrnVdH17xLNdQyz2klt5T7WOMjzifrXw9p9vOIdruzDH3fWu2nr&#10;G3pr8jnqR5Xf8DN1SISW90meGgwc8HkNx9faqvgoD/hHLdyf+WY5/wAitjUbfZDcJt4Nvhdo9jXI&#10;6N4pvVj03wN4I0W61rxBqDJBY6ZZQNI5lfAVQq5Z2JPCjPWs6lSlh3z1HZbGkYVK0eWGpreKPFui&#10;eELdbnUJGMjL+5tV++5/oM9z+pr6K/YE/wCCTHxe/bj1TT/jJ8fIrvwz8OwytY2sY8u81eMEZEKt&#10;zHGR1nYfN/AG6r9Gf8E4v+CHzWmo2Xx//bi06HWNclCzad4JnYSWth12m7xlZnHBEKkxr0fdkqv6&#10;jaF4XtrG2UQQooRQF28KAOmMdK4akp4rWsrQ6R7+cv8AI6KNOnh9Iay6v/I4/wCB/wAAfht8CfAm&#10;n/Dr4Z+DrLR9G02ER2thZQ4VeB8zN953OMs7Esx5JJJrpPGPi3wx8PtAfXPE2oeTGGCQxxoXknc9&#10;I4415dif4QOnPSq/jr4kWXg64j8P6Lpzatrlwqta6XbuAVUnHmytj93GMH5jknooY8VzNl4XTTZp&#10;viV8WNctrjUobdpZLq4YRWumQhQXWIOcRxgAEsTk9WOMAdMIylrLbov8gvy6L7zB1DQfFXxivo9Z&#10;+I0TafocMnm2HhcNuEjDO2W6b/lqcYYRj5EOD8zBWHyv/wAFIf8AgrF8KP2NtOuPhT8Nks/EnxB8&#10;koulxSf6JouQdr3TKeX7iBSG7sUBGfDP+CnH/BdH7TLffA79iDXvkx5Gq/ESFcFuBlLDcMjHKmcj&#10;OQTHxiQ/lleXN/q99LqOpXUtxdXMzSXE00hd5XY5LEnkkkkknkk1yYzMvZL2dDWX4L/NnRQwbn70&#10;9vzN74zfGn4n/tAfEHUPif8AFvxXc6xrOozF5ri4wqoM8RxouFijXoqIAqjgAVy2HHQVei0yaRGb&#10;y/u1PHpBZV4+9Hn+VfPywdWtJzm22+p6SlCKsj379gj/AIKa/Hf9hvX49N0i4bxB4LuLlX1PwjqF&#10;wwjHJ3S2z8/ZpeTkqCrkLvVtq4/cL9lP9q/9nX9u/wCFzeLPhb4hh1GFAqazoN+qx32mSEKdlxDk&#10;kDJwsg3RuQdrEqcfzctpcwt/OA45HT0rpvgl8bvi7+zd8R7L4p/Bbxvf+H9dsGIivbJvvoSN0cin&#10;KyRtgbkYFWHUV6OFxVfD2p1PeXR9V/wDnrYenW96OjP6ctN1LxT8MdsE32nWNAHC53SXliv5EzoP&#10;T74HTdwo7TT7vR/Eemx6lplytxbzLmOaNsg+319jyK+Df+CaH/Ba34RftgNY/CP42R2fgz4jSeXB&#10;b27SFdO1+UnA+ys2TFKTj9w5JJI2M+di/aV14M1HQ71/EvgG4jtp5SXvLGRf9HvDgD5gB8r4GBIO&#10;emdw4r04yjUjzRe/U8+VOVOXKzhv2sP2P/gv+1f8O7j4a/GnwXDq2nMxa1mVtl1Yy/8APW3lHzRP&#10;xzjhgMMGGQfxS/bS/wCCYHx2/wCCcXjL/hbfhvQYfHnw/hula119rJmawznEd9Eh/df3fMOYnyBl&#10;WOwfv14b8Zad4pMllJbyWeowjNzpt1jzEG7G5T0dD2Yfjg8VJrfgzStfsbjTtRsILm1uoWiubWeE&#10;SRyxsCGRlYEMpBIIIIINS0uaM1pKOqdlv6PcqMpR06PdH8t+q+JdH8eXUOqLoWiaOqwLCtro5eFc&#10;gk5ZWYlm5+9k5wPSo3jFmM2z2uz/AJ6TXTA5/Ov1C/4KM/8ABBSeO81D46fsF2a2OoKGm1D4dlgI&#10;rg8Z+wM3Ck8nyHO0/wADD5Ur8xfO8QLr1x4K8WafqWma1p8zw3unXtukckcqHa6lZFDKwIwVPIwa&#10;9DC42NWXsqytUezS0l/Xb7jOpTdueDvHt1X9dyt5lnFAsts0c8nRlN1Iy579DipftSSxKLiSxjVU&#10;J8kak6H6EZ6irFxa6rp37y3udQLNxtijh9+2MU60fV5EYG1uy27nzkhUn613Spy5nF6fLT8DHmjy&#10;8yd/mUbG5tZyqQQW+N2NzXUi/wDj1WftGkhmL3llG2OS99JNn0+lE3/CRQTK6reqsh6WohLHHetH&#10;SLTV7mNbiO3vpHHGJlgUjke1FOMpSt+gS5fZ3vv5lVjJOigvp7wK2WLXEkfH+FTQWulv8ts2nLyC&#10;6x3sky46djkfrV59C8SRRfaBDqgjXC+VC9u2TnpRBJ4r8iNoNK1dW6eYv2fJX6frg98elVtUvK/3&#10;flbYmPw2X5kI0bU7mFpGksUhX/npfSKCPXp/+quh0iy8AxWRVdQsVuVXj/TJZF3dsY6j69vSs9D4&#10;6Kh4Z9ScN/yzla2U8duAK09Ml8bpKVRLjcM5Yz23y+pwTXdh+WM72v6r8tTGUraX+52P6XP+CNvi&#10;ZfHn/BLP4N6vHAqm30C501vKX5GNrf3NvuHqD5YP4+ua+kBavnha/mJ+Fn/BUL/goT+zB4H0/wCE&#10;nwd/aK8SaD4ctzLLY6UbOzmSF5ZGeTYfIk2hmYtt3D5nY45JPdH/AILqf8FVLiyjtH/av1tdq7cp&#10;4T0sM2B13LYFs+56n618hiOG8RWxU5RqRV23rfqe9TzKPInyv70f0gLbDGCnHvUi23QlK/mzj/4L&#10;Yf8ABVeW3Ur+1n4iZdxHy+HLD19fsQOc0tv/AMFrP+Cp1rNJDN+174i+7na2g2jN3/6cTgH2/Ksf&#10;9U8V/wA/I/j/AJGv9p/3H96P6Txak/MIzT0tpM/cNfzVD/gtz/wU/gdph+174ozJwytoNuc/QfYc&#10;D6j0qJv+Cwn/AAVKjnXWW/bL8WKskOEVihXaTwQn2XaD7gZHamuD8TLarH8f8iv7Xpw0cH+B/S4b&#10;V/8Ann+lI1mR0Rq/mTX/AILD/wDBS/TdQW7P7bHjrfy21rqSRO4OUNuU+mRwenapF/4LM/8ABTMX&#10;f2iL9tnxkjRtuXzmAX/vg2u0/iKP9T8R/wA/o/j/AJD/ALYp2v7N/gf00G1kx90/lTWt3VsFf/Ha&#10;/mhuv+CxP/BVG7aO9h/bQ8XFFw0bLDGqtxxwLTBHPQ8VR1b/AILC/wDBTm5uY7nUP21fGEJKkgQ6&#10;l9nIHYkR2wH4Yqnwbi7a1Y/j/kT/AGxTvpFn9Npt5Dzj3pDAw/gNfzI3/wDwWG/4KR65cKT+3B41&#10;8zb9y21V4FOB/djtgM//AFqrS/8ABXX/AIKQL+4vf22vHivj7x8USpu/KEHr9KmPBuIf/L6P4/5G&#10;jzqMfsP70f05usg/gOKhZ2XjH/Aq/mN1D/grZ/wUkjiXf+2p4+SPosj+KJlUDP8Ae8qsXW/+Cr3/&#10;AAUomgIh/bW+IUse3aXtfFlw4z6ZCg55qv8AU3ELerH7mZyzuN/gf3o/qMSXcMFu9TL0x1r81P8A&#10;g3D/AGy/iZ+0r+zz458C/HH4ja94o8VeFfFyXv8AaniC+muZTp97bqIYRJKSxCS2lwdvQeauK/Se&#10;B9w618vjcHLB4mVKWtup6nMpRUu6T+8eyFgf1pPL9TTgGJzjmh+meK5TMrsmDk01kAHTtVhgSOKY&#10;yf3h7VXMFitswMk/nTSpA6mp244NREg8KKohqxDIc8N+lNfO3JqZsYwBTHBBAq0RIrPEOpoKKGyD&#10;UpBPRe9MIbPHpVczM+UjdAORUeAc9OtTOuMKB7dKaU4p8wcpC8Yb5s1HJGA2KseWoGcd6jI/ipcx&#10;fIQlQeBTSuP8PWpmwBkL9ajYjOOaXtB8hDtOev50Oij5j9MinsST92mt6MPzpcwKJE6ZH+eKYcj5&#10;utPcN/d+nNN3bCQv/wCqjmK5SJiT1NMx82eB61I7jdk0wygH5jV8wnEjkzngjHSo5M4wKezjufzq&#10;Jn7H86rmI5RGDZzmo2VcbjT2Zm6LTCknT9apSIaI2O1tpHJ54qPYcdKm8o4wf5UGIBQwFVzElcw5&#10;6Go5IiOlW2TjB/8A10GLJ24+9WkZEa2KQj47HntTTEc5C/lV4x4GMUx0GeAelaKZnZlDyuxFIYMi&#10;rYH8JWmPEScbT6fStIzJcSm0APWmGM4wv0q15YJyP0prW6gcNW0ZmMqZTaEbiKiaHPTP41dMJHP5&#10;0xkyvStI1DH2JRMQHNRFSWC4q5JGWGahdNrcDFbRkc8o8pWKNnI7VFKqkHNWnhLHkVEw28n/AD7V&#10;tGRm4laWMgf4VE6M3JUirZUdCKjdRnKirUieQptHzgflUckaE5A+X8P8/wD6quFQOif/AFqayEDA&#10;Wr5ivZlMwc7c/r1pjIAAce1W5I9oJx+lQkNj/wBB9qOcr2ZWMIxkg+tNZMHcx4qzwM471DIn9wVp&#10;zsPZrqRmMMeB/wDWqNwRwMVPg9NtNUfNgnpT5mJwK+0H5mzS7Mdamdcjpmo9p6hatSM+UhY8ZHeg&#10;kgHP1qQIN2QKHQZ4FFxaRI8gfnijjIcVIU+Xgd/ypoXjG6gqMgBA5zSh8CmD7uRwaX5j3/Ss+Q3j&#10;WcRxKt7Ux/vZpchVxj8aQoeoP4U1EUq3MNIIOM01WC5yOaeyEjPrSYyuCKsxlUfQj2nG49absJ5L&#10;1NtXO3dz0pdjf89f0qomUpSZ6GQJDg0mxAQB/OmFjnJFO+VuN3b86/KJVZLY/YY0VIfgDJJpN3O4&#10;0gwDyKRkwvRjWftJG3sKa6DvMU9KaZedyjj1pTEx4UUxoH2kFafPIr2dPoRvcDdwMfrUYlLNjH0N&#10;TC2kP3R1o+yEVpGZm6aK/DdOvvTZC2clc1b+zcDK/wD1qPsn/wBYVrGqjN09Cpguc4prqTV424Uf&#10;N64oW05OBVe2sZ+ziUUidj8xqRbfjOfpVwQH+5+FL9nLHKqaXtifZlZYhxkVKttgZ29/SpdhDYKd&#10;qcBxjbT9qTKL7DI7fJ3ZP+7UiwGlQYGd1TLzjmn7Ujl8iERBBjPfFSrnOAaeEz94U5Ick4FV7Vdy&#10;PZyfQI1UDDGpFUkfKKVYFxjBPHNTIhHO2plWj3CNKXYYI2BzjPtTlhOMZ4+lSKrdVGakSJ2HK1P1&#10;hD+r83QiSEsMn5akSAAZapUgkz8ynpUwgcL0/CpeIbH9Xj2K4iVei/d+tSRoPSphCSDuT8qlW2/i&#10;FR7Z9yfYogjBB4SpkDHjaMVKltxzUqQgDgVPtWx8hDFEV71Oo205Yjj7lSx257VlKQ17vQYiA8EY&#10;qRF5KpT1hGMVIkJHFTzE+9IjjVfTvip40Df56U5IEXIY1KibRlamVTzKjTlfYaEHQkVYhjB706OM&#10;43Dj61Ln5cY71yzqdjqhRe7EQIG6jP0qQMQnWmgc7QP0pwGRjbxWZtzJaDS3O7NNckGnEY4JoZNv&#10;zKK1i9DmnuN3selKGPcnrilEXy9eaVUOMGruZiBm6A4qRdxBB4pBEc/d/wDrUuw89KakLlYmSO9L&#10;uOM8UbW607bkAMv5U+YOVih88qaVsFtoagRj+Gn+WpwBVXRLi7DQxFPXr196PJA6Cn7SDgVdzLlG&#10;7mDU/aT1pyDFSKN/BqrkNXIkR+lPVGLfKakER64pwj/jxj0qkzGUeUYkbZ4FSiLI4pRx0FSZUrmq&#10;JI1iB+ZhxTxD3A/CpYwvQUpQA5Ip8xPMRrGcZNDIc5yfTpUwjTG4Dikypo5hlaRAeCzVXn3kdTV6&#10;RMckVVmQAZziqGUJ8BeDVORC8m0DrV24DE42/pXB/tI/GXTv2cP2fvGnx91VIZIvCPhm71KOCaTa&#10;s80cZMUOf9uTYg92FbUIyqVFBdTRRXLdn8/v/Bd/9pC1/aG/4KJeMptC1Kym0bwLHD4P0yS8kkQe&#10;ZaFzd7doII+2PcrnuqqfSvjZZtDey85Wsbi4jBLBbqaQFvoeMc+lbvjDW9a13U5vEuvT6xdavqV9&#10;Pd6pc+TC4kkkbzGcfMSWZ2cnI/E54xbiTWbm0Agi1S3ZgNzMsAC89epx9MCv1zC01h8PGnHoj5vE&#10;SvUbRkT6ykbPZ38eh2/mcN5dxK0i59to5xVbUT4ZsSbpLSxUrzuZJWU9+hP60sx1qESRebrEi7vm&#10;kijt+v1+vfjFVhb3AT+1dUn1aSGNdzJLLCMYPGeal1JN6/fpoc8pe7oUP7Qh1O5UXFpouPuqpLjH&#10;vwKW+1G4tJ4fD+gaFpN5qV3IsVtZ6favNJvbgLz1JJ4Xkn0rq/hB8NPiz+1l46tPgv8As0+A9T1P&#10;Vr7/AI+JmZVjtYs/NLJJ92JB3dmHoMkgH9nf+Cav/BHr4R/sSWdt8QfF/wBj8WfEdl/e+IJod1vp&#10;rHqlmj8qQRjziBIwzgICRXm1sVKo3GhK66z/AEX+eyJvyxvNfL/M+Wf+Ca3/AAQWv/EUtn8cv27N&#10;MkjWRluNL+HYby2kUgnffFcGIdP3C4b++VwUP67eFvB2jeGdJtdC0DSLWzsbOBIbKxtLdYobeJQA&#10;ERFACqBwAMDAFXNM06OAfPGoyOckCuJ8VfF7WvFeqTeB/goIbi4hkMOo+Ipow9pp5GMqg/5eJQCR&#10;tB2qR8xyNp5qdPpT+b/zZMpdZG18Rvi3oHw9EWiWtnNq2vXyk6bodiuZZewkkPSKIHrI3HGAGbCn&#10;kNG+HuveJNYg8e/GO/hvtThffp+l27FrPTMqAVhU43t6ysNxycbR8omTSvh38C/D2qfELxn4kt7c&#10;RxtdeIPE2vXiISFJJeSV8BVGSAowqj5VAAAr8mP+CmX/AAXk8S/FQah8EP2L9RvNF8OsrQan422t&#10;DfaivAK2oOGto+vz8SMD/AMhtpVKeGhzN28+r9CowqTdkfUX/BS//gtD8Mf2SY7z4S/BCax8WfEJ&#10;VMc0ccgk0/RG5BM7KfnmBA/cLgj+MpgK34pfFz4z/FT9oXx/f/FH4weNb7Xtc1CTNxe30u7A7Iij&#10;5Y0UcKigKo4AFc4yXF3K087s7yMWZnbJYnqSe9XdB04Sx7imcyYrxcRXrYqoorSPbv69ztp04Ulf&#10;qMsdOZzuI/8AHa3tI0TcrfKDVzTtDUAhlPT8q6TRtEEcG58Yz/k/pXVRwyM6lboijpejKAn93dzX&#10;QadpiKFDJgcjb+NSafpa4wTuXuV7fWti2swoBCL+delTppHJOpzGLrGngabcCRsnYe3XHetbQrLG&#10;q6bmPrZsOVz2WnaxaINNm4P+rb1qe2iWHXNIQtt/0Nyfm9lreEf3hnKRtyWzI5Ah4POAvQYpsVtt&#10;KowHHB3VYllKsTCrYxgcZqVYwoEqjgnKt/Xp/nNdCl7pzuBEI4mTLsT833v8+3rWhBDFEill/i+6&#10;UPPNV445Cke046HawK8dv1/zzVhHEaLFJIPlxn396qMu5nKTehk+KY4xHHs/imjyPfcOKwjE58aX&#10;cZb/AJdYslf+Bc11Pii3XZDgZ/fLuYf7w4rAeNX8dXnOP9DiO0tyeWrGp8RX/Luxdhttib17jG3P&#10;A4//AF19hf8ABL//AIKSfBr9hHwT4w8K/FLwB4y1ibxDrlvd2U3hextJlRUhKMJPPuoSDnBG0EfT&#10;HPyXHbiSLDdTnA//AFVHFAT5hk28n+7jGfb/AApuKldPqZ2tqfqqP+Dhb9ktVLD4HfFgL/eOk6X/&#10;APLGoZv+DhX9lnOyL4EfFVu/Om6YP/b84r8slto1iZpFZctxtHWo3hZDnOO2Tjt71HsKfYr2nc/U&#10;u1/4OHP2ZLu++xzfAn4kQ/KW3S2+nEHH0uzzWMf+DjH4B3VxNFpP7N3j24WKV41aS4sU3bSR2mPc&#10;f/r6V+Xs1r5uqRqkQz5bD26rWb4Htyv2pWC/LeT5zjj94aqNOntYuUup+o15/wAHFfgDymNt+yb4&#10;qLbMqsmvWq/rtOM/SsLUf+DistKw079ijU5FY8NN46iQn8BaNj86/O6SAqQWVvbH86jMKPtyjN9K&#10;r6vHoZSq8qPZ/wDgob+3bqv/AAUE8W+C9cn+CjeDYfCdvfRsreIBfm5Fy0Bz8sEWzb5WO+d3bFeG&#10;blt4zvfao5Zj29T9Kdq+qaV4ftJNW1m5W3t4x8zHofQD1J9B1rtP2Nf2Ef2i/wDgpJ4paXQYZvCf&#10;w0tLry9U8UXEB/0jB5igHHny+oB2J1c52gzWxEcLaPxSey/V9l5hToyxHvLRLd/5eZ5z8MvA3xs/&#10;a0+Jg+Cn7MfguTVr+T/j+1bO23soc7TM8n3Yo+cb2yWJwoJIz+wn/BN7/gkh8H/2KtIh8WaksPiX&#10;x9cQ41DxNdW4222VG+G0U/6uPORvP7xweSoOwe5fsm/sV/BD9kP4cW/w1+DHg+OxtUKveXkwEl5q&#10;EveW4lwDK/PA4VQcKoHA9evZ9G8MaTNq2uX0Nra20Ze4uLiQIka+pP8An9a8/wB6U/aVXzS6dkuy&#10;/wA9zs92MeWCsvxfqRWmlpaxbFUDjiuP8QfEfUfEV3N4R+Fu15Y2Meoa80e+3tW5BSPtNICMEfdQ&#10;/eyQVqrqmqeK/jC32TTnutF8MPxI20x3mpLkHrkGGLH8P327lRlW8c/bh/4KH/s5f8E6vh7HD4hk&#10;t9Q8TXFmT4e8F6XIq3FxjhXkxn7PAP77DLYIUMRgdCio6z/HZeplGPNK0f8Ahz0L4mfEP4G/sefD&#10;DUvi78ZvG0OlafDukvNU1SYyXF/cEbvLQffnlbHCIM4GAAF4/FL/AIKU/wDBXv4t/tv6ldfDj4f/&#10;AGvwr8NY58Q6Ok2LrVwrHbLesp57EQglFPUuQGrxb9r79tr9oL9uT4jN4++NnibzI4dyaPoVirR2&#10;GmRE/chiyeT3diztj5mOAB5rp2k/Jkxk15uIxlStLkpbdX3/AMkejSw8Kceaf/DFG206abkJWvpG&#10;gO7xv5W7561bDQ5GXHl8mui0vQmhRV2sMtztpUcLaSbHVr+77ph2nh8pbzfIN2M544pYdHMj26+T&#10;n/R27f7tdS2kOlpN6EZzRa6Uq39gWU4a3c/+g12+yRz+0vuc1P4fXyNnlev86ytQ8OqNzLHk/T2r&#10;0S50sEMGXGW7is++0cFTlfu1lUolxqRPMZ9MntLjem5WGCrKeVNfo/8A8Ezv+C9fjb4Hix+CX7aO&#10;oaj4m8Hoqwad4vRftGp6QgXCLKD813ACBySZUUnb5gCx18H6xoUTF2VfmU1z9/obIcBSOp6H0rij&#10;7TDz93Z9Do/d1Y2kf1I6DrHwz+O/gjS/ib8NPF9nq2mX0YuNE8RaLdhlbn7yuvQjDKVPIIKsAcit&#10;LSvFt94flTR/Hm2NuEt9YVdsM/8A10/55P8AhtPt0r+c/wDYY/4KKftI/sBeLv7V+F+uHUfDl3dK&#10;2u+DdUkZrG9XK7nUA/uJ8DAmTDdAwdcqf3S/Yl/4KDfs2/8ABQXwC2pfDbV0tdatbZT4h8G6tIov&#10;tPJ4J29Jod3AmTKnIDBG+Wu6nVp1o6b9nucdSjKm/I+hLmwguU+cYbHXPWvkb/goZ/wSU+An7c+i&#10;Ta5qVrH4Z8dW8WNM8aabagyNtU7YrpBj7RF05P7xRjawGVP0jb22ueA3VdMSTUNFz81mzZmtVznM&#10;bd1H9xvwIAAPTabqeleJNOXUdNuFuIZON2MFW7qw6qQeoOCO9EtVaWqMYtxd0fzH/tKfslfHj9iP&#10;4mr8Mv2mfh9Haxzbv7K8RWqtLY6jGMfvIZlAEnUZU4dM/MoPFcXdQeHpVaTTBpO3blXaSTJ/Dmv6&#10;bPj5+zd8If2jvh7ffC/4z+BLHxBoeoKfMs72PmJ8ECWJwd0Mgzw6EMPXkg/in/wUN/4I5fHL9iW5&#10;vvin8B7jUvGXwvjmM11GkayalocJY8TptxIgBH79FC/31Tgnqw+Llh48lT3o97Xa9e689ypR9pre&#10;z9bJ/wCR8j21v4akC4ktG7bVtnX88NQllZIrNDHo/l5yom8zd79jjpSWN8PEEf2nw/catdBW/exq&#10;sAx9ehH1qw2i6hJIiT2WqW7MuQS8B3fTk16nNGUU4a+a/qxz+9HR/c/6uQgeGnbzP+JS0h+6u6SP&#10;H1+b/wCvxWpZ3cVqFi1D+yYo1HyyKsjZHoScf16VBBb3tjb/AGK2i1yRT95FW37+/XNWrCx1OVI3&#10;t7zXIkXs0kDfzJqoyqR23KtHqyF9O0rVr6S6tH0mbaq79plUZ54wCeeK2raXSLWOP+1Rotu3Tb9j&#10;Yrke5xmqcdz4mhlzJFrUyrkeYsNqv8u2K2tOvdYikWU6VrUki8Y22rY9+SPStqMtbrRkyjzaJXOd&#10;+Ic3h4Q2NzCI2jkkdZHt7WaNW4Udic4x/OsrQ9UFnMfsUtmsLN8rM0vmBc+nr361s/E1tUu9HS81&#10;VdShWO4ACX11HGFYgjcNhPP6cVx9o2o72hS8kmh7NHqu0/561yV8RKniHb8Dop004JHYJqGj3D+b&#10;qN1brJx++Ms6fpux0q7a6zfxFpNDXS5Yd2PMbVZlJPGeMcVzVldGL99BrE5+XJDa0pxnuQR0rSt9&#10;W1QlZ4Z3mY4GI9Ujx+vFdNLFyZMo8pv3Gu2umRrJba0jyn7sNx4kmQH8CDjFMfXpZ7TffT20a9Rj&#10;xNKysM9sIBxzxUOm6zqcyN5jXEXZ9t9buwx0GGB9qsJeXCyPHJd6opzuWCSWyw/PI4HXn1HWupYi&#10;W9x+zixum6jGwkvYL3am7Hnf8JOXUHnjaR0P61JNrN7NNtlvrfySuWkh8QLuPtyo/wA/WibxBcST&#10;LBG95asq8vbx2bs+eNvp1q0b7VWVor/w/q13zkXEltZscZJ+6Dj+nFbRrdLmVoy0Kl1cXQk8ix8X&#10;pNEzKNs3iRcrxwB2xj6VLZyeTtabU7/5vvSf2tEy/gWOdv8ASpFtnuU+1WdvJbTR8+U2l2eVbOME&#10;9v8A69WRZRSENf6NdSttO1pNPtCQMdAB/n8KqE+br+IpWSsite6orxfZRqCouADcRatGHHTnHrVV&#10;LW4VWn02XUr6P+JmvoGRjgdyQf0HNP8A7D1kuq3l2EXoqSeH4Spx6jODTrXwtqOfOSaNY2UmQW+g&#10;xqe/OS3A/D2rRVnLoQ6eu5SumjuXX/j+hO7KwRXETZPodx4/wqjqdzcII7V4dQhLMuZ/Oj5wck4V&#10;iCfwx9KvSQWMk5S50e4mwpG6Xw6Wx0PbvVe0sLy9cW9nJbqv3treHJFC9+pYVPtuZ2T3MXSimmfp&#10;V/wbA/EyTwz+2D4y+FM9yPsPizwDJcRtf3A82W9s7mFo0jA4J8ma7YjA4XPbn91LVQF4b6V/M7/w&#10;SO+KD/s/f8FGPhP43v1j8i78VR6PqM8dn5MaW+oK1kzMdxICef5n/AMdK/pkWHypWX+73r8/4qoO&#10;nj1L+ZJ/ofVYKoquBpy7XX3P/JjmZRjmm7iFwx5NIzE9RSNwuPevl+Vm9wdmA61GzN0B/OnP04NN&#10;y2eBRyi5hjAkYY0nl7ec09j82CQaa5IXrVEjCuO//wBamuo6087MfpTC208UANZTg7RUeF9KcxPU&#10;D9KY28nii5PKMcjqTUTNgYUdalZOo5IprEJyAKCiN/MIzt59KjZWKkE4qVmUY4/SopeeQfegOaxG&#10;R83Wmvj7+KVpuKZJJjkChuIajZCozzUcj/xFv1oZmb5sdqiPBwc/lildFcrFaY/dAqNmJb5jQzHP&#10;B4phYkHjv2ouirMaz4OT6+9MPK9z9e1DSDq3WmmUEcVSZMgKg8uaaVUc/Nim72Pyk9/wprSnNWQ1&#10;clZgOaTcScbf/HulQmYfdLc00z9ODTuQWHCMNp/nTCR93OfbHSo/NUnIpVfLZIquYljiuDjFNIYD&#10;KCnBmOAPpT1TPBaq5iSLy8pjNJ5YJ3VOVGMf5NNKMO/Y0+YzlcquhUZxR5QzyasOnORUeMHJ+vSt&#10;YyIKrwj+E/Wo2iz3q4ABzioyoIJ21rGRBVdFzwxqN4w3Q1Z8sgZqMpzzW0ZElR49v3hULw5IP4da&#10;uvHvHI6VC8YHA+lbRqGNSn1KrQsRjFQGE7fu9PerrgjGBUTAn5tv5VopGDiinsHT+VRtGvTnNWHB&#10;XhajZHBrXmZEopRK7oAvDVCxA7tzVhoVOAR2ppiAO7irjIlSsVXbn8KgfczHBq5JGNuMVDJGP4V/&#10;WtOYOZsqlRncXJ9qQ5+6Pxqw0Q4yPwpvl8bj+VU5F8rIfJBHHHt600rtPT8fWpnRscVGN+MjFVGR&#10;MkRkZGcc/lTQmD0qYq5/GmhCDgnPHWq5jHkIzCAMg5pjLjlj/FVkxA8/NTRGvTH0ajmFKOpXMPYk&#10;01YxjGferATaMgUeXg9OtVzE8pX8sZwtHl7eDVhU43NTWUnIHr8tCkTcg8pcgk0eXgYBqUp/Ecfl&#10;TtpzgD9KrmK5ivtI4xTZEGOeKsvGPlwKQxnrmjmRJX2kDb3zRsxxn9KkMWQN4p21f7jU7ozk5X0O&#10;+NovVlo+yAnBH65oa5OeW7U0TOP46/JuWR+zqtFEq2wU7QP0p/lbV6c1CLpgeDSC6YjDGnyMft0T&#10;CMg8mkCj5TiozcHJGfw9KUXAAAan7MPbD9gx0poQEcigShxlT7U5ZFxgrRsPmUhrK5OB/DQY5CMq&#10;lTb060b05IIrNyl0NIxj1IvLwADTgFI6U4PGTw360gZSOJB06VnzzNeSmuocHrRsT7gX8qUyR5xu&#10;/ChZYgfmbdRzT7By0+4BD02/nSrECclaPPgTpQt2vajmqMLYfuPEKgElevaniBT2qMz7jlaVZmBz&#10;mj951J5qK2ROkCAYA5+tTIqZPAqqkxPH61IhboKOWXVkupDoi0ETjJFSRKoXOPwqorndyanRgRkV&#10;XKZyqeRYBjPAFOBQjaE/+vUKt71Iu496djJyZOpXptp67SM4qJM9j+NTRqSeDmjQj3nsPAXsKkC5&#10;UbRTY4wxzuqaOMdAannF7OTBEODtB61NGg3YIpEVlO0VJsk7ColUHGkORFHBapMID8vP9KRYt561&#10;IkB6qelZOZp7FAFGcfjTkRR1p3ltjgU5Yv4mGKhyL5CRYk7JUkac4bpTY1YjipBwoPPWs2y4+6SA&#10;J94UoG4c00KMZNPGdv3e9SVuBC9jQV3DHb+VNJJXgUPJtH3aCeUeQg+9SArnJqF7gcktUbXSgZL1&#10;ojOUS1vQnmiQ4YbVJqq1zlcq360C4DdRWiMpaFzep5BoDJ3qqLgk4xR5tVymfMy2HXGBShwe/wBK&#10;qLLxgU8SMy5AqoxM3IsKRtxmnKx6sariR88U7e+3GarlFzFjzFHAp2/JzmqoZiclqljLdzWkYmMp&#10;MnVgB0p4kINQK4VOtO3qB71pymbLCyKO/FOEgLZHpiqxkX3p6yHOMVRjyyLKuG4A6U9JFIwKrJKS&#10;cj+GnBieRQKzLYc+tO8xMYBqqrkfLmnbiRwBVREWlmGDz/8AXo8wHAqurYH3h+dOVsnk0+UCRpcL&#10;iq8oR0yRzUm9Q2DUczKRjdVJAUbtgD92vzd/4OWv2i9B+Hn7Gehfs6Ta1DDffEzxNG91b3AOx9L0&#10;8pcTEkA4/wBIaywMgkbuoBFfpBdK0jBQPvV/PR/wcH/tC+Ifi9/wUV17wZb3l6ul/DfS7bw7pKab&#10;bpKnmmNbm7dic/P50rRn0ECjg5r3uH8LGtjlJ7R1M8RPkpaHwv53g2wDX2htpTNnau2ZyD2xgcHj&#10;/Irnr2x0vU7yS88QaZpall+VorqTt7Y5rcvY/EENi1/Je6wYNu7y/ssSsGPqMD0/z1rk9e8YmN/7&#10;Lshqk9/MypBp81qilyTwMKM49h1zX3+IrUqUOao7L03Pn9ZvQXWNd8O2+nPi50ny/Lx5Nr5nmMO4&#10;HbJ9ele1/sI/8Ey/jn/wUF1yLWtK0EeEfh3b3WNT8VXFuSJipG+G2Dczy47DCKfvMDgH6a/4J1f8&#10;EMfGHxPu9P8Ajt+3XZz2enlY59J+H/MM9wnJBvCMG3Xp+6H7xsncUxhv1z8FeBNC8IaFZ+HPDGh2&#10;un6fYQJBY2NlbrFDbxKMKiIoAUD0Arx6lWritZ+7Dt1fr29PvM+ZR92P3nnf7IH7GHwJ/Y++HEfw&#10;3+B/gyOwhdUbUtSkIkvNUmUH97cTYBcjLYXhUBIUDJr1vVtW0DwbpE2ueI9St7O0to9001wwVV9u&#10;e5OOOpOKy/G3xC0PwAINPS1m1DWLzjT9GslBml5HzHnCRg/edsKPUkgHnNK8B674k1SHxn8W7uK6&#10;vYWEljpFq5a005sAfICB5knUeawzydoQErVRhtzaLov8jGXdFS/uvG3xxk2TJd+HfCKsdtqCYr7V&#10;FHHzkcwQnrsHzsMbigLIeV/ai/a+/Zr/AOCf/wAJU8T/ABR1m30uGOBo9B8P6eqfbNRZFGIreEYy&#10;PugucIoILEcZ8H/4KWf8FmvhN+xXBdfC74TpY+LviPsKnTUm32OjnkZvHjbO8EZ+zqQ/94oCN34h&#10;/HD48/GL9pz4jXnxT+Nfja817Wr5vnubp/liQdI4kHyxRgdFUAD86nEYqOH922vbt6m1GhKevQ9i&#10;/wCCgf8AwU/+P37ffidrPxFeyaF4ItLrzNH8F2NwTAjDcEmnbA8+facbiAq87FXLZ+dbLTndt5X5&#10;TVjT9KdmXod1dHp+hOSqGPv+deT+8xFTnqPU7/dpxtEz7DRDsz5VX/D2mARbtuF+1f8AswretdJC&#10;2/I7U7RdNCWHmbP+XzHt9+u6nRUZI5KlQv2mlRpgbf8Adz2rXtrVVVh1/vKMd6mstP8ANO//AMeW&#10;rsNqclUP3edvFdyjY53MZa2CB1Crjke+avR2vRin6VJBZElQgPWtCHTmQeaf72G+Y/59a6Ixscrk&#10;jL1KyLafMzLx5fPvRJDG/iHSQE+X7I42r3yE/CtLVrWJNNlkUA/u+COh6/8A16qzwj+3NHd22sbV&#10;29P7tUk7/caSlHlNZlUPs8zDdQ1SJEwXaiN8zEtx9f1/CnvuiGdh4GevH+f5UJKqSkZ742+vHbNU&#10;Yy5m9BSrFtrKMHsWDAH6D+p6UoRFcOFK8c7WGM8f564pitK8u3ao+YcdME9qcMkfMuGJ+ZlFO5Mo&#10;pFfX1VraHePvTLlv+B9P8/41j7FX4gXasQv+hQ8Hv97/AD+FbOq/NaxkBc+cp6553D8qyJYJIviH&#10;cOX4NjEc/i3v9amWoKxshCqkq3Qctu/z6fpTVtA0TCFNxZ+g5+p/WpAkrLw3LHBPHWp0iDRZ2+o6&#10;Hkgc1bJ3IUhIRiTj/DtUDqYgVULzxtZuTz7flV51+bZj5vdai+yyMxL53dPXjjB/OqE0Y7KV1ZCr&#10;YVY22sD0HFYvgYDN0Wfn7dNn/v4wrqJbcJqqlgP9W2Mn+dYPgqJIzqBkK/8AH9N17fvDRFXn9/6D&#10;k1ymlNHti/hXdwvA4+n5/wCea5vxt490HwDaqLt/OvHUfZ7FW/eSZ6EjnA9z+pp8/iTxb8SfGln8&#10;Gv2fPC914o8VapL5Frb6Xbmby2PUjHB2jksfkQAljgGv1H/4Jmf8ERPCn7O95Y/HT9pmS18XfEhv&#10;38FtI3n2Ohy54MZPFxOOP3p+VT9wHAc81bG+97Ohq+sui/zf9MqGF5rTq6Lour/yR83f8E7P+CKv&#10;xM/aX1qw+Pv7cmmX2j+GVZZtH8DsWgub+P5WVpv4reBh/DxK+M/IMM37GeA/hn4a8CeHLDwl4V8P&#10;2mm6Zplqlvp2n2VusUFrEgwiIqjCqoAAA/Hmuj0fw/FaxgRQ/U/3jWT4v8aXOmXTeFvBVgupaydv&#10;mI7lYLJSR88zAEg4OVjAy3Gdq/MOCEVG/Lq3u3u/VnVJuXkuiIfGXjLw58PbKOXVnaW8umZNP023&#10;UNcXjgZ2Rr+RLHAUckgVyFt4V17x1qUPif4lpCy28vm6doUblre0YH5ZDx+9lxj5yMLj5QOSbeqa&#10;V4U+Fml6l8V/i34us4Wt7fztY8RaxcJDDbRL23MQsMQ7KCOT3JyfyD/4Kgf8F2/E3xr/ALQ+Af7G&#10;l/d6L4QmVoNW8YFWhvtYXGGSAHDWtuemeJXHXywWU7yqU6MOZv8ArsiY051JWR9Jf8FQP+C3Hw+/&#10;Zkivvgj+yzeaf4l8fR77fUNYTE2n+H5BlGH92e4Uj7gJRD9/cQUr8X/Gvjzx/wDGfxlqHxK+J/iy&#10;/wBd1zWLgzahqmpXBlmmbpyT2AAUAcAAAAAAVRt9NebdLJ825csWPJNafhXRvOsIJAv3mcZz0wxr&#10;y61atiaqS0j2+7fzPShSp0Y3W/ch03Q5JRhouvfjmuns/Dvlwr5aHkbt2Ku6fouDgnj2robbS0Xb&#10;8275emOlddGhy9Dnq1Obcq6foyqPlzx71sQacny4l5/hqxaWiseg7k1oQ2zGL5VX1z+FehTpnLKf&#10;MZdzZBbSRAp/1ZPBPNU5LZRfaRtiyrWz9P8AdSuiu7RzYyDC48s7v6GqI09WutHYcjyGz83qi5qp&#10;RsS77jG0tpTlsfKcn8qqXOlFtwVOc5+ldILVVDbDg9fl9KjmtUDMN7MNvTnp/nFEoEc9ji7/AEIr&#10;GxZeCx259MAZ/nWHqWhghmK/MO/rXol1pybNp2qRx8ufXp9KyrvSQwb5VX9K5alE3jUjynnV3oLB&#10;S3l8Zqr4L8efEH4MfFTSfiB8LvFd9oOvaPGJdN1XTZzFNA2GU4I7FSVKnIZWIIIJFd5f6LmHoOn8&#10;LCuP8QaIx8auhGNtihPsNzf4V5denKHLKPc7aMua6Z+yP/BM/wD4LueAPj0unfBf9r+6sfCXjRts&#10;Nj4o4h0vWZOFAkOcWk7Z6H90xBwyErHX6A6l4TuYNQbxF4TnWzv9uJlZSYpxjhZFHXvg8EeuM1/K&#10;7qOjyGOQ7flHVsY696+4f+CaH/Bb74tfslDTfhH+0Sb7xl8OY5Egt5Wk8zVNAi3YzAzEfaIlz/qZ&#10;DwANjIAVbop4pSdp6P8AP1MamHfxR+4/dDw74mtdYuTpGqWZstSXlrOZsiTH8UbdHX8iO4FX73Rk&#10;kO+KPayjII6CuV+EvxH+C37V/wAMtP8Ait8IfGlj4g0PUFEljq2mTHdFJtDGNujwzJkBo2Cup4YA&#10;10Vpqur+GWXTvGSedbcLb6si/pMBwO3zjg9wOp25uVnNyvqfml/wUq/4IHeDPixLffG/9i+z0/wp&#10;4wXdPfeESFh0rV2AJJhyNlpKxx8vELHrsyWP5NeMdG8U+BfG9/8AC740fDmz8LeIdGmMN9petaa8&#10;EivxknpgEcj+EggjIr+quexhvBvRVdGwVOcqw/wNfNX7fX/BM39nj9vLwZ/YvxR8OtY67ZRMui+M&#10;NKiVb7Tz1xkjE8WesT8YztKMd4ujWqUZfuno94vZ/wCTK00U9fPqj+ee2tvCahbnT7bSGdTjAs2Z&#10;Tx0+97/oKbfwaVLIpv08MxZUld1u4/mea9S/bN/Ye/ai/wCCevjePw18Y7a4vfCNxMYtA8baPZrJ&#10;aXa5O1WLKTFNtGWhchgOQXUBj5vplvq2q2EeraNrV7dxTcR/6FEA3YjOB39cV69DEUsVeMVZrdaa&#10;fK+vqZyhKj7zenR3/wCAJZR6Va2/lldC8tuYhHbswI4yfvD/AOv+FTWv/COadcb9NXw3DKvy/vpv&#10;LLAgduePr3FUE1bxVJd/ZITqS7mI+bTkCj8duK2LKTxLp8qrfvqUIkOfMGlpJxj0C1vGUZbdPIVu&#10;WV31I/EthFeeGZ5LqLRWk8tXtv7OQvJJ8wzgt2xn2P1riY7e7tJVeO2mh/hG2yU/gcGu/wBX0i/1&#10;Dw/dmfXtSeNoZHeGTT441BAPX5dwHHbtXm+mTwWc3lPLZ7W53eY5P51xY6X7yLatpv8A8Mb0V2Na&#10;JRINs0DOzYG6bSQSP1rYtLrSrZoxqGmXlwyqu6P+z0dR79/8isS1gWWQz6dPZSbf4Zr2Tn8PwrQh&#10;OnBWgk1GzV5AP3fnPH+vas6MuVXKnGUtTZs3trR1v9L09YYduJIW0hDI3Xp+nWp1t9F1m4LTaVaN&#10;Js63WgEk4468dKyNPtbtXM1jHpcoDcsdUmb5vxWrUV9a3KeXqd9YJ5Z+7Fq0gwfqMZFdkavNoyY0&#10;+XY0rbT9CljMFp4bt45Nzf6zQG25Bxkc9OnHv9ami0Pw5pzGDVfD2mzDbnzI/DEpwfcjP+R71Tg/&#10;taK3DR22l+SudrTa5N93qedmf1qOzu2u52aK/sG+X5ba316ZMNkc5x9TW0ai5Ura+hHLKMrmjN4f&#10;0i4C4s9JSHOCtx4dl3MM+oI/+v3osfD2hx3CiLT9Ei8z7xHhucso9RuP8j/TFYvDbSm2SaOJt2PL&#10;TxhNlMjrtK5P5dK0JtWvJrYRm4099oyvl+KHj28HnO304/H3rSMo7tbCkpdx+o6FoUcbGM6WzKct&#10;JcaPcBc57DJ+n5VTtNKs5LjfPFpLQq3zfZdPuFY/Xpx/hUlrqMdz+6udQtY23ZHl+KmZuBnjIx/n&#10;2pZ9Q+zSq95qLQ8AxlvE25SeuMhRntWntI3ujGNOWzC8v5of9CsJtL8vO1o5I7pZD+vWpZkjtE83&#10;7YkLKwIab7WsanjryTz/ADqCPxpp83+iyS7VUEsLfWdxbrnJI4qf7Tex3G0eZJnBQzeKFyB2z8pz&#10;+laU615XvcmpTt1LHh3xHJ4e1+w8T6fq1q19pt1FdafNbWdyypIjh1b5z2ZQehFf1lfBb4lWfxs+&#10;C/hH40afbeTB4u8LafrUcW0r5YuraOfbg5Ixvxgkketfye2Zj1JMapNCGWT5UHiBmUYH+yozwa/o&#10;4/4IbfF1vjN/wTR8DwT6hFdah4OmvPDWotApCp9ml3QICSd2LWW2BI4zkdQa+f4qoynhadbTR2+/&#10;/hj1splejUj2af6P9D6o2A9BRtAGcd81Y+xujZbPrR9mLda+FPQKrqPSmqrcgjirhttvLJ+lNMIx&#10;nAoAqPGxPA7UwxN905/75q0VK03aSPl5oAqmH5cEGmiIA8LVp4y3JWo/KYnigLlUp2prAZxirDRN&#10;1/pTTBzyOaAKrDPOP1qNlA7fjVx4SRtAqP7O2MYp2AosGC5Cn61G0TH5mJrQNs7H7lRyWzhdix/p&#10;UamqhHQo+WpBJWoZfoc1ceCVf4KrzxSgZjj/AM5o5ZFc0YlVix5OajLBWY47VO1vJjiJqZ9lnYkC&#10;3NaRosiVTsVZG4+7Ubls49auNYXDfKkLdP7tRnTrp24gbntjrVKmZuoUWDZy1RszDv8AWr0um3YO&#10;DbOP+AmojpdyBk27n1+U1fsyOcoO2BlaY8hq5Jpt6gw1o3/fNV5rO5XJMDflVKnIXOVvNfq3P4Ui&#10;ysBjH50rx3HQQMfm/OozHNjHkP8A98/1q/Yy7Ee0j3JhO3Zu1TJIp5xVWO3vnI22cp+kZq1b2OoF&#10;RusZsf8AXI0exn2I9pDuTxevH4dqlDqDljz7VXRig2lfmxzUkYYj7uD71lK8SyfGTvA7UFcdqSEM&#10;DjFSMDwP++qi4iJowR8vfrikMYxtK/n2qZ4iVpvlljuU1pGViZRuVihByfu1E0RA3batSwY5b+dR&#10;lRjaGHFaRkY8pXkTjgVG8Sf3etWhEwX1xUbxtnaT0rWMiWimyjDfX0qN03LgJVySEHcCtRvAS3C1&#10;rGRJnmJ+rDimeXj7wq68XGCfbiomRSf6VtzmMoFRoUznFRSQgnp+tW3hwPbNQvlR8wraMzKUblSS&#10;IA8DpUTgBsetXGgB5NRSQgLkL71opGbginIpAqJ1J7VceMZzmo3ixwSPrWnMJWjqym8bY5qMRYOR&#10;+NXjCTwT+VMaAONtETSNSJW8gYAKUworP/q/0q00IIyB+tIYVAwB161pF2MZSKqxc8r0oaLIxt7e&#10;lWXU7sY5pHgy3zN+FUpmfMVTE4yoFN8pupPvVkxdzxTPJPzZGe+PWq5omb5mQGE8ZB45pPKIPI/+&#10;vVjyc8n9O1K0QB4Bo5olR2sysIwDyuP60gjwcL61ZaIfdWmtE2cAc/pRzIhoriEc5FCxkDOPw9Kn&#10;2FRjGaTyyRytPmQiExYHNN8vJxirAi3AMwpGhKHOOetPmDlsVmg5C4z35pTC1TmM9cUbZBx5Yo5g&#10;Om83AwvHbmjzkXIqsJZG5DH8O1G5gNpIP9a/Mz9YJ/N3c0pkHPPFVtzAcy5oDOy8Hr6UAWt6Ht9c&#10;jpT1kXqQPwqohlPy9cU4hvvbj9c0AWBKo43/AK04zhlwGxVXr82TTlQdnPHHGaegak4nI4D96Rrh&#10;s4BzUOxc496dtQ9SPw60rIfNLuSfaSR81BmyKaoiY07aN2C30oK5hu5gfvfrUm8j7rU1UUngd+uK&#10;kWJd2D9aB3sCFl6njrUiA5zuz701Y2B5FTRRhTxzUMrmAKznn86kaPnr705UUjrThHk5PeokWhsS&#10;NjpU0QOMhevSnRIg6j5qmVdo6VncfMRqrk5I4qVE2mpI1BHBp6ik2yly9QRGB561ICDyKFLcEVIi&#10;c9azfMUpU10FRSx4SpQhIzQg+XpU0UIJx+dR7xXNF9AjDZ4FWI1ywNEcYJyVqREx0T9azbZXyHRq&#10;c8Dipo6bFD8u4/jUiRL1zWbkHyJFAIyVqaNT2qNduOGqQFgMgVN2HMO2Ejj86dGp60xG9BTjJ2BP&#10;pRYOYmBXbwOlJ5w/vH8veo1J5yPwprOxb2qrGcqltkTecDzntSGY9FqJm4wTSAHrk80cqJ9pIe11&#10;xgGoZLmQ96bMyqdoNVZncnCk8/xVUYk3k+pJJfRLKsEtzGskmdqtIFJ/A9akEUsgyCG/3WB/lX8+&#10;v/Bx3+1FdfFj9v2H4S+DfG99Jo/wz0GGwmgtpS1vFq8xM9yyNFglwhtomyTteBhgEEH4Zsvi/wDF&#10;7TriKfSPjFrVk0JPlbNUvY9h9isnFfXYThmVbDRqyna/S3/BOGtia1OTUUmvNv8AyZ/XklpOG5Ru&#10;evzVNHaTkY8tvxr+Tew/bk/bM0yCPT7X9sDxwoVv3cUfjrVECnnGB51bD/8ABRX9vjSbRVk/bI8f&#10;LHkHn4kal1A4xl89c10f6qu1/afh/wAE5vr2J6xX3v8AyP6tBZTHkRn1qRLKccmJv++a/lZ0f/gq&#10;p/wUUSJrbTP2yvHLKqgtu8eXJHXjluf1rYg/4K5f8FMkT7BF+1/40aPb8/8AxWZz17M65z+NC4Xl&#10;/wA/F9zMpYyvb4F9/wDwD+pAWc4PzRMP+A0C0mBz5LflX8vbf8Ffv+CoFrALNf2uvG8Ktx5kni6I&#10;/wA4yc/jVm1/4LBf8FQ4LfdB+2V4zkz8rZ8TQk/mYs+tV/qrW6VF9zM/r1T+T8f+Af0+i1uTzs/8&#10;doS1uAP9W1fzEw/8Fhv+Cp4Pl2X7WvjaRwvzD/hILdgM9OWjp2n/APBXb/gqqJtsv7W3je37MZfE&#10;NuQfbmOqXC1b/n4vuf8AkS8dW/k/E/p4FrLjPlv7/LThaSg8I3/fNfzEr/wV8/4KhQXLKf2tfHU2&#10;FzIy+JLbH0/1VSD/AIKw/wDBU8Obu5/a38aL8udv/CVR5H4CMAVpHhWtf+Ivuf8AkYyx1Zf8u/x/&#10;4B/TsttMDkxN/wB8mneTN08lvyr+YNP+CtH/AAU/lnM0v7U/jdQx/wBY/jJcEf7oj/p3p/8Aw9g/&#10;4KWiZpI/2r/HM039yHxcQAPX7mKv/VWp/wA/V9zD69W/59r/AMC/4B/T2sE/eFvwpwt5s/6s1/L7&#10;c/8ABW//AIKaRXO65/ae8eR9l/4rZsgD1ATHWrSf8FXv+ClV3Gt837T/AMQPLHCsfGzxq3PXaFoj&#10;wtL/AJ+r7mL69X/kX/gX/AP6eDBcr8oib6Yo8qf/AJ5tX8w91/wVJ/4KUardxyWv7W/jxWAwkdt4&#10;4l69y3ygU3Uf+CnH/BTW/uIll/a28fW6Rr/rD47lU5PchQB2HUHrSfC9RSt7Rfcy/rlblvyL/wAC&#10;/wCAf09CKb+GM/8AfNSrDOT/AKtvyr+YK4/4Kef8FLpYvsQ/a48eXJTa4MfjyePHHqME+/NRyf8A&#10;BS3/AIKK3+miz1n9rzxvCobJDfEi6VyP+AMP6048L1NnU/BkfXK3/Ptf+Bf8A/qDEU+OI2pfJugO&#10;Im/75Nfy23f/AAUL/wCCgOqQrar+1P8AEEQM+PMb4oaiFOO5xICPwqvqn7cX7cs9m+n3H7Znjwbl&#10;+bb8TtTbjuOJvSq/1Yl/z8/Bi+tVnryL/wAC/wCAf1N+Rd5wYm+uKSWzvWGBEx59K/lTtf21v25r&#10;K3ZJv2v/AIgrC4IDN8TtSxgjoR9o5496gT9uL9snToJItO/aw8bFmG1Vh+JGplj7AfaKy/1d6+0/&#10;D/gkrE1uazivvf8Akf1B/HD4o+Hv2fPg54s+O/jyORdG8HeHbzWNQCjDSR28LSmNM4yzbdqjuzAV&#10;/J38SPHN/wCPPHGtfEPxXqtnPrHiLVbnVNYuJNSf97dTzNNK2MHq7sa6bxX+11+0xqPgXUNH+KX7&#10;THjSbRdQVYLjT77xjf3lve4YPseKSZ0bBCHkHnHHFO/Y6/4J6ftAf8FH/Fi6polh/wAI38P7G58r&#10;U/GWoWZVJNpGYoF/5bTYP3VO1eN7D5a9bL8PTymnKz55y2W2i++y8zHE4iU4++kvR3/RHk/gP4Xf&#10;Fn9pv4n2fwg/Z68K3/iHXryTdI1jdSNBbopH7x3YqkaKBlpGwo+tfsb/AME2v+COPwo/Y+jtfid8&#10;TvsvjH4lMA7axPEXtNKY44tEcZMgI/17YbH3QnOfff2Pv2KPgT+xn8PI/h98EPCC2SyIp1XWbjD3&#10;2qyjP7yeXALdThBhEz8qjJJ9iv8AUNB8H6HNr3iPUoLOxtYy89zcOFVFA6k/5/WujllOpz1dZdF0&#10;Xp/meVUm5aLRf1uTafpMcAXCcbeWrm9Y+Iup+IdRn8G/CSCO6uY2MN9rki7rXT2xyBg/vpB/cU4B&#10;yGZTwa6J4x+Ncnk2sV5oPhjPLYaO81Ncnr0aCIjt99u+zkGH48/tFfs5/sLfCyPxF8R9Zt9NhSEx&#10;aLoNjGpu9QdQP3UEQIJxkAtwi5BZlFabeb/rcz5ZPRGhF4Z8CfBPwvqnxC8ceJoYfLha51zxNr14&#10;q/KMsWeVsBEXnCLhVHAAFfkf/wAFNv8Agvhq/jx9Q+CX7EuqXWm6OWkt9U8fYMdzeqRgrZLgNbp1&#10;/en94f4QmMnJ/bI/bK/aC/4KH+JjpviWZdD8BQ3G/S/BdqokgYK2UmuSf+PiXBHX5Fx8igkk8z8O&#10;P2PLDVNnl6Loq7m6/wDCM2bZ/wC+ovr7cGolHFVnajo+r/y1t8/uOuGHjGPNU+SPgFpp9SuZLy8u&#10;JJZpXLyyysWZ2JySSepJ9a1tNsohJt281+tPw6/YF0hkWS4tPDqlSMr/AMILpbduo3Qc17L4U/YE&#10;8PRxKss/h1jz8y/DjRc+ne1P+frURyqUdZy/D/gmkq8YqyPxN07TYFGQfmwSPeuisrdvLVQh54z6&#10;8V+5Gh/sHaNAsfla7ose1snb8NtAUrz1/wCPPr+tdHp37D8EEZNt45sY2/heP4d+H1I+n+gf/q+v&#10;NbRw9Kn1/A5Z1pM/CqCECLkdVBApttEv9k7s/wDL8P8A0PFfvlZfse6zari1+LYXc2dq+AfDy46Z&#10;5Fh/jWla/sjeKAsbQ/HC8jZWzvj8E+HxyMH/AKB//wCrqOtaWpx1uYSlN7o/CW1h2n5o26YyFq5D&#10;G21YwvbhtvtX7yWf7L/xDt1zD+0Nrnb5k8KaAox3H/IP9vetCH9m34nxhdv7TfiRed37vw3oS4P4&#10;afWntqZlaofg7ZwEqSkDbt2B8px2/T/PvV6GzmJwlpM3A58k4z+Vfu8P2dviUEUH9prxVhP4V0fR&#10;lx+VgMf1/SrUf7OvxIdv+TmvGS7Rj5bPSlz+Vlmq+s01/X/AJ9lKR+COraPqIsJs6ZcMvlncfJbj&#10;9Ko3OheIJtZ0l4tCuz/o0m3Zat6J046V/QGP2dPHrv8Avv2m/HHHXb/Z6k/itqPWlb9nHxkzLv8A&#10;2lPH+3/sJW4/HiEf41P1qmwVOpF6n4Ow+FvEd7GsiaHekD/p1bA6c9KmPgfxJGqyN4dvsNuX5rVw&#10;B09q/eD/AIZx8YOPOb9o/wCIe7P/AEHEX+UYpy/s2eJA/mS/tD/EJtxywPiRgP0A/wAaf1qmHLUt&#10;ofg5Y+APGUzqLbwlqj/Nj5bCQ/yWrg+F/j+QfJ4D1grjqNLl/L7tfu7/AMM36s0ivJ8dviA23qD4&#10;olG764o/4Zz1NSEX43/ENuny/wDCYXWPpww//X9BR9apBKlUe7Pwc1D4VfExbNRb/DzXGPnL/q9F&#10;nO47vZOmTms7/hTfxeuPHkpi+E/iZg1hHtK6DcHu/wDselfvm/7PWpeZl/jX8QiN2cDxteKPfpIO&#10;1MX9nhVXa/xh+ITLtA58eaiP/a1NYmmZSpz5dGfhrb/AT42yR7Yvg54rkY8nb4fuW7f9c/0q2n7N&#10;/wC0BcxmWP4DeNpPlwu3wreHJ/7981+3M/7N0MgB/wCFx/EpT1/d/EjVl/lc8VSuf2ZtOD7pPi78&#10;SjxhlPxO1kA+5xdVX1qnL+v+CJU6h+K0f7M37SDzPHH+zz47b18vwlen9PK9/T/6z7f9lP8AahYK&#10;Yv2a/HnC8f8AFG32eD0/1Vfs1cfs26TCxP8AwuD4mbSuNv8Aws7WBgf+BVeOftfeIv2b/wBjT4VX&#10;Hxg+OPxt+JFvYrJ5FjZwfEbV5brUrgqWW2gQ3QDOQpOSQoAyzAc1pGvH+v8Ahw9nOTPyr+IPwQ+N&#10;3wn0abxz8TPg/wCLPDejWce661bXPDN1bW8WSAAzyRhck4AGckkAc157+zF+zX+0R/wUA8c3fwq/&#10;Z38OSWvh9dQaTxF4wv43S1s4XkJAdwOWI6RLl39l3EfX3wS/Yr/aU/4LA+M4fiv8XZ/FXw3+AcVw&#10;suh+H7vxDeX19rqqTtlQ3TMpJzg3BUIo4jRjuNfrF8B/2b/hb+z18P7D4X/B/wADWOg6Fp6kWun2&#10;MW1QxA3SMTkvI2MtIxLN3NcNfESre7F2j17v07L8WdFOj7LWWsvwX/BPFP8Agn9/wTI+Av7Cnghd&#10;J+HuifbvEN9boPEHi7UYgby/YYJRevkQ7uREpxwCxdgGr6hstJt7KBpJNscaKSzMeAOuSadqV5ov&#10;hPTzq2sT+XGpwsaxlnkbsqKOWY9gAaxYPDuu/FCaO48U2r2Wj8GHQ9wJn6HdcFeG/wCuYJUdTu4I&#10;xVuVJaRRespa6sqz+IPEHxDu20nwBI1rpSuBca9tG64XutuDnj/pqRjrtByGHP8Axz+Nf7Pn7DPw&#10;ok8a/FDWVsYfmXT9NtlM19qtwcnZFHndK7HlnPC53OwBJrjf21f+CiXwp/Y906TwB4PtbfxN8QJo&#10;R9l8O2sn7vTyygrLeMv+rXBBEY+dxjG1TvH5q+KLj4uftR/Eab4p/HDxTPrWrXLbI5HXbDaQbtyw&#10;QoOI41zwoHPU5ZiTtTozqdLeX6s2pU3K8r/15HC/t7/tA/tGf8FLfE4sda8d6h4U8B29wX0fwTpe&#10;iSTRj0luZBIhupuOpAROdij5ifIvCX/BK+61xfOHxN17arfN5Pw/eT16f6UM/hX6D/CD9nuxtkjL&#10;6fv2gcY4B49RjGPYdfpX0N4F+E2n6XBtj05FVgA42gD05454H5YraWBoN81XV/15mrrKC5Y6H5c+&#10;H/8AgjpBeRIG+LHi4Fhg7fhmf63orrvDH/BFrTLXTorU/FHx4+2RirJ8MYvmySc4bURX6v6D4Utr&#10;Mq0Wn7efvBjz/n+tdTp2ixxope0VcYwec0vZ4aG0TH2kpI/KDTf+CL2mIy+b8SPiFJx/yz+GtsP/&#10;AELU/wDPNbVv/wAEZ9HWNWfx18SMLz8nw7suOP8AsJ8/r0r9XdP0y2G3EPptzWrBY2iHKQcemKn2&#10;sY7Iw+I/Jyz/AOCNXhuNg7eLfipIOmV8BaevP/AtU/Kta0/4I6eB8gyax8YOP7vg/Sh/7kjX6sQW&#10;lsp+WBV7/dqRIIUwBAMf7VT9Zd9ET7O76n5VH/gjt4AeNka4+McnUZXwzowP66gali/4I3/CyH7G&#10;zaZ8bma2TYu3SdBXcNuP4r04/Ov1WWKPORDzjr3oMER6W/5LS+tS7D9ml1Py3j/4JFfCMx/N4T+O&#10;jY5wIfDq5x7m6P4Clf8A4JE/CAkMPA3x6YH0uPDQ/nc/59a/UdoQRnyBkduc02SON3IaD8CKPrUy&#10;fZQkflwP+CPvwekTyX+Hnx2b0K6j4bQ/j+9PNQT/APBHv4OBmz8PPjkGz1OseHBj/wAe/wA+lfqV&#10;JbxsCDbfj/Wq01lC5P7jt7elT9YfYr2cVsflle/8EcPg9KjKvw8+NvqN2ueHvXOODXOax/wRa+FM&#10;urNrK+BvjIsjQrFtbWtAIABJ9fev1jn06MqSLTPvWfeaGjjfHb7Sv8O08e9TzRlukaRTi9Gz8jdc&#10;/wCCNvw7KNt8FfFrHX5tV0X26muF8S/8Ef8AwbZMxi8N/EtVyeJdS0nsfbNfslqfh1d+5Yfu8cDG&#10;PeuV8SeDra9hCNaqpGfXgf5xSlToyXwo2jUnE/K/9mXwD8aP+CdnxEf4hfs533ju185dmsaDrF/Y&#10;3Gm6mg6C4hQLuxk7XUrIpPysMkH9Zv2Qf26fhD+2JoraG+nyeGfF8MJbUPCOrTI8jKOslvIMLcR+&#10;pADL/EqggnxLx98IrLUPM36YrbkO04xjt6eh/X618/8Aj/4LXug67D4j8Pz3On31jdLNZXljO8c1&#10;vIp4dGU7lYEZBBz8vBzg0vYpRstjSco1I7WZ+nt14b1rwVI114bT7RY9ZNJbjb7xH+H/AHfun2Jz&#10;VqxvdL8Q2ZudMdn2ttmiZCskTejA9D+h6jI5r5Q/ZH/4KZ3Nn9m+F/7XV5HHINsVj42EISOQbeBd&#10;quAh4x5yjac5YLhnP1vq/g+01cQ+KPCOoxwzyRK9ve2rBo54z8wBxxIhGP5jHBrGXNTlaRjbocl8&#10;S/hB4H+Kfg3UPh/8RfCFhrmh6tAYtQ0vU7VZoJ09GUjqDyDwQcEEEA1+NX/BRj/ghP8AFX9m0ah8&#10;av2GzqniPwbHuudW8BtcSS3+mKFyzQ7SGu4hg8D98gwD5gy1ft3pmveZdrofiS1Wz1DpGM/urjjk&#10;xsep4ztPIHrjNW77RhKuVjwW/hxVc7unez6NaWCKcVdfcfyk+FtV0/xRFLa2g1S3urc4ns5tadXU&#10;g4yAcHA6Hjg+lby2l/Cu6QTSBQeZfEDbvbjPX3r9mP8Agpr/AMELfg3+2X9t+KvwZey8C/Ept001&#10;8tvt03XZSc/6WiDKSH/nugzlvnWTgr+OPxD8CfFf9lr4hzfAj9pv4WWfhXXLJBtm1DSd0VzFkhZl&#10;eNgjxtg4kTKnHOMGvYwmYxl7lfR/zdH69jGVFyfNTfy/yKcWjXE0G3+yr7aRlo/+ElfDcem/+mK8&#10;5EmpQXTBLeZdmc+Xcx+vuK9O0qy0O7lW90AeGm8vJDWumuxKnPBwfeuB1HTvL1a4sbtbeVYrhkkS&#10;PTZAQQTzyelVjqfuxa/Q0pc0ZO5JBPeyW24i4Zh91orxM/TBGPSrem6xqvl7J7W5jcNjc11Fzzwf&#10;c1Sthp8TG2t440bd8u/SZCqk9uKsHQZrl8yxabM27O5tLk4/DdXGub7OptbuaRn1mGdT9h1OZSva&#10;6gA+v/66vrqurFlL6fqkOV+VDdW5HuCeoz6ViWEmn2cv2a++wiNCx+XRZspz35rQhg8GXh8y3Fg1&#10;w3/UDkyxPHpW8Zc2z+WhNpdjY0+6uIysslnqHyt93zrdgPzI9BUxl1lphcQpq8bEYxCtocexzn+d&#10;Y0Ph+ylOzUtE0vOcxsuiyc+2c+1VDoFja3O43WlwhW3NHHpkuQufr0GfyNburKKWhkqa5tzqludY&#10;in8y5ttSkk67pra1J3dcjp78elOm8Raqg8j+y9UmT+LybS3I+lYq6Xol/arb2I0a4uR8xkmtZlLY&#10;+hPtUjXNhpx+y6hf6Pbs65ZY1dfbd8x59On8q0jWdtxShd6o0BrkDyfarW8uLWSMZVDpsJYn8B+G&#10;KsT6vf35jSSO8UNk+ZNpMOBxnrt7/wCetYsOn6Fcs13pOn6FI+7/AFjahL3zjIxgf4+tWn1jRYtt&#10;rrl7pCiP5UW31iVdp9xhf8+laU6surFKmuZWND7XewzrCun3zKv3biDS7dM+2dnsKswS3ttK0ywX&#10;dy23LRtp8BOPQnb+tVLOaaW0xpbaNNascLJJq0nzAf8AATnnvmoNPuvD1lK32KTQ1mkUiRY9YlkJ&#10;x3Py8HvjHpWylaWhE046s2I/FDG98uAavYt/EfLhAz9NvX+lfQf7L/8AwU6/br/ZB+HU/wANP2bP&#10;Ht/o+h3uqPf3v2jTtMuPOuWRI2kzcwSFflRAQvHy5xnJr5juk0EFbiTTfDPnMoKTXGoTNjtkjbjj&#10;0P8A+rQisUyj+IPDXh+a13f8u9jPJsyOuAvI57VpzKquWqk12auvxVgUf3bUW1ffX/I+s5f+C2P/&#10;AAVgdiT+05rCscnItNHK/XH2Tge1aNj/AMFz/wDgrba2kdrL+0LdH5cI03hrQmJ9Mt9iJz9c18gr&#10;o+kyqT4ftdHWFeJBJoE48s+2SOwz/hVZ7LQYLzytc0zRZWkbazHSZwSc8DG7v04raNPBcqvTj/4D&#10;G35HK6Mujf3v/M+1H/4Ly/8ABW17eO3T4wncMq0y+FdDcn6/6J1+gqKP/gvT/wAFa3tfsz/GKPcp&#10;/wBd/wAIho24+o/49AP049a+Mbyw0fSSt1punaBZKzbSZ7aeMScdSOfwqW10bQbxBc6tpGjzOVxF&#10;NawzFXAPrnr1FX9VwEv+XUf/AAGNv/SSfZyTXvP73/mfX1r/AMF5/wDgrjB5y3PxxjlDfNGw8H6L&#10;lcen+igY5HvVeD/gvL/wV7tpmlk+M9xJHIMfvvB+hlY+eoxbD9TXyBqUOkacI5biz8OxwM3yi6kl&#10;ZtuOoVun4H+lV7tvAxkVbXUPDs0pJ3f6RIozkYAAz7/lVxwuXxjb2cPuj/kYulU1alL75f5n2In/&#10;AAX7/wCCtelX32i7+OEc0a/et7jwXo2Pr8tsD39frTrn/g4k/wCCp5dRF8VrVWVv9X/whukbW9j+&#10;4z+RzXyDPp3hnHmQx+H1b+JZlZvwyeo6f54rPksvBFvtuRa+H1m3ZZpJmVNx/Pj/APX9CWDwtrql&#10;D/wFf5GcObms5y+9/wCZ9mah/wAHAf8AwVy1JQdK+J6QnqTbeBtHOR/wK3biqmpf8F+P+Cvl3Hvt&#10;/jv9jz94R+B9D49ubRq+PBd6Qlupa58Pxx7seZBcvjt1JIxVUyaBPO0umf8ACOzeWPmU6i7FuOw/&#10;H17Unhcu0/dx/wDAUv0BSxHK3zS+9/5n2FP/AMF7/wDgsHeW0cUf7RNzE23HmDwToK7vfJtOv5VV&#10;uf8Agu3/AMFh1tVA/ac1DhtoEXgzQmbp7Wea+RdSudHlVUvLvRR3SFr54wO1FvbR2qme2ttF8vqv&#10;/E6k2jjnnbUSwmX35VTj8kvysaxliLKXM/v/AOCfWVp/wXW/4LA21pILv9pvWGYndt/4Q/Q9/P1s&#10;8gdKrQ/8Fy/+CucvmI/7T+vIJOW8zw1o+V+n+i/L+GK+UpNR8Phi8uqaYtwT83/E8dl6fTkfhTb2&#10;686BXuJNJVerSLrkiZ9ugpRwuBjHSnH7l+OmhcpVXo5P73+Gup9Qv/wW7/4K0xzFh+1J4kYN8okb&#10;w/pW0f8AktjNZl9/wWc/4Kvz6tHqV1+1Z4vO1cYhsLBYgp7+WsIQn0JGfQjNfN8F5pEtr9n/ALd0&#10;+Q7P9SuuSAnt2HJx/Kqtzc6ZaI0C3drC7D5ca1Kcceh/rTlh8Ly3UI/cv8jNSq81nf8AH/M+iNV/&#10;4K3f8FPJ7/8Atg/tZ/ETdn5NuoRRRlsf881Gw/lWbqH/AAVJ/wCClerTfaJ/2tvioWXlls/FEkCj&#10;04jcD9Oa+fbc28jAxarp8zN0R7iTrjrwDSPJpMEn2bUJdLzjdtjmk/8Arc+1VGOG3UUvlH87E+z5&#10;d1+d/wAz3HV/+CmH/BSW6Xfe/tc/F6HP3mXx7dRgf98yjH5VCf8AgpN/wUXvVAm/bI+KzLt6H4lX&#10;q9O/+srxWS202SLzba109FQZMkkcrcU1YNMvG2/Z7GbH8MenORVezpc1rR8tI/8AyIc149f/ACb/&#10;ADPZLz/gop/wUfuyscX7ZXxTVQuFX/hZd7wP+/gqFP8Agob/AMFFLaD7NcftofFGbLYEa/Eq+DKf&#10;+/teQsZLaQi3too/SNdKf5R+f9Kb5VnIPNMEfnOw+Z9If5fxwP51Ko4Xm21/7d/DQIyltbTyT/HU&#10;9aH/AAUL/wCCiKhoj+2H8UIY852yfEy/5/8AItRn/goF/wAFCFZi37XPxL8s/wCsb/hZV/z/AORa&#10;8pkt7eBv9Ojil3cKyaWxx/OojG95L5MBjVVYYWTSW5/On7OirK2v/bt/yNI1Oulvn/mej3X7ZH7b&#10;F7cNqsn7V3jy4mPH7z4gXzMR6Z82qNx+1b+2FPL9pPx+8Ybl/ik8d3hP/o2uJNq+lOryBSOu2HS2&#10;/wD1Ukxt7uRZYLhduMN52lnI/lWvs6a0Wj7e7+qEpJ62Vu9mdle/tNftYTxLczftGeJ92PuyeNrw&#10;tn/v7WNrv7QH7RXiq1a28Q/HPX7pSuJFuPF13IrdvumQ5rFhldbjy2ubiVMY/c6WeP51CIJbm4aK&#10;B5kz08zTwp596JRpVJWj92hcJcurS9dT+g//AIIQftXab+0f+wJ4e8J6j4il1DxV8N/+Kf8AEguG&#10;DSCIPI1hLnAyhtgsQOSS1s+TX2zbq2ARX8/n/Bv1+0xffs6/t62vwu8RXzjQfinZjQb37Y4ijivg&#10;TJYygDgyGUeQM9rpuelf0CwZX92w+YdvSvz3iLBfVcc5Wspa/wCf4n01KpGtRjVj17d1v/n8yxFF&#10;kZb9KkXZtBA69qi3gD5vyp6queR/9avnLmhJtyudtJsPpUsY3AECn7QPlP45o5rE8pSu8hQFH5VT&#10;zjvmtK9tmZM4/nVVoCSV296uMiXHqNgxInK+xpJLf+IA1YhtQFwV5oeNlXIWtIyMyjLEcHFRFG6n&#10;+VaDQr1qBoQTjGK6IyM5WRSkiLHBH44qHylY7SM1fkgYdvy71G1sOq/nWikZlIwkjGKryx84A/8A&#10;rVotEoHTmopICeK2jIwZQ2d+aY8YJ+Ye9XGj7Y5pkseeAP8A69bRkZNFCSEfwrzUJhJLZ7H860JV&#10;UjOaiaD1NaqRnIqNATx2qN4wOQPr7VcdccVC8QIYAU9tTOxSaTvt/SgAONijpUjxDsfzpIYSG6cC&#10;tOaIWI/LXJyKMc5I+nFTmIA5FIYx/dzRzonlK+wdqaIyR0xVlozj296QwgDdz+VLmFYr+Xj5j60e&#10;V8tWPLbHSmlD93H6UuYfKQlf4RSeWAcH+dTiHB6fnTTCMciq5g5SHye2KAiKPp6VOI8j7v8AnFJ5&#10;IHb/AOtS5wiiHYGUkKeabsDYOOlWCiAYB60CEbs44pc4cpV8hSMFab5Y/wCeTVcECn5v0pDHHnr/&#10;AOPU/aMOVGg0R/yKasLgcd6k3pjhaQS7hx17V+dXR+rcrXQaITjcW7U5Yj9aUPxj07ZoDjHDUcwK&#10;DE8rI4FKY8cH6cUbj2X2pWcAYI6VXN3CMZdgWLn/ADzSiJgu0n3phZiPuk/nTgWb5ccCj2kQ9nKT&#10;Dyx0DdOtKFXtTdrA5HrSkZOSf1pe0iV7GRLEETa5b6UqmIimoABt3cU5Yzk5U+tR7Qr2LJFZV+Ui&#10;nK6tyE6GmrGoIGfpUixR5zj5s0vai9iAyBkinBiBTlijPJFOWNdwOKXtB+zsC7txyalSTAwP5Ugg&#10;RuVHX9KmQcY/nUuQcqBNxHB96kTeeAKchCjGKfGT1x9annL9nqLGkg6hv++akVGznNLHn0+lSoSB&#10;kj8KzlUNVRGrGQcYqZYWPalDDufanq/zZrP2kmHsorcfEu0AVOpbHC96jjyetTRhh/FUuUmUuWJJ&#10;GGHUVYiKjmq6hs/hUyBydxrNxuV7SxIu584qQIx+VajROPvVNGVU4VqXKyPae8ORCB8xqRV9fT86&#10;aJTkA/yp6y9CDzSUROpEeEJxx+dHlsOcUnmNjJ/WkMjHoRVcpHtIjymcjPNI6qoAxzTTKQcFqYZs&#10;D71HKS5X6Dm+Xp9aa8o21E1w2ajeUr2/ChIgkdgeQPrXiX/BQ39sLQP2Ef2RfFX7ROppa3GpWNsL&#10;Twvp10TtvtUm+W3iOCCVDfO+CCI0c8YzXs8bmR9gHtivxJ/4OW/23k+J3xj0f9i/wFq7yaF8P5Bq&#10;Hi7baiSGfWZosRRZ6kwQSHIBxvuWBGUzXtZLl8sdjYx+ytX8h88YRbZ+X/ijUPEHj7xHqXjbxlqs&#10;1/q2rahLfandLqAMlzczOZJZW6fMzsx44yTUOl2t3pfzQ2V5hsllkuoyD9Oc5+tN8oMfM066t4Dt&#10;+fOhvz+tQTT+HhHHazxWbzr/AKx5tNlXr3PtX6lGKitNLHhVq0eYuBtWvbjaf7WQ7sZj8ravPvVm&#10;C2uLPcs5vriTorSRxHPqPYVVjfQ9Ns2EN9pavj/U/Y5VBPpk/wBafbRBovtF3JpEcZXIkWSTn26Y&#10;9a2iuXc5XO5Kbm88394b5lXh1tdJRs+2QOafAt7eMxggvIgEz5lxowLMf6DFJaQeHZx5NjqFvdTd&#10;WMOqSxqo9cD/AAqwtxo1jF5F3dWqsGPL61K3pjtRy9Ww5rxHGBwytcWs1wyrhWfScr/n/CoJVvrL&#10;MUN3GuPvRw6Axxxz04/P60kFha/aEu7Gdrtc548QOqE+nNWpLmxa3+xNcJasx+dItcYtn05x7VWh&#10;hd7ka3sdvGiW+mR28uQfO/sVyRx9M1MkFxdxm71XybqJf+WbaLIuPU4zmls0m0vfIJJI90eFkuNc&#10;8zHTpUiTR3Nyxs5Lq8XgySNrWAvfHUd8/nRHXcXMRfa9LuH8m102zt/l/wBY+huVJ/Ki2k0u3dTq&#10;V3DeLxtij0WQ5PvgnirM9lBdIyM91IN+NseuLHGf9nBOT25FPsNOtYbpfMjW1+U7WGvqWJ7Dg/54&#10;o15kTzFe4uYLmRns9Pjt0UfKr6BLkepwOn+elWj9laPzpljZhjc02iybV/Duen51oxXARcSXseGO&#10;0tLrBBYc9Sf8/wBK0lolzcxxW7tMVXOLXXzwc+p71cvdI5pX1K9rNpMCeRLBtm3ECSPw3NyM9M49&#10;eTVqf/hHre3IubMPNJkKZNFkOTjgdOmP854q5DpUrHNzczwNywNz4o2/h6/57UyJry3upH02GG4K&#10;jDSL4iJwD/Dk96No/wDADXmMuJ5bVWih1K3hUN8yp4bm49qsmeHTo1vnNuinkND4bk3n25JOavXt&#10;zaSxLDqWqww4yzRprzbifTPp/npWekTCMA2ix27cLcS+ICzDPfnuR+WahpR/pjk0i9Dr9ze2TW8R&#10;ZVZSGU6G8e7g/wB4dMf5HFZ5S0mPkGKxZxxmPw3Iynj1zj19qH+xRvs0u6kuJGbYUGvNj68cDj/J&#10;qteapN9lFnfwG3jGR5cGtks3t0GMetRKenvAmi3N5trat9nWFZVDYaLRdoI9Dk+tV7e81CT93Pfb&#10;w2cf8SIR46fxNWbHc+TCxtbEyR7s7rvxAwJ7YAYdKbca7LqkflCKPc3Hy6sS34cf1rH2gua2hZ1n&#10;5Y2uftyw264/0ddLDFzx2B59MdawPFPjW0hjjsNKt9l821YbVdFCyTsTgDHUD+ee9anws+FnxZ/a&#10;F+Jtr8Gf2cPAOqa94kuZiGa3vXmht1H3pHY4REUcs7HaPWv2W/4Jt/8ABFf4V/sfzW3xc+Mdxb+N&#10;vicwEg1KZC9jo78cWqOMtKpB/fsAegVUwS3BUrSqNqn830+Xn+BlUrxp+bPk/wD4J5/8ENPG/wAY&#10;p9N+Ov7ddhcaXoxVJ9H+H8eYbm8Tkg3hGGt0PH7sfvWHXy8DP63+DfAPhvwT4dsfCPhDw/ZaVpen&#10;26wafpun26wwwRgcKiKAAK6O00nyh5hTOem6uT8S+P8AU9R1KTwf8K7aO81FSY7zVZATa6e3oxB/&#10;eSDtGvp8xXjJTjGOkfm2cM5OcuaRY8Y+O/D/AIAjhs5oZL7VLs7bHSbHDTzHIGcZ+VASMuxCr3PQ&#10;HF0DwF4h8X6nD4u+LU0MlxE3m2Gh27brWwPrzjzpP+mjDj+ELzm9p/hXwl8JtF1Dx14x8Rxq6wtP&#10;rniPWrpVwi5YlnbCxxLk4UYVR0Ar8qv+CnX/AAXq1nxOupfA/wDYY1may01t8GrfEJVMc90CMFLE&#10;HBiXqPOI3n+AKAGO0qlOjTctl36vySJjTlVkl/wx9yft0f8ABVb4X/sl2tz8MvhZBZeKviB5exrC&#10;OUPZ6PnPz3bofvDGfIU7zxkoCrH8xPEesfFn9pz4kT/FD4y+LbrXNavJFDTXAwkK84iiQfLFGOyq&#10;AOcnnJrwn/gnbY6x8V/2g77SfFerzXyroVxdlb6YyK0vnwgudx5J3nJ6nJ9a/UT4c/s+eE9K0KZz&#10;b2e4277dpXIODj8ef07U8Go4yj7SKtG9rdXY7lGFHR7nkPwY/Z1S4ljEtqqqu0Pz0Htwc19NfC74&#10;D6dp8CzG3A27Qv4H9T/ntXyX4P8A2IPjhfKs3/C5fE0XzbkZNanUrz1+99OldnZfsH/HPyVgg+P/&#10;AIwj+foniK6C57fx+/8AnOa6frE6cbRptfcTOMZ/bPunwl8PraDankBVGNu1e1dppOgWkCKFA+9x&#10;6fT61+fkH7BXx9nwkn7SnjjapBVf+Equ22/+RMZz9P1Bq7H+wT+0OPmf9p3xzyNv/I1XvP4+Z09v&#10;SsXVqS+y/vRj7Gmvtr8T9FrPSYQyrs7/AN3pWxbaJH1I79B1Nfl/rX7EH7Qunw/8nNeOv/CuvAB3&#10;/wCenH+elfpn8LdU8N6V8NvD+l3fie2kmttFtIJpri8UyO6wqCzljksSOT1zmspc9tjGpGMXuma6&#10;WUEI+ZKsx28DSAheT2z2r4Z/4KZ/CT4mfGj47eHbr4W/GfXNIsbPw5tuY9B1+aGN5WnkOWETgFsA&#10;cnnGPrXlWh/sA/HHUfLN5+0R44P97/iqbxvy/ef1/rT9nK12n/XzFGMdLySP1GjigYZC7amjWHIU&#10;BRt61+atl/wTV+LE0W2X9obxp8ygsD4qu+nHUGX8P8BirY/4JlfEORCT8fvGTZP8XiW6b1xwX+np&#10;n8qz5Gun5F+yivtL8T9JUVfTqfpVmC3ScYSL3NfmXef8EzPGMa7pPjh4ukb+Jm8Q3Xvx98//AFvS&#10;voP/AIJ3/A1P2ZZvFsfi34j3t4urfZDCut6sWEflmbOzzG4J3jOOuB6VMqcnsTaMdnc+tmtVQ78d&#10;vWoWaBJFTON3UsOK8X/bh1Xw740/ZE+IHhDQPGVl9t1TwxdW1qtrqSeazum0BdrZyc9vWvzJ+HX/&#10;AAS2/tpEOo61eYZMPvvJATWlHCznG7X9fMm8ebc/Z43cDEqGH+FOjltthLyqDx8u79K/KPSv+CPX&#10;hieNZLzWrhmHULK6/wDsx9q2NN/4Iy/Dhxm71G69Pmmcg/l0qZUeXp+JSjTv8S+4/Ub7TZxjc9zG&#10;v1kA/rSR3dhK4QXcP+z+8Ffmcn/BGb4SxOsgnuG28qPMI/oOfxNXtB/4JQ/Cvw14m0/XrcyK1jqE&#10;Nyu58fNHIGz+ntUuHkVKNP8Am/A/SeewABIZelch4t+Jnw58E3w0/wAVePNF02Zk3LDqGqQwsVzw&#10;cOwNV9U/aL/Z/tAy33xs8Kwk8OH1+3GPzevyM/4KRfs4eDf2tP29fE3jvwl4jsdW086fpttFeWNw&#10;ssTMlrHuAZcg4JOfQ9a6sLg61aVrP8jlrVKcban6v3H7QPwPt23yfGDwqobJBbxFa8/+RKzNQ/aT&#10;+AcUbCX43+DV928T2g4/7+V+TGi/8Ej/AIftYf2nq8lrHawxNLcTXDBFRAM7mc8KB1JxwPpz8161&#10;+zjp37Svx4T9mP8A4J7+AYfFVxHka54wa3xZWi5AZxK3ypEveUglzxGCcFqrUXh48018r6/kOEYV&#10;Npfhofqt+3V/wWC+D/7N4sfhz8EbK3+J3xH15li0Pwz4buhdQRMzbUad4Cx3M33Yky7452Ahjyf7&#10;Kf8AwSz+M37SvxGtP2wv+Cr+ujxJ4lUrJ4b+GSMv9laFHkOgmiXMbMM8wjcveRpGJUeqf8Eyf+CQ&#10;vwT/AGCNFh8W3Qh8UfES6ttuo+Lrq34ttwO6KzRsmGPadpb78mOSFOxftGxtY4lxwuP8a56lSUlb&#10;Zdv8+/5FxjGPw/eVNJ0K2sreOCC3jjjiRUjjVQqqoGAoHQADoBVTxP4zsfD8i6RpVk2oavNHmHT4&#10;W6A5w8h/5ZpkHk8nsDWZrPj/AFPxFfSeGvhqY28uQLea5LGHggwfmSIHiWTqN3KKeu4grWf4m8Yf&#10;CT9mjwBqHxJ+K3jG20nTbVPM1LWdWuMvPJjAHOWlkbGFRcsThVHAFZxjLd79gvrobmgeCZXuW8Ze&#10;OdUjubqONm82RtsFpH1IQHhRjqx+Y45PAFfBn/BQb/gtZZ+E7q8+Cn7GcEmqXMe6DV/HlvGrw27A&#10;4Mdlu+WVuoMxBQfwBs718a/bG/4Kx+L/ANrbxQfhV8P4pvD/AMOZrhYDZ/aRHeawCxUvdMp+WIgj&#10;EC8f3y+Qq4+ifs06WpUfY4/mOcKFx/n6VtGlUqW5Wr/gjqo04L3p/cfOmgfF3Vl1eTXtX+HGuard&#10;3EjS3V1dXwkknlYkszu2S7E9WJJzXrfgn9ri58PKjWn7Nur3W3nP9qIoyO+dhyP5V7v4P/Zn0Viv&#10;+hwrkDdnjH8uuT/+vNeo+G/2ePC8K7ntYWVm3N5iqcZOfp644zXVGjjI7z/A2lWoJWUfxPBfD3/B&#10;R3x5oluu39j7VmCqPmPiBVzx3HkfT3/Kuki/4K5/EjRofNP7FWoFF5/eeK1XIH1tT/8AXr3h/gx4&#10;TiVQtpZqFxt3YI+v16c1yvxB+FvguDTZpHFiOMNJ5i8cfoP1o9jWlLWf4HLKdHfl/E+rvgte3HxI&#10;+Fvhn4kT6Z/Z7a/oVnqLWDTeYbYzwJKYi2F3bS23OBnGcCvJP24v2zPFX7IHiHwx4b8L/Aqbxi/i&#10;K3uZWkh1f7L9l8oxKAf3Mm7d5nqOlcT4e/4KjfCz4T+HLD4eanqvhNbjQ7GK0aKfxRHFIRGgUZVh&#10;8pwBwSTW/wCHP2ifhD+2nqkWtDVfDbSaAvlbbHXIrkKJTnnpjlKz9hU5nd/16GUfdd5I870//grH&#10;+0DeQrPZ/sNTMue/jDqfT/j19SPfmrQ/4Ko/tPSIWtv2DZSP9vxcSMcf9Ov+cHpX0Rongv4ZwKFh&#10;vNIVeAB9pi49B1966G28K/DiIL/xM9J28cfaY8fzrKVOcV/wDX2mH35fxPlr/h6b+1Y0a7f2Edp3&#10;Y48XO3v/AM+vH+fSpB/wVN/axf5W/YWjVh/CfFjHjt0tq+oLjR/hdbIc+IdHXtn7dF/jWfe2vwri&#10;jbPivQlxn5W1CH8vvVkqdT+kT7TD9F+Jwf7GP7cXxt/aN+MNx8OfiP8As1ReE7GPRZr2HVl1trgt&#10;IjxqIihiXG4OxznjaOOa+qJLbyo2kI6An618k/FH9oz4TfsxaLd/FWz8feF4pLfZDI018kmFkZVP&#10;yRuGJzjpnge2a8pH/BcT4d3Liyt/i54G3SfKP9EueM9uZP16f1p4d8y1S9dA+JtxWhV0/wD4LAft&#10;T67eSR6V+xlprIrHazeJZSNvOP8Alh1rWX/gp1+2lcrm3/Yp0s7uufE0uB9Mw123wv1v9niWzhvY&#10;Pih4RPnJ5ildateQfbf6V6hpmr/AuCPMfxD8MKOu7+3LcYyP96tqmGlHb8iFUorVr8T5/X/gpB+3&#10;TIMj9i7RF3cru8Uy/wAvKpR/wUH/AG8J5fLP7GGhoV+8P+Ell/8Ajf8A9evpNPFfwDt1UzfFLwqi&#10;qer69bD/ANnofxn+zyql3+LXhNV/7GC15Pp9/wDSuf2VT+kv8ivaYft+J82z/wDBQP8AbstUZp/2&#10;PNBHfa3iGb9MR8/Wvrv4E+IPEvxN+D3h/wAe+NvC8ejatqtgs+oaXDMZFtZMkFA5ALdOtcJq/wAR&#10;P2c7OJppvi94PVTz83iG1GfzcfWvm/4n/wDBZX4O/BzxvffDbRvi/wCH2stJkWK3ng06S6jdSisd&#10;ssQKvgsRkHr+NL2M/tWXm9C5OnONoLX7z1L/AIKV/tS/F39kTRfCepfCL4a6b4lm8RX11b3kWqXE&#10;ka24jSNlK+X1zvbr6cda+Z7H/gpV+3R4liH2b9l3wiwY4+bUboZ9T16fpVjxj/wUY+Bv7XOq6TZ+&#10;Ivi3oMttos0ksf7hrQBpABjMwAJwg6dOfWvTvAnxZ/Zft7eP/i8fhFNu372tQr29z9ff866o4Vyp&#10;qSl91mZqpGnpJfeeS3f7a37fWozMh/Zl8GLuTKoby6YjOc/x9P8A6/biuV8QftH/ALcWrs32r9nv&#10;waq9W/f3LZzn/ppz/wDWr66h+Ln7K0jLv+MfhHav8K67Acn/AL65FU9V+Jf7MT7n/wCFx+FsMvys&#10;dai+v97+tYSw+IWnM/uX+R0QxNCX2V958K674z/at8QOx1H4MeGk3LmTy2nGM89S/Uf1969w/Yi/&#10;bb/a/wD2cdet/CvjD4e2mpeA8yvfaWt5KJLPgszWzPkIeOIj8jE/wliw9evPiN+zAwBi+NPhLa3K&#10;/wDE4h459d3qK4P9pb9oH9nj4ffBXVtf8HfFfw7daqrWyWltZTLdO264jEhEabicR7+cYFcsqeIj&#10;JNybXW6/4Bv7ShKGy1P0K+HHxK+Dv7UPgP8A4Sj4fa1DqFt926tnXZc2M39yWPO6NwRwehHzKWBB&#10;q09/rPg1vI1+OS905eI76Nd0sA7eYo5ZevzDkdweTX4UeBf+Cm9x8IfHsfxE+G/xn/srVIW+bytH&#10;YR3SZOYpk2bZIzk/KwOCQQQQCP0j/wCCZX/Baz4Hf8FAbGz+GvxBgtPBXxO8sJJ4dvJitrrDhRuk&#10;sHc85OT9nYmVR0MgUvU81PmtCV/LqZTo1I6tH2W0NnqNtHd2s0ckUiBo5Y2DBgRwQR1FeK/tifsQ&#10;fs/ftpfDSX4ZfHzwLHqdsoZtN1KDEd7pcxGPNt5gCUPcryj4AZWHFeu3nhfUvDdw+qeEiu1233Gn&#10;SH93Ie5X+4/uODnmpNK1vSvECSR226OeHAurOfiSI47j09GGQfWqjJbGPLfU/nL/AG7v+CW/7Uv/&#10;AATX1m48VabPdeLvhbPdYtvFOmQjfaA9I7yIhvs0nOA/MbkcMDlV+Y3m07xFqk2p6bc3ksLSAySv&#10;qAhdc/3kAwOSenHpX9YXiLwxpGtaZc6PrGmWt7ZXkDQXtneQrLDcRMMNHIjAq6kcFSMEcHivyX/4&#10;KTf8G94nur746/8ABPqxjtrxg02rfDKeQCK5JbLGwdztQY5+zyHaMHY4wqV0QrVIxUd49u3p/kVG&#10;UJSvLfv39T8rX010G+whubjBzt/tTp35yP8A69WIvNZQ3lyRt3B1g7vf9KhtZdZ8Ka/feEPGOhro&#10;GqWc5hvNMvNFkjmjlQkMjJkMGB6qQCKlktdB1LdHapZtKf8AqCy9fU12U5RlHmgxy5luWVt7+UMy&#10;Q3zHHHl6ghX9TVvT/ttuyusl64ZdxVrxFwOvp9azPMtVjaLVpNPDqcxqdHl2j36/WrNvpk1sQQml&#10;eXt3N5ejynHHTGaIy964nsasltqD7btH1ncH+WKG7jYHt3I4/HvV2CS8liWJ7fUbWROdzNCW7+7A&#10;g+//AOvno4tKSfOlR6THOrhf3umuGZs/XoadI+q3syw3WkaTy21g2kyY/wDQq0jUHy3NyWa/G5Lm&#10;21h1z8tyq268fmPr0/lVyx1GYxfZoI9Xu/QtHDu6ZwenSsW1gjgkaHT4/D+8KUMTLJ+8UDpjPPer&#10;9nYWTgRQ22jhmzvVIXi6D15xWlOUpMTjrqXhBq3/AB9IdaVVIEm63ttgy3I4/SpbZr6aX7Pbzaxu&#10;XqscNuTJ+B7Z/nVD+0dJ0aRori50e2RuJEa+Z+3BxtzVlJrORWl0630aSPZl5PtDx5GOudtbRkZy&#10;V2tDQXULKB1sWXXI5GXEi+XbgZx1A9/wpt6l7qSqLH/hIIxGwDNDb2pwfrzn8qzUtvAGpnc0eitc&#10;9xJqRIBz6gdD7VNHe6No0Rt7e/0OH5srG1yW/I8Hn8K0jUltJqxEqa3NKDTdcsWW5j17Vpg2AY5P&#10;soyvccL9f0q5Ff8AiGQ7hYa9tX5Wk8622gew35Ix7Z9qwYX0ieVV1C+8Mrv4aRWMn444OPx+lXrr&#10;RvB1hbq9vY+H2VVAeR7eXbn6Dt07+tdEZe7eD/EzVub3izfQ3kzKsUepJJnGI7mFNw9DlsH+lTpE&#10;Wtf7OuItat3X/los0DlwRn1PU1zl3F4SZ1TR9V02NpBgLDo8pIPU4xj24xSaloukPBiNdHtWXAWa&#10;bR5kJOf6gfrVe0knff5kqMdjeEWqbVW2vPEUij7u37Hg9eMHBPTv71NHd61DwkGsR44kiLW5AP5k&#10;Y4Nczp9laKq2d1caDcRHB8uK0l3Hn0z2qe9t/CFmmJv7Ht969JLeTv3BxnIzWkKsuW60+Yqkb7Gp&#10;e6rrMiLLe2uuRR/xTPHafKc9sE549RVEXxnTyovEGryM2RHD5NpyT74H86iNnp9+itLHodxb7CT5&#10;iuqFcdeCe1VrfQrEn7ToK+FfkwZFXzGI569eM/09elSnUk11/MyjGK1L5/tWaeOzuJdatZOu5hbH&#10;qeo5IOKp6laeK9MlD6VeatesWBZZIbXKd/YH8+Kju7LwxCF/tOPQxcEZztf5m9QDnj/9VSXFhaLE&#10;HvLfw2q5+YrI6EfjjpScpcv/AAWEYx3I7G18X6nJI2sy6pZfJ/q41tTu57rg+tNkttRSRUNnqzR7&#10;h+9ENuuffqME8elJcQeF7uLfBbaTNIp27nuHYLj3Gf5flUQTTxG1mtx4fZdx/drqLl9v93GO2P5U&#10;KUor9b3/AEHKnTqaCXmn+IhuuY59WXdgLG0NvJu6+39ag+2ajbhsW+trt+8sdrblfwyelWJrTRAn&#10;l2VvZbs/8tLyRcDByeO/TtVP7TpkczRX+oaTHskyfLvGBPPIzwQaOaUetjGUYy1Wv9eQ66ttaa1/&#10;tKSW88pcbYTY27Ej0OO/vyRSWdvfakM2tnqjiM8pJHbj9DziorPTPDc8q3CtpLYORJFqDsVOeCRj&#10;889ak1zSdHnELfatFvAn/LNZJUIzj+IZ6elXTdSzkvzv+hlLlvyyK10mpXFysSw6paquFH/Evh2j&#10;k5O7GMdB6Uradq9jMwki1GSUoSJvKg2kY9OnX+VV5G07TgI1bSYMrhla+eX81OMf/XqnPoWmN5lx&#10;cLoyqzcO00kR6dADxn8azdSW63/L8P0NOSLil09B8Wk3S3v21P7WMjMSyvbwx9/r9as3FnrCO8hl&#10;1JFVfmRY7ds88e3/AOqs680LTWs8aV4ls5vmAWJo5io/HpTLLSvDtsrHXW0tZS25G8mVv69qmMpR&#10;0S+d9By5Zav7ralyCC7nZobm71SJgOjiBQef88U6/S/2onk3UnzZZ4bpAy4PXAOapXOj6XeL/oEG&#10;myJj/WNaylT6YpDBHp0GZ20+PHG5NNkZfzz/AIVtGcoprp3vcxtGT037WsPuIhFJ9oS5uJGzhVl1&#10;TB/Km3N7FeBY54vs391V1jO79KgZF1OdpbaexbYq/vF0uQEH9P8AJpWm0+2CwXaxiVSctHpr9fri&#10;iNTton6ahKNpd387jFMkMqyRGQKDhWfWsrTpPNmOJbs47eXqzfn0prxnPn3clu8P91tNbcKIsyjZ&#10;p9xboqjJ8zTH/TpVRnGOj+7QN3f8dbEcjag6bDhl6K7a5g/zqpd3qac3mXECtu/6jBfv7VdD2BbZ&#10;fOkh5A/4ljYP6f1plzaWuxt0dsqYwMaU26pnzSjzRl99nY0jKN7NfmVLbXlb5Io4VU84bUG/wp0n&#10;liE3BitmZed/9rNz+BqNNCtZvntb+UN/d+wGrMAFmFWW8eVVPKjTDnP5GopzxD0n9+ljaXslL3P/&#10;AG4f4U8Yz+H/ABLY+KfD1zDZ6lpl5HeafMLhj5c0bB0bp13AYr+qj9j79orQv2uf2YPBH7SegiCP&#10;/hKdDjm1G1tmLJa6gmYru3GecJcJKBnBKhT3r+WMXEd3+4tnaH5SWP8AZu36dQK/WH/g2S/a9utN&#10;8TeMf2FvGN0z2+qQt4n8ITXEyIFuolSK8tkQ4LGSIRzBV6C2kYg5JHBnuBlicvc73cdb26dV+vyP&#10;RyvERk5UbW6pavbfp1X5H7CIN4yBzmrKK7nke1Zp1OK2+Ztx9cLVefx5pdoMGCbjrhTX5vLc9aNO&#10;ctkdAilUxUijjB9O9cqPilpecLp9w3PPy1es/iHpswx9kmX/AHlrORcqFWK1RvhA33l9+ajNqOpX&#10;6Vnp4w05zmOBj7VKniJJh8lt7/eoUjOVOp2LXlEcY9qabcqcgVWk1/HS3H/fVRPr1yVJist3cfN1&#10;rWLMnTkWng46VC8S/dB96qvresO+E0n9akiu9WlOX0/bx/erWMjGVOQ548jG2o2hIOMVaRZGX95H&#10;tzTZY1FbKRhYoyxANjPeoZIjk85q88XFRtEp5Ze9aqRMktjPkg7Y/wDrVG8JIJq88fcVC8Q24x2r&#10;WMjKUbblNoWJ+6KhkiJ49DV5oyHzULQjccpxWvMRKNynJEM/dqMxkfexjvVuSNgMKP0phQA1pzGf&#10;J3KMlqSTtpFiCe9W2TPAFNMYXkN9KfMTylVlDdKbsLnP+RVpoc9e9NEQPGOlHMhcpX2EDmkKblyo&#10;qx5Sn/8AXR5WP4e1HMg5St5bA7s01kYnlfxq2QGHPammHIzj9aOZBylQqQ2fzpzREdR/9arAi/2f&#10;/rUGNcbSKn2g+UrKhAwe3rSCM5q15Ixj/IoMeBginzjUe5W8pujDr+lIVC8Zqz5SgZApPLBO00+Z&#10;D5SqA23GPf6UbMcbf0qyUHT8KQjBxtajnJUWSmEkZI7+9ILc8nHftV4xoBwv0pu1OduK/LvbSP2j&#10;2MehVFs55VT707yCnP4dKs554z04+WkLc5o9tI0+rwZX8p+vHJpxiZioxt/PmpS+Pl4oMigYB/Ko&#10;+sSQfVYkBRlG3FHkvjkY9s1MCCOBmkBJ4AqvrA/qnYYIX+7/AFp4hOcMKUs3Z6N3T5v0o+tD+pyF&#10;EJByV+tSKUwBnrTMHOdzUgV8Y7VP1gFgyUbRwrcj2pwOTu3VCq7fvelODAHAFL28g+pxJlkPcfnU&#10;nmE/wd6ro2OKdHIpHA/IUe3kP6rEsxucYI/HPSnruLDnp71XQjdx/wDqqZFYHIal7eRH1WnfYsIy&#10;beDzUiOCMj0qFRheDUirR7STL9jTXQmjmAbFTIzHpVdMA5OamjK4wc1KmRydiVcluTjnpUqDaefW&#10;oUZFGT/OpVIP8ZqnMn2cSdCc5A/8eqZGJPA/+vVeJkxjb/8AWqRJ0I4qeZmbpxLSNLj5amj8xh93&#10;61VjuFIwT3qRJWJ+U0XZnKKRbVCRy1PTjrj0qvC79s1Mhy2Nv61S5rmbJA3fZjmnFtvX6VGobd92&#10;pNrZyRVbI55RkOWQbdpH3ablRxmlCE9Bj8KVRgZoUg5ZDDK2MkZpjMQd3vU2MLmo3OeFouHK2RMS&#10;e1MZZG7VJIc/LjmpIVL7QB81UmV7M8d/bo/am0j9iH9kzxl+0zrNnDdTaDpu3SNPmm8tb3UJWEVt&#10;CT12mVl3YyQoZscV/Lp4p8V3PxH8Vap4/wDHfiy4vtc1zVJ9R1a5fUD++uppGkkkx6lmJ+tfqH/w&#10;c7ftn2fjn4m+GP2IfAmvTfYvBZGt+NGtIDPHJqU0QW1t2AH3oYHeQ8kH7UvGUr8qVuLeztGe5tI5&#10;9vIkk0phnJ75/wA9q/SOG8H9XwftGtZfl0PPxtTl90lZbhCJLOwv5I9v3f7WjA/LNMMJlh815ryz&#10;wcrFDfRFvxPOfpVFvtM10JLCa1m3feit9PdcD/P+etWJoNPjG650jR4Xb5l+1wurn36/z5r6FSvu&#10;ePKXvXGGx8VQTK9qmrNuUn/SbiEj69a0WsvEi2Ki+1jWvnb5YYLeF1+mPw59aTytHuYEOoXGl+UY&#10;/m2qygfQnoKq2r6baXTXGkJoqwtx5kupMDjPJAq4+71/E55SNKzuNW02za8WXVSu4Bm/s2LPsMY/&#10;z609YtY1INqd/qFxIF/5d5tHTKrnvgeneoriLw8H/tC4u7JpQ2Qy6o6qcDAwAf8AP40yC/e5udq6&#10;PY7N2WmOusRj1xV81tGyHIs28k2os1vpcl4jHHl/8SH5R7k4/r+eafHY2umTsdb1Ca4mdQQE8Pbi&#10;v4ik1C1guIwGu13KAIYLbXGTcc8nt/kVNaaJZJYbvtNykjY/d/24xY+3X6UuWT0I8i7eabczWka2&#10;GqypH1KzeHyFHHAI/Gs9muNNna2l1Jm3/e+z+GiOOeMAcf59Kdax6tZ7Yo9DkWP++/iU889TzWiL&#10;SeciCGOfc2Sq2msksWx1LEjjrVaS1Wj+Ya7IoJBczSL9ojSRuyyeHZMgZ6Dt/wDXq9/Zkly+20tI&#10;YW3Z8yTQThf5Z/8Ar07+xBPuW7vry3mXlYZfEW3PcdDTbrTdVedVa8vpOMLHZ60STgdScgYqdexN&#10;pBdqkRjtL6I3M3TbJoTbV6fNtGTjH86dYi0W6TybJVkbmJrbw8649eSB6f5xVeHTPGdndM8OnXXl&#10;9FabWldgMe5rUtbC/IM8r3iyL1WfXlXOByeCaI3lLYmatEo36SpN516sJLZCfatFd2IHsOlEd9fm&#10;NTpVjHbrJxv/ALGaPP6f5zWgumRk+fdXeoXFxIMCODXAfwHPT/CmyadeNbLJ9mvlbACq+tbmPQev&#10;Xqf1olzc2hMfdRTWEISst3DNOzHd/wASGQ8/y4+uKbMjkBdR8u5jQbhGujtt57ke1XbfSWa1/s2H&#10;Tb5PnDedJ4gG4jnIGPXOfX3HepeadqZb7HHpF0I937yZNe7dxyQO+PSs5P3blWcpWKsQvpJCtjfQ&#10;W4LZjVdBfCjGevTn1qG5uvsEHlJAXu2+9Imju3fvgHAFaOp6GsVqxtbm+8zAKr/bWQT6cfy71z2r&#10;alc+HJ1stY0++a7ul2WVnY6r50ssh+6MKSduf1468VnKSpq7Bxkok11ewWFpJqOsa9axKq/M1xo7&#10;gL2AAPr/AF717J+wr/wTy/af/wCCj2vKmgr/AMIt8Nbe8MWreM7rT9iyKMb4bdM5nlwc7AQo/jZc&#10;jP05/wAE1P8AggX44+L0mn/H7/goBDf6dorbbnRvh8ZnS6vFOSDd87raPp+7z5rDrsAG79hvCngL&#10;w34I8O2XhHwb4dstL0nTbdYNP03T7VIYLeMDhURAAB9BXFOpKppql26v1/yOadaUtIff/keO/sd/&#10;sMfAP9ij4cx/Dr4G+EFtFkCnVtZucPfarKoP7yeTAz1bCDCJk4Ayc+varNpPhvSptX1m9htLO1ja&#10;S4nlk2oigckk0zxv438P/D61j/tBZri8um2WGm2aeZPcvkDCr6cjLHCqOSRXI2/gfxH481GHxX8V&#10;GjZYpPNsNAhbNvaHHDN/z2k/2jwv8IHJJGPN5Iw+Ep3Go+K/jDObPSpbzQ/De795ccxXeor/ALPR&#10;oYmH8XEhH9wYJxP2hv2jv2af2Bfg8vjT4ra/aaLp0MZj0jR7VQbrUZQuRDbwg5kbPU8KucsyjmvA&#10;/wDgpZ/wWV+CX7Bmm3Xw78Bw2fiz4kNDiHw/byZtdLJ6NeuhyhHJ8gESEbc7FIevx7+Onxc+NX7V&#10;XxHm+LPx18Z3OuaxeKBH5mEhtIsDEMEQ+WKMf3VAyeTliSXKrCPu9V0X6mlKjOWrO+/4KI/8FQPj&#10;5+35rraBLu8M/D2CYtp/g+xuCRPtclZrtwB50vov3EI+UZyzfMSeDLu5hG20B3LnNej6Z8Or+4uI&#10;UgCruz1iyR+o/wA/Wuy8NfCrWXH2fbCu35dzW555H+1XPLDV8VL3v69DrjOnS0ieOfC+Xxn8JPGq&#10;eMvDugpeSfZ5IWtpmIV1YD09CAfwr3z4f/tRftA6heRR6b8JdMDJcJsZrqXbu3cZ/wDrc5rW8NfB&#10;/WrhI2F1brhl3p9jB25GemfQf54r1nwX8C57WNPL8RahCzKG/drEvzbR/wBMz6/pivQwuV4qOik1&#10;G9+hy1sbTjo1qfQ3w7/bl8T2ehWUmu/BTTfOe3HmeTrzqobYCcDyOn512Wkft+axI6xRfBXT1PmD&#10;IbXH+XJx/wA8OfT868Dsvgt4klVRD8Q9SjVUJjH2e2fHGOpj9Me/WrkXwR8VWE+B8TNa/ctGybbe&#10;2XnOf+eXP3Qe3v1r3vqtHrG55kq8lL3WfR9j+3b4o8sPH8F9PRlb/oNN6deYRRc/t5+KYI5vN+C+&#10;nt5X3tutOM5zjrB64/zmvn61+G/jdkZIviXrSfIxyfs/B4H/ADy9cVtaR8FvGV1C9zZfE/VEkY7Z&#10;PtUFvMj8/wB3YuDx68fyHhcOvsGftKjekjtvGn7fnjm5s5vs3wV09CuTk6u/TBxn910/z718qfFT&#10;9rH9rqy8SXl94Y+GXh2Szkmd4hcRzlkyeQSGAPp0HHHavfY/2e/HOpFrWX4pNgs7bo9GgGcYGMkH&#10;pmrVp+zRqsjSWV98S9WmUJlm+z2ilucHpDx0H+TxlWw9OUbQfL6WNKdbll72pxP7KP7TH7WscU95&#10;4t+EnhedZmVo1WWePyvUcbs5z+n1r6e0D9sX4rWsiWV78IdCWRsHbHqU2OpHeP2P0rg9E/Z0s9Mt&#10;5Ix418RFm+ZpP7S2nkknG1QBzyMDA9ulO1H9nuJvMubX4geJoriONSky6s7YYbiOCMN9D1p06NHl&#10;Snr5szlUm6l46I9osP2v/H8gzdfCzR1IGMDUZMZ/744H4/nU3/DWvj+Yt/xbTR41jkZW3XkjcDuM&#10;DHXsM14u3wx+M/kqIfjnP/Fuz4etOmRxnZ0606w+FfxI8r/icfHXXZGZhxa6fZRg5bkn9y2T+XHa&#10;j6thv5UROtW6Hp+q/tc/E+GKTPw90TIXeR50mehP64+vXp0r52/a8/aV/aM8Y+HbNvBXhPw/Z3kN&#10;wzRs0M0iupAGCN4Pcf8AfPPavRLv4IeJTJIyfGLxJvMXzbobM5ABx/yw/wA96yb74Aa1dQ75/ivr&#10;77UEqq0Nn97cT/zw6UvY4flaSs+6HTrVua7Pk7wL8Yf299U8W2lle+D/AAqlr9qUzytpsy+amRle&#10;JB9OOc9+RX2P4G/aE/aF02O3Nz4H8NxxsQNwtpz8vPPEgH4DjJ9c1l6Z8BvFkFxAYfihrCeYrFtt&#10;jYcYAwObcnGT/nmr5+BFzrd5CfF/xM8UXiQDfbpa6gLHaeASRbLHvIxxuz1OACTTo0Y042m+b1NK&#10;1SVSzjp6Hq+j/tJ/FaaFVfwr4fQnjcIJj+OPM5/zxnirL/tRfFuCNEHhXw6GKsSzW9weAOuBJ+v/&#10;ANavNNL+AlhYCG40fx14stbhTlJm8RTXGM8fcmZoyMZ6qcHpg4IdqPwW1sWb3A+M3irdtdl/eWq9&#10;s4+WEf5+lV7PDP7K+4x9pWPRk/as+MjPJ52h+GxskRdn2S4zkhf+m3OM1yvjz9r747abpriw8O+G&#10;Wm2tuX+z7hhn2/fg46/lXnOo/AiWK6kCfFDxk0k2Hk/4qaVQX2r/AHSAOewAGAMCuX1P4Ez3pna+&#10;+JPi6ZV2sI/+Einxwv8AveuT2B4ojhsO/soy9pW6nyV8X7v9unTvGF7/AMI54msGtWdXhjGiR/ul&#10;kJKrlsnI9zzXS/Cn4z/tA/s3+C7zx/8AGDxN4Tt4zIssl5qmkvwxXAiRYpE3sdpwoGfvccV237VH&#10;xa+F37LOhwWmufGHxLrfia7t400Xwpp7WUl1O2zMZkPkM0abnHztln5ChiMDqP2GP+CN3xi/au8X&#10;af8AtQ/8FJb2+j0tlWbQPhq0hiYw4+QXCptFtHjH7pQJH/jK9G46langa3NCTlLXRvRev6I7rzr0&#10;UpxSX4v0/wAzhPg54B/b3/4LYayljqmtyfD34F2tx5epajp+ntarrWyTLLHG0jtcy9PlLmGMgE/N&#10;gN+sf7J/7HXwN/Y/+GNv8K/gX4Lh0nT49r3twQHutRnC4M9xLw0sh/Jc4UKvFeheF/CHh/wdoFn4&#10;Z8L6Ja6dpthbrBY2NhbrDDbRr0REUAKo7ADiovFfjzR/BiRwzCS4vrj/AI89Pt8GWX3Azwo7sSFH&#10;5A+XKVStUbbu31/TyRr7vKo2sjR1HVdH8MabJq2uXkVrbQKC80rbVGeAPqSQAO5I9a5mWbxB8Ug0&#10;bG60zQM4a22mOe9Gf+Wh6xxnrsGGPG44ytZUOnax4m1GLxJ48ljklhfdZ6bDzBafTP33/wBsjPJw&#10;ADivkT9vz/gtf8O/2b9buv2ef2cJLDxR8SDFJHeXSyCTT/D+FJJlI4nuAePJBAXq5BGxq9mordeo&#10;LmlK0UfQv7aX7dn7Pf8AwT4+G63vjm4S71y6tT/wjfgvTZFF5qBHyhsc+TCCPmlYYABADthT+Gn7&#10;Zv7Xf7Qn/BQb4kL4z+NHiQW+k2bt/wAI/wCFNNmdLDSkICnYpOXkYKN0rElug2rtUUfF2tfEb41f&#10;EPUPiV8U/FN9r2u6rcGW+1LUJS7yMT09EQZwqqAqjAAAAFanh74XafJfTq+nR7R93dEM4OT6Uexq&#10;Vvdjs931f/AOynFU480tzzzwX8NPB9jOmoahqFt56zL/AK+6X5Tg88nmvavBdzpdzOBea8ZVCqA3&#10;mmQHpx3z0/Wtvwv8NrMyRMlkqqzLt/cjA/eD/P8A+rJ9Y8K/DyOK+VEhKqrdl4HA4Ir1sHl0qGis&#10;jmxGKVT1ODtH8NQP551OTbvBGIpO2een1rt9HuvBF9ZQyjxfp5SSNW/eXiKBnoCCQQfqMjv0OOp0&#10;j4ftJKqJbBhvCEbQex/z9PwrvvDPws0eWKSSfw9a72jHH2dc/fbHGPb6nivSjT5exwe05kzx/Z8P&#10;28q3n8baYykn92l9HIRhTkYU9MHvxTdQ8E/DDWNPuJrjxfpcYXB3PcIvfnn6en4V9Gaf4A0y2tka&#10;z02KI53fuYQuevoP0PtXSeHvCEFxE8M0G5f4d3pnrg+1TJxtZhHQ+DNf/Zc+AOv6+L7UvGOjTbmx&#10;IwvE64P8wD/9avafgR8K/wBlb4Z6Y0Nn4q8OQs7N5nmXkWTyMZyeg/kfpX05a+D7S1vN32KNfli5&#10;EY9v6j8q6iw8O6cI42/s+P6BB/nvXLGjhqMueMUn3NZV6tSPK3oeUaV4t/Z1W0W20fxRpOpXW5cW&#10;eh25vJ85xkRQqz9uSBgAZOMZrZ0bxT4HWxwPCOvLt3EGXwjejIJJHWEY9fXn1r0600uygjm8m1SM&#10;s38K+h6/n/n1dZWKmKO4twOVD89Dx/Lin7S+5ly3POda8ReAyI2d7jAV9yrotwfTniLI/wD19+K5&#10;rUdb8ClPI/4R3XpQ0qktB4RvnTb5mSciHBwAc17q1oPs+0Y+8AzbfbGKgl09SEiwu7YTtOPUfr/h&#10;+U85PK7nzV8Q/AXw58YWFzZX/h/XSs3ytH/wiV/grtAwf3PHT/PWvLPD/wCyR+zzY6tJqtzos1vI&#10;hURreeH7mFi/PIDRc9RjHB/Dj7lutGgeFboxtyvzKuTnJqPStGg3gum4lSG/d+u08VlUjRqSUpRT&#10;saRqTpq0XZHz74c8JfCvQLItZ6ffXG07IYbXw7ezMcjA4SFjjPf7vAzxzXcXPjHwBDo0lqmheJJJ&#10;mjO2GLwnehpOOFy0QUc+pA5616wllHGka7FVmT09utZep6eolaUKd20gr7Vsqt9COWX9I4nTPHPh&#10;G4s1+06F4htZTKq+TN4Zu3c4I5zFEy8jJ4P1wcgZ5+Il5qcDrbfALxt5ewqslxa2UOR2OJLoMOOe&#10;QCMdK9YjsESHB+U7fuq36e1SWOnsu5NvK8N044qXUHyy7njd/wCLPDF3arBrvwn8W2czs5a3m8P/&#10;AGjKnBD7rdpEwRz97IxyBxXivxO+AHw+8ZXv7j4K+Jr+ZzsWOPQfKK5BOSbhoxj5cdSfQda+zLnT&#10;IDL5Qj6W/wCfB6/kagstFS4vZvMtsdO2cHH0/wD11nPlnG0ldeZUJVIPR2Pi3wz+zv4d8LWz29t8&#10;A/ESyL96NY7H0PGftPGPx4Ge9bmk+B7OynddT+E3iaxhN0ClxJYxXAUALxttpJHHT+7j1PPP1TJo&#10;KzXc0ggUqNmfU5Hp6VDqOhQ7dyQqyq5ztT2/xzVU2qdlHQmTlU1kz57UeBUiezTRNeaQMp2Dwtfb&#10;h23Z8n1B/L8a5vX9R0W6tpjp3gDxJh47gbpNEdQVaPg8nK8+vb8z9HW/hqNtbZfLJIgXczY/l/nr&#10;zUFr4UglSG28nKyRhXxkZBG39c+3OKqVS4R93VnzJPJqDWTGD4U6/tCokTyLax7uTzhpg2Oe4B9e&#10;lcf4utr+4mV7v4Ya0FEn7wNNaksOD/z3z0P69+lfW2teDraXT2f7L/rFV12gnaCuccf54/CsDxJ8&#10;OrGdZy9opJYKPlGACnHr3I/zjHPL3tzWMuyPg/xf8HvA+p3Cq/hq7jm8nfcJ/Ys5ZCUJ6iPaeehB&#10;I+vfhtF+C1ra3cU+naLfRSJGJY7r7DJEItsSHO5gOd54wc5/Cvv65+G0LTzbbc/6tkde2NuO/fOK&#10;8/vfhkWaG1WyGWhkAbscqzZBPv6j8B0rz62BouV42+476WLmtGj2D9gD/gsz4x+HqWPwf/bSnvNc&#10;0XcIdP8AH0eZbyyXcABepjNxGBn98v71Qp3LKTuX9FJrjwZ8TNC0/wAffD/xVa3VvfWon0fXtHuU&#10;kSWJhkMjrlXQ9wcg456V+MN/8KkjuNywnd5y9u/v+P8An0+W/wBjD/gqp+0f/wAE6vjf4i0TwZqJ&#10;1/wPN4lujrHgfVLpxayYmcGW3bBNrN33oMMQu9XAAHJXjDDyi5u1+prGn7S7if0dWPjKW0uU0Xxj&#10;ClrdSP5dvdoCLe6PQAZ+45/ukkE9Cc4Gu9sszbCu1geua8B/Y7/bm/Zp/wCCg3w3k8VfBrxLHdTQ&#10;xr/b3hfVNseo6WxxxNDk5jywCzIWjY8BtwZR6va3PiHwNH5Uwm1TSF7feuLRcdj1kX2PzDsSABTl&#10;FxMNdmfPv/BRD/gkr+zt+39okms67p8fhrx/BFjS/HGl2485yqkJDdoCPtEWcdcSIB8jgZVvwz/a&#10;7/ZA/ag/YM+JkPgL9o/w1erYzSSHRfEWnyeZY6rEhG6SGXAD4BTcp2yR7l3qCRn+nXTNV0vXLCPU&#10;NOuY57eT7kidPp7H1B6GsD4yfAz4U/tFfD2++FXxp8C2HiLw/qSYmsb6POxu0sbD5opF/hkQhh2N&#10;KMnB3TsV7RrTofy7RaqskMc+n6Lq8kMn+rmjaIq6k9Qd9JDbalFtngutYnjHK248jlTjgd+nvX1b&#10;/wAFhP8Aglb4d/4Jva/o/wARPh/4+i1bwp4t1aS00XQdSmVdQjlX53RkXbvjRGX/AEiMAFmVXRSy&#10;lvlK3t9PsrvbpEWjsu3Kq96Q2e46H+fb612xq8/U1haUbrQs282rXDeWumawFH+s87yAcex3dR/h&#10;Ul1Hq+/EN1r8S8ExwQ27KOeucH+eKkk8P+C5nW6udY0+Pcx/1mqPHg98DdUmyX5rPS7bR7q327Vn&#10;j1hstxjspwffNdC5ktfwIk9RW1HUp4/ssun65GVHy3Bs4SFOPv8Af/PtUl0fEenxK0WqazebvlVY&#10;tKgYg+2F/wA5psTtozYbT9LO5SrpceIpeRnPGVOP8KuLPp1yPNQ6fB5if8stfkU9j1wOnT8K0jKT&#10;ja+opbkGjWuvX9s9xdTahGxJC+bpsRZhnqc9Py6YpYJNXgvPs5vNWmRjhY20lIwvtkrzn61De2Ol&#10;LIJre/WR2UtI7eLJ1I/megq7Y2ltHB/pdzCJFHMM/iiZ0YHHILd/oM1UHLmQpL3biXOhXuor539p&#10;6jbLztWLT4Wb6D5Tn1qbQoL+2drGGHWpH67prKCPd74IGMDFV1ub/Ib+ydJVS4Cu/iaXae4PKYqw&#10;dI8LapZNJHrdlNN1+zjxJPwx6gY6cn07VtDlk7r8bmcpWjqXX/t6zia4mudZuo0jx5Udra/Nn0wO&#10;D+NVn1XUIoj51p4khLLhRItsu5c9cZOQD+vWq2n2uk6detbXMuk2pZQY2bXpJec9PmHB5qxqGiaD&#10;En21bjSZ5lbcGm1hzGcnp82QPy+mKtSnJXiT7vUI9TvJlBgfxHfKoIaNks1Ud85+U1F/aSSFVttR&#10;1+2bpsja3Jdjxj5sj27Y/lXeKy1SVUbTPDIkbhY4tbZdxyP7qDPpU0dvp+jSLHqWleGrWHJKzTak&#10;WIbrjLKP55FKNSX9XBxdtC4bzVV2w3mm+IAVA2yTfZdzEfRx/T+lRm01yKJTbzeJjzjy4YbJvLH0&#10;P1Hc0v2PwLqKeak+i3DKxLCHVCT9cA5FVIXsNLn3xafocbMgO1tYkyynuNy9eK25pdSI92i5FL4k&#10;ggJiu/EDDJ2xzJZqUOemOOuR+mKjvLvxKjeZHe+IoT/dt9PtJF+nQ980TS2LW/2n/iTyM3QSaiy8&#10;Eeu09qZZW+iXsuNSm0qGY/djt/EUqqVx1yMc/h/MVt7T7NzncZb2CCbX/KMl1ea1cb1IH/EvtY2H&#10;qCABzx+GKjsoNalnjnnv9fMZY/6PdabCoA/uhiuOnvVLWrDTLYPLBJpcLbssx8TTO23HXaV+nOaX&#10;T9WlmAtrqbTycfe/tuQ7unP3fWs1UTkky+WTiX76y1qW4kdNT1yPbhf3en2zcDoOFz0P1qvjV4H2&#10;DUdalYHkTadBFIO4PIAI9qhe5h87iPTFjDfNMviOVWVe/AXI6dj6UXtr4bjjS6luraTHKyHxJLIB&#10;+B7ZrTnjLVGXK4xtIdP4g8RInkxXXiRjkjMVjbbOnqBUc0fiWGH7XLca5sONvl2to+WP4Go2fQbi&#10;2ERe08tjltmtScceoFU7vTdFidTp62rhR9+XxJMvP5f4USnLdu/zIjCKla1mW1i8Q3UfnJca2/Zo&#10;5LS1jYZxzjb9KoS22tLvma81lf4dsdrbMzf+O561MsurGBXOnaW6/wALDXmOcf8AAOTVe5uUaNmk&#10;g07czfd/thlI5x128YqeaMo9fxK5Xza2/Ary6n4pto2+zW2ubv7z6fB9KkI8VXdrHLJf6w0y/N5c&#10;tvbBd31HNQyxWZwBY2fQZK+KJm/TFQ3ttYTRKsLaX83A8zVmQ/8AoJNY807ttv8Ar5G3LH4Yoldf&#10;EaWzMzalE7L96Nrfn9fr71WgbWrN/tFzbaxcK3B8xoeMc54/Cob3SoHj320enQxq/MiatLKenoR0&#10;96jkisVxbSanpM20Etu1Blxj6ZyaHUlu7r5/1+RCp9FqT3Vtf3n+kQDVE6eXHA0R3c9fammPURH5&#10;Ellq0bf89HnTaM9DwTyafYw+Hbi2khiudJjPobjcQfXccGs+w0fS5Ln/AInOr6WkbL955W5/Orcp&#10;cya6+en/AADKMVtb8P8Agk15pt2rqPM1SQ/7Fwhx7dRVW6nlt4fIa3vYz1ZhMCf5nrVi7sPD0Eix&#10;abJpMyk43JGW/VTmqr3emW03ky/2eo6/u7N259Oppe0UZXbt89PxDl5rXVxtrNcXLYsxqUm3/lm1&#10;0oH8xU082rXJybK/i28furtOf1qKf7MU86aPT1jzxus5FJ+mTS+RoVzD/wAS+G0LbsFmtHA//XVR&#10;5paKXyulf8GEuVWdvwen4oIINYJxuu/L3fNuuBuxU1wk9ookjkvpm/55tdjFR2seh3bCw1K+09Nr&#10;cL9lds89B71K9jZac+dHhsmVQdzS2r/nW0Iy5eZbet391jOT95J/k0vvuM3XV5Kryx3Vvx/DfAE1&#10;ahiNofMX7RN/0zkv+P5Vnx3OgSStLcx2LXDNlvLt24PtU1xJDeTG4Sy0xdiffazcGtKUorW9397/&#10;ACsTKLfu7L0f+ZLfrcXDl5NJlj4G3/ibbRXT/s4fHzxX+yr+0F4S/aC8B2sJ1fwnrkGo28N1emSK&#10;ZUPzwvjko6FkbBBwxwQcGuRfUtPul8sTWbMvVVs3bt9adBKQMbEj5+7HYvj+daR9nUne97+nzX6G&#10;tGpUw8lK22v2v+Cf1rfD3x34T+LXgDQvin4KvlutF8TaNbappdwnO+CeJZU/HDYI7EEdq2BptjIf&#10;nt1/T2r86/8Ag27/AGwbj44fsn6r+zF4nl36z8J7pRptx5LL9o0i7kkeNSTwWimEqdhsaIY+Uk/o&#10;vAzb8E9K/Mczwv1PGTp9E9PR7fgfU80XaUNnqvn/AFYemg6W4w1ilTDw5pmci3UdqmhAYcirUQJA&#10;2Y6cV5MiuefcpDw1phHFuq96fF4csIxwlaCp8uAaeqgD5x3rMXNU6spJpNon3Yxx6gU77Db7MrEv&#10;T+70q4RyAB9KCnY/StIsh3KH2VBwAv4UjwKRgirvk/NgiopI93GOn6VpGRnLcoyRAg8cVC0R25q8&#10;Y8cEVD5Z6YrWMjORRaH5MgVG0eOverkqNtyABULxgnPWt4yM2im0OeM5qB4iTgVeaMj5scVE4wcl&#10;a0jIzsUWiAPSo2i3dR/9arrxqwxj8aiaEkEA1pGZLiUyhUcj9elROik5C+1XWtyeajaIH5gK0Uie&#10;SRTMXHymoxERzV5o8DpTWiXoVo5w9mUzExGcU0w5G2rRiO7aKPKGMkCjnJVNlUxYOCKa0Q6irTRj&#10;HBoMJ64o5yvZlNYc4460CLAx+OKtLHu5oMZb5an2hUaZX8n5uaTymUjJqyIsHpQIx0JqecpUypsy&#10;dufzpGT+GrXljd8xxTHiGcgUe0J9iV9uOCKBH8+SKnMWW+ajYAcg/wD16PaA6aKrKFGPypPLPqPy&#10;qy0W4ZqPafX9Kv2hLpstNsP3jk+9NbywPlH6U3B7GmsH6kDpX5fyyP2nmpji/vTSy9AT0o2EnGKa&#10;UYnhelLkmP2tPuBChuKaT6D6U4RtjANAt2BySfyqvZyH9Yp9xpbC4Bo3NnFTC1O0leaBagdar2ci&#10;frVPuQYlzuBp+ZezVMLYEfP0oFp6BqPZsPrUe5GOPlY/WlAb7u6p1tV3c7jTktgecfpUexkP65Ah&#10;MZPGaFib7uKsfZQOQtSLbjsD7c0vY1A+uUiukOTyO1OEJJyDx9atR2YzipI7fD52jij2NQX1ykVk&#10;hcnOKkRG7nP1FWFt2BxjpT1t8nJFL2NQX1ykQoHAwfzp4Xec5x+FTJag/MRUoth/dp+xqEvFU2Qo&#10;pYZz708DuRVhLY4wVqWO0z95MVXs31M3WRXVT6VIkZxhqsJaKcYSp1sVA3MKr3URz82xWSNhxuqR&#10;IGbH0q1HZoB92p4rEfdCdfaodToPlKsceG2etWYrcg1YS0VRkpUgtn7DFRzTb2CSpW1kiGONhzjj&#10;+VSqM/MaeLSUEA856082r9FFV7xzOVG+4xSucCpNxHQ0otfROfXFO+zNt5NP3iOan0YzJ7H86AvH&#10;B/8A1U4wsOcUFSqbgOlO0iXKI1o1K43UwxID96nsexpMqFyRVq5HtIkUgXGQa86/av8A2kfCH7IH&#10;7NPjH9ovxrLEtt4b0WaaxtZpNv268IK21qMZ5lmaNO+N2TgAkelRortgL1r8Wf8Ag59/bKsvFXxF&#10;8MfsR+FPEfl6f4WVNb8bqF3wyX80f+iQMF5LxQM8pByP9JjPUcerlWBeOxkYdFq/QUqsYwcj8wfi&#10;N4++Ifxl+IesfFX4l6jd3mu+J9Wn1LWtSS/VfPupnLyPtBAVcnCqMBQAB0rHt5WspWtI9L1C88tc&#10;mY6ihAP4moWtbG6s1l0m/sboliFFxasFHr3469qpRDTbCVSD4bVuVb9824fgO9fq0P3aSSPn8RV9&#10;pK6NRtavrIpIraqzE7fs8dxDySOe3+f1qaf+2riJr6a41SHKg+W0cUjnnHJwfoB2rLZFyy6baaKy&#10;9HkjmZMN6A4//VU2lCysp1lh03S1kXof7YduM8/jV8z6nDJ6lhtX1FEMGqf23OpyMvp8ePYcCpbM&#10;tfy7VSba3zGP+xwePTJHWluL/Xp8nT9BtzEvJlXViu78xUk2mXsu10NxNMeWjtdWIAGPqP8AGn7x&#10;jJ21LF7BDOmb6GaTac7ZNLGOnsBWXDcLHIstpqOnwHpn/hHXOOOmeK2Jv7Qhh3Lody7NwscWqM2T&#10;jPc+x/KjS7fXRcrLJperpnl4/tUaxgDnHXp/n0pza0J5ipDZXGoj7XqFzpdyqsBu/wCEefO32yeK&#10;s2esaHNiGyv4FCpgAeHnAAH+cf8A66uX93cQ/uo/DeqXEjDmOLUFI9P7wHarEWh6lrduJbu21Wz3&#10;LhLZLqMHp35PX27fnVrsiZc3QxjNoi3TS61Jp8yu22POiSNIB+eFHsRmrK3t5En2i31bSYbffxH/&#10;AGDIzAfg3pWp5j6CPsVt4W1G4lZOZBeRkgdNx5GeR+nbmobGO60S8+2SeHvEdzvypiNxCu0nqfvf&#10;pU6ppf5iXNytkOpaf4dWEXlvb2LSsM/a7zQ3wpz9485/AUafrHlH7KdT0tpHICrb+Hpenr94+n6V&#10;en0bXtaljuGtNdsVDZW3kuYmLH1wSfwpusT69b2yWkcOswtlR50MkW/8B7/lVN63RPM47op6jB9q&#10;lW/1a40fb92NbrR5B+IG7jPtzVq3ntbfTfID6O/y/u2tdCkUqMcYYtgn+tRJBrQfzpf+EqkkZcGS&#10;SGBs98D/AD/KrkkWrWUKXF1feJrzzEz9njjgOz2x1/w9zUqUr3G4mUtnb6IY50tvDVpIynbLJpch&#10;b353daTULnwfPib7ZpN1NtwqrpkiInqep/nVuTxB5Mcm2016ObhVa8hh+XvnqeP8KZa3msXMqpDq&#10;niRo8fLJ9itwv16dKnmjsjP7JHYx6NFE140Ghs3RGt9LkP16mlu5LGZ/tNz/AGR5arhftWlvtXJ4&#10;AAbrnrWgLXXreBmMusyd0ebyEUDHPA6D8Kora+L5J1aH/hIJ852/aY4Qq+/b1x+NTKVo2GlKMrlU&#10;mSRGtLDWPDsK7ceZBokhZPfk9e/Q1+m//But+y5+xj430rXPit4ggPiT4z+GNVY3Ca4u6GxsmI+z&#10;X1nEygZJBUyHc0brgBAys/5pXOleJmtPP1S+1iELjakPlHcegGehPYYrvP2Sf2lvi1+yZ8cdD+NX&#10;wyg1i3vdFuN11BfNH5Wp27YWW0mAb/VyLkEjBUgMuGCkYSpc8t2n0M8Rzyp7bH9Lkemjow56sa5H&#10;xj48vHv5PBnw2tYdQ1ZcrcXUgLWthkcGQj7zDg+WuCR1Kgg157+zb+238Lv2/NOubP4D69eafDp9&#10;lbT+IrW72x38DyqCYFCn7qtmNplyC33DjDV2nxt+MnwB/Ym+E8njv4naxb6PpsYZLGxhXddahcbS&#10;wggj6yyN154HJYqAWrjdqb97cwUZSskSaZ4B8N/D60v/AIheOfEEclytu02reINYuFRYo1BJ+Y4W&#10;KJRnCjCjr1yT+W//AAVL/wCC7M50rU/g/wDsT66bKxKtbap8Q9pWabIwV09WwUHJHnsN3eML8sle&#10;bf8ABQX/AIKQfGn9ubULjwqqyeHfAMM2bHwrZzlvtW1vkmu3H+tk4B2D92hAwCQXPw18RvgzPrup&#10;Q3i6hNHGrYmVhkAf7A/vfXgV5uJzLl92nq+/+R61HLZRXNUXy/zPIdY1rWvGeuXGoXL3F1NcTNNc&#10;3E0hkkkZjlpHY8sxJJJJyTX1r4b+HTTQ24lg/wCWaA4Xk8Dnn/P8q8puPBXhDw9oS2WjQNG0ihXe&#10;TGX7Zb3/AMivtXwf8NJEsLeX7NuVo1KtjjoOOuex/wDrV1cO0ZYmdSU9dUZ47/Z4q71PP/DPw4hX&#10;VLWAWLMBEWO0cj73P9a9H8IfDWKUtKlqq75m24Xr8xwoP+Rx2rbb4Maxd6tDcweJr6zjaMp5FtFF&#10;gYDfMNyMfTvjJHpXReHfg45uIi+uatJl8yKurTJlifm+VWUep4AHHHHFfZ06MKeyPDnX5tzJ8MeB&#10;RDL5ibVVpkIbb0yD+n9Pzr0TQPCyDUFgjjx/o2du0ei55weOabZ/AmyhhbyPEmuqrMNsa6pJtI3d&#10;QSSep+gNdHpXwSso0jurjxBr0jfPGFbWJUyMkfwsD/St+c45Lrua9l4ZjSy4TJ3E7VwNvXGPz/ya&#10;sSeGFmsrjbDt2wxgY52/ePP97Ge3cVR1D4RWVhGsdtqmu5ZCVVvEF1x1wR+975HTp+dfW3wL/ZA+&#10;Bkfw+8P+L7zw1qNxqWoaDayX0t54lv5kkkeJWY+XJOUzkn+HjtiuXEYuOHScupUKcqjsfK9toFpa&#10;ztE6blkyW75G5Rjvjp07e9bWg6RCv8O7cmOQc4ySPbt+nfrX2YP2afguVw/gqFl75kf/AOKqjH+x&#10;/wDAPzGlj8J3qs2A23xHfgY9Medjue3euT+1KMuj/A0WGmfLMdl9jvVjMat5m8bUU56pgfTj16/h&#10;UxiMeoyW8f3RH94jd1zjt2wT+Ix7/Sz/ALDv7NMsrXM3gi+eViSWbxPqJJJ69bjj8Kb/AMMMfswt&#10;IZm8AXu/j5/+Eo1LPf8A6ePc/rUf2jh/P8P8xfV6t/6/yPn2CFNzSIvDL8u1fX6/hUtrbxS3dwNq&#10;52ooXHJ4Pt9a+qbf9n74SwRLDD4Ri8sKF2mRzwB05bPpzVXUv2ZPgpqkiy3vhORGVuGtdUuoPz8q&#10;Vc/jnFQswo9n+A/q8u6PmG4t47aZEgH3opAvP8IK4/z+Xeq8aBXWV5OPNRcg8g59O+f8+lfUMX7L&#10;HwOt5Wkj8KXTNzzJr16+O5xumPWlb9lr4HvIJP8AhD5t27cD/bF32/7a1X9oUPP8P8xOjI+b722t&#10;2ZyU3fKTtx7cfyzVWCCGeFpArfNCqjp1wef1+v1r6uh+BPwqiO0eEITj+9NI2fzasnxP+yl8AfGd&#10;vFZ+JPh1DcRQPujjjvbiIA4x/wAs5Fzx61Mcwo9n+AvYz8j5lVreyubf90O+7oOMdP0pLX7PKrKY&#10;AF8plxuB64/p/npX0Xp37EX7Luk3kV9p/wAKoY5oW3QyDU7vKH1B83itiP8AZf8Aggo2p4LbBHzf&#10;8Ta7Of8AyLVf2jh+qf4f5kqjW8v6+R802DRy2qlY9okUFdq8jIzn9fama2iW+jTs7lV2yD5geBhe&#10;Py/Hj6V9DJ+xv+zgsrTnwDMWZtxzr18efYedioL79jD9mi+Tyrv4bvMvZX12+/8Aj9H9oYfs/wAP&#10;8x+wrct9Pvf+R81ahYia+kYLxtXbluT8o57Vz3iG1g0vSrq8nbCLDmTjriPvX2tbfA34R6PZx6da&#10;eCbZYYVCRq0sjkKAB1ZiTwB15965Lx7+zp8C/E8Xka18PrWRVUjas0sYIPBzscbh061VPMqa+yxP&#10;Dzkj81v+CVnwK+C2h/8ABSXxzrvxi8Habqmp6xLNefDnXNUZpGsphcNI6hXyvnGOSPZLgsojOCu6&#10;v16h0GKzTy1Bx6Y61+NP7QPwy0nwR+1H4yuPAk17p7eHPEME3h4QX0rfYnS3gcbNzH+PPBJGBivt&#10;j9nL/gpZaftG+O/CP7MfiOzl0XxBqnh24uNV1SGQqLm4hZAIIuMp5kZaTdkHHyjk5Hn1qXLJyWib&#10;v953fFFPTRH0d4y+IF4LuTwt8PIIrvVF+Se8ly1vYN/tYI8x/wDYBHuV78ze2vhX4a6PqHxD8feJ&#10;be3W3t2uNa1/WLhIkjjQEl3dtqxooz8vCgdhWf8AtN/tHfs7fsGfCaTx78YPEdvo+nwq0WmabaqH&#10;vNSnC5EFvFkGSQ9+iqOWZRkj8I/+CjP/AAVE+PH7fXiKTRbyaTwz4BtLjdpPg2xuCUlKsdk923Hn&#10;zYPThE/hXOWJKrSoQu/+C/8AgBTo1MRUsuh7v/wVH/4Lw+IPicmofAr9izULvR/DrFoNU8dAtDea&#10;mvdbQcNbwnkFz+8cHgRjO74C/ZUsW1j4veXPlj/Z87MWySeOtcjqFg7Kxck/0r1L9gnQJNV+Oslq&#10;A3y6RPu2r06CvIpVqmMzKlGW3Nt0PSnRhhcO3H5n0l4P8DRPexymE8YLEe5/LP8An1rc0J9BtL2b&#10;7RbXy5CAt/Zs5BHzeidh78/pXpvgbwCqS+ZHbqvlkFm445DZ6en5fSvQbT4diSykla0y25R83bCs&#10;f/Zv89B95HDxp7Hi1MRzaM8y8L634Iu4454ru4ZBMvzf2VcnA8xc/wAHsa9H0jxL4Q+2LcaVb6jd&#10;PkmKKHS5g33T3dFHvya7TwF4BtreyVYbfb5ciho9uM4ZufxOfTp+ffWnhWEaXZq8Q4P3lwADt6/r&#10;xWvtHE4bty0PKNH8RwWd+9yvw/8AEDx+YzSSLpucLgnHDZ7ehPFdv4f+I/guKR7ee31sh4URV/4R&#10;u9/vOTkiHrnH14rtNJ8L/ZTC3G7djaw6/h6flXQafpEQZkz8xbg+/wDk+tYyqDjGRx2heKtP8Q30&#10;OheHfB/iS+vJ1zHDb+GbnLYGT95BnpXoOkeE/HUUOZvg/wCLV3fdDaBL3PJ+7711n7P+mRv8a9Ol&#10;VF2xwzEfN0zG4/CvqBIYo/l2HPThq8zFY2VGXKkdNKnzXbZ8laZ8IfiNrMv2yy+H+rQxswXbe2LR&#10;MMEHOGxxx+J+la7/AAs+IOlw+bN4M1KVVG3bb2hkPPHAXJ4r6mSPegyvy+m6pFXcep+tcUsxqdvz&#10;NVh9NGfKFv4B8eyJJs+HuuK3O3dpMg/mKxr7RvjTp9z9ksv2dvGWpCOIbbyzt7NI9x7ATXEbcd+M&#10;elfZccJ24AKt2JFHkt0dM/Wp/tKS2ivxH9Xt1PjbSNF+NdwZLPXf2cvGVkqsZI52jspEPPT9zcuw&#10;P1AHHXsbl74U+KpjDW/wI8Wz+XG22JbWBS5yMAb5lAPXqQM+lfX6QKOgP1xUgRsZ3Gp/tKp/KvxD&#10;6tf7R8bHRfjsYVWL9lvxkxVcMvnaYSf/ACcqrp/h/wCO4uobaT9lPxtGrMsbTNJpWxckfMcXu4gd&#10;eAT6CvtIJIedufqKPKlAwynn3qf7Rqdl+IfVV/M/w/yPmG2+C3xNSOJpPCVwGWMD7yZGB6E1ga/8&#10;Mfilpl55EPwf8R3ymMHzrNbdlOcdC0qnPrx19a+uxCCdw+owwo8jALHPHShZlU3svxB4bTRnxtqf&#10;hj47WSrb6H+zH4u1BZEy0sNzpcSoeRtImvUJ7dARgdc9Kw0T9pCOWZv+GRPGX7yTKf8AE40XPQDB&#10;/wBP/wAf6V9p+SzDG76UrWzAgFu2aP7SqdEvx/zJ+rvv+R8n+FfhX8Z9etv7U1r4Satoch3IbPUr&#10;q0kl4PyvmCeRcHPHzZ45ArRm+D3xM0+a4vv+ELvJ12gqkLRl2x6ZYdT246e9fTvkndgsfajyA3AF&#10;H9o1OqRXsPM+SbT4e/Fa7vJIJvg34ggEm0eZN9m2nn2mOO3b6Vavfg98TjDJM3gbUBsTcwDRZOB/&#10;v/59e9fVjWqqcd6huYd9o4Jbbt6Uf2hUk9kHsI23PgHTfij4fvCuqR6J4g8mSNd0v/CP3BU/KMEY&#10;T2Pb1xVc/E7S7WKO8tfCHii4kt9sjW8Xh+4DSlGB2Asirk9OSBzkkDkd94T0JbXwpZ2rhT+52twO&#10;fkNbSabFFa7yir84EhJ6gyCvVlOMehz6vqeJ3/jHx9dae0cXwG8TQiNQsbSXWn7guxR8w+09eOnT&#10;61NJ4v32m/WPA/iCxuGlzJBJpol28DHzQl1PY5BPbpyB67HpsDLMS6/e4K9uc/8A1uKzbzSFubp9&#10;idOTtPovT9Kz5lIpHil14sure/ubiD4beJLyOXzgrxafHGBhgV/1siZBAJ/n6Hn9CvLvXtch0if4&#10;eaxaNC0nm3N4tv5YxEQ2fLlYklhgcZ6HOMY+gj4eMljMZIi37klRwfX24rLtPCsSaxfXDQ52tIOu&#10;M/Nk/j/iPwzlI262PF5/h/CwYzW/yLIPm9enQfh+navxM+LVt9l+N/jCIwnanii/UqvOMXL1/Qjf&#10;+GY5n8qC3/5aKoATgt2/HPTj8iRX8+fx/kk039orx2kZysfjLU1+uLuSvIzmajTpt93+R6WAk/aN&#10;eRufBr4nfFP4F+PNL+LvwM8cX/h/xBps3mWOoabcbGA/ijPZlYcMjAqwyGBBxX7ff8Ew/wDguZ8L&#10;v2roLH4NftOW1n4L+IjSJbW+o7hHpevTE4Aj3f8AHrMeB5Tkozfcb5hGPwo8N31ndxbrS4Ecy87G&#10;Pyv7H/EV0ttd2ssX2cRFZf8AlojDnr1/lzWGGrK1pO6/rY6cRT59tz+qG78Ealpd9Jr3g25+z3En&#10;NxavzDc9vmA/i4xvHI9+lT6n8TfBvg/wpqnivx5qkOhw6HYveavDeyqGghXP7wf31JwFI6kheCcV&#10;+Vv/AARC/wCCr3xT0TWL79n39pLW77xH4H0Lw7Jf2fiO8Yy3nh+KIxxrEztzNAd6qqsSyHaFO0bR&#10;89/8FOf22vGfxdbxB8Zb0tY638XD/YXgXRw2H0fwnbSnLHk4a4kJ3HgF3mIOFWu2NOMryk/dX9W9&#10;TzpU583KlqeQ/t3/ALa3iH/goZ+2BrXx21FryHw7pCtpvgfToUDCysgTtypyC8gLSO2OTIB0Va8q&#10;1OURzhre5u4dqjEj6QX5z1yFx1//AFYqho+k32i6XHp8GkSv5X3m/tDy9zEDJ49T6VoWj/aYDaXS&#10;TW7Z4VNWd2/lXVTUYwt1eptblso7IfZWV5eA+drc77W+7NpO3H4bR61Kl/b6cnkpcanG/IdotNbY&#10;T0/uH/OKjGnaxI0YdZEjIYrI2qMCfrgZ9a0rS21ZrZbZYZLjzP8AlpHqRZuR7gdq1h5fqPcUtNf2&#10;32gXc0nG5WuNN3HHpjANMsjrM2be01llyCVWTQmUbB6Fh/n+Ui+Hp4yrQ3V1HJubKzas+PfjJ7+1&#10;SnQ9XaSN79r91x+7e31ZlwPTqO38+1bdrmRZOjXskDeWrM0cZLSTaWZOBzjHH9ehqrba1HHbNFea&#10;nqD7enk6K4Az/wBszz+NWoNI1S1wy6pdTRhc7pNUfdz2PWnS6PexMwht9VdWyPl1IgKQenLdugz/&#10;AIVfu7/1+YPWyM+yieW8Vm1GSeNyf3M2iMo79yoAI+lbEUUdujNYfabdmyJFXT1+cA4HVSPy9vam&#10;tZM0Yjje6EbLgSLqjA4JxncBnPbr+XSmtodxAVNlc61dSL0jOsyYAGeoLdOMGrilHYmUeYqm5tI7&#10;pv7bvJrhsEs0egtuHvkKc+np+uZ01EX8f2W2v75twwsdxo5RTjvyoBGfQ54PtSXN7LCWtb7Rb2H5&#10;vl26oWbb9QfX1P5UWcpa3R4tJ1C4ibDKzasxb36EnGOwx/KqUraJ/mRKN43M/UJL20YW0G523DOz&#10;RWG3334OOe/b2qaaTxE9t/xNVknj/ijWxDEkDrgLV2eC6u7AiKxuAvXbHqjlh/s5OP50210HbMvn&#10;W2tJtbDs+ssyqC2CcFv6Z+ppx5+YXQq6fFqwm+1aRqzWrY/1b6GR8p7c9R+FWdX1JDbZv/tLSOqr&#10;5jaQZgmD6Kgx/U1e1Pw1eaNB9r0+21C+807Nv9rFduO/J554/wA8UbHTNZur2S2m8N3kBZSPMfXH&#10;JIx0GCeccj+vQaaxfLb8zKMZP0ILC6nuLdW1HVJLiHPy7dHMe32KlST+mMe9Vtb1KWGWOexmeFNu&#10;fLXQWaTIHOSo4/KtDU/B13YbYFOuZkj3lbfXSF2/mO2O3Qimw6bc2AxDZXUqNxm41KRpFYDp1/zz&#10;VXlblat56ivyrcy77xD4du7cQW9ze+Y0hEwu9JLfLg8fcGD/AJ4zis211V/tp/sLUYbXdx5beH3G&#10;/wD4Fjn8q2D4VlhvfPbS9XuMr86/2lgD6ZdeaL/wxqk0kTx6PqtrtUL8uqooPvy55Psaz/eP3mvz&#10;KteOhVuJLM20jRRq1w6799xopfvk9h+lZVveSX5bT5L53f70Kw6NIsY+qkc9u4/St1PDN4qPPJ/b&#10;ZMZ2/wClajuRj/wFvT3qPUPDd9cOtxEdSjZV+ZLPUNmffk9KJc0o3sHNG9tzJe7vbCcwprSRlMfI&#10;nh6UryPUHGelW00zVrm2Y3DtNuztZtKJQ8cEKc4/P+dMg8NeK5ZVMV1feTJxva/GW4+6eTzirE3h&#10;3V9Hmj2nVJuP9XJqO0Y49SO/pRF6XadvV/5kyXe1/kZrT6hpEv2W81WTy1/5ZW2guuD+AbP4VTut&#10;buJrthDqsixbRj7R4bkfPtxjt6jFdJB4Yv8AVQbn/iYQ7TtKpqDsQfTjP9az7i01bSJ2WO01C4XA&#10;DfaNTOfr1yPyqnGp0enz/wAzP3ea7WvyKZWe5VPsM0dvIoyJP7EyD+WMZ/8ArVl6pqmq2NykN15U&#10;0jKdsjaOWXr1HHHbvWxNoOoXZa4bV9UgVju8uPV5NicD6VVS2v4lK3EF/cAZPmT6oTx3yN39M1Pv&#10;9dP67D9210Z97e6vZxbbS7e4O7/Uw6FIoH4gn8qlgvL24jCbLiGTdnc2gtj6ZZR/OrZt9QjlWbzd&#10;TuH3D9z/AGkcAdf7wP61W11p7e5WC5sdTs/MHyltYf5ueowTzVXlu38v+D0EpR/qw8DVANrvN8q5&#10;V49ORBj0xg1RnN+khVL/AFAFvvbdOR93PT7lSR2F5MxntTqEi7grNNrEjDoOD1Pp2qvdWOvSy5gs&#10;7v72G8nWWUE++cZqpczje35kRlBz7/cR3V7c25zdS6htXjzP7PVMjsOVH8qhg1GS6jaH+1NRm7mF&#10;bWP+e3ii603VZk8hpmA/iWTUXYj1BwDmq6+H7izkwmkzsy/6ySPVCoz+NRzVrq23z/T9SeWnu/0/&#10;Uka8mll+xrLq8bZzteOP5fzNNu4b9n2eVqasOsyRRcj3/wD1VH/Z7MP3m05GP3l6QR7ZxUlxYW9s&#10;qmzi3TN0jXVyfxxWz9o4/wBfkZc1N/1/wRpkvLNVDDUbhT/dij+U565AFPku9ZUPcR6nqUasR8iw&#10;o2f0NVxHJvxeWccAVuq6iQT+QFQxonns1laQzKGz/wAhQ7s+o4NP2ji+tn63/K7DkUui/C352LH2&#10;25nT7OYdQjkPSQ26DB9elOkj1SCP97qepyMfuhLaMj+VZkt/cS3HlzRx7c4ZG1Aj+laWm2On3Mm2&#10;QW8DD7pOrEbvxqqc3UlZN/e1/wAAJ01TV2l9yZM9xezRKG+3wnru8uPcPzqGM3Jl2rf6nO3/ADzC&#10;ovH6U26s443YPa2u0HBmk1VmBH5UW8OnAt9lj0/LcZXUM/h0rojzSlvZ+r/yM/dtdL8F/mfVP/BH&#10;L9q2b9kL9vvwd421y1uofDviCRvDXihrm6RI47W8ZFWdjuxiGYQzHIxiM9DyP6ThbSQXTI/VWIy1&#10;fyEeVaAbZdPs4x1ZxfMW9utf0wf8Edv2tbv9sn9gfwj4/wBev4bjxF4bVvDXip4ZvMZ7u0RQk755&#10;3ywNDI2eCzPjgV83xNhHUoxxK6e6/wBHsvNH0GW1PaYd03vH8n83s/zPqS2GR8xq7AoHIFUInkK8&#10;Kf8ACrSSuW2k/mOlfA1GelGJcCcc09Rx8zCoolfIOewqRVIPI+tZcxXIO+UDijarDvTtqE5FNYYO&#10;FU0cxPINdR1DZqNlU9TUjEjojVEQSKuMieQikQDvULsF71NKpJ4FQsmRytbKRnKmV5XQ1DIy56Gr&#10;TQoRj8qhkiQsQP5VopGbpxKhbbztPvUTtk9KuPBu4AppgK8BK2UzNxKTLj5sUxgw5xVx7Zict/3y&#10;RUbQKRx3q1IlxKjj+9URRsYHFXvs6/ePXNRPDknaKtTJ5SsIAeKR4PQ1Z8skZqNl4ytPnJsyu0Y3&#10;Z3flSPEOwqwYlApDGVPNPmK5WVfKY8EfrTfL71aZeOlNMeGKkf8A1qjnKUSvtHTH50GEHh/pU5QD&#10;oOe1Hls/IH19qn2nYEiu0JU5zTShJGSKs+URTTAxBIpe0K5SqYix5b8aRYqs+SMYphTB60vaDjHu&#10;VmQbulBAAqZ03DI71GyYOAKftBOmQkHuO9JsX+4PyqXbxlqPIX+6KvnD2ZKsAXrSBE6KfbrUm3Hz&#10;beaVB3/rXxEYpH6E6kiEwDOce1IY9p+6PXirDFS/C0bOenWq5SfaSIFhJ+8KPJXO6pxETyDThEOa&#10;rlM/aMh2DbtWneVkdKmUbeAtARieDRyk88iERgr+NPEGR1qVIz3pygbc0coe0kRJGmcMDT/s5POK&#10;cAARz2qRDxg1XLEXtJEaw5HSpFgCjBBp2xicLUixsRyaXKhqoxqRDdjFPSEHj9aekTA4FTLBuHJp&#10;coe0kRpEoqRIEI4FTJbDHFSLB/nFLlJ9oyJII8ZxU0SJjGKkjiUHipgm3gjiocbmirEKRZOc/pUs&#10;due6fnUkcRHRanjQgcrU+zQ/rE+hFHbmrEdsP7v4ipBFg7SKlRGPVan2cexEsRU7jI7dRxj6VKsG&#10;DjP/ANepUjI5xUixnGQKOWK6GftKkuoxIcck1KkI24p6pxjHapEibpj2qQuyNY+OlSrCueakEWe1&#10;OEB4oAj8lAuFWgQKwAYc1MsWOcU4IR0FAFM265x/6FTHt89BV1o8tnFQsrLl+tAFOWEdxULwAtx+&#10;VXnUMMgYqF4C560ILnn/AO05+0J4F/ZN/Z78V/tEfECeNdO8L6TLdLbtMsbXtxjbDaoT/wAtJZSk&#10;S9fmccGv5Wvil4+8XfFj4seIPiv491PVLjW/E2t3GqassNuZFE08jSMilyTsXdtXJOFUCv1K/wCD&#10;nj9sV/EHjbwn+w94I8VWkljocK6/44tI5NrC+dStlA7dcpC8kpj6HzoiTkLt/Ji10KO5DQy6VNbq&#10;SW3/ANsFcj6Zzk1+icO4D6vhfatay/I48TWfwoNZvJPljsL/AFO3Vsl1bTQ5PPQBQT/nHeqyeINK&#10;s7Ty/tl99oUfe/sNgpP5cfWludE1PTZn+xC58novk6lvkPsMn9Kr2MfjFrlooLXVoQoPzPcIxx/3&#10;0TX0HNLmPNqTexd0u+1PUF8y+1xZbckrJH/Y7An27cfh0q3qZsLC2a4sFs4Dt2q0ulEDOe59Kz2T&#10;VoZt8OpeImb1jMbr9K0pLnWJrdGubnVYo+CftKo2OOwA61vGSUbdTldylFrGn3KGHxD4h0VY+Plh&#10;tWG8+hyef/rVa26LYwfadAbR8NgNI1uVUjnq2emP1qzp99JN+5lbVJWC/Kx0scf+O/55qTV9Wln8&#10;uye+uhu+6JNM3KoHrtXJ+lEfhuyJSG+H9Ujt7g+d/wAI32KtHHu/Pnj+VPuk8BzzkancaO1wzbpF&#10;+0Fct9AeKgivri1DJaeKUj3LlgdBOPzIFGn6hoNvPJ/bepJcSM3EkeiPuB9ScEf4U+d2s/xFy9RH&#10;0fSbMlrLRNFVWOYjNqkiFvf+VW7aW+lYMdA8OSKPlaT+1G47Z6Z9Ov8AjWoknh/UbVrpGa8kjyEW&#10;bRmxn05Uf5/Cs+x1i1tjJpya1ZrN5gH2e10FwWP1xjPTvVOPK73+6xPvRLknh3whJc5m1bRfO/u2&#10;+qsMd8YUjnn39O1V5bO3huhPo+naZII8DzrrWHVSfQdc9qki006ZEt1dPYrtPzNDobNJ+Jz+uKdD&#10;rvhe5nMX2pbyYriBZdHk2hs+6kD3Pp+paPXQmTktCrJoa6peC71nRtKVfu7oNaZVHGeOBk5qxPN9&#10;nAt9K0PTRHtxJMurMGIP8IyOePyqUauukKo1fXdNhgb7if2CzHI7feP8qVLz4fXcJur3XdNuHbhW&#10;m0mT5fUAYqeWK6/kQ5ytZEltY2VgPtNjYWszSrj7PJrrv83oO2Pf/wDXTV0rzXKazomm6eseCzRe&#10;Ijuf2HAwO+fbtVVNed2dbHxH4dghVj5anSG3Ecdw/fFXriTw1qEEdzAul3czLlbi4059q8dfYD0/&#10;/XT91rT9CuaWlyK30OwjV2bw1ZqCQUkvPEDsW/Aqf596ZdRSX26KXQ7VrVMg+RrxjDHGOoGeOlV7&#10;vxjeaaPKXxF4fuCeI1g0aRufxapLZtTvLaTWfEN1oawxsBtutJZTjPJxu75wPpjvzF4SfL/kJ3JF&#10;s9K0+x2DTdLXDH9zN4gaVwc/QmoSl5qTLZ6jpGl2tvKxEk39uHeFx0wV4P60XVnY+IPm8K3ukLHG&#10;R5x/sc4B+mQadDLpVtGYoptJuriPlmj0VuPcnnJOM+2faoekvIqLJINB8KeH5TqVudL3JH/y8ay7&#10;D689/wDGsnUo5vELxyXei6Tt2fukXXGGOmeAvJPFTXN/ex7ptY1zRcR/P9kOjvuPHAOGP8ven2Vz&#10;LqEa3emWWmxY6XS6K+1Rn6jn+v5UpSi9LWBJpHZ/s0ftO/GH9jT4u6T8Z/g4+i6VqWlybX83VJGg&#10;vbc/6y3nTC+bGw6qSMEKwKsqsPcf2hfjN45/b3v7z9pvQ/iDN4i8SaXag+JPAj3yyPplsOsumxrw&#10;1sMAsgG4HLOWyXr5Mn1O2l1ApqOtaXdKrEeX/Yz9e5ALHn8/55veGPFnizwD4ns/F3wv1+HRdSs5&#10;PMj1C3sXR0OeAMEds5HIIOCCK4cZSeKouEXZ/wBduhrhqsaFb2lrnoWneJtH1zT0ubaVS2Oe3Pof&#10;Qg9e/FZOua9ZwxkSBmkZsIi8lj/n8q7K1tvBv7Xck2r/AA31HR9E+KccLS6p4XsY/IsfEpQHdNZo&#10;SRb3AUZaHO1z8ylfmA+c/iT438RaNq1z4Ol0q4sdQt5DFqDXcRWUEZBXB6c+3Hfmvh5e2w9R06is&#10;/wCtj35VIyhzQ1TLWu+KILzxpp+kuVnu7jUIo1hjb5Itzgfief8APWv1k8P/AA4EVjEfKYAqoIBx&#10;wMAdMY/r3r8rf2E/hw3xJ/bP+FvhS+tGuodR+IWkRXysu4GJryMOW9sZzmv3RHw7gjYeWoUGTPA4&#10;Qehz/nr1r6/hetye0T62/U+cziMpcup5MvhOEXdmjxgYLMzMdpwFI/z/APqrU0jQbdLiBZ2jU7l2&#10;/MBnn9P89uvS3/wV8L+IfElxfatpHnMrKFPmMdoCLngEAZx2/wAMaMH7OXwvkiWSfwTYzMMlGuIB&#10;I2OeAWzj/wCtX1rrRUTwlTexnQ6RpgTdvhbHI/eDqOe1amn6PBJpq+Qu5Vkk+YEddx/rVWX9nr4U&#10;ZmKfDzS422q3zWK7RnPUdv09aoxfs9+CoFb+y9In01TGfMj0u9ltVZh3bymGSM+h79Kn2kZLcmUZ&#10;G1qOkxyXFrCV+9Hj5c4HH6fjX2P8M7O4h+Gvh+38hMR6HaovzntEoz074r4rtvgR4N1Dc+qLqN0E&#10;Xd5d1rV1IrYbupkIPT0x9ea+7PhtpMWnfD7Q7SGIIkOj2scaj+FREoArzcynHkibUNJO5g/EP4g2&#10;Xwx0hde8QaLeS2rXCw7rGGSdgzKzcrGrMBhfvEAAkc8jPGn9sT4XRDEmma0uD/0BbnA/8h1X/wCC&#10;kWhWWs/sUeONM1CKN4biOxhkV1yCr3sCkfkTX522/wCxP8EPs8TzeE4W3Kr5W1hA5G7+5nHPr/Ov&#10;keIuJsk4UwFLFZhzWnJxXKr6pJ66o9/JcjzDPsROlhXFcqTd/PQ/RaH9s74Ws7YsNVwo5LaXcDH5&#10;x1IP2zvhJwQuocf3tPuOf/IdfnXH+xH8CXcPJ4Rh3beG+zw8/h5eKtD9hL4CP8o8Lxr2B+ywcc+0&#10;f+enpXxEvGrgGLs1V/8AAV/8kfR/8Q54i35ofe/8j9DV/bS+DRPM90PX/Qpv/jdRj9tr4NFv+PqT&#10;/wAB5h/7Tr88tC/YU+BN+1w0vhaFvLuGWN1toPu8YB/dnp+f9dWD/gn7+zxIPm8Jdc/dt4Of/If+&#10;f53ivGTgPA1nSqKrdWvaK6pP+Ymj4ecQVoqSlC3q/Tsfe4/bc+DLY23rE+nkzf8Axqur8DfHDR/i&#10;TZzah4J0K4voLVttxNGsiqpI6ZZAM1+dVp/wT9/Z9D4HhQei/wCiwcf+Q6+5v+CavwK8DfBb4S+J&#10;PD3grS1tYL7VPPuFVVG5vJVc4UAfdUDv9TXbkfihwjxLipYXL1U9oouXvRsrLfW7OXMuCc4ynDqv&#10;iJR5bpaO718rHo3/AAmuok4HhRj/ANvA/wDiad/wmOqY3J4Vm/C5H+FdBY6PJaS+Za3LRt0zxz9e&#10;K0IpdVGdt9+O0f4V89LxYipWjhv/ACb/AIB7C4C0v7f/AMl/4Jxr+Nda4I8IHH+1eAf0/wA/yij8&#10;eaqTx4XXPT/j+Xj9K7uX+05k2y3zen3R/hVO48OQzSebLI+W9MDPJ56V0U/FBVMPOr9W+Gy+J9b+&#10;XkYy4HtXjTdbe/TtY48+ONbA2jwkpHr/AGgv+FRv451/GP8AhD4/+Bakn+Fdg/hGxHPmScH+9TT4&#10;SsSOkmfrXP8A8RYjL/mF/wDJn/kdH+oUbW9t+BxUviDxleWsmoL4QhW3hx50n9pA4yfZTz/nis7V&#10;5tQaJnFtEWC95G/HtXpmv6PBp/w31BIcjfcxdf8AfWuMn0szI0Zxhlr9PyLNv7Yyuni+Xl5r6fM+&#10;FzXArLcdPD81+Xr3Py2/an+waT8dPHmp6pqNil3da1IWt0ul3IFgjjTrhskKD07/AI1w3hu11PS/&#10;GGn/ABE8H3SLeaVdJLaXVuwPlugz1Bx659Qcd+fcPip8BvCV7+0D4+8R6x4dsLl7zxdMxkmtVdlJ&#10;C5JJGe59cY4zisKb4E/D69v2ij8KWaRrAGaNIgoPHXA+g9T78Yr6/wBnKdNX8jx41OXY+Mf+CiVp&#10;+0X+1L8d9Q+MHj7xI+qWa5t9DsZLr93p1sp/1cceAqZPzHAyxOSSa+ZNU+GWuWG4XFgwO7b61+mP&#10;jX9nfwG8lun/AAjVq6N13IzAnYDnnHfnJGevrXkvi/8AZs8Ly2tq8Ph+1j3u54jGSAD146D/AArz&#10;cTldSo3NP5Hp0MZTUeV6M+DNT8JX0ccnmWjKfT1r2b/gl74MudT/AGh9SZrZtsOgTszBenzqK7Xx&#10;t8CNJtVkNvpaxssgG5Ux1X/9f6/j65/wS1+C1vZ/GrxBqDWn+p0V4m3D1lj6dfy+v0rjwWFqUcwp&#10;ya2Z04irGWHlZ9D6Q8M+DvsgklaHO1SPmTpx/Lp6/nUkfjmy8iRdJ8B+JLqT7wjbS2hUg7ed8hVO&#10;479+OleyR+BorD94kf8ACcjbg4xjA/Tt/KnWXgxFsceWuCqBht4JwM8e+K+y9t1Z81yHmWgeMfFF&#10;sGV/g1reGfeuLq0I45/57defz47c9laeOb82UMifDTxFujj3SRm3g446D99jj6/pXXr4WhidVRFX&#10;ZIgz+OO3bj6frW3p+iJEjLLHlQ24D0BrKVWPYOU8+03xvriFf+LXeIHUyBtzNarj5hxhpgegP6c8&#10;1s/8Jtq0cTMnwv8AETLnPzfZATx1/wCPiupfTB9oVWIb7v3cc+o960P7ORYWDLu+XlR+dR7SPYPR&#10;ifsx+NrXWPj3aaDfeG9Y0+6kt5mgF5b5jcLExP7yNmQH2LAnsDX1mbONrZgN33Tj5jmvnb4A6TEf&#10;jNY3/lj5Lef5iO5Q5/SvpUoNmSPvL0zXiZhL9+rdkdNH4D5L/bI/ai8SfszfEGw8NQQ65qFvqump&#10;e2/2GBJBCPulXebUIOS4YgBcYxz6+St/wU214H9/oniZVx/DaWTY5/7DYro/+CrV+NN8e6G6QO0j&#10;eEYirL2/0gZ/n9Pzr4417xLdW9q1xdrNtUjhVI/n/nr36/JcScX/AOr2MpYaOHU+aCldu2rbVtn2&#10;PtOHeFqWdYKWIqVnG0mrJJ7W8/M+on/4Km3cClZdP8U888aZZMRx/wBh6oJ/+Cpc4XLad4x28fMu&#10;j2fJ/wDB/wA5/ma+Obrx5ZSTyLBdydx8zdO/PH+favoPwt4R0m7+Huk6tPFG7TWtnLuZemWjY/rn&#10;0r5nF+KE8HWowqYJfvJcvxPS/wAj3Kfh/hq1Oco4mXuq+yPRl/4Ke65cLstNE8ZMxb/oB2o/9z1X&#10;LT/go943u1K2XhHx1Lt6sugwH+Wu/WufTwhoUQ3paRr/AHvlPHpz+YrR0/wzb2cazQXrRMw+ZY5G&#10;Ue38Xv6V8XW8fuS6jl8dO83/AJHsQ8K8O0m8TL7ka/8Aw8H+Jp2yD4d/EZv93w1CQf8AytGvtDwJ&#10;4S8QeJ/hFoPxCuPFd95+saRbX7Q3E8lqY1mjEioVDybWAZQV3MMg8kV8V6Et9bTCSLUbpssPu3T4&#10;/nX3zYWksnwA8Jwl2Vhoen5Kscn/AEZeK9zIvFDF8VZbjKsKEaMqMU003K977prpY8fNOB8Jk+Pw&#10;sHUc1Uk001ba3b1OCu3u4SyPq+oNjI/5DUvP6VWa8uh11DUP/B3Lz+ldA3h2zCf6jPu2agk8OWBO&#10;TbL9NvavJj4g55s5L/wFHuf6mZL/ACP72ZNmZ7y5isku9QV5GCr/AMTuXHP0FQy3jK7RvdagWXIb&#10;GuS+v+7XR6VolnbanbzC2XcsgYNj0qpe6DYtcyBbRf8AWNk7fevU/wBds2+oqrzK7k1stkk/1OH/&#10;AFTymONdPl05U933a/QxVv414aXUT/3HJf8ACnf2tDu2ebqWPbXZQf8A0Grz6HaAEC2Tr2HSozo9&#10;oBk2y+3y1zrjjOn9tf8AgKOj/VHJ9+T8Wd14c8K2EPhjTfEiXV7JJqDE7LnUJJlRR5gIGfXaDyKt&#10;ahYRf2fMBEv+rbb+RrQ0e22fDjw/GibQu/p/vS02/hY2MwP/ADzb+Rr9Wy/EVMRhKVWe8km/mj8t&#10;zCjHD4qpTgrJNpfefCXhn4h+O9S8PWt7H8Frh1urdZLPydat+NyZ+fcU2YGOm7vxwMyT+N/jc0TR&#10;H4OaRG7Mu1W8Wk45yRxbdOP5V1/hbS/sGh6XZJFt8u1jXavoI/8APWpr6xWK5LH7u7jH0avrZOPM&#10;eLE4u28VfGOSZTefCLT1h3KLj7H4mMkuM8sqvAikjBOCwzjrViPxLqok82T4ZeIF+bapK2hwThe0&#10;/wBP645x2Wm2mVzn7wB/DmrclqUs+Tk+YvK8fxLxWUpJaWNIR0OJ/wCEq8TXFtdQ2fwn1p/3JRZJ&#10;LmzUMxHHWfPfk0zQdY1e61w2WpeAdUsPtKO4nuprV4x8u4A7JWbJC9hwT9a7zTrRRHMMj73U/hTZ&#10;dLiXUWV4j8sOFYMPTFRzdC+XW5zEmgNK+Anys3zcFv8A6/8An1r+c79rPSLrTv2mviI0qAq3jrV9&#10;rKc/8vsvB96/peTT0RgSi4zjb61/Or+1XIqftVfE/SLq70/b/wALC1pJIZY8txfze45/CuDMKCxN&#10;BK9rPQ7sDV5Kz06HhttcTWcvnxOQRXU6T4qhv4fLuGKyLja68EVn654TewiW8tLiOWJ2Pyq3I+nq&#10;K1/gD8K9S+MHxY0vwNZ7VinuFN5NI+1I4QfmLHHyr0BODgZPavm6f1ijiFStq3Y9v3ZR5kfaH7F3&#10;hvxBafBOTwHa3sljefEq+VtSuVh2mHR7UFppHY/dXa5QDo/nvjmOvn/9pPx0fiX+0Fq3xEW9sV0W&#10;wVdJ8LWrSlhBYQZjiwDjkgGQ89ZD3r0T4k/tI6Z4e+HuqeGvhvqVpZXGvN/Z63jy5a00KBiBAoB+&#10;V7mTdNIuRjpjD4Hiq6rps6sqeIdOaTHyiSH5R0P96vqKiprDxp31Wp5v/LxyRbjjsL8faCdNf+9L&#10;Lj8/yxVm31CxMvl3WpaN52cbe3rwN3+eajsbiWWFrZ/EumyKAQFhs2bHscOeePr/ADqc2urQRG5m&#10;1XR1VfmZhp53YHfO/g1pGUuVMl/FYnl0+2QefLFo4Jbd57Ejkn8v1q9p17bCFmefR1xwyxKSP/Qh&#10;zzUP26XVLXGneJNPkUSfM82nuyHH/Ah7d+9S6D4meG7+xQ+JLGST73l2+msVb3AyfUA/T0rohZSJ&#10;nzCXOmafEwvHtNFt5NwPnSyfebPU4Herkd74fmttq6noOJFyY9yr26Elj/L86lubrxFcyYv9V0uS&#10;1jbcyLpThgvr988gYPSn6dqnhi4b7JZ6rYyZGf3elucc9+lb+70/Ezcby1K+i6F4T1CVpbq20OJo&#10;9rxvFMH+YHkE8emfzq/fweHbz/R5Y9KkMSkRNu2qT+eBn/PNJb/btLn3y65o6wMvWHR5A3PT+Inj&#10;6d6D4wsIh5beK7NuPuvpMnT8/wBOOlXHl5bOy+4LEdjbaNbAx31roMdtn/WxTCQoM89SPXgZGf1o&#10;tbXwhDLnwmmgi7IG3/SVOTj5gduTjrz9DVnTrrULUtdy3+m/Y5FzKbbRZcDKn5vvnjsePSmwajpl&#10;9N5Ph3VNNjnX5jJ/Ysu5R69Rxye/eiNlb/gfgKRFPe6fIxi8VW/h1Fcfu/nyDnrnOO34VNbnwTDt&#10;bSZNAUMSGZZhs/Qgf/Wp/wBpsLVN3iHVbHzW3YWTR5NhPPzDkjGccZ+tUJvD+qRKdWi8QaXHbDDH&#10;GizBfbHz8Z+lW5S6JP8AMz5YdQlk08o/2iz8N+SeWWOVt7KMdsfoT9Kjj1HS47rGhWWjxqVO9uqN&#10;jJ/h/L8asHXPDsds0dvrWmzT4AWSXRJuO5zyM+vWn6TrEk0zWB8VafIpUlVstBlbaO/AJ46/TnNX&#10;73QT5exRuNc8PGQxa1aeHJG/5Z7WXCn0+Y/yqe3tdNika+0vRfD8NvwGZpDu9chRx+uK2rrT7S4t&#10;/KszEtxhSrTaBLz68cflmsmXWtYhP2O58aaPJGjYaGTw7OCcDGD+84/xquWS+LUzfLHUbLY+E7lh&#10;daVF4fluGctJ5MwDA9iAC1Vb+yGpp5dzo/huYqcyKtwS547jB/lV7QnuZbt3g1zT1VUw32TRJQep&#10;IJ+Y5/8Ar9uakvdf0m2uVig8TWv2wMVONBmVmY+vryfrx2zVKK5ddPuJvKRn6daaDo++C5l8P6bJ&#10;uyqmZcSdR3K/5xS3DaNqVssb3ug3m1f3YaZPvDPfLcdO3f8AOzd3l9bRtfeIdRsJYWH7t4/DsgZR&#10;6HLNnI+nSodPutQnle58P63ZLb+b80cfh993/oWBwMZwOg9BVXekV+l/uCMUZiT21pI1klr4Xy7Y&#10;WOS4ORnnAzjHUcVbGnaO77tY07QfNUMY0jRiB78twMVpajqWgacn/EzuJFcsWVn0KVSxJ552VStt&#10;V1u4LX1j4oUweYwVV0NwxUcdTxk+uKaSTs3f7hS92z/zKDajY6cWsLy88NwwqxHlsxJTP/AhgfyJ&#10;/KpLf6FI32eK+8L3EZ/1gbHPtw3t/wDrrZk8WaDtaee/vGl3/MzaLIBu9M+X6e4+tUZtdsr1guna&#10;vNCqtho/7GZifphcgcUS93Zoj3t2hsieFpSq3Oi6EhP921BXnvnOSPSqM13Z6a4todW8OQR7v3fm&#10;abJk+o4kxx/WrEmt6myfZRrmoNIOFb+xCq4PQcx8cDuagnfW4ovNvfEt9K20+XE2j7/qP3afqaOb&#10;rH9P8yZPm+If/wAJBaCD5B4bmkb75XSpWwx7A+Z/n61maiLLT4tzaf4WuDwGjj0tt+TjHBbn3qaz&#10;vdf1m4W1+36lbMy43vpKjcvtujx/WrMv2qxP2a+8T6k3ZfL0tGO3uOIzjmm5Sqxv/l/mTpTur7mb&#10;pmuywlrY6RoFqm3Km60eT0wQCGHuaHgilQNa/wDCN7xxvh0N/wCYb/Oa0xLqSQLOdU1O4jZcqfsM&#10;KkY4xjYO4/xqtJPflmuH1DXGO7Pkx2MOR75EZ/nStyx953/r1CMl0/r8CnPdQx2rRXB0wdtj6VIV&#10;znv83SqhlsYxvguPDa7eGVdJkUMPfDVYHii7jnEF9FriKvR5reDcOe4A/XGaVtY1WJFlk1vVljb+&#10;9pse0c9yUpOcajTT/r7xR5oRf9foURpvh68t9sVppIk/hZtMkUfmDn9aLvT4IoxDdWunSKvzDbp0&#10;u38cv1pyajeeYTb6lqjvvyvl2cTZ79Mf0qy2veJISpj1TWV5zIkmlwtj6HYMfh/Wqj7Fbr7rf5mX&#10;NUkrX/r7jCMltEmbafRY9xyqrbvjP/fXH5VKNNVQs7W2mSKeTNFZuD17fN+VX7maa8O2W71T5Wz/&#10;AMe8WfxGP/rVAbm8LLF5etL3ZVtI/mPr6VUYwjK8tun9XM5Sk9I/1+A2a90eFfLl1y1U7futpchN&#10;VI7e1kYSafNZ9AVk/suQMferUkmoTR5hm1RD0bMMXQdsc4OaiC62q5M2qbf9qOJPyx/n8qqclOST&#10;X9ff+gU48l7P8rfkQG9ujOYW1C2dt2JFXTW3frTLi9tEdYoby3t9q53jSXz+lSyT6rM3kzNq5VW4&#10;+WLj3B5NRix8VQTb47u7ZP73nx8rSvPltFN/f/ncrlgpXk1+H+QNdm8gZRqJk29f+Ja20n8qjhvU&#10;tJdjXEMZ6N5OkuD/ACq1It7JJtX+2GbGGkF1GBThb6mw8rdfMp5aT7YuT+daxVSTvZ3+f+ZnenHT&#10;S3y/yGxw3lw7T/albc3Bk0ps/wA6/Q7/AINu/wBrK9+D37bF1+zpruq50T4q6b9jC3EZgjg1S0WS&#10;e0kDEYy6meALnLNcJ3UA/nnPZ3trtAk1KT/YN4uOPXkVq+CPGPirwB4w0jx74XnvNN1PQ9Ug1DT7&#10;kXx3xzwyLJG42nsygiqr0VisPOhK6uut3+tjqy/FRw+LjNu8dnstHv5n9chIVwhH4EVZtg27ha83&#10;/ZU/aB0H9rb9nLwX+0h4Zght7fxdocV5PZW8wkWzuhlLm3z38uZJE5wfl6V6hZWpK5zn/gNfkOKp&#10;yo1JQlunY+v5HGTT6EkaH7rH8qmWIE5A/WpIrYkjipUgYcGuHmGQqm07gtIVkIyRVtYB3PWlMKo2&#10;TRzAUTBIx5NMa0kxgdK0SiZ4FNYL0Aq4yMpmcLI7eT9OaiNk2evetJl9vpUTZJ+7mtYyM5Gd9iA5&#10;NMazxxjNX2GR92o3TPatoyIlEz/JVe1NZFJJI9jVp4N46VDLGezdK0UjOUSrIiZ4qJwP4R+lW3gc&#10;Yzmm+Qcf54q1InlKbIWP+IqOSLuB+FXHi28BajeIn+H8afOS4FJoZPfr2pPs7k5Jq4YyOcU3yy3I&#10;FHOHKUzb7e9IbZScsc9h7VcMZI27fypGhP3gtLnK5SoISo+YUnlBRVowEcA01oCF24pc41AruhZs&#10;E5pvlMRuHXpVgxbaGiwdtRKZUYalYRn/AB96ayYPyrVsR9sU0wkrnFL2hooFMwsB1x9ajMQzlqvG&#10;Fj2qKSFscUc4cpSMfOBTfLToxqeSM4LH8aikQhGkY7VX7zN0H1PaqUhcpHsJ6U3bJ/fryH9pL9vz&#10;9kf9krSBe/Gn416Dp91Ju+x6Yt4Zbi4IHO2KFZJGA4yVRsEjjmvjy/8A+DmD9my3vpre0/Z8+IVz&#10;FHMyx3FvocHlyqDw6+ZexvtI5G5EbB5VTwNVzPYI05S2R+k5i7sKd5S4AQVME/2e1KqE9K+V0Prb&#10;siWDml8rjnNShMnBFAhAG4frRdAR+WD2xQFUDHvUgQk5/pThH8ucdKXMBDgLkquaBknOKk27j6Uv&#10;l/NuA/Cn0C41UJOM0qwgdT1qVYjnpT/LB61Fxq1ivHCc4zUkUWeSKnWA9aUQt/d96rmHyjQmDyak&#10;QdqesORtqVYOMn8KOYXKRqqk5qRQegqRbdm6n9KkW32//qqea4rDY1OakEZJ4FSJBkjpU6QBTxRz&#10;CIIoWLZ54qwke41MkXGAKkjibJLCp5gI44QfmNTRwjONv0qSOE4ycVYihz94VJPMRJD0JFTLDj+V&#10;SpDjrUiwnd060mySOOIHqf0qSKIgZxUyQkjGKlihHpUF6EUcQPBFSKi4yRUyRc/MfyqRLfjcfwoC&#10;6IY0U9BUixrnJFTLGir0pwiHbHNAuYhEYIwooMZAyfyqwqZ4pCpzQHMVXj/ixUEiEA5q5JjGDUMu&#10;Nn6UAmUnVj2rhP2l/j34K/ZX+AHi79oj4hmT+yfCejTX00UP+suJAMRwJkgF5JCka8j5mHSu8kBL&#10;7Fr8gf8Ag5r/AGzLy6v/AAz+wT4F1CQQrDD4k8dT6fdKXD72FlZSAHAxta4ZGGf+PZwO59DK8HLG&#10;YyNNfP0CUuWNz8lPin8Y/HXxh+JGvfGL4pa7Hda74m1afUdUvLy3ZsyytnAyeEXhFXgKqqowABXN&#10;SLB4jmaYwaBPGi4WORSpHXnGT1/z76c9xcF/Ma5vlPOWa1VyD7KAc5PtVOTVJrLck+r6sd2Dt/sV&#10;gB/45X6nFRhFR6HkVpuVyK1js9ODWslz4bszt3R/vjuOT16f1qv/AGXaXcourPR9LulVs+dJqjLk&#10;+uMdKvWqXDRi+l1HcszZxcaKzNj0zgfyq4gsHj3IbWPa3DPpLA/lxWqicfNuV101J08i7itoY8Aq&#10;LXVGGf5Utlosk4WBdHmhhZji4/tfezDtwW/pUIe1vJGnn1Tw+yhsLHNZlDnOM9fy/OrumwadHNHd&#10;yR+HZY/4G5x/+unpJmXMOSGaOXyrLTdSuBuKmRtWChfwzTrvS7xJxKYdVjcjcsdreIzbc/eJJ/z+&#10;dXn07wnrnN5qXhn5VIS3W62foD16VXuvDuiaeoj0yx0iZWXdIy6o8ePbjv8AhVunK10Tzcw7+zdX&#10;1eJY10PWxt4DzXUQP+8QG5pseh6hpafYrV/EjyD5iIRC6g+5p9hZnUFa0Gn6PGuP9cNccn6YIGT6&#10;f5FT/wDCMWsMrwWmmQzqufOZPELou7vjrnj0qVHqLchTRfiBNNsca9bRkDc+5CQv4dziluI9fiDW&#10;9pf+Jm8lgCtvbRYPbqFHuP0q89hZWumizh8PrG21V3Q+ImJPbjpycdfWpLXw+p/0aXTbiFQPuN4m&#10;kIbj2b269Ofz05fdSI11ZBJZeIGiLX+o+ILdTgsu2N2c9hjFXrF7p42tftPiJph1lmt4V3Z9MD05&#10;pbjSTOizSaRJGsfddedmA6HGTwT69f0qKDQ9VtQ0qeENSlHTdJ4m5HI4wX65OKduX+mHqR3Md9BN&#10;usp9cMhUmSRrOOVvoMKQAcHnjp37QtpUM8bTX1x4lkbd1awiReB0xtHHSrcEEdmjT3+haokjPuMP&#10;9uHHt0J/XqPaqmpJa+IJwJ9Hvl3YVpF1l8qv0Vuv9c5qJcpmy1BqV6YFi01tdtYYxtjkXRVkL9P9&#10;kjHv1NTQXd0LMy3+o+IJoV5LNp8SqVHqu39Kk0iwubO1+y6T4W1ia3Vvlmk17CjtxufOB249euaZ&#10;/wAIpLaXAkl0jV7q4kXzDHDrjKgPrtMmBz0z6U7y6FRt1JYNTv8AxBK2maVF4gt9ykrNNo64XHUj&#10;5ev6etTNpev6WH1DVfEPiK+WONiIxpcOE9z8o9x1+lV7jTPEmpssdx4Q1m3gj6m38RhHJ7DIkHGP&#10;1+lSW2mTLHtfwzq3yN+7W68VM5bkc9SOvr0FPTr/AF8gi1ymfeX2pauGSHV/E1jHt+WGPRUbdnI3&#10;ElPw4P8A9ZY9VvLhV03TF8UeYIwvmf2bGqbgOM/L0/pnHpWlqulahc2imbTdSjAPCWviRy8nbaDu&#10;49/p9aw7nQGkA2eGPEzMy9V8WPz9Tv8Acdaxn7v9MpltfDniRVCHxPq3z5LFrCD7x/4Bz6/lWXfz&#10;XenTtBe+INfmj+ZWjWzhVPfkKP8AOac/g/xTaWX9p3Gm36quT9nbxI7P14Gdxzmo00TUdaiW2v8A&#10;wlqMJRcxzSa5uH5Bhn8qylfogjtqZ6TvOWuLHVtatow+I1j0uNgO33in17/yqO/vdVlg2waprEak&#10;5aR7OJu/YBTk/wD16vX2gLbQnTbax16VVT5/J1rCg8er+3anJo0yhEh0rUoc42yNq3mMPwLdaxtK&#10;4e6kU9G1DUNEeHUtO1XVhNazLJbzx6YI3jcYKsDtBzkZ9q7L4i/EH4aftK+EhqXxWh1Ox8f6SqC2&#10;8UW2js3/AAkFvvAMN0FVVEqLkpKMbgu1uzVw+o6Pe/bmKWHiC68v723UlCHjp94c1HcHWLqJYDoO&#10;t2sO0DdDdxqT7A7+P/re5FcGJw9HEWVRbff950Ua1Slfle/Toey/8E5bb7F+3n8HdJ0iK7t7Ob4n&#10;aIPKS03CQfbYsF3K5P6AZ4Ar9wBoUbFgsa7txwo/l7EV+JX/AATR8P3Q/b6+C5ng1Zg3xI0eTdca&#10;huCAXUbYIDY7enev3YFrlsgdDwp/z/n+fVhYRoyagrKy/U4MZOUpanDCy0q31ua2nu4FmY58lpAG&#10;HyqPWta2stLfia+t9xx8omBzUd38NPBera1e6zq/heyupnkUeZcWqOxwijqRn9amt/hN8N0i2r4G&#10;0cf9w6LPX/dr0eaJ5/vNlK9sLCYTrDNHlUj2kEYAyf6isjWdR8M+G9Ok1jxB4hs7O1hGJJri4RET&#10;LKBksRjnAHbmtHX/AIN/DS6UhvAGit+8zj+zYvTOOF/z0rP0T4K/DXSb6a4s/AOjwyZVlkj06JWB&#10;yfmzt4NXGUbbmcua5g2fxd+DzTNFa/FXw6w+623WYTwS3y53fpX2x4PgU+EdLMTZX+zYcFT/ANMx&#10;Xy5eeFdJNltTSrfO5m/1KjPt06fpX1f4Stfs/hXTLeJeF0+FQMY/5ZiuDMJxcY2NqK953PGv+Chl&#10;gl/+x741s5ACrJY/xEf8vsWP1r5Dt7RhZwQmNdv2dR+gxX2N/wAFAod/7JXjJPu7Rp7bgucYvYT6&#10;14hoPwS0+/0HT72fVZFaXT4X2rGOMxqeua/BvHfEQocM4Fydr1J/+ko/U/DGPNmOJ/wx/NnmcFuT&#10;Jgru+XBbHU5/z/nOb1takHMhwOu09v8AP9K9Kj+B2nrIZE1aY54wyAirEHwS09VwurzdOf3YOT/j&#10;X8g1syo8+/4H7YqMjyvwhbrMLybG4G+kVfm9/wDP+evSW9gZFx5efp/Oup8F/Buz8q+b+1Zfm1Kc&#10;j5V4wQOPbj6V0tv8IrBF51OZvlx90c13cQ5lRlm1SKb+z0/uo5svoy+qR+f5s4K0sEHzbfu/Wvpz&#10;9j2IDwPqy9f9MUf+OV5Zb/CWzPL6jLyOyivdP2YfCcGg+Gr/AE2K4d/MvFLM2P7uK/QfBnExlxVN&#10;Rv8Awqn5I+Y48g45Ir/zw/M6JIUAww5x6U9IF6YNbaeF4iv/AB8N+lTReFYSMm5b8hXrypy5tjl+&#10;uUYrVmAYzjinyRKWGfQ/+hGugXwjb97qT9KkXwlbP873L/fcduzsK9CjGUcvrLu4fqcdXGUfrUJd&#10;lL9DmzbhugoMeD/9eulPg21JyLyT8AP8KivvCtva28kyXUjbVJ5x2/CuGNOR0/2hQlomc34ojB8B&#10;XQx/y8R9e3zrXItaqo+c8mu28TxlvAdxzjN1CP8AyIlcv5Py9DX9NcD+7wxh79n+Z+QcSe9ndZ+a&#10;/I+Efj54t+HPhP4v+IND1/xxpNneHVJLiW2ur6OORRJgg7WbI4PBrz+H4sfB631VhB4+0yZJbbCi&#10;1m8zaP8AgGa9s+KPgzSl+KnizU2sY/MudeJZ9oJJ8uMZ9/rXn954MtI2inhsYk2yE52D8unrX6dB&#10;+6kuy/Q+S7+p55r/AI4+G08kMaa2W2z4I+wzH+EDpt4wMenX6Vzl7q3w71mxggg8TWKmHKyLdTeS&#10;wbGej7e3P1r2+/8ADFv9sVlgX5c8Kxxyo6enQ/5Nc1qHgLR9Su5Pt2jWtxtVgrSWyk5OMdR71fME&#10;j5k8d2vgFv7Qll8T6WkamFi326PgbW9/5V6R/wAE0bHRNQ+IviibS7yC522qlpLdwwOXXjjoOD/S&#10;rvi74ZaB/YizW2g2atuk3MLVOD5p9BjIr0T9hnwvDpninxJdpDtaRVG3bnA3dPbiuecffUjVVP3b&#10;ie63emxxQtIIl+7j71cpY+K/El9BHPpnwwvWiIBjabULdWK4HOAxx+teiXtmm1gUJ4z2/Kqek6V5&#10;FlHGF4EYxWsZe7qcslJ9Th7rU/i/fny9N+F+mLb/AC4a+8RFZCwOSCscDjHpzmtBL/4vGPbL8PtE&#10;Ulc4XxJISDx/07Cu5itAkbIp6NjrT5rYIFwT908/lU89+gHnZ8VeMLRIxqvwi1Z5hJ87aZc200R5&#10;OCrSSRtjp1UY98ZNtfHnia6gaKz+DuvCTJB+0zWaKB6588/yruYLZ3iUmoltZGuGCYOGPWr5o9ib&#10;S7l/9m7X9VvfizY2mpeB7zTg8M+2ea6hkUkRnj5HJ5+lfTJUbORzivCvgppuz4mWM7Yz5c3bodhr&#10;3togR0/Hb0rxsc71r+R3Yf8Ahu58K/8ABVGF5fEehon8XhiIn5u4mH58n9K+GviDBPHoREDs3Zc+&#10;3X9K+8/+CoFhfX/irQYtNtZJpG8LovlxqzFv3ydh1xXxN8SPCfidfDzgeFNS2jp/ob+/qPevx3xE&#10;r06fEGFUpJfu49f70j9e4DpylkFWyv78vyR4TOWDNISWG48sOTnp/n3r7R8DwJcfAzQ5nX5W0e0O&#10;5l9kPfj/ABr5Cbwv4gWXf/wj196fNavx9eB/n619neArT7P8BtDhlt5I3XRLYMsowVOF4/Svg+Ka&#10;0JVsDytfxFt8j6zK4SjSr3X2WdRDbeY2SeKuW9kvmBV5XA5z+n+etdV8PfCOl+Irm6XUlf8AdbSu&#10;w46lv04rutO+DfhGV95ScfL/AM/B/wAK/njHZjTp4icJX3Z99Rw8pU0zzPTtNkRV3MUGMN8uK+9r&#10;CIj4K+G0Jz/xJ7EZ/wC3da+bIPhJ4NgXb9nuML/08kYr6w0fR7K6+GOi2jhvLj0u08shsdIlA/Sv&#10;1nwtx1KtkubKN9IQ/OR8HxrRlRzDL3L+eX5I4aSFAAgXP4VC1smd2O2K6+TwppSnCrJ/38qI+F9N&#10;Bxsf/vs1ccVHmNlXps5m0tyl5G3YPVG9tUMz5OfmY/rXZQeG9OWdWWNsjP3nPHFR3fhfSvPc+Wx+&#10;Y/8ALQ17ixUf7JX+N/kjhVpZk3/cX5s4mSEhdxX3x6e9V5LYEg4/DFdrJ4V0kj/UN/38NRP4U0gY&#10;BtjwP+ehrkhjqfmdjp32NjT0P/Cv9Awe7Z/OWo72MvZyBT/yzNaV3ax2XhbRrWAYVZGCr6cSGqty&#10;pNrJt/55t/Kv6RyWpzZXh2v5Y/kj8Hzb/kY1v8UvzPhnwxq/xy1fTLWe48F+F9PRrZClx/b1xdMm&#10;UHWL7NECcdhIPr67dzpXxXvoN3/CTeGUb28PXH6/6X7+g/Cun0axWHR7W22N8saDHpwBV6yt/NjU&#10;7VAdgOF7Zr7WU+yPCscKmi/GWzciPWfDbeVGB82mXC7u+f8AXnbznua0oNG+Ld9H5DeIPDsS+aN3&#10;/EjnkO0EdP8ASlx+uK6xbNXkkV2b5jtw30WrmlxYhmJPR3xz71nKT7IcYrc5Gy0H4jxeYB4h0Vv3&#10;jbf+JHLnp/19datWtp40t9XVdcutLureZG3S21pJBJHxwADI4bJ7kjHoe3UafbIIC23OJGx79qLm&#10;yJl3qmNqms5T5i0rGbHaAtgdj7dq/nJ/a7dov2vvirGt2sTR/ErXBu+ys7E/b5u4/wA/0/pISAtg&#10;x/w8kehr+cH9sp1sf2x/ivI1nett+JmugSRuu3P9oT+prHEfwvmdeFf77Xt/kcLp19dGIi9nkmVT&#10;lNmnsQRj2Fbnw88XL4A0fXofCp+z32uxLBc3/wBhYPFaniREDLhS6/KSP4XcY54wrSeSRPMtZdTX&#10;vtV4wAfxNX7N73UHGNPv42UgbklQY556GuSL95S6rY9Dy7liO8ubwMkusXA2jOJNPyvA7fL71PYP&#10;KzApqjPs2ll/ssqcevI/GqkUeoWhZrRdaZl6b5I2Vj0xy3f6VetLTU9VhU3Y1W2Xdt/dSoj7vTg9&#10;O9a8zlK7G42iWZzO58y11+6seP3jf2aGz78oe9PtdTms5P8AS/FGpzIW5K6MB6c8RkEY/pUUUFxa&#10;Iytp/iC6XONzXS5H/j47VsQ2Lz2i3Ctq4Ro9yr5kfC9cZP8AU962i5boydrkUtwsgW60jxPqUMQG&#10;ZIl0lX3H2/dk9ulammX+i3aIYtQ1qO6UfMw0ny8H1G9OR/Lv2qjoVncw332S30vWG4LRNcXse09c&#10;jAb056f0rUufDuozfvHfXo5BlttvfINvfGQR/Pt+I6qfM/eS/MzlbYhvZryAxx2PjHX4dsY3L/Y8&#10;bbjk91iPcexpX0jXpovtn/Cc60Noz+50mBnx6YERP/1ql06+1Gyg8geG9en/AL0k1+m44HBw0v8A&#10;+un6Ta31ldrcyaZ4kuI/MC+TcaqpjHYYAk7E9hz0rRe9/TBkNlpc9+htbjUvEFy0bfefTYYm/Iov&#10;Q57DpWi8N5b6cttC2sRqG+WZNPt5GGTknGDnNF9pd/qk+200PW4Y9v3l1yRGA/4Cwz+J/nVW48O6&#10;zZTMdIsPEk0gH3ptfbYQeccyf0rW/IrWuZ7yH6f4d1uWfNr4w15G5JV9Ot42A9gycjP9a07mDVob&#10;RYZr/Wo7hePtKWtudpHG7GO+TxjufQGqOn+F9Z1a0FxrFrq8O37kcOvSKc5IIO1x/MetQpp+pWrN&#10;aL4N1i5XdtDS+Jm4B/h++2fx6e1XCXu7P8SZJ3Habq2taM0zXd/4kvozGPmbS4FCjseFHBBOT2x9&#10;acdQ1G823lp4l8R26sxH2NbG3kDe+Nh69MDpirx8MNeWk10+n6429d3kw+IpSrewBIH8v5U3wx4Y&#10;vba8+z2/g26jk6xtf+JH3dsj5Sec46+vFaKM+ZR/zJbjuTWcuo6tB/o1z4ht5FA3E2MC7xjjGVJx&#10;jocf0qFbvUdFvfKuNT8SXG6MYddMhGzPuFAwRwTmrl98O2nia5aPVJGC7hHb+LrgepIzuGB6cYHH&#10;qarwxeJbG0ex/wCFeX3lsuPtB8UfMykfe+91x054rbWG/wCpnzc22pX1hdb8w3sniLxNsyMQeTbt&#10;j2OBkA4xnPep0N/qVkZIF1y2YLt8yW3iLLjnJ6/njHGee1PRtBu9I1D7S/hDUj5iEN9q8VSyIOcg&#10;/eb0Hb9KvXvhy7vvMn/sG7tVeMfNb+JZ1ZMd+Mfln1q46q/+f5mco30Kkw1LShm+1LxJe7uA1rp8&#10;e4Eeyr0564/Gq73WqatbtZQXviK167nuLODco54wy8DpUqaLqOhyGWHw/wCI5lxhf+KqkZGGc5w0&#10;x5x+fNQ3mhS6tF9tfT9ej2j/AFNv4nn3Hnv8wGQeO+KV5dvz/MLLlJ7eDU9FQm/1jX7wqWbP2aDI&#10;A7EBR/k1RvbiTXbmO3sL7xRYsrfNNJpsSZ6/Lyp/lWbfaH4pa8/c6X4iWNW+9J4gc4HfP7w5x/Q1&#10;tv4PJ09Xu4/E08m3lLbXH3HntukHrnqO9TGUprRfn+ZLppyuylHcXmiKsF5c+INUaT7uy3hYr26Z&#10;AA/KqWpavb390ri78SW20Ata+XGqyEeoyT+ORxWjY6DcqrWj+HNajYrhZLrxA4JUjGeHPPTv17VX&#10;1TwBprbrlIdXmkTH7ttfl+b25cDH6US9o1p+v5j5Yc3vFOe9GsRppVtpfiKGN2x9oZYRkYxjJY5G&#10;ahj8Kv4auY7+3TX78Z+4tzEeO5+8vNSXmna/Na/2ZH8PboRvkYPiFh8vXjkkfnik0Pw94hsJvKtf&#10;CXksy5dtQ1wuCwHYtnHfjHNLSUldfPX/ACFL3W0Ram2oaoFSPQ/Edqqq3EdxBye//LQ/WptI07W5&#10;LZorex1iVomKst1fLuH4b8f/AKqsXfgiR919qcNqssik7V8STBBz/dGOO3TFY8tnNLH9lu9B0mOA&#10;KVSaTWH3sM467ePzrVe5K8v6/B2MZaqyLWsaNqksatcadqi+XzttdQCk8f73p7jrWa2myGL5NL8Q&#10;bv4vN1KPk+nMv1psWlzWjtJpXhHRpoxj95LqTSH/AMeUnr/npUtxBZ3B8+/i0YsAAqjUCuPwwP5V&#10;Mlza2/r7g+HQbZWlqYZJZNK1SXLsdrapyDn/AGWx70yUXN2PLi0HVLXcm1JjrAbHpjDnH+eTUV1L&#10;qUg32nhvw/cRr8qzNeAsQOP7n9eahWx8P3EjNqMWi7+fl+2hQPzP+c0Rl0X9fgTy+9qRXOgwfaWk&#10;SDVrhuD/AMhM4+hBkGf8KlSwt9WtlgewvEj6NGNTI4HbgnvUV1qFna4js9J8PTk5+ZbhVx6nhTn8&#10;fwqq0Hh6/kkfV9J0RJV5DR3nB4GMcD8eKLxi7R679vvsHVOX/BLEWh3FlJmx0DVjHk7d2pd+meX6&#10;f59qbNbXk9ysMmm6lAu37rahgH8mNUbrUHRWNj4e0ZoxgeZ5+M474245+tZq61bLKsVp4e0re3D7&#10;puD+GOKXtKdPS9vK3/AuZtSq3a18/wCnodMnhzU5FIgsrlsnCs2oNuPHfnrVOfTWtpdsmnXzEghW&#10;g1PC8dcEsPaqE9jFMd154a0Ffk/i1AqT+Sj1ojto3HkXGm6Ou4/Ky3WR14/hH861dSM9En+P+Rmo&#10;yjK7f9feQX2ma09zthtLpVk5VpdQ3E/98k1JqOlXLxrBBo1x5uBzJqjkf+PflTt1rbGRLXTtH2uu&#10;Mm62jPY/dJ/WmmW2ZGiuYNHXOfmjmDAe3QY/rWaUdVK/9fI05pbr+vxIbXSblvlubAKf4l/tI55+&#10;gqObw5by7m/siF9uDu/tR+h9iKdcLYzBoodP8OltuNwcZ/n1rn/At4tteXSvNaxhsf8AHwuVHPbk&#10;Vg6tH20ac4p3vrp0+Roqc/ZynF6rpr1+ZufYFWD7HbWlkw/utqDAn64H9aadO063f95a2EZA+ZZN&#10;QJB/E1oyeJrmJPJtZ/DRUH7/ANn+c8DvuqncXkV/mZJdHZ3bBItc4/Wuu9HeLTa72/Ax9/Z7ddyr&#10;FBp8khlNlp33sL5eotn8qnuZY5QIo4dOds/8tLg8ULqtvat++n01ZFYbWjszwfpmpZvFN3IuYtVh&#10;fPP7vTjWlGVHla5lfysTUjU51yq/q5f5M/Y3/g1k/are907xv+w/4lubUNbk+KvCqQbuVOyG9iye&#10;MD/R5FUDP+sPPFfrF8VtS/aA8N2cb/Bb4RaH4g/0WUzXGu+Kjp6xz8CCNVWCXzFZyQ7FkKDBRZSd&#10;g/lo/YX/AGqbv9ln9pLQP2grDxlfWeueHZ9+k29npCJb3TSqYZoLl3B2xPDJIpOxuWBO3G4ftb/w&#10;UQ/4KD/Fnwz4Q8K/CTUPD/wdkPiKGHW7HUvilrVnrWk+ItHOkz31vd2AjsLdP9JeCWzeVlBheRNk&#10;bLKjj844qlRhmDnTTSdrtrRu3Rq6fn1R9XQr1K2Bi5L3lo7eW29ulj6A/Zi/4KBfFj41/FK1+Gnx&#10;O/YU+IXgOHVJtSGj+JtUurBtLvFtp3RI4neaOWaVoY3mMaRlwiswRox5tfU6QhlywxX82X7KH7ZH&#10;wvvviP8ACn4E6npmvfD3wv4f+Jsz/Drxf8O7q3h8XeE7zUIv3ttdCaNo9XsHupIY3llRXeKGRVGx&#10;jBX9HXw58K+IfCnhO10jxN8Rda8VXiLuuNY161tIbmdjySyWlvbxL/uiMEdCTivmOb2kVNKx1x+F&#10;W1NQxAcKO1Bh+XOKsiPnOKQxEDIBpXKK3kZzn6VE1vzzV3y8nJFIY2OSDTUgKJgU8E1HJADwauNE&#10;wGfWmNFk5ArVSM7FFoe2aieMcmtB4gBtVe/51C0A+6Rx0rVSMyiYiOMGo2hHYVedDnlKhaIduKuM&#10;yXEqSQrjBqMxAdBVyVT1G78BTDESCMVamTYotCrHpUTQgHAP/wBer7wnrTPJ+XJFHOLluUfKGM8i&#10;mbB0q95XopqNoMcqTRzj5So0a9R1+lMaMFeN3pmrZiB+Yim7Mc49qTkUolYwkHle9N2qO/t9KsMg&#10;6flUTpjlTU8xXKQFQBwelLsTdj+L6UuGX5vwoBG0HHPvUORapibR94jmmSA8YHSrar5mEVcnp8or&#10;z749/tP/ALPP7L3heTxd8fvi/ofhmySN3UahfIJpto5SOPO6R/RFBYngAk0LyHynbMCD0/Sq+tX+&#10;keHNLm1vxLqdvYWcEbPNc3cojRVAyTk+gBJ9ua/Mb9pL/g41tLqVfCv7GHweF1cXjGGy8SeNYZlE&#10;0pPyfZtNhH2q5J7BhFk9CRzXyh+0joH7VXxpsbX4u/8ABTL9qq3+Hvh66jSW1sPiTeNFdzRliVNj&#10;4RsCbiVsniS7SMbQpMm0LV3jD4mbwwtWS5nou7/y3/rc+/f2rv8Agvl+x18DbibQPgu8nxO1aJX8&#10;x/D8o/s+KQdA92xEW0kclXZlGSUPGfhrxz+3/wD8FXP+Ck1hdan8INEn8J+BdMlkXUtX8Myxafo+&#10;n9DuvdevykMDxg8GMxv83GSVFeKeH/il8C9MuI/+GOP2S7z4kappsgWP4sftBNBb6Ba/KQzw6Kjp&#10;p8IB5T7ZNdEdSm7AT07wt+xD+3v/AMFGdWtvGH7Q/jfxR400e3mQW9hNenw34T09UXai2UXkjdEA&#10;MZsrMRtkkTbmLHmrZhTp6R/r5HpYXKZVLSjG67vRfLv8rnh998Pf2Nfhr4guYPjB+0Nr3xf8dXkm&#10;5fCHwJja4hu7gtu8u78QX8bNKTk7ja283XiTOdvW/wDCxfBln/okP/BEL4XxpF8ix6t8RtfN0gHG&#10;Js6oh80fxZRTuz8q9B+gnwR/4I4fs8/CPQo7b4qeKf7QhWRTJo/hmF9F04gdElkjka8vDk/8trgo&#10;f+efHHvsP7Mn7JlrCttZfAb4axwxqFhjXwPY4VRwAP3fpXDLMq9Tb+vuPWp5bRjG05P5aL8n+nof&#10;Vgh5zijyG3ZFWjAV5A9qFiJPA6VznN7pW8rPGKd5S4+7xU4gHXFKsa4+7SuHMQmE9hSiA9xVkQ89&#10;KcIeM5o5gvcqi3PUU4QY/hqwsRB6daeIWPBFHMSVhbZHKU9YATynSrKW+OMfSneRjkii4FdIeeFq&#10;SO3zUwT5sdKlWMgdaOYd2QJb45IqRYuNwFWFh7CnLCF+WldCuRxQqTzUiwHP3akSFRyBUvljqDRc&#10;XMMWHnGKdHCR2qSONiobFTLHnpUi5hscQA4FSLFjkL2qSOPPAqRYjnjNBI1Y8DO2pkjJ5206OLnk&#10;VMsfI+WlcnmI1ix1FTRpk/dqRY+5XipI48VLGNWNVXlakADcqP8Ax2nrH7U9IgDxSGNhQtyBxUnl&#10;8YA/+vToo8KOO1SAY4ouBEA33SKft2nlKcB/FijBz0oFqMcDG5hSN1yKeQduWpjfMM5oGQv8xztq&#10;OTqRipWXnH9ajI3HaKaHY4z48fGXwL+zp8GfEnx1+JmqJa6L4X0mW9vJGz+8Kj5IlABJd3KoqgEl&#10;mAAJNfyt/Hv4tfEP9pn43+KPjt8SdFaXWfF2sTajf/ZNQ2pEXPyxIN2QkcYSNBkkKi5zX6zf8HMP&#10;7cf2HTdE/wCCf/w/8RwRSagsOufEMMy4e3V91nZE9t0ieewGCBHD2cg/j1qXhnS5bJWh0DSpm4VY&#10;4bwjefw6V97w3gfZYd15LWX5GGIk1GxmXGgJpH+l6do2qSSM2VhTUtxPqeW6c0sWo+IL65VZ9E1u&#10;0U/dWO5jwx/76pX8Naq0vlf8Iha26/xJBqh3MPTpVi40RdHZlGgyNnA2pqjN83p1r6mPdaHkSb3I&#10;7r+3FDql1rNthifNbYWB/WmWet6wF8i78Q6/IrKf9ZYDgdOuymRaU77p9R0rUo3DZWNdWO3rwPvf&#10;zFXNQluZbb7G2j6qZHbCGO6GRz1xkU25b3ML31GjXU2fZxqdxEqj+LTd5b8Nv60W/iO1lb7HNr9x&#10;xjc39ksuB9NtGnQRaNbyTLpuvbmGGkkdCxwOmCe+fzotfCtzrdy2oS3PiKE5BaNYU2k+gyD296f7&#10;wz3Q2bU9L8wrY67p1uI/uveaM7FuOo6Yx+dNbxN9qKaa2safdZ+UpHpbrv8Abk/XP0rQN/dWLjTL&#10;SbWLZQdvmLp6vj26EZ7mr0DXKRfZ5tb1aQty0n9loNo9OFx1p2fNe/8AX3ij2Rj6peQaAFuRc+G4&#10;VZsbV05t30zuqWx1nR9cvFja68M3BVOEktTtUZJJ4JyT6+1X49QEtz5FlqWptJNx5t1op2qO/wDA&#10;B+VaVvpfiKKLz7XxasO7jzP7BDZ9qqzctNhXsYt9pnhOzfF9D4PgaQsVPlhTnk5GSKq6hoDXjefb&#10;ah4cdBy0s4wntjnHv6Dit7TdY0mSfy9Q16We5b5fObw+6qfw24Hce/8ALWmvfDyRq+qeJMxxsSsM&#10;mjH5z9Mf5I4o9nGUSXK0rHK6dofh6aIR32o+GZfLbMiRzdfYelacOneFJ/3ttpXhtY1/imvmTd7j&#10;rx757VbhMdwi3dv4k0qJWf5VOhNuAxnBOR/+uo47rSYJGfWfFGklS2G/4kjFj7AAnb1/yaIx5UTJ&#10;O4640jwvqytHdJ4bEeVLCK6+8ucYHpwPXoapppXh/ToGutG8OeF1TcQzXF824jscAcZHT8DxWwZZ&#10;r63EeiaxaNG8eWmbRG+7kjA5HP8AgKNMl0mS6Fjda/ocm75WVNEbcfbg1UlHsC2Mi9XRNYgW1Fho&#10;Nwu4r9lt74hfYnA4Xrjtn6UumW2mWETade2XhvT4W53f2kdx9euMfUcfnVrVlttNv/I0nxHpttuj&#10;+aSXRWyeegweoGc/Wrmg2GmTzfadY8QWNxG65EsegyFjzwO+OO3apUby13+RLKdrZ6JDdC60Wy8M&#10;zC3HzT3F8xQEnPG3OePw5HvirrFt4f1/UEFxo3hi7n/55reFViB7nqSenboPz6C+1ePTZx/ZGu6V&#10;bW/3d1xorfvG54wCDwCOv/16o3HiDRUVmXxDpc1597zf7FcFpM8dc8Djv0qpOOwOOmhVij0PS4Bb&#10;3MXhXT227QovDuVfXnrwfSoxp2hosVx4WsPDtxIn+snm1JmjAJ9geTz34rSYR+ebrxRrOl3TMBsZ&#10;dHc4HovPA/nmqmsaosUC2mieL9MhjMe7/kEFRGD1wSwz6/ifSsZWt5fIr3kZM134fnc22pN4XhmP&#10;yyfZbg7l9ucHJHtmmX1j4W0+2M2m6dotxI3yLHPdMdx+v4flVhtW0FYFj0jV9Oe6jx+8bSXIXpuY&#10;5x25znPPvmquoasDb+dqniTQ7qOIkiNNNcbvyb0/nWMp23RVuZblZNPklIs7rTNCs7XPzG31QqSP&#10;QZUYJqpc6Bpthfq2gaBpcrY3SSSakcfT7p579quy30Fzb+dZWOjw7Bu+0TWB2xrj3x1plrJ4fu1a&#10;bVtf0GeRF+RYLV9qe55POaz30Dl6Dba6MVtsNhpMfOZI49SPy/8Ajv8ASs94ftMv23VtLt7eORsj&#10;/ibsAFxxxjqTzTtXm8IiVYtF1jw/HNuw263K7Rz1wRVOE6cv/H5q3heZv4RIDhe3A3cZrGUtbFo9&#10;0/4JqnzP+ChPwaltfDdmqj4laT/pX9oFmA+1ICwGznqcc9q/eJIdrfdGWYgmvwn/AOCYjS3H/BQX&#10;4MxXmo6OYI/iFpbRw2Nu2ZMTrgZJxjv+FfvCkPlpsC4+bnnrVU/ifyOLFfFY5TVPG/gbQtUm03Wf&#10;GOl2l15imS1uL+NJANoIO1iCOMn6VUtvi34An3RWWo3V2Y5NrS2Om3FxExxn5XjjZWGO4J/Sulsd&#10;DtX1S8u2tlZpZVLFlGT+7Uf0q/Fp8L2YkMSj93n5RXZzQXc43e5wmpfFvwDYtKdR1z7Cu8Ff7Stp&#10;LfcpXt5qrnkHJHSs1fjd8IbeeWRviBpzHbkLDJ5jtjPRVyT+Ar0VrCKSBWeNTiLJOAcZzVS6sIEZ&#10;mES/cYKdvsKd4djOUZ73OHm+Lvw81KRLS11S4kZj8udKuRx+MdfYnh8I+g2bQnKtaRMre2wV84Sa&#10;UjsAIlwVPAHT/PNfS+gQ7NBs4wM7bWIf+OiuDHNWibUFJN3PG/2+7QzfsreLo0OGZdPP3c5/06Lt&#10;Xj/hnxH8Q4/C2miD4cpMq2MKxyf2oBvXYMP9w9epGSefxPs37fInH7MPipIv+ocD823b/psf+fzr&#10;jfCsKJ4b02PH3dPhGdvpGor8C8esZTwvDeBUqUZ3qT+K+nux7NH6l4Y0ZVsfibScfdjtbu+6ZzEX&#10;iT4mmQ4+F8Y/7jC//G6ni8SfEoxtt+GEXYc60v8A8brsI48ZJjYf8Bp6IB1Rv++a/kmtm2H5v9zp&#10;fdP/AOSP2qODqW/jS/8AJf8AI868FeJ/ig1vfbfhrAVGrXP3tZA53kY/1fP14rYk8ZfF23uo4Ifg&#10;ykqswDTJ4gjCoPU7owfyBra8ChWsrxkQk/2zeA4HT9+4/pXSW8e4fKOPSu/O83w8c2qp4Sk9V/P2&#10;X985sDg5ywcGq0uvbv6HHy+Mfiza2zXVp8H0u5E/5d7fxDGrN6Y3xqvfPJH49K91/Zg1fxTrHhW7&#10;1DxF4N/se6+0DbYvqCTscA4JZBtB47Z4xn24KzhCvIT/AHufyFet/AmLbpV0xH/Lwp/Sv0jwdzKj&#10;X4lnCOHhB+yqO8ea+y01k1+B8rx5h5QyeLdST9+Gjt38kjq0urvH/IKOP+vj/wCxqaO9uh93Rm/8&#10;CB/8TT0buUanrL/CEr6p4yP/AD6j9z/zPm/Y6fE/v/4AxdQvB9zRmP1ugP8A2WooNT1hUbdoCttk&#10;kOftYA++3H3e1XBIvdKbFL+6Pyn/AF0n/oxq6qeLj9TqP2Ud49H5+ZhOj++iuZ7Pr6EA1nVF5fw7&#10;tXuxvBx/45T9cuZYtOkdrdTuXb8sx79/u1YnH7gkVV8Q4/sskH+Jf51zfW1a/sofc/8AM2hQ5ppc&#10;z+85zxJGx8D3A2qF+1w7ec/8tE9q55Lcsu3FdN4jQHwJNkf8vkP/AKNSsLy38vC9R0zX9B8H1Ofh&#10;yg7JXvottz844hi45xVV29Vv6Hxl8Z/HXh/T/iz4i0T7Bqkstvq+y4a30meWNSwXncq7SMNzjOOR&#10;2xXB3XxM8IzIoU6kWjJLf8SK66Y4B/dexr2Hxpo6wfFbxQ7LuaXW2br1yqf4D8qzH02FIEyP9Xyp&#10;98da/SIyjGKXkv0Pl5bnmVz8UPCF+FNpYa5M27A8vw1e4J+6cHygDgnqOBn6VlS+KtPkmkuE8P65&#10;zGzKzaDcrnlefmjHoR26H2z6pcabFa2s10F+dNx+nzBv51TuoPMdoivGzAzj2quaJPzPA/Fvizwv&#10;a6CIrsX0ErM/mRSaXcZVS7Hkbcj/APVXXfsT6np2ueLvFDaYZpIFihKySWsiAks+cb1XPbp+Patf&#10;xrYo0xQRfe2BiPqc1tfswacbbVNYlWIKp+63rz+golrEFpoz1eeP5XYn5dnSuN0sfHXUrWO6jvPC&#10;0KPHuSP7HcsRx3PmjP5Cu8aIvC7EclOw9qbp9n9n06NQnAjx+lSpe6KSucbY3PxytbYx3fhjw1dS&#10;KzFpk1aeBT83HyeRJjjH8R71Zmb41Xm3y9E8M2i7WB36hcXGemOfLjx0Pbv2rtY7VUhkRF9/u/1p&#10;sO3yY3C/w84HtR7Ty/AhU/e3f3nFr/wumFNnl+GXwp2/LcAD68/rRYXHxftL9rjUNB0G+h25VbS8&#10;lhIbPU7kbIx6Y/Guwu/LxkdBHls96lREzxyfp0qvaeQ+Uvfs9674u1D4rWdtrPhG2s4TbzFpIdU8&#10;5twTjjyl4/H8K+jfK/dcf3fxrxH4FQo/xBt5M/MtvMOe1e6+XsDbfT0rxcwlesrdkdmH+E+PP282&#10;ZPih4VaGymuHbw3xHb7S2PMj5wzAY/HivBfG4vbvRJYZPD19Em37zCMA5/4Gev0zX2d468FeHPHP&#10;7TvhTS/E2lJdW6+AbqTy2JGHVrbHTHr/AI11V7+zx8HJBsk8EWzfV3/+Kr+XfG7iTBZXxRh4VcN7&#10;RqlF35mvtS0sj9p8PpOnkclzuPNNvRJ9F3PyhvNHdZnSdZDu+bbkcfU/5/ofWFvL20+F1vaw6HeS&#10;KumosdwpjEZ4ABA37seg2/hXXftt/Dvwz4R+NM+jeGdJjs7SPT4WjhhXpuGT155P8vpUdvpqt8Jr&#10;eMqvOngfoK+fw+eZfmlPBV1hkrzWjlLTX11Ps5YXERw9W1Z25X0R03wy8U6nZapJbxeB9Tm+0Lwq&#10;yQBhgtzzJjkn1/OvQ28b+LbORI7L4T6pNujLNvvbWPb/AORDWB8P7UReI4zu/vjH4V6IFZZo8n/l&#10;mT9Oa/L8zxWVLMJP6nF7/bn/AJn01DD4v2K/fv7o/wCRzJ+JXjwnafgrqX/g1tRnn/fr7A8IXk9z&#10;8KvD1xNbeW0+i2bSK7AeWTApxx78V8yzDDKixM27p+nrX034Xcn4S+H5QM/8Sez/APRKV+oeF1fB&#10;VMpzaVLDRhaELpOTvrLR3bf3WPhONqNaOOwClVcrylukraLayX6iSc8q6f8Aff8A9amOBnOV/wC+&#10;v/rUzzHP/LJvzppds8RtW313Cf8AQNH75f8AyRzLD1f+fr/8l/yAeZ5mQFZsHADdeKhlF4Z2Z4I1&#10;XPTzuf5Y/Wp7dnNwqmPrnv7UlymZnPT5s16n13DLK1L6vH43peXZf3jnjh6yxzXtZfCu3d+RSdru&#10;ZN9tHE3zYO+Xb/Q0jQ3OwCQx574f/wCtUlqn7rg/xt/6EaHDMSQnT3rj+vYT/oGh98v/AJI7o4Wt&#10;f+NL/wAl/wAjW1BWPh3SFdf+Wzc+vyyVRukIt3O3+A8Vpapu/wCEe0f5ekx/9BkqrOuYm/3D1+lf&#10;0fkrUsrw8kre7HT5H4lmkeXMK2t/eevzPivRbf443ukw3914p8Lx70Dosfh24O3oQD/pfOPXjPpW&#10;hp/hz4tW0Swv8QtNbHLY0E/kP3xOPqa6WwszF4fhiRTxAB9en+FaccOBjbtPFfa+0Z4XL0ORXw58&#10;Twspi+IFgsjH+PQshT9PN6Y98+9TadpfxotrUJFrnhl2kyzO2l3AzxnOPP4610zR8bAAM8+5NWLW&#10;3f7PDj+7gt6cVDqM0jFJf8E5PT9K+NjNsv8Axl4bjj8xiVt9AnYnnPVrnjg+nXv2q/plt47i1pf7&#10;d8S2N1ajIkhtdLaFj8rYyTK/GR6Cuhs7PBkO/hpsn2yB/hTRChvHUDnavy7en3qz5tRqMdxI4hJu&#10;2rxn5a/nE/bZ0wSfthfFgraySF/iZr29Y7xlx/xMJ8Dg1/SKsAJ2hf8AGv5uv23ILd/20Pi00UOk&#10;+Z/ws3XT+8udrhv7Qn5PB5rKtrR+Z14PWt8v8jgtJ02SW18hLOOI/dbN8Q4PrwPx61Zm8PNbbZ7e&#10;0klm6/u9Qbgjp169P0rPA0q5Ij1NNHUr94GYdfxHP9asWMN1YHba2OhrD1VmuD0/BfY1x+7sz0+V&#10;3NK2Oq3EPkXHh+RF6jbqRBz/AI1e0i2+zzP52jKd207bm/J49QfqPwrOtdQ029Bgu5tHU9JI0l3Y&#10;9+nuDU4ttKB/0jTNB3f9Nph+X3fStoy6pmcos6WWKa4tfJGkRr8uP3F+QT/LH5mqNr4euAPOj0e4&#10;3LJkFdWf73X1pNOk0m2iSJYNBUZzt3K2PmPrjj/OKuRa2bchb6w8Pwxs3yyLcdPwxz1966o8tS3N&#10;+RnKPKtC5p2jGdnlu7Ro2j423GrOcjHHY46j/PQhhvnuljuvDMCxtkb/AO1C3PODwnc9PciqtxF4&#10;S1BluLdPDE0u7L/6QoOeo45zz+tamkvo1opjzokO9fnhVvlU57cj6cg8YrSPNzaD5Y2Vya402CbM&#10;trp0UkjN80f9rSAD6HHv6D/GbTrCTYVm020XOUkt5tVZh0yG5U/X26e1VLiDw+V862Ph9nbHmbm2&#10;gKO/f/63rSQXzTId934TkbncftO5sdD0Oe3qK2i+V6/1+BnJS6F698L2N46y2/hjTZpSi7j/AGoV&#10;AwB2C9fqBV6ygieD7Hf6BpduvzCRUvSoDDGMZUZzjI+vXtVHT2+H2zzW1nwzZ3hO5lV1Xa2Mnq2f&#10;WtTzPDssW6Xxb4e9VO3g+p+/6/5FbQjHdW/AmXNpchn0Sxtju0fwrolyzMBM1xqW7HIx/ATVhn06&#10;8iEHiPRPD8e5gJI1vGXbg+6j2/8Ar4rLih0YhpNO1fwj97dugb5h6Yw3+fxqcXGiQRfafEviLw6O&#10;uFuIVCt6Y3v/AC9K0jO23/AM5Rjux8XgP4fSK2o2PhTw+W3ff+2AkHg4zj3qNvDthbMJk8K+HVVu&#10;ZFlvmdcE9hsGef5H6HN1AeHp79b6w8V+GIY48Bo4OQ656/fHOP8AI771nLos0CvH4m0OSX5TFcm1&#10;BIAOR/Gffv3NVD33okrE7f1/wSvBpdv55kh8MeG5mVvurcFQPx2NjoOMetNtfDejpMx1Xw5oce/5&#10;mC6m4Vs+hK+uR/8ArFNg17w+06jXfEXhOSLdyywbmU44OGfBH/6+ea0otQtYM6hZa74dNnJn/V2u&#10;5lG3BYHzAMdO/TntWkbSkZ67Gf8A2JY27s2k+DdDmjZWWUyas3zH1H7tv69arS+EvDwf7dqPw/0O&#10;N937yZdY3bMEknb5Iz/nrnA02ufCupo0mj6v4XnumYtJI0YLA/3vlkODnH9Ko3XiDSDJ9n1zxZ4b&#10;JU7XXOA475y/pn8arljfX9CW2V7eezvnXTLTw1opVgZCsepNHnHuI/p2/GiTQIrV2ntvA2htu+d2&#10;fWi7DB6jMeff6D2qxZv4akfFvN4Pnj/iMFsGYLjgn5selWEt9Dtyz2Wt6PHGTny1jAGfXhh/9fA/&#10;Goxvu/y/yCXa35lK8tZtQiV38NaWyq2ZNurFePUHy+nNU4PBuneY81r4H0dWjbO4a+4YjGeMR+3r&#10;2qa8j0n7S1xcaj4VbcxIeaHaxHHBwegp+j6npdrdx2Vl4i8Kr5jFdttCHJYfxFQ4J4qXGLfv/oKN&#10;+n6lGKw8OWDt9t8L6CvXEFzqpkU8Z3ZKge3TpTbmTSb1y/8AwhXhOGJR/rI9QL4Ayf8AnkPzz/jW&#10;tff8IhGrT6xrehIsj4eSe0AAb2Bb/PpVO6tvDt5Zh9G1jQpgylQ622ccHkbX4IOO9V70dFb8CLQl&#10;qzCk8PeEDD5tr4b8NTSdZFOoHj3yFb9aiW08J2tqbeS38J2bSffjkuFZWA6EElf6fyq6IbLR28vW&#10;/GWiq69I57XCt8vB+Z8kfh1pWmsFgTUL/WdB8k8edDpxDY9Qd/8AntUrfZL7glppuYk+neGInEml&#10;xeDZJP4pMqu0/h/U0qX+gXEIsda1rwoOctbxxrnP4vyPfFdIl6+pRg6ZqOlzoc5kbTXdT+TjnNZ9&#10;1q2lWhazvrywjmWTCtaaa3yt6Y3HB/8ArVShGOqtr9xMtDKuJrLTio8NX/hWOPrKsyBY1PTsw5/z&#10;71UWXw7fssmtan4ZZlXAxCNufqXP9K3Gk1q5ud7a7/o6thVk0WQ8+vUH3qrJeXDFxpGv2kkgTIjj&#10;0WX58fUnn8KHHXVaf15mfNFy/r/IxZNRtrFtmgeIvDflKxH2dIAXPHOBvH6en51nh07UMBL7w/58&#10;nLyTWBBP4h+DWuuqapfJ5E920LNktM+iN8uOfQe3emjUr6YfZ7bxWrbuPl0Uqx+hJxRGHNpJf182&#10;TUlbVPb+uxzQ0uy069W61nxDoexmzn7ISD7feNSnUNCBCabq3h1V5bfJYuCD7c1v3cttaxLeap40&#10;mt4248670VlTGcZ3bQBz7+teg/sWfsM/tN/8FIfHc/hj4TxHSfA9jdLH4i8eahYmOC3Q7S0aYOZp&#10;ipysKkEjBYopyMsRKjg42e/Rdfm76LzDDqtiJXXzey/I8hin0vVGa2PibSbtoxvaOGzZ8D14JwPr&#10;RNAtq5udJl0mHaN8kr6e6/lzz2r9Gv2w/wDg2/vfh58PrT4i/sI+PNY1LxFolmP7U8P+ILmITaqV&#10;Ul5baRFVUkP/ADwbKkHAfPDfm/L428deHtdvvAvxWvL3Q9Y0+6ktr7Tr7RVjkiccNGysm5HB4Kkf&#10;4Vjhcwo1JcmIXJLo9197as/6RNbCzh71F8yW66/ck7lWe/8AtJX7fr/h2UKpCiS1Y7PzNWLGS0Mb&#10;KvivSY13EBbexdgPpg8VqBb26VRaa5OhWP5jPo5Yn81rPupTpJP2/XbqNy3WLSiA3ocbDg56ivQ9&#10;n7J8z1Xd/wDDmal7Sy/D+kQ3WpaLK3+j+ItJuZF4VTpz/wCNZGqCJl23OuWFtkDKw2DqG+nPXn0r&#10;TuZJdQVWtNdul2g/vG0zr9MqP5VVneeMZ1O+vpO5dbMAemcBawqXnv8Af0/9KNItRl7u/br+Q7QL&#10;CbWVXRPDUsOoXMikhYdJldtoGS2VHbuTwO9YXhbR9Y00317cQNHDDIqXEn2cyBSScdM4Ge/Q+tel&#10;/CHSbp/DOvapbXLRnULdbaN7q4EPnR7iWQcgn5lUkY5wPaqnw+8MajoHiPfrKwx29wjRs016qI6M&#10;MHDE4atqOWyrypTem9u39fNEVcdToRnFavS66/18jmotXOoSolte/X/iVs34dqdMLojc9zcRsThf&#10;L01trf8Ajpq5448DXvw/1OR7DxYt9p+5Tb3FjfQTNyOhCEnIxzxishdenuXVRrGrpk4Urahv6c0S&#10;csPJxq6S23/LUUYqqk6eq9P+ASf2lf2ud+tSopz8zaeWOc/7vWsvUtZ1aS5xBc3MgxhZPse3P5rW&#10;lcazfNF+/n1aeNGwsrWip+B4+tU7i4lX9+bjUZC3Hl7V/pWNSXNH3ZNd/wCrv8DWnCMZe8l+H+R6&#10;r+xr/wAIOPivaSfEPwnqni37RNDa2/h210cXPmmVtpfYMAlW2YGRy3RuRXuH7aXir4jSeBvDHwY+&#10;On7PN5Y/Eq3WfS9J8Mp4XihnuLOe7Vo5riWGTz5JwY1hghRPKWCRfLKkkHzj/gmFLNrP7XPh3wHp&#10;ui3P2zX0uLXT9Qurowx2NytvJJBOzAghUlWNzjk7eATwfr/wDr3gDVf+CtPw9uP2p5IPidHc+IrP&#10;T9Vm1DTf7JsxfGZEguirtKphEjYlicFCgyMBgF/DONJSlxZCnKWkkmk5SeiT1Stp72j17HvZfT56&#10;fLtd2v0+5dSb9k3T9L/b2+GXwr+Bviv9lqa/8TeEfhRrPh/xHezeC5VvfF+i2RlnhXTb6ORUguLB&#10;U0yKIujSyXV1DGxEDSl/3e/Z+vPAOp/BXw3L8L/HN54k0GHTEg0vWNRunmupo4v3eLh5MOZkKFJN&#10;4Dh1YMAwIGf+zxP+z58SvDEnxw+DWhWfk61qkk7zLaBWtLiKCOyZY1xiNTDBGoZMLKmxxlWU13kF&#10;rZ2aSLZxLEskrSuEUAM7EszfUkkn1JrphKooWna/Vo9efu+7947aM8CgLwRilLgY/wA5oXYTnFPm&#10;Mxvl46imNED/AFqY8npTdvOWPWnzAV5IsfcHQ01ogPmFWGVQeSajkXBzjiqUhcpVZD/EP1qNkDcC&#10;rTRdqjaID5Vq4zFylWROcYqMxjOG/WrMkAByajaEr3q1MnkKrxAHH4CmNEeu2rLxkHIpjLt4J+tV&#10;zh7NlXyFBxTTGMbasPjsaifce3/1qOcOQiKHrsqF41B5H61aKuBVeVWxk0e0D2ZCUwOv05qCRlQk&#10;MOOtS3GFGSazry55P/svejnNFTLLyx98D8ahLqx3L/OuZ+JXxS+HXwk8KXPjj4q+PNJ8OaNZpvut&#10;T1vUI7eGIepZyOpwB6k18A/tXf8AByT+yn8Ho7rQf2b/AAtffEjWIW8uPUnc6foyv0z57qZJgP8A&#10;pnGVbsw6hx5nqiuXVI/R5w20vjGOW3NgD1NfMv7W3/BXX9iH9j5rjQvGfxRt/EHii3hZl8IeE5Vv&#10;b5nxxG4QlICc8GVo1I/i9fyz/aI/aT/4Ko/tj+HW8b/tK/GLSfgL8MdUs2e1h8SanJ4ZsL6DGSLa&#10;AB9U1XKnnyY3jbgcbgD4n4Mg/ZH8BBdQ+A/wL8QfHy63/Z5vFnxKR/C/gq1uieCtpDMLi8Ocn/SL&#10;qLcOsJJ4iVajT1k7/wBfcdVHBVqkuXr2WrPrb4i/8Frf+Ckn7e2t3/wx/wCCe/wCuvD+n29uft+o&#10;aTZrqWoW0RJHm3F3JixsEx8uZCwB6PkgD5S8V+Df2dfCHiq38dftr/tmar8WfiBfbI38A/Be/HiD&#10;VUcrkRXGv3AaxgVT8hjsxdHcflwMtXvfhj9gz/go1+3r4SttA+LXizUrfwTZSh9J8CeGrKPwf4Ps&#10;lzwI7dIFebCkgSJZvuH/AC3Oc19dfA3/AIIq/s+fBJReeOLiG8+0WqxyaD4ehk0zTkxtyJJVka9u&#10;8nORNcNG3XylwFHnVM0W1P8AD/P/ACPZo5Q6dnNqPrrL7tl9/wAj8+fAHxN/a88Ra/d/Dj9hn4Aa&#10;L+z+vk7LibwpZ3Gu+PbqCTAEd3qbiS7tS5255sIPmGQqDA+gP2cf+CBnjnxRrsHxS+OF3Bp+patc&#10;NcarqvxDmXxBrk8xJZ5TbI/2KJ35IeWW9POSoINfo74d8OfBf4LeAxoPw28J6H4b0jSYhK1rp9lF&#10;bQx7cEyHaAM8Elj9Sa+U/wBrD/gtv+xx8Erk6PL8Wf8AhKrpsl7LwSq3xRlB+Qz7xCpLYB+csOuK&#10;5Iyx2KfuJ/13Z2uOAwav17y1fyX+Vj2/4efsH/sufs/waf4im0eTxFrOjqW0zxD4unF7cWTA9LSP&#10;asFn0+7bxRAY5zipPjz+1V8LP2dvBc3jX4qfEHRtDs+kcusXSxNMxGQEQkvKcc4jVmwOhr8ff2of&#10;+Dhn9pn4qWb+GvgJ4T0r4f6aJnaO/H/Ew1N1JP3pZR5S5zn5YtwIGH618J/ED4nfEL4reJLjxh8S&#10;fGmp65ql05aa+1W9eeVvbc5Jx7dBXZDLadPWpL5LX73t9x5uJz2G1O8n3ei/zP1T/aq/4OCPhtZX&#10;d1oHwN8I3PjCaPKRarqKvZacTkfMsZ/fyLwPvCIk/mfmS4/4L3ft5yXEkltf+EoY2cmOFfDKMI1z&#10;woLMSQOnJJ9TXxT+NGT612R9nTjaMF+Z4tXMsZVlfmt6aH9pJUEcJR5Rx2p5GDijgZxXj8x71iPy&#10;VXtQIADmpQoJpxwo4o5gIdmCV280pX2qYRtkkjrQEGcsKonmGKoX5cVKQBTQAx5PSnLt/vfT2qeY&#10;rcNgHOe/504Keu2nAZXgU9YyeaozI/LK9RTwOfuVIEHbrT1QFcGgBka+3/16lRC3Bp6Rg4FSJFzQ&#10;TIaI9vGKeke4gY7Zp4HGMVImSMbanmJGou0YNSKox8woRQeoqYRZGFWlcAWP2qZUOeKSNSeCfm+l&#10;SqnPzCkXZAi8Y21MgBGOlNiXHOKmUc0BYVFIFShCR+tCJuOBxUijPJFZsYRj+8FNSIOeRQqdmp6o&#10;M8UXACpBxS4wMU7v0pCe/wDkUAIMdD/Klyc4pMcbgaD6E0ANbBbOT+VROcEg09uOQahlfBPPWgBs&#10;ucYzXLfFv4q+BvgP8L/EHxo+JusrYaB4X0mbUdVupP4IYkLEKP4mPAVRyzEAckV07MTjAr8q/wDg&#10;5s/bEg8OfDvw3+w34M8QyWupeIpI/EPjIwoWC6ZC7i2t3GP+Wtyhk65H2QZGHruy/CzxmKjTXXf0&#10;KvGJ+Tf7SXxy1b9pz4++L/2gfihqmnLqHjDxBPfLaX0nmta25OILYMeNsUQjjBAwQg4Hbg7oiGRY&#10;dNsvD6xq2ELTCPP/ANbPf/8AXWcmvTatefZLHXdPaZmBWS+tSQij8u/pT9SP2RWufEeoeG7nLYDP&#10;HjkgnAyfX171+sUowp01GGy0PFxFZymWn0fTXbzprfRJpiN7H7Xxn0x06e3f3NV0g1cyZt/BulNG&#10;33ZftwHA7/d//WKr3GhaJqVo0kdt4WibcCs0O3FQW2janIcw2ujzxFv+frb3+90NVKbj0OOclYt3&#10;PhbThbPPdeHvMl3ZLLqTgH16dBTbXQr29EanwleW8bcPNHqYyef94EcentU114ehCR7fD+lySM3z&#10;RxXR3FvTOBj1qxbeGLO7hBufD0EZ6+SNSbn8jx/9er5byvb+vuMIy90jXQ4NImWRPD2sXLMwKqNY&#10;Lcj0DPirkWn6ldq1xLD4htSpwtrFqOM9euHqS+0aWODdb+GYo+x8jUCWb/ZXpg0lpaXFm/mf8IHq&#10;07Odqn+3AefTl+K11jJaGXkQQ2VzBdbZl15FX7yWs6ts4/vZPzd/pV200fU1t/tIuPEzRkECKaRR&#10;nnqeOmffPFRS6hb38n2GfwzqVj5b7mhj1D5mbHchun15q3DZXEtv9ltLLXFjeTDTnVNw+g+fPQfn&#10;R7o4uxSn1XxPC5t9N0/XlGVVZFt1Kjn19KcbzxO6La6tq2txQscER2qOzHnjAUnFXIdOMhWOOw8U&#10;XKq2R5N+u0AcHnf07VM8Ms0q28GheIozjDMs6OwX2+Yj6/p7HLLuyJS6Fq0W8urcXNt4m14RswAV&#10;tJRWbp8uClRXGo3sEpuRqOrxbQqm4fTNxHsAE5J/xJpbXSGXdPPJ4yAibiN7yJc/QZ/zipluY7y9&#10;SGz0/wAW2+0kNdecjZ424ByR9T+FWlaNmRK+5Qe60iW4abVdd8SXEzKPLZdAdQD/AN+v8/jWnp96&#10;Dax2ela7qFpbqMlp9DO+Q8g8NHnpz+PTrVqGFdNZb3U9W8UzQx/eiXyWJ7Y6DuPr9az/ABBb2Ovy&#10;KtsvjK3XG55jaqH9McA9/pjAFPl5Y3/r8x8ylL3jRl8ZyQWB0248Uao3OGZdFVc/TbHkfgRVO28U&#10;lovPXxpq1t/zzjj8MswC9hkxY545/wDrVR0jwDpWGmJ8YXDbiM3MKjnrgcDtmtmKddLgjZpvFlwE&#10;bDQWdkjKuBjGdvIHIz1qOapJe9/X4le7Ehsb9hOb+fxZrFxldi/8U/5ZA5I/5ZDufx78AVVvfF80&#10;V8bfT9R15mZthU6O23n3EOPbPGDW1BPPrYa4trHxbvVgGWa2RDgjr8w9Pf096qTSy3Fw1qIPFVrB&#10;br5e21sUbJz83LKQcVUlLl0f9feTsUtLufFE2oG/u9c1a0WKMhWbRVfPTOFMfp+Pp737fxDJfOqx&#10;+Ktcn77Y/Dm0EHv/AKrn/PSojcu0ItTZeNJ2LYbzreEKxzjn5l9u3arF6l7ZWy3N/eeKjt2j7Nbr&#10;D8/+yoxn+XHfvU+7bcceaKKurrPfr5i67rFvCFLzTSaOpPpjGz6/T8zWVb2egTOFk13xBeSLyN2i&#10;si9OmfKA6evWtE3er3gWzXQPGFqsjDzJJo0Kjv0yc+2f/rGxc2F1b26ka34qUyNgeT5G5jgnoBn/&#10;APVWEop+8i79GZuq6zfXM20eIdUt4ONsf9jB2k6ZO0ISAOP60x9ZvtQijXT9V1BXHDXM2isucf7J&#10;jHUkfh19rNvrD6SWjbTPGFxJJn/SJo4vm6/7Q4/xqGaHUZYvtFzrXiq3aWTbHaxJEyr3wMrkjHep&#10;crjUeUr/APCR3ss/2DWvGOoTRq3NvH4XxlhzgssZ/L/69YviDW5f7RW3s/E91aRsBtjbw/u3c/ex&#10;tyBn+VdJZnUILLyN3ih9rE+c6RKW9ucHrnPHf61jxvfWl21y2o+Ip5mmxKPssLeuQCQOB061jJ+7&#10;r/X4l8upTlvLG2h2abfXE0zD5Xk0RgGJ53HK/j+gxxVGfW0s59uu+JFHyf6uHQ2DdevGeMZrWv5f&#10;Ed6zXTa74it4UHy5hhYt19j046UFdQsbNnuI/Et0zEmSZrWEZ44B3YrN3e39fiRazPYP+CZ9x9p/&#10;b++Db2evXUwb4haYy+do5iXb9oUn5to7ZFfu+Ldd3+8Ru98f5FfhN/wTOttXX/goP8H7jU9X1Nlf&#10;x/p/+jyRxeXu80YHAzjPv0r94iqlcgg+nHtVU/ifyOPEfEjl5fiB4f8ADur3ml6lperO0cmWks9I&#10;muFJZUIA8tWOce2Bz9Kp3Pxm8KrZ+SNG8RmRVP7v/hF71SfziAH4kCum061WG+urjH+sulOcf7Kj&#10;+lO1W3LSuqjbuA7e/wDn8q6Lx5tjivJnIwfFPT5LQxDwh4ib93jb/ZTcjb9fcf8A6wRUdz8R7WWT&#10;B8Ja7HHg7pG0w/L+AJOPwrpILZ/MXCfwt9KuRWsfkyO0f3eMZquaPYJXtqzjf+Fx+BUkx52qDqCG&#10;8PXvGfX9zxX11pCq2l23l/8APBOe3SvnGWzRoJh5A54xX0tYwhLCFUX/AJZr+WBXm5g1yxt/WxrR&#10;PEv2+03fsweKVO3mTSx8ygj/AJCMPUdxz071zHhiFf7B0+Mp/wAuMXVf9hTXUf8ABQIKv7M/iQng&#10;m80dc46D+1bYf1rnvDTxPpVm/mr/AMecOf8Avgf/AF6/nr6QHvZDl6/6eT/9JifrHhZ/v2K/wx/O&#10;RcFrjoKX7KcYPpUyyoR8si/99VKDF181enrX8mVqK5kftcZaaGB4HgX+zbwj/oM3wx9LmSt+2i/h&#10;xzvPbrzWV4IML6TdDzFG3Wb8Fh/19y/5963reNSTg/xH+ZrfPaP/AAr1fX9Ec2Xytg4f11G2kB3z&#10;dfvf0FerfA9GGk3HHzfaF/lXmlrExeQg5/ef+yivTvghgaddfN92Zc1+meDNPl4pm/8ApzU/JHyP&#10;HkubJY/44fmdiBgdakQfLxUayxMMs4/OpPMg25Mgr6vVyPnHsOAOM5qIKFTr/wAtpP8A0Nqf50QG&#10;N6/nUayIy4zn97J/6G1ddP8A3Kp6x/Uxl/Hj6P8AQbq0rQ6fNKnURsR+VR66xbTsZ/iX+dWLgJJb&#10;sjjquPrVXXeNPx/00X+dcuvKzop/FH1MfxCMeBp2/wCn6HH/AH9jrFRd8QJH8NbmuLv8DTKQG/06&#10;EY/7ax1l4dkwvXHfscV/RPBv/JNYf0f5n5lxF/yOqvy/I+RfjB8RfD2g/FbxBpSaPq91cQ6kFk+x&#10;6NM0ZbarY8zaIzgEZO7GcjqK5p/iLbuFRPAevZZMAfZYuvHH+s9PavQPihYNF468QShQTJqzNu7n&#10;gDP4Vz32Msyp5f3t34da/SocvItOiPk5c3Nuclf/ABCV7KS3T4f+JC0ikKv9mqPmx0zu+g//AFVm&#10;f8J5JBaxwy+CvEEMh+XnT93BHX5Sf59evWvRZICZhgZ27vw5/wDr1j6vak3B2p/y8L834J/nNXzR&#10;7ByvueO+NvGM9tFdXR8Ea9M0NuX2rp+3ODwo3MACTx1H6V137Ievar4muNauL/wrd6THGsf7u8mj&#10;Zi3O7/VscYwOpzyPStLxvbGTS554yCTCqsd3bPQfgDU/7L0UQuteiT5lF18sg5HKg/1pzf7vQVtT&#10;1Z9v2WTC7iIz83qcVz9nqXxG1LSftMen6LbSvF+7DSyyBCRxkYXOD7jI9OK6XySsLAdNp5/Cmafa&#10;R2tpHHt2lFHyt/u1KlyplOLkzmILL43yQsieJfDKOc4LaLcHPJ/6ef8AP6Uyz0f4326p53iPwzcR&#10;qyq0cejXETOMgYDfaGCH3wceh6V21pEsk3lY+bAOfzq1LbrFHuf++uRjr8wqfaeRPIjiFj+J8gf/&#10;AIkmi8ZDBr6bk9sfuqrXNv8AGNbjFlqHh23QlSscmnzzFf8AgYlTPP8Asjj6c9yF3k/xHPOajv4B&#10;HtVY8fd5+hqlUd9ieTzY/wDZl0v4q2nxXtZvGHiLRbi0a2mH2fTdHlhbftPzb3nf8tv419LToDGe&#10;5x0FeL/BKP8A4ry0ZhtKxS/+gmvbnSMKxZeCv6V5GOlzV7+R3UI8sDx3Uht/ao8JuRz/AMIDer+b&#10;Wv8AhXpF0wKZArznxRm2/ar8KoOn/CC3272O63rvLq5BTO6v4x+kQ4x4upf9eY/nI/ZOA482T6fz&#10;P9D4j/bziEvxxndTz/ZsI246/LWHboV+E0aK27/iWlfxx9f8+1b/AO3A2/40SsOT/Z8PHP8Ad9v8&#10;8VhWYaT4WqTu3fYG6DpxXznDtXmweA/xx/M/SakWsLU/wfoegeAUz4jjCf3XLbq7qXzG8R2sK5K/&#10;YpGZR/vpj+tcP8PgG8QxsW6q44+hr0W3Crdh2HPlH8s18Xjp/wDChO/n+Z79FP2MSC9CpPGrdm/q&#10;K+mvCYP/AAp7w6PXRbL/ANEpXzXqUe5o8/3vT6V9KeFGC/Bzw2zt/wAwOy6f9cUr9X8K7xynOP8A&#10;BH/24/P+On/t+Xv+9L8kM6Ak+tHBGRTWlVjx6+lHnL/kGmc8R0PzTDj1/lTJ/wDWucfxVJaNuuVy&#10;fX+H2plyM3EgH94/zr1rf8I6/wAb/wDSUc8f9+f+FfmypZrmHI/vt/6EabtJDY/vVJaLmI8fxv8A&#10;+hGmsQM4z970Nef9o9CJt6iv/FOaOGH/AC2b/wBBkqrKmYmGe33au36k+G9HYlv9cf8A0CSq8sbG&#10;Ftv93+lf1FkUrZPh/wDBH8j8Jzb/AJGVf/FL8z4ztfDvxT1KxWP/AIWLb26tGDgaPGSp/E8/l9c1&#10;r2/hDx60byXXxd1PzGXO2302yVB9AYCQM9iT9a6GythBGqh/ukqw9KlsivkqzD/lkD9eK+z9o+h4&#10;djm7bwX4mW4U3XxR1p9y5K/ZrMdx6W/vVuPwPrjeWg+I2tHC5G1Lb0x/zxreiQfbISoXJVtx/wCB&#10;LViNQJEVU6wE5/KolUl3HGMTm5/DPxFt4fL0n4gwrx8r32krI5Yeu10Hf0HTt1qPQ9M+IVl4jSTx&#10;B44tr+1lGJIYdIEOSA5BDb2PUjP09+OrljItwgX7wOcccVXt7FmukuBHxhSh7fdIqeZmkYotQR7p&#10;ANx+9/Wv5xP26VtV/bV+MEf2q3Vx8Std+9alsYvpupzzX9IVvGWfAT/exX84f7c2pQWv7bXxeglv&#10;7hP+Lm64Nq2ZZf8Aj/l77D6+tZ1v4XzX6nXgv479P8jye3F1e/J/bmmykLja1gxP14erR1dbS32y&#10;a1ZlhH/q5NPfPTvzUc9yshSZNYuIFXIX/Qc57d1/zirFjqoQCP8A4SO4Zs/dOnhc+oB2CvP5uXb+&#10;vxPW8y3apd3Ui3emalZw8nczaa2T/wCPjircF1cGURXOvaXIU5k2aaxcjPP8Z/l/jRHd2tpFltdv&#10;MZGI/wCz846HslWbfUY71QltrFwrK+Fb7CwIOPTYOxraLj/X/Dkbmja3ekW6/v8AxVaxxldoDae2&#10;Dxzj5uato9pcW4iXxJptzuH7tpdNbGce7cj8RWNFq91ZzLbDUrm56Bf+Jew56dk6E8Vet7zUISLi&#10;TXLiNZOWT+yS5XHHHy9OK6IVovT+vzIdNWLTq9u7RnXdBjDDvp5Vh/5F9e/txW1D4h1hI1K67o5b&#10;y8N/oJOenOPMBP8AM5rI0TxJNdloUu5jJ0LNpbjgjn+EcHH+e1sajc6XMkd5rkyxD7oj0tvlGOow&#10;p+X8M/16KVbtsKVMvt4y1GJ9us+JvD7RFSG8nSWDgY6HMx4z7d6lGpabLD52i+KNGjk6rK1icEH6&#10;SD0H+TzHb3SzL/oOqzHadyyzaOzAjGc9AD69elUJdONtftdv4ruI5N+7YdLO1ST2zwPzrSVSovP+&#10;vUXKtmadhqkSER32v6HNIfuyQ6f972IMhP6+o4qBbeSwuVv9S8U2Jt1bKmLTSqrz0JLnjqPXOMVp&#10;tqltbwhNR1e6jl7yx6eeDjr909R9cVDFrLRDdF41u9oySP7BP487OAB/KtPd0v8A1+Jn10/r8BNR&#10;1CxubaK4s/FOlWqqwKyNppYNycjIcDpn/PSO18VWCx/Z77xVazSK2MLpL7WIOARyeo9+K0LbV7MW&#10;SifxJf7VzuA0ltpzzkYj5GPc8in2GveZNti17UJNyH5TohTAz1/1frtHTqe3FdMfiTTX9fM55aaD&#10;lTxBOPP0/V7FomB27/D8jtjr/eGR+HfHPZyahNFHhdUuokByqxaNJ8vTuAeOuB/Om3eu65Z/LY+M&#10;dUhi48uNdFjk455IMW7GMDmsy8+IXjSF/sTeI9akjX/louh/KR16eTj/APUa2dSjT1d/6+ZHLKWi&#10;JJfElrOZGtvEtjGnRUm8PyFvTn5h/TAx6VWt/F+tzTi2sL6QRtIV3LosjIvqeOMZ/HFbULagIF1C&#10;XxNqUiH94yyaWq5VsEniP0H+elQya/HMW+zeMdYjaTP7xdAYkkf79tj0/TvUt9W7f16iiuXQz5PE&#10;sulXyxS+JoTJHIAFh8PuCp6DruDD2xz+Bq8uqtcYktb/ABJ94SSeHn56+y/n/wDWAleHWrjTg7+N&#10;NYkhbq39jxrn8PJHT9PSqlrrkkavDc+LNaYj/Un+wt2V47i3Az78ZFXFtaP+vxJl8RHHqN7qBVtP&#10;8aWazEH5RobAe4OT/nr709NYv7WFEvPEFwrqrbni0NipP/AV/rxVgre30AaLxZq0e5cg/wBlpkce&#10;nldeemO2PrBa31w7fZ5PGeuXHzfu5f7E2Lz2/wCPcYI5rRPllr18/wDgil70dP6/Ap2mr318xSPx&#10;xDISSFjk0Ftyjt1br+vFEviaLSUUXuuyRyRyDbKuhsVz1yPlb0IPrz1FXL28uoo1ibxjrW3naE0N&#10;Tt5HIxCcGptKRtv+neN9amLcxt/Y6ZxxkFUh7fSqprmduv8AXmZTlZbf19xjN4nv7m3y3jyFl6c+&#10;H+QemOT3Ht6VA/i/SLdFil8WXKzDJLRaKzKW7Y2ocfn6DtVnxXoa3knnSeL9cEY+VUh0fdkdc8xZ&#10;xmoNNuNLsrcwDVNeV2bcWk0eU7W/CA+mfxqeacZ6v56/5mfuuPuopxeKJ4ZMt41e6XhXjbw+VJGO&#10;x2nnp/8AXpbzVV8oXEGs6pHAuSy/8I27ZJxjrHz/AJ6Voi21O5T7Ra+JtYaJs/uG09EVl9P9UCP8&#10;aUWGpwhfLtfEUjK3yny41Jx/wH/GrSk9P6/MNFv/AF+BkL4zt7QNAniDXAz/ACs0fh+QK2Dw3zQn&#10;t/njlmq6heeQznU9eG9sq0ejktye+Ivp2p92db3Sbk8WMVUiSNraIA47fdHHXvT7TTdZ1a3L2Phr&#10;xPbtGQZJJL6BSAO+DJnHUcirg5yXL/n/AJsip/MZ7+K9euVWBfFOvbd23974chBHHHLQfTJP/wCp&#10;1zq19bWO7ULjV2KPlmj05dx9/lT2HAGOai1rS/F8M7RQ6Prlwx+WRrrVIOfp+8B/DH86ZFpuo2Ft&#10;9p1ubVIl+Uxtb6vww9MZJJ5GOKrmnqnf1I0lqh8Gsm/XzUl1p2X7wbTFjKn1OYh/OsLXPGWmaR5j&#10;ap4w1SMx4Hk/Y4dzMP4V/d8np9O59Ld1cjUfEVl4U8GDXta1/Up0ttN8N6fNJNPPNIwVY3CDgkkD&#10;YoLH1B5r9UP+CYP/AAQI0jwVeWP7R/7d2i2Wr+JpNtzovw7YCWx0f+6bvkrcSjj91zGpGWaRjhPP&#10;xGYKlpDfq/8AKxvDB396o7I+Y/8Agm1/wRg+LH7dOp6X8d/2qxqXhj4WRskulaPI3laj4jjDfeUK&#10;q+RCe820MykCMEEyL+3Hwv8AhB8P/g14G034afC3wbp+g6DpNsIdP0vTbcRwwqPYfeYnlnbLMxLM&#10;SSTXX2+mRoPmXpwvHSs7xd4ss/C0Udjb2cl5qEy5tdPt8BnHTcx6Imc5Y+nGTgHwZ1ZVKje7e7Om&#10;UlycqVkuiGXVhtGRH/D1xivkT/gpH/wSM+AP/BQPw9JreowJ4a8e2tuU0rxpp9uC0npHeRjH2mLj&#10;AOQ6fwtjKt9HeG/F/wAVfDF/cTfFuCxutLupN8N1pNmyNpoP/LN1LMZY+nzjDA5JBB+TtRHZ39pH&#10;fafcRzQzIHhmiYMrqe4IPIxUyWnK9UzG3VaM/l0/aM/Z9/aM/YQ+IzfBr9p3wzfaepXOi+IdOxLa&#10;3sCniWGQriVemVOHToyg/LXNxayXij1Kx1zUtQgkDbWbTQwx7Hyhk/j2+lf0uftO/sufBf8Aap+G&#10;N98Jfjd4HtNc0a6yVhm+WS1lwVWeCQfNFKoJwy89jkEg/hR/wUO/4JN/tCf8E7tTuviH8O7rUPGH&#10;wna4LtqVupWfSlZwBFeIudhPyqJ1BjYgZ2kha9DC5lUw9lVblBbPVuPrrqvxMp0YVdFZSf3P/Jnz&#10;Zcaqkr+ZFf6lb/3vJtFJJz6bT/KqL3l5KvkfadYkJbhpIAqn68AVpaFrPh7xPZvqWk6BrUvlsFl8&#10;u8XCN17yA/jjBxU1zYz2sBuZNN1SXd/yxe4GQPbDf5/n7ns/bQ9pCV0+qvY5r+xXI469tDDmsZxH&#10;m8N8GDYYRxRsw/JSeme9V/smoyP5kCXUyL/z2jjDD8GArWCtdMsn9ja5HtH3VvAR9eXPrTZxJDBt&#10;h0O+kDKP3iXW1iCev36x9nF3f+f+Rp7TlstL/L/MyrrRWji8+ddQG7qsOz14+7UUV3NbReTFpurY&#10;VsK3/wCsirPkTxusj6Pqw67/ADbzoO38VSvKIAGOmXUjMflX7UM/X71Zwp/aTt8m/wA1+QTqX0ev&#10;zX+Z2n7Mfw98PfFz4saX8NvE3h7xlqk2vXcVlptnot5BC7zyNtGWlO0AZzzgAckgV7J4j/Zp/Zr/&#10;AGW/ijq3gv8AaH0Lxlqs1pdzRW1s2pR20UDIxMYcwSyGYONoLKyhS2cMBk8T/wAE9PH/AII+HX7U&#10;+g+LPiPPcafpKwXkNxczTI/lNJA6I37xtijcVDE8hC23DbSPqz/gp98PfgtpfxT8Ln9n+JZfBLaD&#10;FbRXUupTXT6q5UM+pF5/mQyM2AqllZYtwxuCj8Z8Rs9zjKM0o0aFSUKVRNNq6u7NpRdvddlr38j1&#10;sHRpToOo9Xe1un3frc4zw98JPCGqftA6J4v/AGQP2W4bbxBpN4fEMfh9fGlyyjSRbGaSVnvJRG0Q&#10;jJI+4csgG7nPkX7Q3w//AGiPGHxN1P8A4SHVdIXUo5pbzUls7qc2/wBoLl/LtnWNwylFQhQfvFh1&#10;Fdp8MfEHxs8INeeGfA95qCx69pZhmu22PNcWsQDRWRLMXCM0Y2BMKWwh6DHT/FH4p+FbD4D+IND8&#10;c6TqVx4w8G+KEj0i7t0JGvR3EM+/UmZ9yyQrJDCu4dUWHB3Fmr4jLcVmUsyo16NKNWXKoupP36nv&#10;T6cz0infRK63vZHVGMqVGblpbXolfpa3ofvB/wAEuf2l/BH7T37IGj+P/DFxY/2lZzJpPia0sQFW&#10;2vLS2gt1Hlj/AFO+3jgl8vA2mUj1r6FGGGCK/AP/AINoP24NC+C37Uutfs0eLYdL0fQ/i00f9klZ&#10;NqWutxFzbwrwAFmWSWEL1MnkKOSQf36gZtmD61+k5xgamBxST2kk1+v3M9T2kcRCNaD0l+fVf10s&#10;PwRwAPxFCDJ5HGfSnKc9aeqlfnzXkkjT0xjmmHC1OqDOab5IPPtQVcrluvFMZwG4FWTDuHNNa2Oc&#10;U+ZgpRKruQOlQyu+eBVxrYEZ2n6U1rUjrT5iuaJRyc8+ueTTG3k8qautbrjOKaYFA3GruHume0bs&#10;eW/MU0wZ7/WrzW67tx/CmeVgZIp8xJSMOeifpR5TFeaubB3Wo2X8aOYCm8JzuNQ3Sqiev0q865LA&#10;Cql7C8iGlzMrlPlf9qr/AIK2fsK/sns+lfET41WWo650i8NeF/8AiY3zN2DJFkQj/akZF96/Pr4r&#10;f8F3P25P2rdeuvAP/BPH9m2bSLeOZkn128sV1W8t4j0lmYYstPUAEl5pHRR/EMZr6I/aE/4N5fgx&#10;8TP2nNU/aA+HfiPQ9IsdZnF5ceCdd8NzXWkw3p/1kyw2t1bFw7fOY3coGLfKykKPlT9rr/glT+2v&#10;dfFyP9mnx98d5tc+HLWseoeGdP0y3tvDPheFcqGH9l6eWDyo+9eVRmADGbLAnKpjo0Y6xa9f6/M7&#10;MLhY4iooXu302X3nyl8XbK18b/EC51X9ur9tHXPiR40S73L4B+F8g8UXwk5ZovtpK6Vp6/w/6L9q&#10;8sk5i+UrXoPwJ8FftFeJPEsvhf8AYj/Z08P/AAwN/ajGvQwr4u8ZRKEwWbVLnFrpEpbJHk/2e65X&#10;h2UMfu/9mL/gkN+zn8IbJbbxPZR+IpJrWNL2zW1Fpp7gckGCM7rgZ/5+ZJsdQc19cav4s+BP7MHw&#10;8XxD4y8T+GPBHhnTbNLWG41O8gsbSBUztiQMVXPPCLyewrz6mMxVf3YL+vQ96ngcLho3qO/ktF9+&#10;/wB1vQ/Pb4If8EHde8ReIIfix+1T8RLjUNcdfN1K+169PiDV7lh0Pm3am2hOT9xoLkjGRL3r7d+C&#10;H7Ev7OfwIs47nwV4Din1NTth1zV7h729iU8FUnmJaJDz+7i2RjPC18f/ALVX/Bx9+xx8LdUn0b9n&#10;/wAPax8TNQijYLeWanT9LEoPAMsyebIB6pFtI6NyDX52/tNf8F2f2/8A9o6WTTI/iEvgbQmG3+xf&#10;AsbWRI/27ksbhiRwQJFU/wB0V0UMqxOKleo7eb/yRhUzjD4dctOyXlt831/E/cb9o79v/wDZm/Y9&#10;0mFvjV8Z9D0aSFdg0eGY3N9Jj+7aQBpf+BFQoyMkV+cf7UX/AAcxafC+paJ+yl8Gppp5JALbxR4z&#10;mUKuCclbKEnIPbdMMY5XtX5P638QNf1y5uJ7ubdJeSM9xNJ88kzscs7u2WZieSSck1izxFGKs2fe&#10;vYp5Xg8PT5oP2lt21ZeWnU8bFZvUlK1J287f1+h69+0d+3n+1L+1NrE+o/F/4w6xqVtMwK6SJ/Js&#10;YiBjKW0eIlP+1t3epPWvHpZpZ3Mksm5j3Ndx8I/2dPij8a7uK18DaD9o86QrHI0iqCQMtjJBIA5O&#10;Ogq38dv2b/F/wI8QaF4f1i/sdSPiDR11HTrzSbgTW8qfaZ7ZlWRflYrNbyocEgFSOoIGleOJhSi6&#10;nuxlstFf0X6nPPA5lUoqvKEuV2s31vtbvc89gtrm5kEVtA0jN0VFJJ/KpNS0rU9HuvsOq6fNbTbV&#10;byp4yrbSMg4PYgg/SvcPA3xf8V/s3eGLPUvC3w/8PtrdoqD7dq2jpctC7kyJKA3DNjGN4Zfb09Z+&#10;MPwXuPjL8dPg1rviS0jkv/iF8L7XU9Wmjs0jSa4RJgZBHGqooCxpwoAwvSqzCngcDTprncpSV3pZ&#10;R0vbu3p5Ht0+GfbVIYeNX963C6cWlHndrN7txe+nc8T+F3g39mjw14Xs/GPx9v8AxLcrdRM0Gn+H&#10;7eLeXywVT5jqAvyjLZz83AOOfULT4wfsIG0iNt+wTqM0flr5c0/jmXfIuOGbbGBk9TgAZ6VjftD/&#10;AALfTfiIvwp8PaTJc3UOoWVrZ2trE0jySTW4IREXJJLFRgAknivqXwT/AMEX/wBvCXwZpEtx+yD4&#10;uWRtLty6z6K8bg+WuQythlPqCAQeCAa9jEZ5h8NRpKioU4OKs+VNydldtu7f6HuLBRwuIlRpqCjC&#10;0buKbk1u7yvu/uP6DWZeij3poKnjdUhQDgCgKNvyrX5/zHjcozeD3oEoPVaeEbH3OaURZPIo5g5R&#10;gckYFOBLkc4qQQDPC0IhB5WquToNC9QKcNj/AC07bhsj+dOCKeaABSM1Kp28UwRNjIFPRSTzQQx6&#10;lv7v41IopqrhakUDOWFAhyBTwB+tSIg6U1Rn+HipI14yFoJuKE2n8KlXjGPzpqqD970qRFAOMUXJ&#10;FRc8A1PGueAaYoUDpzU0Yx3qeYBQvzVIi5PQ0iLls1KExwoo5iugIuDgCpkXJpqYznHepFznPvUy&#10;kHMSIuOoqQITzTAADkD86lVhjrQHMAB64pwBwBijgcGgc8kVPuh7wpJwaQHHJNGSR0obgYPNMaAs&#10;BximtIO9N3YPSmlsjI9aYwaQtyB+VQynPLVIW71GyhmwT+VVEnmMPx/4/wDCvwr8A638T/HGpfY9&#10;E8O6Vcalql0VLeVbwxtJI2BycKp4HJ7V/LR+1z+0p4r/AGs/2lPGH7RPjTxbqdi/irWJJtP0+ezE&#10;ptLEHbbWvC8COJUTjqQT1Y1+tv8Awcx/tnal8LPg34b/AGOfBr3cd1483an4qutPkZpIdKt5FEcB&#10;VecTz8kkgbbV0IYOcfihaa2r5ntP7Q8xiFLTWbcY6dV4/wA9a+84YwPJSeIlu9vT/gnLiqvKrF9h&#10;qRRbuz8bI0bLnfJo55Hrjjn/AOtVXWL7TLXbNJ4r0+WTGF+2WOyNfXqeTj/PWobLxVqIudr/ABG3&#10;LyrW/wDZikr16Hb/AJAqe71zQ7VRPqvi2BpMAf6RagY68Dgf5/CvrotNb/j/AME8mcuYz3vI52W1&#10;Xxj4TSGRvnjaHb8vpndxnFXb/T9AMajQ7nwzqEzNz5ca7V9zgnv29abCf7ai/tDR73RXj6ebLak5&#10;5PYNx/ntzU41Wy0SPLa/4fgY/wDLJbcgs2P97n2FKPn95jIqSWmsXTLFfaJ4ZMe/EpjuCpb2JxwK&#10;kfwt4fVPtcfhXQ7hl6RrdY3/AFIXge9XF1TxPqw+zXE/hz7HJ/rJFX5lXPTOSO/b/wCvVeaO1sIl&#10;sdH07QX3fehjbZuHfJHt7VdkZx5S9/Y41geRe+AdFtIVbOLfVWZpfbOwYH48/wA45PDVvZSRyaf4&#10;Rt5pOqR/2w6hQCMk56DJH5+1VYdFvi32yz+H3h1nXgEXRxz6YTrzVqLwwb20+0eIfDuhwbW/494b&#10;70B+Y8DP0/8A10173Qzn8QkXhKHU7iP+0/BkNqW+8sGqbi/HcjGB/Wra+GrfTJvI03wdcXW75iv9&#10;uM20cDPzN61X03S9Ra48i38AaTHbnJWaXUgG/EFOvtUkng/TEdXg8J2dxdSfO3lar5a49+MY6f8A&#10;1+tHL5f19wR5rFyx8KpIn2i98PX8MwbPlDWiqgZ6AK/A7fgasCzvpl2aZ4M1jZJw13Hqy4C5GSAX&#10;z+f/AOvL/wCEH1S9kzF4as7Ibfutqu85wOeBx6fhVu58I2trZw2Nn4Vlvpm+95OuPGOB1OffHH0q&#10;4qXb+vuJWurLs3hmHTElZtK1a4MmOP7aLNuycAZk6/zqN9Mle282+0XWreQkLHaxaxtZl4Axtk6/&#10;57VNpekX9raR7/BtnZkZ2s2rea6DJ5yQcnHqfxqu/h610vUFvdH8J3F/ebWO0ayw2jGCTk47+gPp&#10;gCtLe7dIz90m+zXlsyyReAfEjMGxHu1VX29cdZjz/LA98pHq8dmv2nUINeW73Zktf7RXYvqAN+Md&#10;u3H41o6dodzrGzU9X8KXEMiONtvH4hYAAY67eDk5/D6c09V8KjWbiSNfhrNJHH88zQayRnPqfl7+&#10;nP4mlKM+W6ZUbcw9tfh1GPba6R4gjkZSI9t7jnPch+mSO1JaWs9raRi30TxZcRqxJ8u+QRuc/wDX&#10;ToW9ff61LpXg9rC1nNp8PbiD5sZm1jeWOMYGWJx9KZBo10HN1p/hTULyUPhmt/EJihHIwgAccAcf&#10;/qwElO2oS+I0LePWdYVo/wCyvE2noOW/4mKhmGeANsmMevHp61DE50k/Y7bwx4mutrcSR3iuu7PQ&#10;ZkGT69efc5q5p9rqmsKwl+Ht9buo6y+IuGPsQ2TWbJ4d1W4u5Q/gnUpAPkX7LrzLGO/98Z68/wD6&#10;6uzSv+n/AACX2RpTaLqVyr31zp2sKvWOH+1NrbevzYfueMenvWdFpVzqmpJt8P8AiRY41bEzat1O&#10;cZ/1nTg9uabD4BkngZ4vCOqxTZ/d/bPET4/9Dbj61Sk03xqjGwtfC9xcQq21mh1gYDcZHJFc9SVn&#10;t/X3GlP3lqTa5ZeJY7ptN0bR9cmjjVd0i6pkoT25frj09etNXwtLpmnrqWop4glmXn93qzYLEY2L&#10;l/p7nuRU1xoWs2lo0F14cuo920MsOsnezccKQR1Hv/KotM8Byy36vqHhfVYreJtyxvrbMWb5gQG8&#10;04GOO2c/SsZR10K1b0GwwaxrFq9v/YWvWpVtrSnUF+XPXbiUnPPp+PrWn8LQafKu6DxJNLI2yP8A&#10;4mpZj3/ik9ACatah4esre5xa+EdbupkbJjj1r5Av1aTqT61W1PQokdby+8O6nAscfyrHqpLM5OAM&#10;hh/9eoa01NBLzTJ413W2k+IFwPlWTUwOMdv3n+cVnyaJJbr9nuofEAkkzthtb8Ax9evz9+5p0mi3&#10;Gs3CwS+GdcghjLM00mtfM3t8shPfPPpRdeHdMtLnybHwx4imm2jdImsH5cnOOZfQZ/KsZFaFK8S2&#10;01f9O03xBL93atxqAbkEHOPM9axtQl1HWF862h8SeW0pDRx3uERR6fPycD8CT6V1V3pOmyRbLzwR&#10;rBaNcMZNUDHn/tpyefWqk0lhYFbO08Dauwb7scV+vQY67pe+6snENz13/gmNoH2P/goH8HGg/tWR&#10;U8eWJP2y93qvz5yBuPIr941jCLzuxn69q/CL/gl9ohg/4KC/COe70HXYZP8AhNrNi8+pbokYMeq+&#10;YePbHpX7ysvy7VXGea1p6Hm4n+Ic1P4mvbHU5rK28G3lzDb3aLJcQSRYPyqxIUsDxn25B9qr6p45&#10;vZZmMXw98QMvUMLeED9Zf8/jXTWenNvnmzjdPn/x0CrkcY8v7p7dfr61tzRvexx69Dz+Dxd4gW4U&#10;f8Kx1vy442G5pLQbuc8AzZ7H0p13428XopisPhjfFTj5ri/gj53YPAdvSu0nhRAWZVzz17cGq9xZ&#10;4gkIQdcn3+YH+lUpR7Accninx2XaWf4aTIsjfN/xNIyV9eMV9c2HzWcJI/5Yr/6DXzlHACypJ/EB&#10;6V9K2iD7LGV7xr0+lefmHvcqsaULq+p4R/wUNgL/ALL/AIgVQfm1DRejdf8Aib2lcppPg+GOwt0m&#10;1rUo2+yx7l+1EfwDjHpXbf8ABQGPd+zRrCr1bV9DXGfXWLIfzNVr+JYjbPH0eyhK/wDfFfz/AOOu&#10;OxOFyrAKjK15VO3aPdM/VPDOjRqYrE86vpH82c1H4VtlfI8Qan6bfth2j8AKsJ4agK7V8QakPpeN&#10;/hWuvI6dOtSxZJwp7V/MNTOs057e0/CP+R+x/UcLy6R/FnIeAvC8R0m43eINTDHWNQxtvSMYvJgP&#10;0H5/St9PB9swE0fiDWBznH9pPio/h8c6JcHGP+JzqJ/O9mP8ua34VVlbj+Iiu7Os6zKnmlaMZ6KX&#10;aP8AkcmCwWFeFh7vTuzIt/DG9pdviLVgfM/6CDegr1f9n/SU03RL+JtRvLjdcht91cM7Lx0B7D29&#10;zXn9moJlOP4/6CvTfggSbK9Xt5yD6cGvv/CPMsdiuJKkas7r2VR7LsuyR8vxxhqFPKYuMbe/H8zr&#10;FkTGPMf/AL+N/jUyuhGFZ/8Av43+NCo2OaeR6ivo/r+Mv8R8/wCxo9iNpEYENu/76b/GoLVIoUZf&#10;MkYmSQ8yt/fb3q027PSouSpAH/LV/wD0Nq66eNxn1Go+frH9TGVGj7ePu9H+gTR4iJDP0/56N/jV&#10;bXG22BYbvvDq7ev1q5Nny8EVT8Qcaaxz/Ev865HmWN5W1NnRSw9CVSK5epm65lvBMz45N9b/APo6&#10;OsvYeFC/ia1NUUSeBZA54/tC3/8ARsdUQoA27ea/oDhGpKtw3h5yd207/efmnEEVTzirGOiVj5G+&#10;L/jLWoPiX4k0mz8A6jefZ9UZY7i2uLcJINqn/lpIrDBbb0x8vB5Fc2fEPjiZd9h8ML1Xw3F1qFug&#10;GR1+V2PXHQV6D8RrNYviJrhyCX1CQk9MdKq20KuNgAz/APW96/R4yiqasuiPmOV8x5rrfjX4oWdp&#10;M+mfCy1muguYo7rXhHG31dYnI49FOT+dYsur/HrUbX7fJ8OvDULM/meT/wAJRO44Ud/sQ/u+nevT&#10;tU0wO5GR/q8g7vaq8VixsNqKp+VhxxxzxVe0jZaA4nlWoeJPimbK4s/Evw1sTC1vlf7H1ozTbgcD&#10;KyxxLjk8hsjsDnjf/ZNm1G71bxAL3wxeabH5kJQXkkTGT5f+mbMOAF646/UDZ8Q2JAUAjoejdh/+&#10;qtb4J27RapfIvC/L6en+f89VOXuDjHqd3LBtt5MSY+THHr61z2l6X8TdS0+O7bxNpKGRVJT+xX9O&#10;f+XiupniPlMOi7T25qTTQILOFS33VA+X6VCnyoco3ObTRfiVC/nxeJNHwq4P/Enk5/8AI9RainxU&#10;2ssev6H8rKV36NNjGQecXAz+YrsTHiN/RVP4VXuoo97Ajr938xT9o7r/AIAuW5ydtpnxVeMeZ4o0&#10;VfMB/wBVoswxn63BqGPwB46fbHqPxk1aRlIzIun2S7jkdvI/yK7S1t4mto3Dfw8Yx+VRyxr9owGG&#10;3HHPvR7RsUYJGh+z5pfinTviTZ2mpeJF1C2WGYNJPYqk7ZRiCWjKp7cIOPzr6EdRtyx+teM/A1FP&#10;xB6fdhb89rV7d5WV5Oa8fHTvW+SOyivdPCfihrWmaF+0/wCGbrVL6G3jbwTeIsk0gUFi8GBknqa6&#10;CXx74UdcJ4lsCCuf+PxP8axficij9qHw6/O5PBd0APrJD/h/OtnUJ51jyzsK/iz6SGMy/C8VUfrE&#10;JSfsIv3ZJL4pd4s/bfDulUqZI7NfHLdPy8z5D/bN1rTNS+KzXdneLPCLGIeZF8y5APQj/IrnLDxP&#10;o1r8NY7e4vViY2jId2MKeff/AOt+taH7baxz/FSSQkbvsEfzN349/wClYfhS3X/hW1v5kZYfY3wq&#10;9/mPGR9P8M185wznGSzwuX8tGprOC+OOmv8AgPv8ThsdGjVtOPwv7L7f4j0r4f8Ajbwt/bsROuW4&#10;3K3/AC09jXotv418KNcK/wDb9r9w4PmdTkV518N4mTxDHkfL5b/wnnIr0VW8q9V0fHyNnk+or5XM&#10;M3yCOOk3Qqbv7ce/+A9ihhcxlRX7yP8A4C//AJIfdeM/Cg+d9dt/vdN+f/1V9TeCmiu/g54ZaB8p&#10;JodmyNycjyUOa+arKZLllSU7myDzX014Qw3we8Pkf9Ae0xjgf6pK/ZPCuvldfJ80nQhJLkje8k7/&#10;ABbWirH53xxTxcMdgVOSvzStZeS83+gLpkzjOP8Ax00HS5k6L/46ef0qJ5oY+ZGVf+BUw3+nf8/C&#10;n/gVdP1jKY702v8At9f/ACJyezx3Sa/8B/4JPHZyQy+bLHx32qf8KZPZl3aRT95s9D/hTLTULB7y&#10;NFuFZmbpmq97q1glzIjTYw57H1rvljMoWVpuLtz/AM67LrYyjRx31y3Mr8q+y+/qSW2m3Ii4H8bf&#10;+hH2prafcD7qFvpVO31nTfK/4+P+Wjdj/eNDavpShi14F9S1cH17I1q4/wDk6/yOz6vmO3N/5K/8&#10;zotSQ/2DpAZDxM64/wCAyf4VHsIGP/Zakubq3u/Deh3FrKskclwwV1bg4SX/AApGjBXK9elf0fkd&#10;SnUyjDyp/C4RtrfS3fr6n4xmkZxzGspb8z8up8gaT4H1W4sPtF34/wBa8yQ7vlkjXBPPACDA9v8A&#10;9dEnw78RQzqYPitr8aKceWv2U5HHGTDmuusLTbCkDLwGHyt9B/jVie1JkEcaNnpjb9K+29pI8KyO&#10;TtPh14juY1eL4s6/CyOxWZUtGOMnjDQFfTnGff1IPhj41+0hj8cvE21eNq2um4P/AJKcfpXZaZCU&#10;tyCnSRvw5NT2wRZmQr94ZA/E/wCfwrP2ktitEclH8HNL2PLeeLvFE8k0hMrf8JTexjnOSFjkVEHs&#10;oAHQADirGh+CYvCetxnTPEGszRSySGSDUtXmu1J2cYMzswAwOAQPbnNddIFCIrcFmP8AWq95EjX9&#10;v838TZ3f7tZqUnuUuXoSWkZBAzj5utfzf/t3NcN+238YUW5ugv8Aws7XFkjWFcD/AE2XkfLz+ff2&#10;r+kVEztXP4iv5y/29rFbz9uL4wIs1/Bj4kavuaCQAH/SpD0P1pVPeou3dfqdeDX+0fL/ACPGopZZ&#10;bnyk1PVIzvwQbIHB49Vq9E91GPLnuL59rfLJ9nGT3B+72pk/2m2V7Qf2hIdoO8qu7p7YzUtlpkt5&#10;F5qazq0LD/lk20Z4znkH9PSvPXMpHsW90aJwrljr2qxrn7q2G5V/HZ0zVqK5jhl81PEGqP0DbbdR&#10;kfXZ2Bz9fwqxZuJx9guBfPtUjzWjQBhxk9s0T+HUsLhGhvNSk43eUrKe/TgccA9/0q7S3X6i0Lf2&#10;1Z4lEOo6krMwIkitd7D0ONnH1qzZNeyjz7fxHrT7Mb0ksguRj0KVPoej3d9n7LFqkTLt8xmdAF+m&#10;5j157Ut1ZXVjN5Iute3DlljjjAPcAkY/ya6UrRuzN3ktCZrtmkyniHXLeYAncmkllI+vlEH/AOtV&#10;+3W++ysl54g1iQj7l1/Z6ZI+gjx61Pb2GpXWnt9mfUoYnOVlkliLEdeTljz/AIVHFaSaRdxvJqGv&#10;XCbRuhWZdpXuPlA9uM+1bxi4y1/r8TOUtBmmRT3M629v4y15disY1bRkUAZJx80Iz2/CtOHV9Gs7&#10;T+z9c8TeIRMrFXePRSwxzg/LCRnkDim3l9a3sO6zi8QWexi5khiXcVI6ZG735we1W9GnleF0f+2J&#10;/mAWSSOJWHHQ5xntg/X0ropx96yd/vJlpG5BNYaPdp9qHiHxC0e3qdNADL9PKye3vUVi0U0jWmke&#10;J/ECR9UW40UKuM9Buh69611sb13/ANHl1qE43L5LRFVwSehJHqMY5qjc3mqRs8avr03mDPy2aq0b&#10;Z7YVccYH/wBY4roly31/r8Tn13HWcb+Hdp1DXNfmgYgL5ejlzG3phIuh+g6fhUn2ltd1CKHTvFXi&#10;O3kbhV/sfYd3fl4emOP5VH4fbxFqM4jnudfhjjYqzT+WrAY6gMT29jyfwrSaTU47lRFc61MpYqyt&#10;DCCpzjKuAv8Anoaqm/d02/rzJlfdhLqN5oVrAdaufEM7MxKt/Zhk3dP7keB649/aobV9R1y9Y6Zr&#10;XiSNlXd9nk0vYEUegeLJx7HI9q0kvLm2i8+4tfEUvQeWpjZueo4fp+H4VGlld6tcSTW+q+JLNQ2V&#10;j8xI2UdCM7S2Dj1I/kemUbysv+D95MXfcydZuNasphbSap4mhjjydkOlrIH5/i/dnn/PpV6DU7qa&#10;w86J9chbyyGZLIBk+oI/mMmrjztYI0c9v4guph8rSLKsmCf4vmfgdzwP61luH01PtLan4nPzBmtz&#10;P5e8EYzhSOo/lzS+F7hb3g0iTUHaZodR8R3KspLRzQKuGPfG1aXVL2cXPyQeJFZY8/u7dCrd8/xe&#10;/Qj6esE+s2GuOunwWvimGbzDuktLpEyPT/We3+elNsrKOOcwyf8ACVM4bdCLrUsb+BkHEo/Hjv0q&#10;oy2S1Ila9zUtVuDbJ5Wl6s5YAFkkTPXnHz5HHbHbtWfqmpXl4BbeR4os40bLTpCjJ65PUD19++cU&#10;6axt7abdceE/ETbseWlpq+0nnJJH2gDv696fc6Ppt7bLLFp3ii3RlG6FdbIOevP75vbPpXRray/U&#10;iOkTKuLtUJ3+LfEY9EiEA9PRKsWviKxEKyHTPFTgf6yRYUKn1Oc8jjOaoJ4M0pruNX8P+K1j/wCn&#10;jWD5Zweh/fnr74roLbT9JiUafpHh3xArRxkrG+pR4/Amf39amn7SLvt97JlGDKy3mmMPtLWXiRhn&#10;P7tomJOOwz/T/wCtl2w1K8nEUkviRSzZBkjhjzwehwB6cdh7VJdw2rMynwh4wUdB5erRpn1OPtX9&#10;OKjtNH812hsfDfiiQdT9o1dSxwcZG2f+Rz/Or5pT0/zM7KI28sbq0UQvpOuXG99jG3uo92PXmTr+&#10;GPzFU5v7QgZZrLSPFSuvO3+0ERSBjn/Wj1/lQfCNjPK9zd6V4kh3twreIJQqDr/z2xVfVLe9s18q&#10;28OanMu0ruGojIGO+ZB/9Y1PLPr/AJicveSRcktRqFtGy6frW1VyfM1gqSccjIk+v4/rjXlxaWKM&#10;ZvCWpNCB/wAfF/riqiJkfeYSNgZzTG0HUJz5mleEtWtzkFpbrVUZPcn96cDj0PFXtR8N2/hXQ21f&#10;4hPDb2qqzxxrKshuD2VVcZOSQfuhSASrHBwpSna+3n/w6GqcbfoYj6Rq3iS5XTdB0HTLe1XLS3TZ&#10;nO0Asz5ZVyoUFt2NpC5DcV0/7N3wS+Lv7TnxIh+Cv7Hnw/8A7a1y5UDUPFlxbeXb2MW755huXbDG&#10;Pu+Y4JPRVLlc+yfsDf8ABNX9oz/gpPrDX+lWX/CB/DC0utmqaxJDI3njA/dAkKbyXaBlFKRIeX2M&#10;QH/dL9lD9jn4Ffsb/DGD4U/AbwXDpdimHvryQK93qUv/AD2uJcAyNycDhVHyqFUAV5OKxij7yev9&#10;fd+fodVOnChujwf/AIJq/wDBH/4HfsB6Mviycx+K/iXfQk6x41vITugZ1HmQ2asT5Uecgyf6yTJy&#10;VU+Wv2BDYJCuVi7cVekjttPt5Lm7uI4o41JkkkYKqgdye1czNc6x8QG+y6L9ostJbh7pgUmux6L3&#10;iT34c5/h7+LKpKo/IHLmldlPxB4pvLy7k8PeC0Wa6Ulbq/ZN0Np1/wC+3yANucDJJOQAcXUrjwZ8&#10;KfDupeOPG/ia2s7azge71rXtYuljSNVHzSSSuQqKAPYDoMDAqj+0v+0R8BP2H/hDL8SPjBr8em2E&#10;H7rTtNs41e81KbHywW0OQZHPc5CqPmcqvNfgb/wUr/by/bV/4KP+JZNFg0j/AIRb4b2c2/R/Btrq&#10;o/fdMT3jjH2iXIyMjZHnCgZLNTqRp072fyWr/wCB5k04VK0uWP39Efsl+y3/AMFW/wBib9tX4ga1&#10;8Jvgr8SvO1vSLp44bHWLQ2ravAgJNzZBz+/i+Vsj5ZABuZFUgn2tNH1XwrLJq/gkLNbyMWvNJmfE&#10;cjd2Q/8ALN/fGD3GeR/Kho/wa+PHgjW7TxV4ceTTNQ0+4Wex1Cw1QRTW0qnKujoQyMCMgggg1+wP&#10;/BLb/guTrOpNp/wL/wCChU9rpmokrb6R8SVZEtbk/KqpqCrhYG9bgYQj74TBdpo4mFb3eVxfZ7P5&#10;m9XCygrp3P1H0nVtI8XW7z6a7RyRHbcW8y7ZIW9GXt7EZB6gms3xH4as9TtZtPv7CGaG4iaO4t54&#10;w0cqMMFWU8MpHBBGDmtDUvCtnr0dv4j8NaisVx5ayWeoWjBlkjIyDkZV0I57g9fSqun+J3urpfD3&#10;i+1Wy1HGIW3YiuveMnof9g8jsWHNbRlZ6HJKN9z8if8Agpp/wQMuba5v/j/+wBZDT77Lz6r8OY5P&#10;LjmGCWNgSflYkf8AHuxC9oyOI6/L+ynsjqtx4P8AGfheTR/EFncvDew6hNNE4mVsMjI4JVwcgqec&#10;/lX9Xep6SrrsmT5cfxdq+Kv+Cl//AAR5+Bv7denT+MtOii8K/ESGECw8W2Vr8t2R92O9Rf8AXLjg&#10;SD94nHLKNp3w9aphanPS1XWL2fp2fmiJR5lyz+9br/NH4S6jZ3kb7HsLfbkFmhupd2PyqobC1lkx&#10;aaXGjKvzeddS4Pv0PNdP8ffgZ8d/2PvifcfBf9qLw5qWk3Ua79P1WGRmhvIs/LNDKPlljI4yOVPD&#10;AEEDmr6xksIFubPVdYulkXKPHNvz/ukP0/Ovcp4mhiqbqU+m6duZfLt5nI6cqMrSe+1tn+JBd39i&#10;yeXdxW8bLwfLmmOaotFZRfvrSyT5udsiyfnnFTWcE9y8iai+tR7hlTwN3ryTVG/imt/ks7vV3w3+&#10;raTK4/OonUlbntp6amsYQWl/8ie3hsr27U3VmsnzDfHFuBC98Hp09q/Tn4pfEv8AZ8+OH7O+jfGT&#10;w1oMoNtJ/wAIF4V0e6LSXOm6NYwWaWoO3kNid23FWLMeMgBV/Lk3kZbzLmXVIyP+ecgHb619Nf8A&#10;BPf4V/Er4w6xr19oV/4lu9A8L6Wk19b/AG5VaKSeZRGbffvVJS0YYMEOdmDxX5b4rZbQzPht151O&#10;T2ElNtNq6T1TS1d/PRHp5dKdGo42vdbdj3r9lJdQstM0/wAEX8GrzXV5fRS6hqVroUt5Dp9yxlgW&#10;Rlt432whB88jgYMbEAnC1xPw+s/B2sSeI7T4haxcReI/D/hObVdPtdZt2trW7t0tpNxjYqWm+Tyn&#10;xGynO7AJBz9DfCfxT4f+B+na38JPHWm3Hh9dY8SF7zxFfBrzWNO8hWnWVplO19zy3BZVRBmJGGa8&#10;C/bHt/AGmfAnSdD8Zz3uteJLNbqLTdU0PxAmbSIybdkvlSFSsiBmTcp4UDgMCfw/hfG0c44ip4PV&#10;KTtGSt5vRWatpytXvZrW+h6eKjTo03KOvftY+dPAnj0/B34yaT8U/hRfTfbND1q11fRbuLS2WWCe&#10;KRJlydu0FHGM4I+Xoa/rQ+DPxa8OfHP4T+GfjT4MVv7J8W6Ha6tYKzhmjjnjEnltj+JdxVvRlIr+&#10;P/w3ZRafdRzrDq1183zQ/bhyPfLgdOlfuH/wbI/tl614s8E+Kv2LfGlzDar4dUa54Jtby7DXRtpZ&#10;WF7AnJVo45DFKADkG4kPI6f1BxJgfbZXGa3p/l11/EyyafNTlQX+Jfr+GvyP1rjc5FTIQ3IqjbEk&#10;gk1eiTd3Nfm3NE9blHLnGd3ftUigMOtNReOB1pwjORg0roHFB5eTmmyIacVw3NAUHqaoh04kZiOM&#10;g00xhgTUxXC9aQAetO5Dh2KzRDG6mtEMYqcqQeaaUBXOafMK0itJDntUflY6p+tWSvzfMxpCg6gf&#10;WjmL5Sq8S4xmmmHBwtWmXAxio5IyDhQfzo5mHKV2jUDG2oXt1YdKtOuAfl/OmuhIzRzGnKZ0ttGD&#10;939K+Vv+Ci/w2+OviXxj4K8T/BP4Lap4yay0/ULfUIdN1OytPIYvA8Rd7qeMAEiQfKGPHTpn62aF&#10;GPK1HLAJF6VjViqseVm1GpUw8+eG5+RXxi8If8HBnxA0dvC3wU+Cvw7+F9qzfvNRbxZbalqZGMY8&#10;xwYkB77YtwI4avj/AMef8G+n/BW740eJZfGnxs8X6P4k1W4k3TX2ufEA3Mh6DGXBwAAAAOAAAOBX&#10;9Es+jQOcNGKo3Ph6I8rF6/nRSdTD/A0vkv1NPaSqS5qjv67fcfzw2X/BtR+39CmH07wOv/c2J/8A&#10;EVMn/BtV+3vOGiNv4DXHKk+Klb65xH+mK/oHu/DO4ECLqaqQeHjDcCVY/u12LNczhG0an/ksf8jd&#10;YiVrafcj+Xf9k/8A4I9ftYftrfGLxT8HPhTp+g6VrPg7Tft+tQ+IdW8hRB5iIrxFVfzVbeCrKNpH&#10;OeRnyPSv2YfGfii7kkhi+WNj5kjMMDHuM+nT0r+nf4//APBML4R/GnTbjxXpAutM8SafplwNB1rS&#10;NWn0nVbBjG22KLULRllMGcAxSb1x3r8O/gpodgmlQ6bPbs1ytwA22TaCGJzk49SOvQc9q5cXnuKU&#10;WoU7NpX6ptX1W2/boevk+W5TisRL2sbpWdrta630Pn/UP2c/F2jRv8HtFuJJNWvtM0+bTYFuFiEs&#10;11epAIyxIABPHzEDv05r6e/bR/Yh8b/skfEP9mj9l7466VYnxNoPgRrfWodNuvPi3XGsa9eIquAN&#10;3yyx59DnqK5v4gtNb/tceHxO3zW+j+HWfK4yf7dVs9sH5v17190/8HDmiPef8FZvhPemM7W0PTYl&#10;OOh26u3qPT2+vpWNlWxGX4TEVJPmbkn6KOlu25605UaWZRVJaKSivJRlFpfifnH8Q/2cvEPxw/bE&#10;X9nbwrJaWup+J/GXhvQ9Mk1CR47eGa5hWJDIVVmVMsOQpIHY9K+sf20v2Zpv2UP+CiX7Pf7Kp8QW&#10;+uX3gX4Ty6Ze6lHbmKO5lFrc3BIVicIN+ASeQOcdB538I4Jbj/grX8PdSWMrHJ8cvAq8MTwLmNR+&#10;nHP+NfT/APwXMjXwv/wW28B+IJo12v4dZmLEBWzplyhH47MelbY6ipYHBa6yUk9e0Vb82Y/WpSzR&#10;zvvUu/lKNvzZ8w+A457H/grb8OdXICuPi/4MGBjofIGSR3wP8a/qO+zY43/+O1+AvwX/AGLfgrpX&#10;xT8L/txftJ/tleDfCel6b4i0XW9B8LaSzalq9/Lp+1DFLbx4kiXegBdUkwDk7e/6LTf8F5f2S/Ob&#10;7N4tvGj3Hy2XwnOwK9iCZhn64GfQVtmWIo4jLsNh4aumnfTvy/5Hl5hRxWKqS5Y3tKb+9q35HsrE&#10;jlcGopp/JXOxm5xwKsFRnhRTvLBGNteCc3OZcmrXCHamnyN+FSwalLMn/Hqw+oq8YlB2laTyfm2h&#10;fxqtg9ohlvNI+T5ftzUkZffytPjhIGSvT2p4iHXb1oRDkJ1FOCsxp3lY5IpwX1FHMSCxg0KSDsoD&#10;bhjFOC85o5gFUAnAFSLjH3vxxTUXng08KrDBo5gHI3GO9SIxUVGFHrTxtUetHMTykodCODTkY55q&#10;NQp4H1qWJRjJFTfl3CyQ9XyfpUylj2pqAbchamjjOenejmQaApY8A++KmVckn0pqrk8CpFjOMGou&#10;JDlUd6lVvlxTUTPT60+NVxkCkXYehJFPGN3FAUn+GnL6AUEsduz1AoH3eDij7pxmndvu0CbGkkfx&#10;fpTS/f3p465IprR5GAPrTQiN5j1xUTSOSeKmeMgbaYUOcY/CqRVyu7N1qtrviLQfCHh6+8YeKtXt&#10;dP0vS7OW71K/vJhHDbwxqXeR2PCqqgsWPAAq1JGxO7b9favzo/4OPf2yrT4HfsnWX7Mmh+ZJrnxW&#10;uDDefY5j51rpNvJHJO+1DuPmt5cGD8rK8o7YPZgsPLFYiNJdWEmoxufkT+3N+1X4g/bC/an8YftF&#10;apLqVrba9qrJoNqkbyCz0uEbLWMBs4OxQzgYHmO5A+Y14wfE1p9na2bU9YZ2YhC2nkDOeP4OlFpc&#10;MztP/bmt2/mLtWP7EzgD0yU6fj+eKv33iCws9OXy9U1NWYgLLJY8Djk/dPfP1r9Zw8I0aahHRJI8&#10;jET5tSgNYvIVaODx00bcYzo/T25WrFjDf3bLf6n4xhkt88zS6Zu+XvhR79/aoYPEtys+yHxrfXm5&#10;QEjbRSpz6khBUlx4rhSAf2h4wvN5+UQzaXsQtnO3JQccfTr9a2Uo9X/X3nFzaGpB4o8MSf6NoPxC&#10;0/pny/7NO71/nWbd3sN1dfaLnxFockK5WP7dDtJPUlRu460/StbvAPtL+NbT7OW2s8OlHrjrnPbn&#10;jH5VZtNe0PUd32PxlY38/wB1VktBxx9cD61pdTVn/X4mevchTUdWtrWN7fUvCbWW7HyW54HPH3v8&#10;mm3D6dqFyGm/4Rm85zicFYwT1PfJ7GrFz4h1LTJGh1Dxv4XhjLcxfZNrAg/739P8asWmoeHrz/SZ&#10;td8P3jsck+WrBT+Z/Sqjrp+ZjrGQyzmtrO1XyIPDa/ePk253A5IOO3tUclrqlxeiO/8AD/hW3h/5&#10;6vKwfGeuCPve2fSpZNY1KGfyvD2q+F/LDcRXCqp3H0Abp1561N/xLdRRrrxPJ4duLhP+WKgsqrz0&#10;BPU9/wAKtR5tP+GJqS94ZdeCvADRLnSdDut7AtI0pOT78de//wBeqdp4I0uEb7D4Z6JljuUDUzGx&#10;+o25/wAKuNf6zprbR4b8I29mvKq8pVlU9yuMZ/rVRtbkv7nzdP8ADWg3l5uBTdeFVUY+h/8A1n8K&#10;iUqd7P8Ar8CbPVmtb6b4ii/fXPwt8PsqnH73Uc4HY58uti3+HOiarM1/qfh7R4yq4WK0vAFB57gA&#10;k5+n6msWPT/FOtlbfWvA2g+SpyyrqTBR2yf3fUc4qRvDGn6LIJfC/gLQbu7dtoVtQwqrxyTsOPy9&#10;u9bR+Ha68/8AhieZph4i+H3hT7Rs03wLp+oSIN0hm1RlCjPAOVPpTovDdxeyJbN8NNPt4c5kW11c&#10;KC2OCTsGMfqadHoer6nIv/CSfD3w/b2+3bui1gbM+pHlDk8dfSrjxavpMa6V4c8CaHeQg7to1L+A&#10;jnP7s/z5o5Yt7WXp/wAAmUtRNV8Mabo221tfAen3Uk27Jk1bJXA5YkqcDoPfNP0PwHo8MX22/wBH&#10;t7W6mbd5Kawyg5A5+ToO30696ksvCc2ux/8AFS+CNGsdv3bW3vgSeMBiQgqPXvh14VtGV7X4f6bd&#10;zMx/crfbdoGcnODgD/Cny31S/r7gv1Jr22uNRGW8AWM0KfLHcDWnDMOOcGPOP8j3b/wjllpkEcVj&#10;4UW6m6yCHVXj2g89OmDzjjn25qPTdGvtIVhZfBDTGEny7p9aA29wMGM8dP8APXW0a18RanO0L/B/&#10;w/p6sp3TNrHB/Dyue4x6VUdf+G/4BL5ua5jzarJqx+xQ+AypdsMBqpViMHvj5eOpPbOOtW9M0m4s&#10;ryJrXwEsIdv+W3iDfx19/wA8f1qxH8PINC3Npng/QUZk2zXH9qktn1wEOTk+oqlZ+CLaZ2kPgHTl&#10;UjzLe4udWO2U9uChxyCee1ZctRS13/ryNFLm6FvWND864juLjwrHM3Pk21rqTDPGGYtkcDgf5FS6&#10;V4RsZIHjufBzWyltqJJrjEHnJPyn1Pvz+dZt1Br9/O2m2/w60VbWI4kkt9UC+Zgfdz5Q4z1+mPWp&#10;rzwzbaU7Pa+CNBXzNoZ5tSLYI6D/AFZ46/8A1qmVpSb/AK/I0hLTQNc8Ow6da4s/CFj5hbbC66o3&#10;mc5zjK8nAP8AkYrHvvDn2uONrz4ZrIsY2s0mvsN5HJ4z6U6fw3NqF7JcRfDbSbor8gmj1Ty1HQ4H&#10;7vnk9fepbrwTKFhbRtA0m1kyBNHNqzcZX7uQnOPw7VhUvLZf19w4yJLHSHKDTbDwBb6crIf9L/tb&#10;dgcc9CScdPTrQ3w60iBPMOlwpN1Xbq0nytyOOf8APtzjNuvBNnLCzan4b0/ULqZ8RxrqjADjoPl6&#10;DmmWng/UbcNHH8PdHtoduSZ9WLZPHGPL4BHvWUvd0a/r5ItSvsXYrJEmkdfDcjRx5VLiTWjtIBx8&#10;oLE9Qew4qgtib+8mNr4Wumh3YZbXVTGGOBnJ3DPYZxxUN54QtWk8tvBVnfztzJ5ep7YoQeijKY6f&#10;55qSXR726gjt9Q8J6bbQx5aSJNSzzggchOnfp6VjLTT+vyNN9hotfD1hvkg0XURNGuGWTXGYD1HU&#10;g1VGhalcXv2q48LX0C+SApXV/mXHJLEN6Y47e1VZZbjT0kGm/CfRY4mDfZri41LLSEnrtMZPPbn0&#10;9aj0zwxcyN52ueDreGVgGLG/AWRsg4+7x/kVl1t/X5Bex9Ff8E0NJtdP/b9+EgSwvE3+M7dF87Um&#10;lUYDEnaT2wenav3UZEY5xn/9XSvww/4JhaT5P7fXwruG0Gyh2+KozHJFeFiPlb/ZH061+6pjGxVE&#10;f8OfrWp52K/i/cYN94q1fT7q6tLTwXdXyRsFils7iH5vkBywkZMcnHBOQPwqH/hL/Eq26qnw31JZ&#10;No2ma4twueTyRITjj0JxW5bWxt3mkYfekOOenAq5FEXX73UVpzJdDlscXceKfGcWM+AYm+X7o1Qd&#10;fxTH8qju/GfjS7tT5fw3kVjuPzalFxgH2rtLvT4ZImXb/DxyKq2Om+XCy7R/FVe0j2M+WV9/6+44&#10;eTxh4yt1jS4+Gk7fd5h1GFsfmR+gP+H11aDNtHzn5V/kK+dtXst7qkS+/Hf2r6RgtSkKoo4VRg1w&#10;Y+S902oxcZHhP/BQWUWn7NWqXLnCrruhM2Fz01rT+3eqtxqujazBZ3Wj6pBcRLZxxs9vMHAZRyMg&#10;4z7V1X7Zvw58XfEr4D6l4T8F6HJqGoS6lpkyWsbIpZIdRs5pDlyBwkbNyecYGTgVwOkeBPi8LOOK&#10;P4G367VC/LfQhePqwr8c8WOEs64qy3Bxy2mpuEp83vRVrqNt2ux+hcCZ1leS4ivLFz5eZRto3e17&#10;7I0AF7sDUiFQ2Qfw9KjTwF8YR0+CF98o/wCgjD/8VSt4D+L+N0fwSvvXnULf/wCLr8HqeDvHjkms&#10;Mv8AwOH/AMkfpa484Z5f4/8A5LL/ACMzwCdmgvz97VtQO763k9btvJuQ4H8TfzrK0H4efGLRtO+x&#10;P8FbyU/aJpd3263X/WSvJj756BsfhV4eG/jHCdx+C2oeuP7Rtv6yVpm3g/x5isyq1aeGTUpNr34f&#10;/JGOF464Zp4eEZV7NL+WX+Rb09gskq/7X9BXpvwRDDS7xv8Ap4A/SvKY9H+MUTOU+COqNuOf+Qhb&#10;D/2pXq3wBsfFkfh28Pi/wpNo9w1+RFbXE8cjNHsX5sxsQOc+4xX2nh14d8V8M5xUxWYUOWHspxTU&#10;oy1aVlZNs+e4q4qyPNcBCjhqvNLni7Wa0W+rR2QZscYo3+61MNHmI+aOPr/z0oOjt1aKL8XFU8jz&#10;f/nxP/wF/wCRzfXsF/z8X3oh8zr8y1GpQAgH/lq5/wDHzVg6Tt6ww/8AfwUiaYzbnCxj5m/iHqTX&#10;VTyXNvqdSLoSu3Ho/MxeNwXt4v2i2fVeRG6/usVT8SKP7Oz/ALQ/nWnJp1wYyu6P/vqoNX0e8urP&#10;yYmj3bgeX965ZZDnEk7Yef3P/I6KeYYGNRN1I/ejC1IMfAsigdNRtyP+/wBHVNUO0bvStbW9LurH&#10;wZNa3G3zDeQsoVs/8tUrPFtI3Bj4Ffu3CdCtheHaFKtFxklqn6n51n1SnWzarOm7p21XofIvxcvf&#10;iHc/FfxJY6H4a0lrWLUCkN1darKrsdincY1hIGCem/kDtnAyLLTPjGhWO58UeHTJ5eJNmgzbSfUf&#10;6TwOvB/OvRfGemlPHviCdg3zas7bmHoBWbaqsl2FdWyIjjiv0NVFyJLsfNuPvHA3Gl/G/wArbHee&#10;GbhtoHmtazx5567Q7dj69azjB8elhVIb3wpCpkwzNa3E27r/ANNEx+v+PptzF5SQgH7zgf8AjorP&#10;ntB9ijB/56Z/nTjUvukDgujPK9U0n42lWNx4n8NKynomh3HOR0/4+eOp/Kun/Z1tfFsep6tceLL/&#10;AE+ZiypG1jZvEFwOQwd3ycnt757VtaxZACYrED80Zyas/CK3jjvr8x/da5bH4Y7dv8/jMpe6JLsd&#10;ddQqYmkIyVU/yrD07RfHV7p0VzL43KsyqX26fFt/D0rpLiEfZnjU/wAOcEYqbS7Lbp8ce0fLH6e1&#10;SpuK0D1OMi8CeOpzKsnxs1xd27aI7Gw+UH+EZtjx25yfUmny/Ci4kZpb74ieJLiaRsyS/wBo+Xnj&#10;riNVUfgBXXoFS48lTjqeBU7x88H+Ln60e0qB7pw9x8JkkjWGPxp4i99mtzD154b/AOtU6eFfGNtc&#10;Kq+P5PLjjxGrWMTMcepPJPAyeuea6vyGclwPoeO+ainj/wBLVD83yN6eoo9pILI0fgRoXiO1+J1p&#10;eXfima4ha3lV7f7JEit8hxkhc8c9x75r6CB2x/IR+PavGPgtx47t4v4lhkz/AN8mvaxGAmcV5OOl&#10;err2OyhpE8B+L3iLSfCv7S2i61rWoR21vD4LmLTzYCIS8YBOT6gf/W704Pjn4PvdNXR7n4naHqt7&#10;L8gaz8uNpCT8qhFdue3Xmov2hrDT9Q/aL0vTtSs1lSTwS/ysuVI81eOtYlp8P/Bem3C39noFusyN&#10;uVtvQ+tfw/8ASaxlOlxZRotPWhH/ANKmf0B4X4GjWyF1JbqpL9D58/bEWOb4ll25JtY16f7Pf8j/&#10;AJ5rN8HqH+HFvsycQvt+bp859a0/2skWX4gPzybaP9AKo+B4zH8PrWTY2QsnGOnzt+P05r4XhOml&#10;Qy+2lpw/M+/xy5adX/C/yPQPhv8A8jNHgdY3/HivQzEGuwfSM/zFeffDlGXxPCduN0bbe38NejPF&#10;i6TI/wCWf58ivl8ypXxs/V/mz1cPK1GPoEUgguo5T/fAPuMivpH+110b4E+Hbkt8smm2aLtbGMxr&#10;XzlhI9skxVef4sV9Gvp9hq3wD0G1vEDRDTbQgemEWv17wxjiocK54sP8fso8t9r+9+B+fcbezea5&#10;c57c7v8AcjltU8V6TYQGW4vkZh/CsmTXNXfxLn83/Q4ohH/00bmqHjPS7TRtTVYolWKRcqx5ye9Y&#10;4mgzyy/981/L/F3HnFWHzOeDT9jyOz5dW/O7W3yR9bgstwcqKna9+51eifELUrjXLOCJYV33CjI5&#10;PWqmseN9dg1W6jW4Q7blxyn+0ay/DEtufEdiFK/8fSDoPUU3xDtGtXox/wAvT4/76NY1OK+JKvA6&#10;ryxU+ZYlq97aeyTtpbqKOCwsc25eRfB/7cWrP4ha6IWDLCf3j4O3/aPvWbe69q+r3DfaLuRs/wDL&#10;OPOPyFVbUgxtj/no38zXo3gTT4LLQYZFjXdKN8jBeTzWfDNPiLjrHSwVfGTUIrmet+qS00vv1OvG&#10;SwuXU/aRpq7O68EoT8LPCiuvS4k3cc5xcVvRqoC7h/EM1DGinwjoAUYAun/9Amqyox2+lf6tcF4X&#10;6jwngMMnfkpQjfvaKV/mfyjxBU9pneJnbecn+J8e+H/h4l7bTNq3iXXp2mdmmRtcnCncxBG0OAB7&#10;AYwK1z8JPBJtsSaXM3zZbzL6Vs8/79dFY2q288sJQLt4/wDHmqxcsFjXaa/RZTlzHzMVGxhxfD7S&#10;oIoILfVdajjVQFSPW7lQuB0wH6US/DTQJ3V7i91WZkOY3m1q5Yr9MyV0SL80ZUZG7254pJruwt5W&#10;jkuoww6q0g4/DNRzVOjZpyoxLb4b+HHZfNN82Pun+1rj8/v1YsvBljo2pxX2nXV994ho5tQlkRsr&#10;1IdiM++M1sWE1vO6vDIrLzkp81WJoyI1IWs+ad9WVGMSFYyTg/niv5z/APgoPZNa/t3/ABe8uwuG&#10;DfEDUnO2fb96ZmyPmHqa/ozjVhIHPSv56v8AgpPpEsn7eXxUlWykf/irJSViuQuQUU/3hzz/AJ7u&#10;3NSa9P1OnCu1f5f5HhP2drgqwtdQi2/eVbgc/mxqulzKqDOjaw23hn85csOxPzDsatQWszsIpdH1&#10;FN3R3vP04kNWptBCfvVh1L733Vvz9cD5/wDPFcTjfY9duyKun2rblP2DVcLjdHJcAErgjP3ua1ra&#10;EuFQ6HqhBbqt0OePXzOx9Kh0+GBD9nvtL1dflBRmvfm68jPme4q1e6CGme7tBq8YwdkK6hznH+/i&#10;tIxtH+v8iW1uyaWe5s18mXw3qkp5AkhugSVPO0/vB649/wA6mD3AjW6ttO1ltx+aMXXOeTg/P+FN&#10;06WAQx295puqpJtw7SXQKswXtmXp37cCrLaXPa7ruwi1hvMy21b7gHPoXxz/AF/GtvetoyVqxkM0&#10;1zGqQ6D4kj2sGUw3QXp6fvOPyrW0i2uLSPzl0zWXWRQ26S9BbbtxjLSj/D8qbEkV9ErzrrFoq8Mo&#10;v1zzj0k+n1zz6Va0xdDkiENzpPiFmC486G8Hlkk4wSZhjJ9uP0renHqn/X3Ey1LBSWc+Uugawi5+&#10;8twnXGP+ev8An8Kqy2RVyqab4ohbd80keoYXg4zxJzx/KnfYZrMxzrb+Ipvmy0f9rE8Y5HMo55J/&#10;CtS1SS7t/wDkGawjD5AJtQAPTrnzT3+v6Vvvpb+vuM3oR6TY33+pj8P+Jbjaysvnamchce8o7g/l&#10;Vm51C40+5a2u/AniPLHG1buPGT2OZuffHNVZYLnTb3zfsviF9seJGj1XrxnI/ejuR3459KlfWdGn&#10;i8t49YDMv3m1E55HBz5uc9PyFbRqwjG17My5db9C0dMOpyfarXSPENvuUbQureXnqQfllPr/AJzU&#10;NxPey7rC+8GeJl3fJJPHqCdB3yJckfX3qOO3e2VbiHTfFEy7stG+tFlK9wAZwAec/Wrkf2a+kW1n&#10;0XX7XKsx87UMbsdsrOTnBH4etaRlzbLX+vIVio+ktZnaNJ8WPtHKrqyuFBIyT+9yM/jWpceDtYtI&#10;Tqp0PxJeCLIWFdUDKQeOP3mO4rMv9D1SxlZdDstcmjljzzqfIx1X55Rgfif5Umj6LqG5Tfwa9bSe&#10;Z8jHWv3fHYhZjjjtzn+ekZRvy8r/AE/4Jm76alu21G8hu1tY/hx4jjO4jzG1JCI+e587oMj6YqPW&#10;PC5uojqF/wCGPEDSK2Fhh1QD5emAPM9ueaualDdCMWEnhjXZhMu1pLXVlHl+uD53pWfa+ENPgH2y&#10;1tPEbMrEeUniBw+QemDMFOB7/wCB25YvR6/16GfNrcr6R4Wt1vDe2nhbxEk0a523eqj515Bx+9I4&#10;/TitLVvDuo38QkufBuvfu48xrbaxtJPPHyyjJ69ew96cbWHUkkstX8Nawu5SiTPqoyzduVmJBP8A&#10;jz2qndeCNM0tlvbXRNbkbdlFGtMypjHVXmGf8PrRyxUbRWn9eQS11f8AX4lW2udVsGER+GXiCR12&#10;7ZG1SMnHQdZM5/P+lRWtvd/2krx+GfE0bNJ+883WPk+hCzn37V0Lzreaew/4QzULf5cN5WpNvXHU&#10;AiQc8EDkdPQc5a6eA5EOg6tmVSGjutULK3Azj9839B1+lacuyTv8v+AZ+64v+v1JLrRRqbyNd6dq&#10;0Ksw+VNbIXr7P1/DPH5Uf7Pew1JbJfDGu3Kyfcu5Na3lM8cFpN3tUUmgaDZzyag/h/U2ZWIa3bVH&#10;aPHHT94FB/D86bqWn6PIkcl14L1S1hDbWZNcA3kjGGVJgfX1x+Jwc0fn/XkZxXvEWq22qaDJFcRa&#10;N4glY/Mq/wBsfux9Q8o9cdMfSq9/q+pX9v8AZo/BWtRZOTJb6yqsODgfLJ056cDpUml6RomkXjXW&#10;k6DcTM3y+Vcaq5zyO5dsYHp/jRqun22rXH/Ez8EXW6NSYRa6oF3deW+eM54B78Z9KrXlun8v6RMp&#10;a7Fe0jurppFm0TU1LfdF9qnmNu9jvfnHXt9as23gm516aKytNDmjP/PSO+ZPlA9Rj/Iq74b8GSas&#10;uxvCka29vxJ9s1Bd4XOM4w+7k9cgepABNGk6Z4h+IfjeH4Bfs1eA73xP481q4aCxsdFizHbfNgmY&#10;8LhFBJ3kIhyzNiipOjh6fNU/4L/AKdOWIqWj95leJtf0n4QacyW11Z3mqSbTp8K77l2kyOQ75PHq&#10;oABPBJ5H3H/wTK/4IRfEn476pp37Sv7fwvtP0dnF3ovgeZmjvr1WIcPcdDbRNnkcTPyf3fDN9Of8&#10;Euf+CGngT9lm5tfj5+1LLZeOPirKy3EX2nNxp+gSZYjyA4xNOMj98y4jZR5QG3e36JW1kEGW5789&#10;6+dxmYTqS7Lou3/BO73KEeWGr6v/ACMfwZ4D8LeA/Ddj4O8GeHbPSdJ0u1W207TdPtlhht4lGFRE&#10;XAUAelXtZ1zSvDdmt3qLn5m2wwxjdJM/9xB3P6DqcDmq/iHxXBpdz/Yuk2/2rUWwfs6k7Yh/ekYf&#10;dGOQOrduORX0Lw0kN4fEXiC8+1agy/NcSqFWNOu1R0RR+uMkk815vvS96X/DmPmxtj4f1rxjdJqX&#10;imLybVW32+lxtlEPZnP8bj/vkEcZxk+H/t4f8FIPhN+xNo0ng/RLGPxL4+uLfNh4ZtJ8JZBlJS4v&#10;HH+qiyOEGZH7ADLr5j+1x/wVXtNVsrr4YfsR63b6tdebNaan4+tQs1rayRtteKzPKzyAh1aU/IhG&#10;FEhJKfCejfAXWfEn7QfhGbxhLNqDa7fahJqU2oXBnkvJhaTSh5WfJkbcuctnJz71108LKSU6i06L&#10;/MunFSeuiPO/jJr/AMc/2wPidN8XPjj4muNY1abKWoZStvp8BYsLe3iyRFGM9ByTyxZiSZtM/Zw1&#10;RYF2WbR8n/lm3B5Oen+c/WvqlLX4HfDXXZvDereHtBhuLGbypC+pWcZDdeVdgVbpwRXU6b45+Fb2&#10;i3Fn4L0WRdvyldUt9vt0Q/zNd0VQhurmvPLltFHxBrn7ON9DBzYsQxPXp/nr6nivMvG3wEnt0ZpL&#10;La27rs6/Tv8A/qr9Htd+I3wyQC3k8D+Hd7Af6zVV3fgBbHt7dK41Jfh98RPGFt4Ij8GaHFcX3mC3&#10;EUzyMdsbSEgG2VSdqH+IdBxmoqUcPW2ViPrFSHQ8X/4J9f8ABUD45/sL3Np8MPiBDe+MPhqr7P7G&#10;kuN15oykklrN3ONuTkwN8h/hMZJLfsB8Nvir8Ev2rfhbb/Ef4VeKbXxBod42z7RbZWS3mABMUqn5&#10;oZVyCUYBhwehBr8edb/ZsuLjx74u0qLTxtttZ8qFVXG1fIiY46d+3fPY4x5j8Tfj5+0N/wAEy9f0&#10;P41fAXxM1hJda5HZ6xolwDJYaxb+W8nlXEWQGHycMu10ySjKSSeWpTdKnzze3UXu1dj91JNb1vwR&#10;ILbxIZL/AEo8R6kq7prcf9NQPvrz94c+oPJrSdbLU7Vb+ymW4gmUNHNCwZXUjqCOMGvl/wD4J5/8&#10;FWf2eP8Agod4TGmeH7tdB8cWtqH1zwLqc4M0Zx80lq/AuoM5+ZQHUY3qmVz7tLpOseCrl7/wbGLi&#10;zkZmuNIeTCFv70f9xuPoe4zggts/xOdxfNys4v8Aaq/Y++CH7X3wxuvhV8cvBcOrabNuktJ9wS50&#10;+YggT28uMxSD1GQRwwZeK/DD9vr/AIJafH7/AIJyeIZfGelrd+MvhbLc/wCj69axsj2BdtqxXaKf&#10;3UnQCQfu3OMEE7R/RBoOvaJ4rsnu9KlbzIvluLeZdskLdMMvb27HqMiqXivwfpHibS7nRNc0y3vL&#10;O8geG7tLyFZYpo2GGR0YEOpHBBGCOtHvKopxfLJdV+T7omPuJxtdPp/WzP5ZU12x8SW/2rRNJ1C4&#10;jjOGMd0AVY9/v5GfevZ/2eP2M9I+KXh658beMPiBcW8yLFJa+FNHvFub54mJBmnYEx2keB8odmlc&#10;ldsRUlx9c/8ABTX/AIN/9W0I6h8df2DNIkaMbrjWPhv5pLbQMs1gTkuOM/Z2OeyE8JXhP/BM258D&#10;/DvRfFnxC8Vadbad4za4/sKw0O6uo4ZrWMDFzdNG48xCrlEBK7Qd4JJOB8v4h8VYzKOFa+IpK2I0&#10;ULLRuTS000Svd3eiN8Lh6XtLp+71T3H6lF4R0y6bwX4G+EOkDTU0uO2uobyxWY3Fx5IEkrzEFwzH&#10;LfKQFb7oUAY8o0r9o34p/sz3er+Bf2edUu/C9vqHiOxv9Us7O8EqG6sJC9vh5GZmiDPkKxPJYHIr&#10;uLv4seGfBHxV8QanpVjqviAahqy3FtHrVykcYk8maNjmDaGCeZ8oXCtkkqpwBg+HdM1DV/j1onhP&#10;xd8MNLs2uJkvL+KOzDXNxG77ncPIG27o+QM8nkbc1+Z8O5hHJ51o46Xt4zgpNXupStd35tXa9ttD&#10;olKUpqSdvw0PZvit4o+L2l+NNXvPjlry6lq1/p6f8JV/pSrbwXSCTNsskZ2vsE8is5JywfrnFeZf&#10;Fb4qeJvD3iSTxZo3w+t9U8Ex6Lb6PJbX14rutsIVjbO77jGTewYLhGYgHPX6L/bI8Ow/DXxdqWoe&#10;LfiHN4uj1OaKWS81LT1t7ZZZPMVLZ7bayxPF5ToTneARxg18++LY9N8afDjd/YNrb6ffWMYhl0+a&#10;bcmDggRSPt/hGU+6COMcE/OcH5hgaeafWa9FOLlaTtov8KVrNbLTRI3xteUqHKne/wB/3nifhz4d&#10;X3j24a4+G+gXWrO87+XpMFzP9pjjzxuIwjZHoxxjsK9k/Yj/AGj/ABZ/wT//AGvPBPx61Tw7a6cd&#10;D1r7Pq1vqV8WMtnMpguoSQGKt5LyY7qyqcHG2uZ8N+LvFfw+WHwP/b9nZaPawszLo9vKk8Uine07&#10;SPEFMhJxgO2QiqcbUFeqXPiKw8T/AAc1r4p6b4h0nUp9MghnmXUreG4cqziJmkhcnzY9zKGHy7R8&#10;wJ27T+x1+NMe8cqNCiqtCTUE13lsm7WXW/5nPhJPCVoT6rX1R/Tn4b1rQPFGiWXirwrrNrqOlapZ&#10;xXel6hZTCSG6t5VDxyxuvDIyMrBhwQQa1I1PRq+GP+CAP7WWnftJfsAaP4Mvb5X8Q/DW5bQdWhVk&#10;2ral3lsWiC8iAW5ECF+c2rjLYyfuSKVc7f0rzcdhZ4PFSpSWz/4Y+mqK0/d23Xo9icKB901Iihuc&#10;VHu2jcKeAQeRXGRq9xzKSeBTXj2tnrThy2KcAT1qlJjsQsDnO2kK5OcVPtX1ppRR2o5hOJXIIPzU&#10;0p/d4qxsQjIAprKuMetPmQvkVTGTzn3NNCHHymrDRjP4UwqoHIp8yAgZWU4xSMrdevtUzBTwM011&#10;yABRzRK5Ss0fGaayY5xVhk5wR703bn8aOfQCuyN120hQk5xU+09AOKa0b9KnmK5ZFd4xg8VGYAw5&#10;HtVoo+ORTfLYrnFLmKjFlGS2VhnFRrYLnOzd7YrSMBxilitSW5X9aRaVhltY/wChzAr1hYfoa/mp&#10;+FG/R4JfMVW2zkuy53B+w57e3fI9c1/TNHbhbOT/AK4t/I1/NJ4LtTG91c3UZZVMjSYGWHzYBAbr&#10;8oxjjj8qxqx5ke7w/JqvK3kdP8O/2Ff2o/2tvj+fE/wL+FV5eaXa6XpkUmuXG23sYHh1Jbh0aeTC&#10;F1jG7YpL4K8HPP0v/wAHB3xB8EeLP+Chnwd1zwjr1re/YtS0/StWS1uUke3nH9ohoZNjHY+2UEo2&#10;GAdSRzXzNrnxo8d6B4XvvhNqfxY1zT/C1rP9qXRYdYkgs3uHhQl5EDBC3CjJztHTGTnyDVfE3h74&#10;jePvh3oHwru5tam0v4jafqGpy6ZayS29pbqJBJI8wXYPvjjdnC9DiuqVSpUp0qbtywd1p3VmejWp&#10;KniPa82vMml11cb/AJH3H8Gv2hP2c/2fWg8S/D39kfw34g+KJuEvJPHnjK8a8htpoZD9nktLYAeU&#10;yJtxIkkbKwyMjBHz5+3D8efiJ8YP2uPh78cfjFqFrc6lN4i+yRx2cAhigtvsk6iFdpLfedzl2Zss&#10;ctgACh4sv/j3qfjW68P+GfC3hjTNOsbplttc1q6luHyOd6QQqmTnoGkx6+h0bD9kua7v7X4pfF/4&#10;gal4gvtOuvtumpMkVraQS5PzrbxAHIXP33bhskVjD4ouTvY7K2HjUk5Uo68yd3ps035/gc1rfxe+&#10;FXhzxZb2/iTxHG140IC6LpsbXV4W2kqDHEGfrjAIAI9B0q3fxx1uS6kk074A+MZLdpGMEjaPEpZM&#10;8Eg3AI47EA169pXhrSdGupo9CWEC41IGbdAo82QN904wT8pAyc8YpsmmaE0jMviXygWyIlulwnt+&#10;FbKzNY+2u/eX3L9T9zgqjpipPLOQaYFYc4xSncxyzVw3R8aOKjO4D7tN6DGKNrkcZ/OmsXAzRcEi&#10;SOVNuc0C4RWyetQlXf7ooZJCMAUrjt3JRcqTkClN0McNVRreXOB+dMNrMPmFIfKXhcr0aQU9ZIz9&#10;16oC2mPUGpI4Jx0JoDlL6SR/3v1qRCnUtVDyLgjg05Y7nHDUrhY0YljJIPH409UQcBu9Z2yY92/O&#10;nhZ8ZDfrS5hWNFVjB+WSnqw6Bqz089Ryxpw8/H+spXJauakTqrfe9qmWdR1k71kFJmOQ5p6RTngu&#10;ai4uU2FuE/vfrTjeRhuHrJS2mbkyNUkdnM/3mo5iloa0d/DjIep0uom6GseOwmzgPU8NlcEYDGjm&#10;DU1o542GN9SCSMj5XH51lJYzrn95+tSC1kQ48xjijmDlZqr5bDlxQHjB2lqzBDJjPmN+dOEE3d26&#10;1QuRmnmLoTQWiz94VmMsoP3/ANaR0mxje1AuU0nMWc7lqGSSMfxis2WK4IyHP51D5FyWyZW6etaI&#10;OU0nubWCNrq5mVYokZ5JGbAVR1PtX8y//BUf9sfRP2xf26fGHxm0zXdSvvDNrcJo3gnEJ8uLTbYb&#10;BKi8fLNL50/I3YnAPTFfsX/wXX/bEH7JX7EWqeFdIl1SPxN8T0m8OaDeaZtzZI8f+lXBOdy7YCyq&#10;VBPmSR9Oo/notLTRdrRnW9YdlHypJY4xyPlHyf1r7XhbBct8S0uyv+Jy4p8sbI2JPE/ha6tWtLS+&#10;1gznCxsli4Az77TVWW2m0yD7RJ8QNS3Rj/ltpasF47fJ9aj/ALWtbWPyD42u4GXB8qPSt2z2+52z&#10;7/yqxZavY6i6w2niu8upkyywyaceTzz9wV9vzKb1/r8Ty5S5VoU18ZWNtD5dz43vpJN3Hl6OVI/H&#10;Zj/P4FdJvL6a8/tKfxq00atjY2lKzKv93O3+n/1tuN9XimWS+8WK0YAAjXSTx9OM/oOlVdW8XPps&#10;Db/FUarjCq+n4B5znkAf57VUo21f9fic3M72ZR1PxTY/NYWnjK3hdvvrdWKqqj6EA8/UYpNP1UeS&#10;0o8b6O8n/LKG208ZHueecmpJfFC6Vbm6k8e6BMzLudTalmPTj73XP4cfWprfxhq1+Nmm6notqvVp&#10;rqzYBPqd35UXXNr/AF+JD0IWn1K0iJvPGHheXq0n2ix+Y5A5+/8AT/8AV0tvfyJCsWjeIfDm5uFH&#10;2TCx+pJ3VJYanFHHNGfGPhWaZvnLRRg7Djj5d2OOBxx+dNlN/fXSXJ1fw7NFG3zfaI2VGPtkn/8A&#10;X+dVbp/X5mbfUbajSIF83VNX8LG4yCkgALM3XJJP+cU5NV8S30rNo0nheaFeVaQYY46kYJ98f5zp&#10;Wtlp0iMmrL4ODBvlWNfmI4yTn/PNVbvSL5wNS0TSPC0UPmbVaRmVvrwOBn8xWnJKMdPwM3qy9F4c&#10;8NXEH2rWLfw9eXEjDzDIykFumBntxj/OapJpfheK5YaZ4H8OyqmB5zXATPr/AAHj8f05q1YPfmza&#10;O/Twosy9I47hjx+OOvpzSQ+F7bf9ovfAPhmZH5aa6k2tz/ERs/TPAqlFSimkHMbWl6xaW9mtnFpn&#10;hVYVX/UCbhRkeg5JP5+3Ss3W7mTXm+y2PgLw/NbK2ZZIrxk8wjt/q+mfT09sEufDvhGyuXutE8J+&#10;E9yrjMci7lJ47LnmqbeF/wC1pcH4c6HfN91Wa42qD3GGjPT+efSqlKbjy/1+RFy/D4SsdVtEsta0&#10;PQYY1jCtax3mBu9SSvQc+mT+OZ4NJ8P+FUebwz4T0Hztu0hbwsXbsOFxk9vcfWs8eGfE7L9im+Fv&#10;htI2G0mO++7x0GYxg9a0tG8I+H9En+26d8MfDsN6vB33gIXjk5CA/h/+uiL95afP+kZ+pHZeDZte&#10;uftfjXwDoeWX9039qcJyOANgzn8elQX/AMPkgMl5oun6PGoyI447pmJ9AAFGT/OtfVLHU7yzkgfw&#10;X4Vkknwq+XNnaTxx8vBx7dqzI/BWneG4FuNM+GvhlL9htVWuAWHfk7MA464HT6UTjF7K/mOL90ns&#10;fCirEq6x4C0mMbctdS6wS3TqRsHOffitU6PaRWf2Cy0HQPL2sF8y8VsZz2K9e+B19e9Y0Vj4ilRr&#10;LWvBnhi1gb71xHeKzDpwAY8ZPbP64xUY8F6JaTqvh34c+Gri4T70kkoGB06hDyfT1paW93/g/kEb&#10;9SZvAvhveRZ/DfRrzZhXuJL3arN6DMZz6n61bbR4k08W2q+FfDdtGsW1V+3BtoxkY3IO3PP41LYW&#10;99BYKb3wn4WgZGJ8lbndt9/uDr6fnWbJ4NufE2dWvvhp4du4eY7eR7zbhR6Axnv+J47UmorWK/r7&#10;il2Y+30mDTEa/wBH+GegrDGrNHJLqPJT+8QEPb1/TvnfYvD+szBrn4d6HLdySKI4VvFC7cZxyvXq&#10;T39q0ILa+0WGTSl8C+GrONtwZRdb89842AeuPSqNv4JuLjbf2Xwx8P3T+blbq6uypfB5bHlnC5yO&#10;vTAFYTUpRVv6/AuMi8lpZaDAYh4N8NWS7Qdsd4XLcHn7i+n6nHtl2vh23Ewur34c+HQ332uJr4Bi&#10;epYjZx9M8dM1sHw1eapbY8S6H4ahIOJ4YrgE4z0+ZR9OB0zVO20Ce3bOh/DfwvDb3GFkmuJDu29f&#10;mUJ0A5xn8azlF7W/r7i00ZOrvZ6nepp9h4S0aUFjuSG6Ch+M/M2DhR/Pir2maOllDm48GeHbcu4L&#10;K17uZsDj+AY69xzTp/h5ocUm3SvAnhe7uWUtJJIw2j3JCE5J/MA/jDrWmSXenyR6j4f8OLgYaGJj&#10;ulOfu8jOCeCcdOnNY8sr6/1+BRSvNO1+/wD3UHgbw/8AZfOLbY9Q2mQdiR5eMHg1Uk8Nalabl034&#10;beH1+bLt/amScf8AAMcCrEPhrU7C4WPR/h74Vt2mIDMs5XK+nEfT8unpTb7wLbeZJc6x4U0PUJSN&#10;tvbeb8pJ+qfjnnGPqKxknLo/6+RcdyzL4O+3wQw6zpmhKuQfJjvvmBxnAO3OPfHaqWo+HtO0oxQa&#10;T4I0+6kkbHkrf8geudh/ycetRy/DWxlVhD8N/DtpMOjC4HXjt5f/AOv9aanw/t41a91rwzpLCNcq&#10;ILokjjJP3Qeh7+hpfL+vuF9rU98/4Jd6Xq3/AA8I+E/2r4f2ljEvife08d+JGUeRJyBtGa/eJFEn&#10;GO3pX4R/8EntESz/AOChPwv+xeBo7NZfELbpkuc7ALeU5xjr0/z1/eKGPazDH1qv6/rQ8/ERtUOc&#10;vbzxfcapc6fp2lWLW8cmFlmunDP8oPQIe59T0qpbaT8X0jUy+NNFD/xY0KT+s/8An9K6q1tBHdTP&#10;s+8x/pVjy3LBQOB1qubyOaMThJrD40xJ5aeJfD07LyJJNHmQbT0yon7c9/yqtfn47/ZVi03XvC8E&#10;jEM8sui3Ey7emNv2hPXrk/1ru5oiC/y8bF/n/wDWplxYbU3Rjadow3pyKpTYrWZ5frR/absY01Hw&#10;/wCM/B/2uIdL7wncSwN94coL1T/491r3+1b9pJtPhZ/iN4f8wxKW2+Gpdu7HOP8ASemf0rgri2DL&#10;gJ05J655NelWfxi8FCwjilN6HjjUODZv1wK58TzytaN/kiqbSer/ADMq5039oy6k8yX4laL93GId&#10;DnT+V0PemQ6N8fo1wPiVpmd3bSbj/wCSq3l+K/g9jlTdf8Ctm5qM/FrwUwLrJc8ZH/Hu3UHB/Wub&#10;krfy/gjX933/ABMVtM/aEA/5KbpX46PP/wDJVH2D9oUhQfiZpPTqNHn5/wDJr+da0nxc8FIfJL3W&#10;cc7bVuOM1X/4XL4MJ8uO21CQrwzLZ8fmSKfJX/l/BC/d23/FmaNL/aGblPihpfX+LR5+f/JqhtL/&#10;AGh4zhvidpLD/sD3HP8A5NVpRfGXwczMFttQ+9j/AI8+vH1ps3xm8GQ/etNQbjI/0X/69Plrfy/g&#10;g/d9H+LMs6Z+0KxzL8S9N6/w6RNgc/8AXzTDp37RSx4HxT04n1XSZh/7cVo/8Lu8FnciWOptx/z5&#10;j/4oVCfjn4QEvlf2LrHX/nzGP/Q6fLiP5PwQc0V1M5tK/aIP/NWLNV6f8geT/wCP0waR+0Qq5b4u&#10;2+7/ALBLY/Lzv85rQuPjt4RtQrf8I9rL7z8uyzX193pq/HPwuy7v+Ec1pRnBzapz/wCP1ooV7fB+&#10;CJ5o9zPGk/tEGTd/wuOFR/s6Oefp+9pDon7QRfJ+Mcf+0V0kc/T95Wj/AML08KlPMXw1rTLtz8to&#10;n/xymxfHPwnMyrHoOsBj/C1on/xdCjW/k/IXNT7/AJmePDfx/J+b4yr6/wDIHHT0+/Ug8MfHYjY/&#10;xgz3b/iUL/8AF1of8Lv8JbATo2sfdJ+azX/4qnR/G/wjIATpWqDP961XP/odFsR0j+CD913/ABZR&#10;i8IfGaPbt+K4GwAqv9kJgY6cbqtLoXx2A/5K3Fkf3tCj4/8AHqmj+OHhCQlI9M1JsYBP2dcdP96n&#10;N8c/CUBAbS9SO70tl7/8CqXHEfyfghr2a6/mfMvxBH7VV18avEVldfEnwx/Zun3EcVn/AMUrJ5si&#10;+SkjM5W6UM25mG4AZAHFWLHSPjR9o8/VfiFpPlqMD+zvDrRucnu0k8oP/fI+vavRfEAtNc8Uax4l&#10;t4JI476cSxpMoDqPKVOQCe61WvrNY4VKN/Eox/wKvVjU91KyOdxOSufD3jX7MHb4g3AYSKVK6fb+&#10;v+5/n9KqXWnfEmyTbp3iO0vW/u6pZhQuPTySuc5756dq7jVbZRBGm7+Jfw5H+NVb2JIVOBuOfypc&#10;wNI8p1y++N3kTmG78NK0jARs1jcEKR/21GefpXTfs8aD490Rb4eP/E2n6nNK+Y5NN0trVE9flaWQ&#10;nPGOenr2uatYwyW8jjjCcN6da3vh4u26ntm/hXP0JNE5e7oibe8dFdAiBlx0Rhj8K5i28CavrOir&#10;Ya/8QNduI5tvmCC4jtWPOceZAkbjPfDDjg9TXW3luoikbcPu/N7062hWG3gTbzlfw4qOZrYLKW5y&#10;T/Cbw35fli81nuPMHiC7Dfn5mf1pX+FljdSKp8W+JUxwvl+JLtOOmOJB+Z9a7C5jTzW+T0zub/Pr&#10;TUCRvEqn1J596ftJ9yuWKRxtv8GtAjla8m1/xJM4UhWn8VX7DGfQzY/SppfhL4cnZi15qh/eDldd&#10;uhj8fMrrpVWGB9p+XbncOnWoYmG+Qc48zINLnqdQjGK0Re+Afgq38PfE2zbTdTvmh8mUyw3F9JMG&#10;JTA/1hJGPY4r6CjXKEAV4D4R8a+JfDnjq3ttC8CR6tNMjLHLJqhgWEBSTkeW27P4Yr0T/haXxcDY&#10;Pwg0/P8A2MB/+MV5mMjUnUv5dzoouMY2PM/2lM6P8d9J1aeC48mTwsYfMht3kAfzcgfKDWH/AGrZ&#10;MgYSzNn0sZcf+g17RJ8UPi/IgRPhXYxnaBuXxBnp9YKcnxd+NyjI+GFm3Yf8VAeP/JevzTjLwr4V&#10;45zCGNzOMnUjBQXLPlVk21pZ669z7LIeNs44dwjw2FUeVty1i27u3W58ZfG74VeIvHvig6toMKyR&#10;NGqM0kci9Bj+7Vbw/wDCnxJovhuDSJbNt0alWHluRuLHjO33/wA8V9rH4t/HAkH/AIVpZL/3MJ/r&#10;b04fFj44/eHgG2X6a8P/AJGrhwXg3wXgI0lShP8AdtNXqdVt0PQreJHEdZST5feuvh7/ADPk7wd4&#10;Y1TRdWhvL5GCopDEQuTgjA7fSuxaaKO4WRxJ9w/8sH9R7V9An4q/HIjnwLbf+D5c/wDpLSD4qfHE&#10;NhvBkC5/6jic/wDkrXFX8D+Ba9V1JQnd/wDTz/7U2j4m8TRikuT/AMB/4J4A2oWm5WUzHb/ctXP8&#10;hX0/4eguNT+B+gmytpGMulWrrHs+bBRTyO1c83xQ+ORPy+BbU/3S2vL/APIlOX4ofHdRuPgiz/4F&#10;rw/+RK9rLPDHh/I8BicNl/ND28VGTlLm0V7W0Xc83G8bZtmmIo1cWk/ZO6SVvv1ZhfEbwn4mu7GE&#10;Wnh68kfzP4LZjgY9hXI/8IN45AP/ABSOpf8AgG/+Fekn4qfHwsAvgvT/APgXiAcf+SdN/wCFp/tC&#10;bdv/AAhGmH/aPiT/AO4q/E+Jfoo5HxLmksdVzCcG0lZRjbTTqfUYXxUxWFoqmsMn83/kcH4e8EeN&#10;IdatJpPCeooq3ClmaycbeevSotf8B+NrjWLya38I6o6tdOVZbFzkbuvSu+X4oftFhvl8G6V/4Uh/&#10;+QaafiZ+0mWzH4J0nH95vEx/+QKxj9EnIFkf9mPMqnL7T2l+WF78vLb06h/xFbFxxft/qy+G1rvv&#10;c8zs/hx4/wDKb/ii9V/1jf8ALjJ6n2r0rwd4U8VJ4ft4bjw9fRsqYZZLZlIx9RQ3xO/aZxgeC9HP&#10;/c0N/wDK+mv8S/2m5TsTwboo/wBoeKT/APK+vY4T+jDkfCeNniKGPnNzjytSUO9+hGO8VMZjqai8&#10;Mlr3Z6BLZXVr4Y0S1uomSRLpt6suCPkm/wDrVNHCCAK85b4g/tIysrXvw+8OzhWyol8TSYBwf7ti&#10;KnHj79oMAkfDbwuvPH/FQTnv0/49RX9IZfgP7PwVPDRldQSV+9kfmeMxP1zFTrNWcm3954dp3w28&#10;NGaSW6sWkkkupSztM+5vmPvVy4+Fvg4CRk02UbsFtl1Ip+mQ1VNI+Ierapq9w3jHSvDvh+WG6eJt&#10;PstdN1t2sw3l5EjPPXbtGD3PWuobxD4aNuxPiGwz2zeJz+tfTSlVVjylCKMqz+F3hQHItrk9euoT&#10;H/2enp8Hfhqtw13J4G0uSaQ/vLi4sY5JHOMZLMCScdyTXS6W9teQfabWdHjf7ro2VP0I61PKIY0V&#10;nmVPnAy30zWXNUNIwic1afCjwFCWNj4Ws7UPjcLaERZwB12gf/qqbTvBOg6Hfx3+l2HlSLuG7efQ&#10;jFauoeJvCegae2pa94m06ytkwslzd3yRxqT2LMQBzWdpHxG+HXiS/wD7L8PeP9Fv7tmcx2tlqkMs&#10;jYyxIVWJOByeOBSvJ7ldNDWUfMFNfz3f8FSbc2//AAUB+KFsdAluFOvRvvhughJe1hYnlhjkiv6F&#10;VQ5BIOK/nz/4Kx2l4n/BQX4mGztJmK6pZuzR3AUEHT7XPBIqpP8AdO39bnRhUnW+T/Q8BtLAzRKU&#10;0aZ1+8N13hgPQ/NVeXT7y2YTR6FqyvyUH9oAg456eZ+lOtNLmmCy3dndF25+W7IIP4NVi0WWKWNE&#10;0fVEBcbWmu/l69PvnjH6kVxK7PU5uiIzc2uqhYJ9Lv48j5dl7tYH0zvqxY2VxZO0aeFdckUtuVv7&#10;QU4H4yfp/wDXqYWiWR3x+F72Rmk3ZhkX5eOerirkNqkys8FnqkMm7KxyXxG0nnoHPH8x7ZrSMZcw&#10;aEsFjJexYfw/qSq+Ru/tAAqeQSCJMetOttDWIiRPDviRsLyf7UDf+1s+tWVklByvhfVl6F7i2ugM&#10;e/393A+taFvY3sH+kR2Gp3EOMtC2obs8A5G6Trx6jrW6p839f8AnmW5Bp2hQRq89voOsSKz4aOfU&#10;PmUhiCDmX6exxVu3EUa+RJ4L1qPHHm/bE25/vZ83p1OfTmi2sn1SVrWXw9rdm2zcrfb/ACw2Og+S&#10;Q9ulXrjwpc29vJdGy1qU9G8vVHyw49XGRitYqfLeK/r7jP7WrIbzRIXTe2ga8m3gLDqnY5Of9cM/&#10;XOabaeHILkNJNo/iBVjOM/2owJ9CcSn1qvY2fip5ja2um6pGq/d+0ah1Hf8A5aHpwM1pXOiRw2ri&#10;4sNWlKqSYRrMnzc4PG/HHGa1h+8u7f19xEvd0TLFhpskMTQx6BqUm37pm1LDD65kz1P5Yqh/wimj&#10;SXDSS+BNcY5zvTVh5Z+g87pjt7dqs6NBdLdGzk8OaoqZ/dvcakTtb0J8wnPGR+P43ZNHks4kaPRN&#10;UmEnLLHqzDv/AL/r6VsoxlHb+vuJ5raXETTjpkAS38N31xCw3Rq2qBmHsMvz+eM5qCe0tZR9o1Lw&#10;Rrlqv+3rGF3Z7FZT244/PtWt4b0nT7XzWl8P3zMy42XGqZYNjjqxxkY6dPxqt4qsoLi48l/BNxcQ&#10;NtyP7S2oW9PvYBxjtnkda6HD93zL+vwMk0palWxu4UdrPTfB93dhsMT/AGoCV467nbke2ePxqSfQ&#10;r67ia4m+H2qLvX7q6wApP0EmO3H/ANepNF0mKxZrY/DyGGVVwWk1DYzqRkE7UbOQD37Z61VvfDmm&#10;391Jdz/DuRmK53rqo259sngf547qPNy+9/X4DlGHNdf1+JpW9nc3Nq1pN4U27flkV9W+dcfQ5/I9&#10;Kqiw1HSWkurb4f3E25uJG1NG5zwRuc8YPsee1SW+mm4iM0vw/hhkhkBH+nluOgI446dMnGTzTr/Q&#10;WkG+TwPcydv3OpFVHQ9Nw6flzn3O2rimvy/+1MnpJobNBPrSltR8HzW/ltnyjqwVsY4OUYZ/ycVC&#10;Bqkavpx8As0bfu/tUOoQqduOvB3fjjIxTbrw00tkzxeFEMqq23zNQO9v9knb17ZyM+o6COLwpc32&#10;nNaw+H5rQhSA0urM6k8cbQT/AC/wq5Skraa/15GaTd1cj1HwkLR/tdr4Lvrot8reVrH3D/wKQdwe&#10;ueKsarrmpXulvp9z8JroeYNrTR6pb8Z7/eyD1PX+tUbPwHfWJa5n063VekjR3jKxU98gA/n7VZ/s&#10;a8mkE39i30235BI2uTAsPX/Wf59KqEpdI2v5f8AUo3jb+vzKnh7w6Ip/tFp8PLherf6VfRurcgdn&#10;fHP5+1aGo2V7dlheeA08mTOUkvEYcjp92qUmgXN5MkF34Qhli3DLX+omc7h2+bJ7H8z07v0/4U6F&#10;IN1r4TsdqqS2b6TZnjJ5wuO3p+laU4tqyX6foZyl5nOy+C7W3la3g+HV4VEhXaNTiAPXuZf6Ctvw&#10;v4A0yAzaprOiHSLa1tfOmuL7VMxqo7/JIeD79Tx1Izv6npfw6+F2itq3jNobbegks7Gxumka7XPR&#10;QFQuCDyOEx1kBOK+jv2Cv+CRfx4/4KL6lY/Fn9oi11LwH8HY5FudJ01WC3+vKRwYQwyE2hVNw4wV&#10;wI9/LLhiKuHwS6c3b/PQ2o0pVvek7R7nif7LP7M37Sn/AAUX8fT/AAp/Zb0T+yfC9rMi+KviJeWp&#10;htbKIn7oZVVncjIWJfnYddi7iP28/wCCf/8AwTS/Zz/4J8/D1fDHwm8Om7128hUeIfGGpIGvtTkw&#10;N2W/5Yw7hlYVO0cE72y59j+CnwI+Fn7Pvw6034T/AAc8Daf4d8O6TGVsdL02Iqi55ZmJy0jseWkc&#10;l2JyxJ5rqdUvtN0WzbUNTuEghTG55Dx16e59AOT0HWvmMVjKmIqXvf8AroauajT5Kasvz9RsdvHA&#10;ikDau3vXN6h4o1DxDK2k+Cm2xK2241jaGX3WLszerfdHbdzhHbV/HBZL+OWz0lsj7KxxJcqeD5mO&#10;i/7Hf+LIyo8u/bS/bp/Z1/4J/wDw2j8WfF3XR9uvEdfDnhXTyrahq8iY3LEhICou5d8jEKgPUkqD&#10;jGN5d2Yykd74z8ZfCj9m/wCG+o/E34o+LrHQdC0m3Nxqus6tcYAHueWkdjwFALsSFAJwK/Er/gqn&#10;/wAFt/if+16mofBD9m6fUPCfwxm3QX11u8rUvESAnmVlOYLdhj9wDlhzISDsXx79ub9vn9on/goL&#10;45j8RfFfWf7P8OafcF/DvgzT5W+w6bxgOehnnKk5mfn5mChEO2vFv+EXzbsojbd90nb7V0cso/Dq&#10;+/8Al/mbwoLSVT7v8/8AI/Rr/gjZ8JbPXf2JPD+pzWQaQ6zqg3MvULeSAe+P8a+qp/hFbWPxu+Hd&#10;9DaKvk6pfD5V7HTrnHWuA/4IjeF9v7BWgAw/8zBq3bkf6bJX1jqXhKJ/iD4VuTFjyNQnb7vHzWk6&#10;f+zGuqM3CMV5foLEfxXY+T/j/wCKtD8LfFbV9JP7THw58OXUd7+80/VvATX91D8qnDurLlsZOTnh&#10;gOK5G1+Lnh9NyXH7bvw7buwt/g3N+WcNn/PWvor4vfFXwlofxT1zwlB+1B8M/D99Y3Cm80XV9B+1&#10;3ltlFYGXF1GeQQegOGFc7F8cfCona2T9tj4UtIvLLD4HJO36C7NLmk3oc6lLv/X3njU/xi8DygRH&#10;9s3wk69Pl+D8vXj/AKdz3/zxW/8AAXxj4Z8afHLw/oFr+0v4b8RNJJdM2i2fw3l0yW4xaTn5JzAg&#10;UryxBYBgpHXFeoQ/GPwxcKsg/ax8DTLnCm38BSYJ9syN/Wtj4aeNNE1b4t6Do1r8c/DetTXE0/8A&#10;xLIfBzWdxMBbSn93IQMEY3Ec5UMPencpTlLRnHzfCGyu/iL4xuxa/wCt1xWZAo+ZTbW/Ofz6/pzX&#10;wn/wXd+FkXhz9njwrq0Fsq+Z48hibavrZXJ69f4a/VqPw3GnjHxFIIgWm1CNm+X/AKd4h/SvhT/g&#10;4M8LxD9jzw3dNCOPilYrnHrp+of4VNb95ScH2/yMov2dSLXc/GDw3r/i74d+IrHxn4D8R32katpt&#10;wJ9P1TTbp4Z7aQdHR1O5T9DX7Hf8Ev8A/gvr4b+Lr2PwM/bi1Sx0LxQzLDpfjzalvp+psSFVLtRh&#10;LSUk/wCtG2Fu4jI+b8kdU8Or5eEj425xjrWL/YRiFwHTCtHj/wCt+leXTrVcPKz1j2PSqQp1o6n9&#10;UmteF4dQu18ReGr37HqUYBhvIcESKf4WHR0I7HjkEY61e8L+O47/AFBfC3i2xXT9WP8AqV3fubzA&#10;5aJj377D8wH94DNfg1/wTM/4La/FX9jjVLf4JfHGPUPF/wAM7fy4rSNZN+paBGBgC1LkCWEf8+7k&#10;AD7jJyG/b/4X/E34K/tU/C6x+JXwt8Y6f4m8N6ou6y1TT5SwWRSCUYHDRSocZRgrocZA4r0KdSlW&#10;p88NV+KPPlSlSlqenLpcDt8wX1HT/CvjT/gql+wJ4c8efDzWfjh8F/hmn/CbR26XGrSaPCqSapHE&#10;SF8yNR/pEoMhweXIGBnhT9R6T4o1vwTIlj4uuJL7Td+ItX+9LCvpNj7w/wBsc+o4Jr0LT3iu4o7q&#10;1kWSN1DRyI2QQR1B7givFzvK8PnOXywtf4XbVbpp6P5Diup/Mf8AtN/CNvh/rt+NX+HepaXeaesy&#10;6t9suR5iiN8F12Hy2UEMcgkMOlefRn4gWfjLw/8AFO2uL++ubjUEfTdfhuZLidjEwSIBHK4UJtAT&#10;gMo25IBx/Rp+1/8A8E2vgR+1d8KPGvh7xF4B0yfxP4otEEPiCePy5oJonMkBDqRgAnBH3WAXeGCg&#10;V+Skv7HXxL/Yi+NXi7VvifZX0XhjwrHNpj+OpNLeHS4Z2hhuVt93kR4LLsVWULnecFhIK/L61LHc&#10;G4OVSpS9srS0s37uyjezae2ytbSz0O2nKFSXLJ2elrdTI8afCrxjf/Bu6tPih8RtbawuPFk2u3mr&#10;Wvh9LhrK6uIk82RttwZCpEZKgMQpfOMk15o/hTVvGXgDVLXwJrVrLa6Tosl1cTX10I5ri1hmQy7Y&#10;g7hZvm3HA3FemQTj3r4afG65/aL1rWPjD4e8a6N4b0eweLT7my0HRVsrOeMr5aulvKx80sqHe2Au&#10;Fz3weX8TfsxfCr4pTa4/gp2vI9Fs5by6m8yGOK/CpIpCJE+5XccclVGc4UMAv5vkuYqOZzo5lLkt&#10;LmaUbJJ9HdJLp+dt2deIjJW5I30+75I+T/DnxK8SyS3EI8AS32mqk0MZ+0lg0jofKZ/lI4ILbTnI&#10;LDoTUHw78V+M/hXrF1c6F4Yt7b7Zp9zaXVrNdtEksUyGN1K7DuXkHHqo7ivWfAfg7wvo+h6WjeDo&#10;F8P3+oXEUdlqFrGscrIVQu7xHLyIsu4EjI9wa7j9p/8AZYg0nwJZ/ED4O6Vq2oR6aZDq3h7Upka3&#10;0+BYVf7RbtuZmQgvuXaCNhYZU5H7VwnxjkNTNv7Mp0PYxmnaTad+V2s9N23/AME8+tTdOKne/Q9W&#10;/wCCB37aeufstftuaX4H8b3dhZeEfigsXh/WcXT7IbssTYXB3YAKzMYskYCXEh7V/RFGwWQqc8da&#10;/kR0yfWbr7PdxaHY2strMsltNb3b7oZBjDKfLBUjA5z6fWv6fv8AgnV+1B/w2H+xz4I+Ompala3G&#10;t3umiz8VR2nyiHVIP3VwpXJKZYeYAT92RTwGFfXcX4Hl5cTH0b/L+vQ+iy+ar4NJ7w0+T2/X8D3p&#10;GUHaXqZW42k4qpExPHtVmFd3NfAykzs5YpE6hCP/AK9KE+bBP6UIDtwOakw392hSYWRGUCcdaa0f&#10;OQalKv3pjo3VRVKTFyohdWU8SCkaMFeTUpiIHBpu046UXYuQhKrjH580wqucYqV4XJ4FN8t1FAcs&#10;SNtmME//AFqaQc96k8phQVYAZFPmKISCxIwfypAuDlieKmZV67qYQx5I60XZPKiMjBxSOuBgU8Jx&#10;g0GIg9aV2UQ7O1AUZwKsCLj6c0CDPaqiBCIx6GnRJg/KPaphb5HzCporZc4AqgARk2cgB58pun0r&#10;+Z/R3ks9VvIZZUaWW5ZNoU/cBx26EH69e1f02RQqE5H8JzX81VnbEa/qs/2JpFi1K4KKrBSQkhHp&#10;jqB+dC1bR7mRxtUnY57VfhB4S8deJV8Sap4Whv7xY4vM/tNmkhGF5YRuTGpAxzjP5V6V4D0HQtE0&#10;9LaG0RIY4d0EluAqLhmIVBgAA4A+vp0rj5biEN5qvJ5i7WuIx8oVdpwDzyM9j6eldN4f1iaE6Ulk&#10;7yR/Ym89cfKMKevJ7Mp6/wAPQHgtx5kfQ03CMm0tTvvD1lbvaNczmQT3EYkUlgGZwS2RnAJIwMdO&#10;Md63/iBPHd+E5dNSGaOTpJLcL/rOQCQSOOPxIx1rF+H2tm7ljuprWFIYPLhjjkjG1owRwM+h56A4&#10;U9gai8f+MpL/AFS4ttLvmuP7PbbPvYeXIx5B4GMLyOxHTmpUfeOiUvdMS9gS00e1ube4LSXA2iTc&#10;WMbKMkjJ4JOepzjrjiue+zSp8kIVlHCswOWHryalsZfENlcPeXbPcrcvhlWckjCMM9c9GA44NVp9&#10;WvoZ3hGs3EexivlswyuD0+7XXH3djklU1ufvXayyPCjXEe1ioLL1we4qTqvK09YlUYxTgp6ba8dS&#10;PktLkaowO8LmneWuPmFSKrNwRTtjAYJo5hEYiHZacIgF5FOdBjHrRsC8CjmARIojyRSlIt2NlOBU&#10;LgijAHPWpuLW40KhOAo/KnGMA5VKX5T90fnTwrd1+nvRcZGFU9B7UqxjO0rzU6IO/wCZqQRkc4qe&#10;YCFYVzgr09qcsSbtu2rBiAOc0+OEsePxzRzBYrrbIThhUsdojD7vFWBb4OFqWODHAqeY0jF31Kws&#10;FHJFTrZRr0WphGTxmpUiw2QKnmK5SCKyQjGKnWzhHRfapVUj5h+tSBW9KVw5SBLRFOB65qRbXGDm&#10;pkR8dakVGIxT5iSEW4IyRThboec1KIe2aUxHPJo5gIPsyjlTTxCp7VLtAHHFNBboF/OqiwGC3jxy&#10;KaYI85z+lSrgjmg47Cr6CsQPbgHpULWsYy7YVV6tVogNXyZ/wWm/a9tv2Rv2FPEV1pbynxL43jk8&#10;M+GVtpyksU9zDIJLkFfmHkwiSQEcbxGpI35row1GeIrxpx3Yvdjufi9/wWL/AG47z9tL9tbXL608&#10;QXtr4T8F3M+geEYrXM8LRxSFZ7xcAoWuJVJ3KDmJIQSdor5dM0MkJEPxKvoRty6tpa5Pr/DzWhZ6&#10;Dc6eq3/9v3NuUXCxtp4IjXnplf8AP4VR1TUtGubqPUNU+J03kxx4aOPTVPTjg7T+eK/W8Lh/quHj&#10;TS2X9dTycRJzk7Fi58W6LptlDpdr8SbrzAM+YdF3KD3zlPX39+9Wj40TTbCOWPx82UTb5v8AZY+c&#10;k+6jj344FV7LWdKmjSHw74yKrglrifS9wzjoBtGf5cfhUdvrEMN7DLf/ABVs38pvuzaWo29OOO/a&#10;vRjKW/6/8E82UtbFjTPHmtNOqj4r2M20Z8ltJ9vU9f8A9dSar4hmvbhLq+8d6aRGuVlutP2qzenD&#10;A56/5NSX2vfbZlj0TxzpoY8tO+n/AHAOgxxmqttq919p3TfEXQbhlOwRNp+CPoN+M1fNLls3f+vU&#10;x97muWLLxF4fuCoPxB0HzQ2Bi1XB9AAX/wA+9Jqd/aMkcEnjfQ93nfKskOxSeeW+fp/9arJ1dZB/&#10;xJ9d0F7gt+7ZtPVlDY7kMMDv1qO3muDfb/EPibwrNHyqxRW+3n3zIef/AK9Py/r8zOUuw2K41KOV&#10;jpfizwe7TNj5VJJ46cP61qWsC/ZIpvEfivwt8vLW6YCBuxO5uvfGPy6VFqH2eBP+JH/wjslwW+Xd&#10;BwPUna2RjB/SooUvNSn3eIrjwrLtIMdvbtncfUgnnr+FaRio7mN5SNSDTtOkuDcad4l8KqqgFsSJ&#10;z0/ut+X4/Ss7VL7UrzNhNJ4YksY5OTcXWzcQfx4/qM1Ua6ubO9WHRvDfh3dITtVo9v1JIGOOtTGz&#10;SFGm1vwX4almkO8N52/Jx6FeFx/Khzi46CXNfUsWl1d2z/ZvCfh3wrcCTmWTzCEHy9mUcn07454q&#10;99t1LV0a28T6b4aCty0MN4Tv46HcBxx0x1/WrFNqt0klnYeE9D2qmP8AWFdpPTGEP19O1WLHwtZ2&#10;sSy2/hfw/G5H7xXmyxHPfZ+fFXHm2X3dPyFzGe+ny20jS+GvAvhNI8lGmuLwoznpwAh4z+Z9sVeB&#10;1CKHzn07w7KVXJjgvGYA+g45qNPC3h+7LT6vomgyK0mFkkuDnb2AHlnjj1HXiq50WDS50t/CPgHQ&#10;5WX5pv8ASSqr6A4jPPp7fhU7a/1+RL+EW18P+JLxpJZ/h74bkmbljNqTcnH/AFy4HT/PXRa01P8A&#10;s5oP7B8OxyYKtFDcFio4+UfJzxx+NQQ+HtQuJGn1T4V6DcTO33n1U4VfQfu+nb/9dVp5bzS7nybj&#10;4Y6FAzLuVV1AtkfXYP8AJ96Ph7/d/wAAnfRF3TNC8S6YwvrD4XeFoZBj99/aRyOx58r09/xNaN9b&#10;S6h5M2p6BoMm0ANbxzZ3yE8clee/X1z6Vg+bperzG81r4eafJ08tPtW5EH/fPfv/AJJ0rXwtaPp4&#10;kt/gh4dXKkfvNQBb9I/THf1+tEXzR0/r8Co6bkEng24v/wBzceA/DNv94rKt+WYY9B5Y5+hx/W3p&#10;/gmCJVbVbLw7JDGN7Qm+wpPPzEbfTj8az7jwJeX0rb/h7oOnxquVRbsnLfQIM9+c96S18E6s08lr&#10;beCNDkgWQCST7cQSM4JA2Hpz+VTy+9dx/r7gk+5btPDGpRyDV9I+GHhcNtzG0110GD/diznGM8nj&#10;1NTS6X4x1Lyjq/gbwxJEqfu4xf4QNnrzH17D698irkvhbwpZ2rSRfDjR5ZNm2NUYfM3129/xGKLH&#10;S7yxkaOL4a+G9Pjb7zrd5Zjjpjy14xn+f015Nf6/yJTfYur4Y0mKBBAPCFthfmhZlKlif89R/Kqm&#10;u6drUqxWllpXhe+Vm3yQifCBRyMnacHJyBjt9RVG08MJe3DTx/Djw3cNvdxNNNjcd3PWM8Z9+QM+&#10;tXLnTpJLPZquieHYI9u+aztpgC+CflPyjg/T+dKXw7f19xpDcy5fCers29/h54Ol3csv2peRn2iy&#10;P0qVdEstFiW60fwl4Ve+YYW380MgYjBAIQ8DPJA9ePS5Y6JcWM4mh8E+F7X5f30i3gY8c4ACL/P/&#10;AAqPWdPvdQK2Vh4V8OyeZHmbbIFxHnkEgHk4x6c+nNc7jy62/r7itJS0FtNU8TRrJJq3hbwha/MN&#10;irfNu9/+WY6f571z97ouqTasdR8P+CvDV1efMbi4+1BFTPRFZYyTgYB6fqcbFr4atFi58C+GLS4y&#10;V3KA+F7dQO+OKi8Q+H7+xgW2sdI8PzPI2PLik2lV/iPCn6A46kVlKMrf1/kaRaluZFx4euJYDcar&#10;4T8PT30oCx263BbaO43eV25Occ/lUdnpXjK3uFH/AAg/hmC3XgOt5jGPT9wP5iui0rwZp0Lf2g/g&#10;LQbO6Vh5bLcKxIx97Owc/h6etGv6PpaacRqfgvS7/fJlVhm+VmHAGdp6k/hioVH2kk/6/IOb2aOf&#10;1T4d6/rt4t7f+C9JuMxkxx/a/LCqCfmH7s5zj24qbR/hzqJMdra+D/DcO5girNqe0BieMs0QHUjv&#10;xkE4zXU6XL4nt4Y7K1+D2meXFxH/AMTFfy4i/L6is6+06PUdSb/hJPhppIaTBjWSRZtq4xgnyx7n&#10;6n2ro+p0IpPW/wDXkY+2lI9Q/Yp8eeHf2Z/2u/B/xU+MGueG9L0bw3qck2o3On6it1tzbyRqB5Ks&#10;X+ZxnYGx6cV+iE//AAWv/Zyiu/sUHiLwX5jDCifxdeR8+5/s04/HvkY4r8rtc0xdUsIdOsfC1hDb&#10;xFcR27cPxtAxsHGP1rk9c8IqZF0/TfCFm1wFb96zKgj7ZJ2Hn/A+lEsLCN2lc5qqlVlvY/aXQ/2+&#10;/hd4hE3jPUf2rvhro0EzkWuk2fj/AE+6hRdibdzyWqy7iQWI7bscirA/b5+EtjZ/abn9sn4cTiU/&#10;upo/Fli6k+g2w8fjX4bJ8OPEMV95uoeHrZo92dsN50PqcIM49P5VZ1XwRYwFXTw9BcFvliVZCu4+&#10;xK8UvZ03ry/19xn9Xl/MfuBH+378IVg+12f7XXwpnVxktdeKrRWAB6EB0x78CsV/+CmPwV8R2Ulm&#10;f2sPANkkn7lrqzby5os8b1M7lAQf4mVl9fSvxUHgvVZl8i78JWsMef4bgSMwAzjAT/OKkvvA3hy2&#10;0Nmt9BEl+0yrHCrYUrzyDt+nej2dNapf19wfV6kvtf195+2l7/wUG+Bml2y6cP2tvh+0LR+VHcf2&#10;vZy3JOPvsyziMNnnJj257EcVCP25P2bWVpZP20tFHyY/5G7RORx6r9a/Er/hGbmWHZdeDrS3J/6b&#10;BmI/7444qvJ4OsLWL7ZB4btd6qWXYq+g4zt/pWipx7f19xEsPLufuEn7cPwSnAWy/bS8NOv3kj/4&#10;SjQGYrjd/eH8hVeX9tL4DxW+8/tnaauWYlrXxN4Z4JO75g7HjOcYr8QLXw3NNdJPJ4SitVXO2RZg&#10;QGx3wo/zmrX/AAiNukDLDotvt8wksSRjj/d/z+NOMY30X9fcEaM3Hc/ae4/bY/Z/89riP9ty3+6A&#10;5XxN4YyevYg/yqbTf2+/gTpxeHQf2s/Dd5JNxIfEOsaFIgYZ5X7PdwEZ4656cAd/xKs/Dt35zQt4&#10;SjVZWASRmGMdiRtz/X2q3b/CiYMtx/Y9r5q/MWGOvr09aOXm0S/r7ivY/wAz/r7z9s1/b2+G9yku&#10;nN+1T8OoWkBPmWd9pnnIcY3Lv1V1BH+0rD1B6VWH7XvwunlX7R+2rphXn5V1zwuGbn3kP+fSvxN8&#10;QeFNTU4vdEgmkZsHLDd7n5lH8+pFVdP8JWS3LOvhiONl5CyY5/LOccVNo8yXL/X3D+rve5+4Un7Z&#10;v7OugwhdU/a+ikklGA//AAlPhvcTgc4EgA6/Tr6VEP26v2dI2Wex/assWmjfK/a/E3h54mbnh1Fy&#10;jFT32lTjOCOtfiDqOi21xMtrJ4USb+N/LjUfgScf5FLF4S0qeyw2hNGrNkxb+R198frU8yvpH8f+&#10;Aa/V/du2ft1/w398O7yaOOT9pv4X7IyDsEthubkHr/bf+FVrn9ur4W3t0lxd/th+EbPCDzLXS9R0&#10;JYwQOf8AXX0rZz33Y9B1z+HV94bnS4ZdF8O3DIP+WnmDk5+v0q9pfgF7u0NzqWhXW7dh90gHbj+L&#10;pjvUxqc0rcv9fcT9V6835/5n7naJ+2H4BvLQS6P+1D4ZvIWC5e4vtEdhnsDHfIB26qep9sS3n7Zf&#10;gvRZhNe/tBeEY9nEfnXmkKrDg8/8TMfoRn8OPwwOgWumu1jpfhrUJg3EyxzB19RwXxx+NE/heydZ&#10;L+70i8i2p8scUxUjjOOG65P6YquaP8v9fcDwr7/195+6lh+2t4W11mfRPjZ4HuP4NscmmtnJ6cax&#10;1/X68U/Uv2jdDu7xZ9d+NsFntj2LDo2oaDbxHrlm+03szFv+BAe3evwjs9CiJ3Nod9gLnbPNlT7H&#10;L9frVn/hHgzKF02a36lmt5AhI44BVunrRzQtfl/r7ifqrk7N/wBfefuUP2mPBtjcG70P4/mYNHjb&#10;qmveG5LfOTz+7uo2yOOjAcdDzSP+1V4ekuFF9+0N4VRVYMyrfaMvQH/qInsa/C6306DTJJLVPDF9&#10;cxu4ZsFWDN7EvUOqWenzmOJPDV9bgNl9xUZ49npe0p8t2v6+4UsHJyspf195+7k37Rfw/uYGf/hq&#10;uGONlC/Lrnhkc98fMeKq3Px98HSfvIf2sVmVVyFXX/C+3dkEdGz6/wCen4TBdN0yP93pkhJbPzSb&#10;j29TmoL64sL6HyW02Qjd/CwBPHseuaj21OK21/ryD6nUk9/w/wCCfvNrH7VELzbI/jd4Bt1hwY1u&#10;rzTmY4wRuK6sB2xwo/DpWBrv7VXgm4uPN1v9r3wrp7bcC30fVtAhjfryftN3M+76MBwOM5J/DmLS&#10;7iS73HRrjd5f3rq43Ejjgck1R1XQ3mHmyeHUYrwqpMPXk84/zn1qfrEeW6h/X3D+py5rOX4f8E/b&#10;O5/aU+E06yyz/tlWt1tjx5Nv4s8Lqv4lZA2cZ7gfpXqH7Fvxt8DfFvXvElh4R+Jf/CSTabDbvdMu&#10;s6ZeC3V94XBspHwCVb74GccdDX8/Nn4blkTb/YXk7c7VkkH9M1+if/Bv78Tfhh8KPG/xOsfit8Td&#10;A8PX2rWOkHSV17WIrX7RHE10JFjMxUMV8yPIGThumBkJV/baclv69ArYdUY83MfrffBhZyOvH7s/&#10;yrg/Bfw4tYPDFnb6f4g12GGO3DLFDrdwFU9Sfv8Ark1ov8ePgRPayJB8cPBcjbGI8vxVZt2/66dK&#10;k8H+NPBDeHLeYeL9L2/ZU+ZdQj6bfZquKlyM5ly9Rkvwr0vUJ4zqHiTxJMFywU+JrxVzgjosoB79&#10;c1Gfg94Ru5FS9iv7qPqYL7WLmeI9Dgo8hU84OCK0rr4h/Du3liEnjzRV4bmTU4h292qO3+KvwzUb&#10;V+IOg8DGf7Xh59/vVP73pcfNHZFVfgv8N5VWM+CtNP8A26J/hVZPg54J01pLzw9pn9lzSIyyXGlu&#10;baQrnON0ZBxkA4+ladv8V/hbMnlj4meHt23G1tag4/8AH6Ln4nfDCG2cN8RdB+6xx/bEAzx/vUWq&#10;+YWj0LHwu0vSPAPxM03xL4i8d6hDZRCb7VNrXiCVrZcwsAW819o5PH4V7Q3x7+AmPm+NHhNc/wB/&#10;xFbA/q/NeDy/En4WXJ3N8Q/D7LtU/wDIWgbt/vf5zUEXjX4SScL440Ft2NxTUojn2xu61hWw3tZX&#10;ldGkXKOiPfU+P37P77VX43eEclsAf8JHa8n/AL7pW+P/AMAFO0/Grwju3dP+Ektf/i68EtvF3ws8&#10;tf8Aiq9JO1RlBeJkcA+v1og8Z/DEQ5k8U6WOvLXCDvWX1Gn5le2l3X9fM98P7Q37PQkVH+Nvg9Sf&#10;uKfEVrk/+P0N+0B8AcE/8Lo8JfewP+Kituf/AB+vBLbxf8NYbVXm8R6ev7sfL5o44560sniz4dRI&#10;AdftG3H5dvPb2FH1Gn5gq0ujX9fM95H7QP7Pinn44eD+em3xLaHP4iSlX4/fs/g4/wCF2eEOM9fE&#10;tp/8XXhK+L/hmkMedThJ4JVYHY49eFzVWLxl8PHLfPcEeY20f2XPyP8Av3zS+o0/MPbSv0/r5n0E&#10;vx5+AeViT4z+FC23Kr/wkVqePX/WU5fjn8DW2kfGPwscnHHiC3/+Lr58tfiD8OILorvvI8Jx/wAS&#10;K669f+eXJpz/ABP+F/mfLJf/AOtAYL4dvP6Q0/qNPzKdaXkfQI+O/wABwu4fGPwt97BP/CQW/wD8&#10;XQPjv8CDu2fGLwq3l/f269bnb9fn4rwBviN8M0jiQnUOhOF8N3p7e0J/yaS1+IXwzkkc/ZNW2nAH&#10;/FL32cY94c0fUacu5PtpeX9fM+gI/j18BZ38qL4xeFWYfwrrtuT+W+rB+NPwYUf8lS8P8j/oLRf/&#10;ABVeBp45+GroZl0/UtvmZ+bwzer+hhB/Kn2/jvwBcuAljrBXqR/wjF8O/wD1xo+ow8/wGqk9z3Uf&#10;HP4Hhcf8LX8Pn/d1aL/4qnL8bvgm/MfxR0Fs9CNSjP8A7NXhs/i/wSZY1Omap8r5OfDd3/d/65U4&#10;eN/CMQCSaXrAbcM/8U3d8/8AkKojgob6/wBfITqz/pHuA+OfwTWPzG+KGg7VPONSj/xqaL44fBV2&#10;wPiXoh2np/aCcfrXhMnizw1OqxRaVrBYvht3h+7G3jrkxj/Jq5J4p8NIuE0zUtzMDj+xLn2/6Z0f&#10;U4bpMI1pNFTSfhx4Kku7q/8A+EZsZTdahPOszWqEvvkLbs45znP41rR+BPB6sAPDNjng/wDHqn+F&#10;LbeM9IYqiaVq/wAw+9/YtyB+qUTeN9FhO2W11JOmRJpcw6f8BroaqXJ5odxi/Cn4f3Mvnz+DdMLf&#10;3vsac/p/nFIfhN8Pt24eDNL3AZVvsMeRn8KvReOtAhg+13EV8se3Jkk02YAD15Ws+f4y/Dy38tbj&#10;W/LMmETfCw3N6DI56Go5al+pXumrp3gnwpZwrJbeG7GNucGO1QY59hV2PRtPtL6O4t7KFGCkKVQD&#10;Ax9PSsqz+LHgtbXz2ublo8nMi2MpXGemQvWq998bPh/aFbxri9kVevk6fKxAI9MVPs6nY0XLynVe&#10;WWXcF4FfgF/wVgQL/wAFHfiVbHT5m8y5010aNgBu/su0z/ED6e1fuBN+1d8FoLtNNn1HVI5mk2qr&#10;aHcYz/vbMD8SK/EP/gq+82vf8FEviBqHhrR7rUre6bSmhuNOlDDP9k2YK5DfeDAqR2II9arllCm7&#10;rsbYf+MrHzhe6LEc3TWuqKy5JSO7Zcc+m7Hr/nFRQafDOPKmttaQ9RuvCOg9Q3XJ/wA9tI+Bded2&#10;eW08RQspzJA90+5D1xjJweelS2vhHX3iVIvCPiGby13eZGzA7Rzn74IrmcZ82qPS5vMg0/TbpIdl&#10;xBqLbo/mxeH07fPUqaNaSXW5rLXo1f7ryagygtjpw+e2PfimDQk066WK4l1xZdwbyWndkOeccHA6&#10;4PPFbkenx7GS40vUj2XbN6Hr9/p/WqjHmHKWxXt7SOxgS3/s3Upt7EKy3pLHg9y49Kt6NpMNtOJk&#10;h1z+FRHPqDMBxxxvA/yeKhn0uxgn8yRPEkZkLBUW4d1GCOcAn+fJpU07S55PnuvEyszcbXmHp39v&#10;8++yWomr6ly502ETtIx8Qbuu2HUXCqf++8Dv7c4461csdPJugVk8Q7lkxJHdaq3Kn0BkwTn36UWs&#10;FppliyS2OuXS7t2/7U0jEEDj7wz+XTFWYX0vV2azj03XoXX5Y5GkZGGe/LdsfhW8Yxi/0M+bQW5e&#10;2gZYT4d1qQKu5ZYL45P/AJEGOfy/MCd9M0+ex86DSNX+blSb592QPaX149u/tB9ki0+N7BYNeuS5&#10;3LLHIzlOABk59fboR+MP9mWLT4l1HxNknAjN44I55+XI6H6f1rXmtv8Ap/kZvlLEei6fPMIr7SvE&#10;EYKn7+oSYDcekn1FbGmWmk2Nvsm0rUpJGUIzfay3OOP+WnqfSq9ha2hgZJ9O12ZC3/LxdMGyOo++&#10;Dz1+h64NMneyi+ZvC+vEK3zO1021u3B87kV007RV3/X4Gb97YUaJbWt59rh8L65cRxcyN/aIfcMd&#10;MNLjrnnBq88nh2WH7A/w71SF5MqxkuIgvPcFZic9uB6fWqLaZBdRG5bQ/EC7F+4mqEbuf+up7e4p&#10;2l2Fsty5j8O6+cHmO4vyQy9xzKee/t1qo80ZWX5f8AmXvRuyWPwnpsSfarHwvcScbVWe93ZHHPzO&#10;fb/JqCTwvpflNNN4OYty3lw6g2evpvAH6Vc1DS9I1CHyIfCWs244LSLqeGb/AL5lzjJ/IVQs5IdM&#10;ZrX/AIV5rt1uJIaTUI2KnHbdN0/H860lGK9P68iVzdyW30ZDH5Efw+XG7MbT3y7jyc4OT37Zz+lV&#10;G8I2zu/n/D+bczFl2ap8p5z/AHwP0/WrsllJq8ywXXgTUrNFb5G/tKNScnkHZJk+uDnp9KsLod3B&#10;bt5fhqZ4eimfVk3jtjJbcec1XJzbbf10sF1F3f8AX4mPLb6XpcZiTwbHIrHdta/G6NueCfm9v1/G&#10;vf6HbzQ/btV8ETp/FIyaoGC9uMMPyArWuNIh0QyXVj4OuLxpG2NDHqCN3z/G/TqOnX8qjfTDq8Hm&#10;ap4AuISVxFbjUFLFc/7JA/X1+lNRk9Lfh/wDJ90Y8skF9b/ZU8DW0ysQrKb5YyfcfKfr1Hp3FT2e&#10;manpC/8AEv8AhlasrH5Un1dPmxk4ztbH+c5qymmappqbLT4Yttj43G8iLfjz9eprd0PwXaanPHqP&#10;inw/HpSs6ou/UGZn6/MFjycep7AZ44rWnTfXf0t+hE5fd6mE9nqtxbNPqfw902Fk5+ztqQkyOgwB&#10;Cc5P4g9cVZGqeGfCurWPg74e/C2PXPHWoyRrpej6XbG4McknAV3A3biSMRxAu396MnB6v4c/C346&#10;/tXfFqP9mv8AY8+HdxfahH8uq+JJtpSxt9wzKzgeXbRr/wA9GLSMTtU5bYf2c/4Jrf8ABIX4HfsF&#10;6PH4z1Ex+LfiVeRk6t4yv4c/Z3bduSzVhmFSrbWkOZH5yVU+WPPxmZQo3jDfv/l/mb06MYR5qnXp&#10;/XQ+af8Agmd/wQdXSNW0/wDaX/4KC28OueJmZbjSPAMm17PTuVdHu8EiVwf+WGSgH3y5JRP1KtNM&#10;t7aFYobdY40VVSONQqooHAAHAAq5HbLGuT6Vh654one8bQvDMUdxeA7ZZmyY7b/e/vN/sg59SOM/&#10;NVK1StJ3HUnzenYn17xLpmgKsMkTTXUpxb2kK5kkP9F9WJAHrnAONZ+GtS1vUI9b8VTCSZR/o1nH&#10;zDbD0Ucbm/2jyecYGBVyHS9A8H6ddeKvEuswxCOFp9S1bUrhY0jjXku7thURR9FAr8pP+Cl//BeK&#10;/wDGI1H4CfsHaxcWumsrwa18SkUxzXQI2tHpw+9EvJ/0ggOf+WYAAkZ0qfNpH5sz3lyrc+jf+Cl/&#10;/BZL4SfsYW958Ivg7HZ+MPif5ZSSxjk3afoRII33bofmlUjItlIb++YwVLfhT8a/il8VP2hP2jI/&#10;ir8b/Gt/r2vapDM91f3kgbCgDEcaDCxRqM7Y0AVR0A5rV0rw7c3l7JfXckkkk0rPNLMxZ3YkksSc&#10;liT1J75p0vhZG+JWkrKmV+x3Hr/cHFdHJ7qUdrr5nZSpxpXvv3/yLuk+HFMQZ4R97LNjqcf55rUj&#10;8NLgxhTjr+Pr0rqdL0KN4gCnzN944x/+qp9Sis9KsZLu+uFjSNCWHOfrxz9f/rV6MaOlznlJ7n6o&#10;f8ETtAWP9g3Qf3fTXtW7j/n8lr6q1DSVHizQZ9vK3knt/wAsJa+df+CVPif4M/CD9jHw74W8TftA&#10;fD+6uprq7v2bS/GFpMsS3ErTCJ/nBWVN210IyrKQelfQWofG/wCAMurWN9D8cPB+21mZpP8AiprX&#10;psZf+enqa4q3MqzSJqfFdHmfxJ8fa/ofxI1zR7H9pb4MaDHb3SKuj+JtAkm1C3zEjfvnGsQBic7h&#10;+6XCsvU/McV/i7rq5E37anwDCkEbo9AwQfx1thXt3/C8v2XXkkuJfi94JMsjZmY69aZY4xyd/wDP&#10;tSv+0D+zCrYHxr8G5/u/8JDan/2es/aS2cX/AF8jLlcdj54n+Ld/fP5Fv/wUD+C8bL/DZ+H7dm/8&#10;e1Nq1vhp4y1HVfit4d0if9rn4f8Aij7RcTA6FpGjW8F1dYt5TmNluXYFSAxwpyqn3Ne2SftD/svb&#10;trfGrweW/u/25bH/ANnqlP8AtEfsspKjr8ZPCLMpyki6xAdreuQ3H4GrjUf8r/r5EWXMncqxaOv/&#10;AAlmsZX71xGf/IMY/pXwx/wcF6H5n7F3h1SnC/FPTjx/14aiP8K+2Y/2gP2c49Wu70/GjwyftTqy&#10;hNXiJOFUHv6ivlT/AILHa58DPjr+yOPDGi/tIeAdHudL8VW2rrLr2uGJbgQ290pgi8uNy0z+aAqk&#10;YPPIrWN5S1FU2Vn1/U/FW/0EyR/6rafSsO88PbPMBT0Br0WBLLVbVbqB1ZD9392R2+ldV4e+APh7&#10;xX4Vh8S3nxf0LSbieaZf7L1KyvFfCISGV44XjYMeMbgwOMrjpw5hiMJgaPta7svRv8Emzto+0qSt&#10;FXPkq9sDD4tvoh/Ds/8AQRXrn7Fv7dn7RH7BXxJXxx8EfFLfYbqWMa/4X1Bmk0/VolP3ZE/hbGQs&#10;q4dcnBwSDkfEL4P+IPBfjaeTVn0+SO9hjktZtP1WC5V12gZIiZihyOjBT7V0vhD9jDx18RPDEev6&#10;R4l0exlmgknh07Vob23kmjQcOkhtjC+7kKBIeeDjivFq5lg8vpqu6qjGT0fc6YrmSi0fvJ/wT1/4&#10;Kafs4f8ABQvwb/xQt9/ZXiyxtI5PEXgfVGH2qzyMNJE2ALmDdkCVBwNu9YywWvpLRdD1rwc7X3hK&#10;P7RYSNvuNJeTCjPVoyfuN3x90nqATmv5X/2c/hZ+0rf/ALTXhrwn8CJtW8OeOWuGn0fUEmls5bQJ&#10;GztNuA3BRGrEgA7l4wc4r9nvE/8AwVL+M3wG8S+FdA+I/irxDf29ra2sOva8vhKwtbfXJPu3D29s&#10;8itGykOBtlZXdflKK208uacZZPllSnRrS/eTeiVtu+r27nNUwso+9HY/TTRdc07WdNl1TTFkkMQI&#10;lt2XbKjj+AqSNrfU4PXOOa+P/wBsb4neLZ/H2n6L8Y/g3o2k6bNN9k0Gz1LUkvhq8ly7QeeyKDGq&#10;xwjzMyL8r4XEgAc7kH7d/wCzt4z+GF98TdG+IFzqCafGvnajH4dkjm01mhDoL613qkiKwZsh13YX&#10;YCR5h4T4Gf8ABTbTP2nfhV461/wj4P8ADPiL4weHbKZLDSLPQTZSrpg2kXSpd3MgnCtIWkjikLxk&#10;qCr5DN85xXjMNm+Dng8NiOWVuaSS5rxWrXr2V1r6GdP3ZKfY/Or9pX4f/ETwN8b9Q8F/Dy/t7G30&#10;XSzbtHcoY/tl9byNbOwjQNvLPGWwF6qe3Xy3wdrV74b+xeIdc8RBdbgmCLMskUaI3/LSJw0YyrKd&#10;24kA8g8qSPbP2+fE3xovPAuh/HDx/wCFrpfEl5fLZ3VxFo6WcN+nlq+SyBMyrI0m4spYlc8d839l&#10;L4H/AA5/aT+B/wARviZ8fL9fDc2k6lazWd5ZYK3E0yvizFucPuO0Mrq6BWjYNuD/ACfi2U5fLFUZ&#10;RVvZx5leVlJqP83qt+jeh6U63u8ze9jH+M2kfC/V/hnJqfh3whJY+J49NvptQ0eNT9jWcpAYbhcM&#10;N7ShZc7V2p+7xuAZ6b+0Vd/Azxd+xv4f+KdrcSaP4smtbjw/ptrAJI5riO0PlGyv84aQNZvGwcqw&#10;UmMEjJwfEb4i+EdWRfD/AMANF1KG3v8Aw5DHdXWpRwyTyyRMGc48thGAoRSQTko+SQa4X46/DBvF&#10;Hwr1HxJq+haXrGqaTYrcR2tnCYvIh3FZcGN1yyhVPKhhjBJG3Pt8EyhDGUKWJi4qNRST5m2uln8S&#10;5G97uyM8RNK2u9r6b/kfOuk6JqNvtGmeCLEjb959QC4P1MZP+TX7C/8ABsH+1Dc+H/EvjP8AYt8Z&#10;WVvZf24reKPCyW84ZWuokjhu4s7V+d4VgkCjIxbSHjpX41eENSAgxaeBJJkXhJPtSjj+pr3X9k74&#10;/wDi39mX48eEf2jfAmh266l4T1mK9SFdQMf2mD5kuLZmCZCzQtJE3X5ZDkEcV/VmOwtLHYGVP+Za&#10;evTojoyqt7PEcj2lo/68mf1YwPk4/Or1tkDp7Vyvw4+IfhP4seAtD+KHw+1aO+0PxHpcGpaTeRtk&#10;SW8yB0PBODg4I7EEdq6q0OV4x61+O1ISp1HCW6PelGUfdZbRcEE1Jj3qJWk61IDIf/1VBHKxSoNJ&#10;tPINIyue9Ajbu1AcrGNx0P1ppOOcVIUJWjZzjbQIruQFwoNNLMOKsNGAaYYwTkCndgQYbqATTcMe&#10;TVgKw4H8qi8sht26lzFcrGFCeGWm7ET/AAqUxMT979aY0eO9PmK9mxp24xn/AOtSbo/eniKNRuya&#10;NkZ4xS5hqmR+cuMkUgu8c+X9KlKIBnbTQMnIT9Kaky1TiN+0PjKpU0LzsfuU0FwOB+lTQCUHJb2p&#10;qUh+ziWrVZSORX818qz2Wt6xZSnb/wATi8wfKLD/AFkgwR7DJx3x0r+lO3DMQGNfzZalqnn+PvGH&#10;hua22Rwa7fxQzfdaRhcyZwcg8bh65H0rWHxM9nJuWNSfoZrWiXyeRHBHJIzAvMm04CkDAOOg59ef&#10;U81qaVFDDbWzWt20cV3amIiPGS44OMZ7Y64H6Zry6gNF8JR3NqIvtD3LLGTHg/MzZ47ex9+1TaPa&#10;W1+yWU8LQ+cxjh87q7k7VVTxwF3ZPOePbGnMe3y66HUaRq93pGiqPLjeJlVlkaU5cfL84BHy/eyR&#10;yfywKLPf3Gnvpk160bXdx/pRWPB+ZT79unGBzj6l1oknh/y440muIYfJSGLzh1fBLHnOCd3H9OTd&#10;8OvLY3O7VY2lkZmeNM7fl3AZz7Ef41Ue4OXQwL3+0LTVbhmubhss4G1t3GCFBJztPBI9cA56Cs2W&#10;xillaVob1izE7m25PufmrZ1G+nlmbTbSANIbxZGkMjcqq/dXH3lzk9+M9aqNrVtE3liNvl4/1J/x&#10;rpjotUcktWf0CCNByB14pxUAYAqdYVxxSrH1GPxr5/mPm+UgQbu3NIY5CvFWUiIOSKeIye9K7Giq&#10;sJYYYUotieuasrAEOQKPJ9WpDK/2XPPvTkt1zllqdYVxyOaeIFUdKOYlRZB5KgZxUojG0YFSC3Tr&#10;g1IkAP8ADmp5iuS+5CsY6k1IoQ9fypyQDd90VIkOeT+tLmNIwsMAjJ5NSxeX0yKcsCHj07VJHCuc&#10;4FIOXUahQ8AipFKY4NOECGnLCB/DQVygpXHNPQoDgtQsLZ+7UqWx7CgOUasiqtO83P3aX7OwXJpR&#10;asf4qA5RrTMOgpTcMBk0otmJwDQbNupNAe6C3WTgmnfaVIyab9iOMD+dL/Z7bcn+dBNlcetwh69a&#10;Y1ygOc0n2FQeWY/jTWs415AoK5UKbpOx96abvnrSGBF6JRtTqQKpMnl6hHM0r7AOew9a/nj/AOC6&#10;H7d0P7UX7c+seCPC3j64tfDnwvmn8OaVaNbhFbUEkKajOQ65JM6eTuyAUt0K/eJP7Kf8FTv2xrX9&#10;h79jHxN8VtO1ZbXxJqUf9j+DP3KyZ1SdHETlW+UrEqyTNngrCRySAf5sZPEmo+TJqupeONEuri4m&#10;L3Vxer5k00jHLMzM+WZmJJJ7k19rwvgXOo8S1tovU58TLljYk+067c24luvijZbeCGksxzx04P6j&#10;/CoY/HWmWkOF+ImkySRqQ0aW6gFuw68/4ii11W9u7ZrbU/GXh+bAGPs8IDEZ6ff7j2qS81zW2hkj&#10;0K48NpCqnL3FqFz0yV56f4V+hxTtdf1+J4dSTvuVZrvxHdWq3K/EjQVXH/PqDj2yGHP0/wAKzYvi&#10;Bo1hEum23ijQ7i4VjkLAOW9fvf16+lad1rOu3Vlzrvh5yse3Za24yT0wMPz/AI/pLpWk30o2apov&#10;haJdv+sLfMT/AF6ev8605ZaKP6nDOcVKzKLeIfEyWAupPEPhtoxk8QEsfoRJjIz9BTRrmq3BS10W&#10;58PmZlbcZo+mOuSGzn8+a6SHQdeETRW9r4bMO35drYx3yM/5/OsI6Tq9m2dN8BaDcbWOyaS6y0hz&#10;jJwnr/nFVKnUjuY+0jLQn0hPEttAw1K+8PozNuHk7hhSMd29O3f+U8JZn3aZ4Z8O3bRDMlzNKVJb&#10;0ztOT1z9fyquPEWvSJFrXwv8PrCvMhjvj82B/uf5/OtjR9JXSYpLex+FWgyRu25tuoiMtx05QjAz&#10;71UY39P68jFy6EF9rGqXc39np4Z0eRpJAPLimI3f7O7bwPXPYU21J8OXgnufhX4eG9duY7rk9Dn/&#10;AFX4H60a7DfqmyD4Y6VDkiPMOoAs474Plj0PPTFV38MWVzCgn+CcbuOd/wDagPGOuT0zUyUum/p/&#10;wAi4rVlg20viCdkf4W6TNDG3KtehVDHnP+r5OKuS/D7wbNFGrfC/Qz/dzMCSSB3C47dqj07TLfQo&#10;JPsfwtjiibl1OoA7fbBGKkjOoyzItt8E1AkwF3aog2+/APP4VpGOicl+H/AJlK+w240WbSraLTdE&#10;+HGllWyFSO6GEGclvudz71Gnguwkf9/8FdPebnzp3vI2Yt1JIK4Jz/L3qxdeG7WVXvr/AOHUlv5U&#10;ePLtdUPXPJyNv5UWmg7W+02nwy1JVU/L9o1g7fYEb+Ovpihx1/r/ACJ6XHWnw/gml2Wfw802Lk5t&#10;2mXavb+6efxP6VoWXwj8M21vmX4cabLI3MjG4Ch2/vAAfp2/Cqt74dsdTj8jVvAzWMMZ3SGHUAXb&#10;0AIYYH09PTNGkaBa6ayx2Pwt1LE4AkkuNVDY/AyE9z0FacsU0mv6+4mI3/hBNAEjXWn/AAbsJFjk&#10;PzSXSovfp8vQYPUdqdrPg7S9YkhTU/hdpdw2f+PdbkMTx94nYuAB2Hc1f1nQLWeBbTU/Ad0UZsLa&#10;WeoDc59OGUADryf/AK8vh3wl9hEz6R8LLiA5ULJdasm45GezEqMD9acqetrfh/wCdIyE8NfDOxis&#10;5Psvwq8P2QEhI+0XgVgT/EMIenQc9jTNR+GVjbK02o+AtMvryWXCww3S4J64GUOFGM84/M0zxL4Q&#10;m1DUPs+sfDttyLloodRUke7H5ceg696b4c0WHTJpBZ/CsQCZRukudWC5BPHdqtckfd5f6+4nlluX&#10;NM8O+INUMpvvgtodukK8TSXwbcvXoIuvH4jtSr8NtMnl+1658N9KabHMa3AxgYAGdnPGM8dT+VPU&#10;/DVlqt79t1H4bi+kRseXb6kBHECSQv3hk9zkdPTFWbbQL37N9kk+CllbqqgLJPqSt8vPopPTrzya&#10;NL23/r0D7OpLDfaqs6jSvgX4bdY/uv8A2kIy/bj91/8ArqPXPCWm6wn9reLvhro0km3K27XQZYB1&#10;2rmPv1JIHX6VCfB2lECztvhX9r8tdssw1com7v1PHrxwM49Kn0vwreW0Pk6f8LdLhQjfm41Dc248&#10;8nae/oaNZaPVf15Bza2QllYa9mOxsvg14ftraMbY2bVvuqMnkeX+nvTNT8Nazdxoknw88PtJNNtE&#10;dvefMwGSVyYjg4H/AOqor3wdpMLx2Uvw4t9QuJl3Mf7T2A+p54zkjipIdM1rSEWHTPgPYRDy9qyf&#10;2vHkKR/u5/Xn61jJNaP+vwNojbXw3c20yR6X8FPD8byEIZFvgNqnHPEXP06cfhUereDXcq2seAdF&#10;umZtsNrDJ8pbHLf6sDhe3bNNGj2en7rq++F5WRclS2tKyufdVOOe/GP5VVXWEtp8wfC21ibbtB+3&#10;ABT3z8vb8Ov41jLlj8X9fgVHXYE8PeJYy2naT8JtFtYRI2Jo9SXK8HJ2+Vz6df8AEV7vwF4c0lEC&#10;/CbSbieZsL+8VWcg8kkp2xnP4d6saV4K0vxGref4JkdZFZ/Om1IAScjPyhzjnJAx27VV1qxvrO/l&#10;0Sz+FcCFgoe4s9QjPynnALBTnHOe2QaiUdOZr+vuDmlfQI/hl4f1VC178FtHhaPhpJLpXJ6+i/Qd&#10;D19abZ+G10mH+xLf4YzwzW8O2G4UQiMvkE474yTgkZwPwFxPCOh6K8Orz+BbpmjGTDHcmZ14B4Tc&#10;Ru46cfnio73XbbWrpYrufxbYxoCVW3t59zknnO3Pt9fwp0aajK70/X8BVJ9Cw+hwwTR2r+DdXvpP&#10;K3OYL0/uuCMnM3+dtLcaRp9zDJPL8LpFaKHC3F5JE24gepLHPt79+9+K2tPCVnNdS3fiS7BwfNMr&#10;OzdsD5gcZ47jms2/Fj4gf7Reaf4wg2yfu44jIigDHzNiTnn+Q966pRj/AMDQyi5Irv4F0VYBdx/B&#10;+R7jYH86aSEAtzzy2Ovtjr+FrUPh6GtRLdeErW3gQh7iOOQZZdpwOMHpz/8AqqzeS/2HbvLc2mvT&#10;LCv3jebmYAdP9b19vWs0z22r2/8AZlvp/iqNmZfNa6mKoPm55MhzjtTj7KOn+QpczKqaP9g3NbfC&#10;24ihP3le4jbnPI+ZzjjH86L7wTd3Nt9pj8MizZsllkZN0ZyQQdpx/wDW/TVePTtNu0gisfFNxIOX&#10;RbwsgB7Z3gZ4zg9sdqh1bTftUYa6tdetraMFpCNSKFh6ACTj3x1/WsnFar+vyLic9H4esLi2jP8A&#10;wrHUbgdpGuk+Ydj/AKzjI59famy+D7MNHLpnhZtOZWIZZbgF+O/3yPyrYsYYLOc28Ph3xLJ8i/vJ&#10;pjhcDOMtJx6Y/wD1VHrPh7Tr2aS61XTNcihhjz5cOpMpf1b5ZTx6fiTWfLeP9f5B1Mqa0uizZ8E3&#10;V2q7gWWWML743P8AX8TUeo6Ba2scdxJ4ak8uI7vKhmCszY4AIYd/pz+Va1v4c0X/AFP9l+I41KfJ&#10;5mpSDb9f3nHA/OtBNK8LWFl5MfhjWpplGVZr1mAYdOsvsO3/ANeoxb3/AK/AUlroc/b+HdP1IC2u&#10;/C+q269lm1Dj6ZEp9fbtzVWXw3b2V4qWOl3S7uz3W7OT0+Zu3+c1oxaPot2y/aYPEwLc7lvJQvJz&#10;08zH07Yq1Fomg2OnNIbTWJireZvbUGZh0AH+szn2/wAamyluCXLoYF7ZSqdlzpmrXE25i0VveY2j&#10;OMn5wATj9Dn3Q3WotDtg8J61GF4DCaNgnHXO8n1PJrQ07QrGd5S9tr0EjZ+ZrqVFXnAA+f3HFWTY&#10;2nh2Ay3CaxcLJwqrdGRvTCguD1/T2qFffZF27mTaQi3m8+HRtXhaNefOvCwbjrzIfXp70+6uxGGd&#10;9Lviyr/z8IvHTP36lu9Ng1ZZNWuZ9Yt4937uNbp4224HO3kk9fX9OI9Ph0Tz/szf29cblO1pml47&#10;5yxA6e/WlzSi7ILcyM20lsrdfPttP1uTPG5ZiyynPP8AFjFXrbU9MlnVr7SNagV2/wBZJH8p5xn7&#10;3+cd6vPb6fbxGZ9Q1Oxt4QoWOGPzGIJxnAzk5PvwM+pEVlqmnarC0KNqzNCF8xpLJ1Y+/IGeaI80&#10;dEzSUUUri50yKT5v7UTf8yR2is20Zx279e/JzWxpWu6Q9rlrLVVz3behyPqwx/n8c/WbvSYJorSK&#10;+1SDzP8AWSf2e7EY7fdbA79v1qvbyWV1dNBD4u1yNvm2xrprAbsc/wDLIYH55o9pKMtBKOmokt5p&#10;lxcyywzaxCrSNxGsuFGT1IB9u9S28LRobZ4NSmiYE7mmkIIOAe4/lRJJb+Ho1a58Q6lIu3AVdNLZ&#10;/wC+UJz71UufE0Ms5XTL7UtxUfN/ZsgIGc94/SsuZRY+WTZJIttId9zcaorI5zFb+eFQZ6ZUemM9&#10;anstPsLINOYtUl8wY5eX5Wz7kdaZY39/YxLe6x4hvIYzNxGbE5Y/Ty92f8B0qeH7PqLSXEHi3UY4&#10;Tx5aWIJAx7pn1px1d7f194SXu6FOV9Mnu2NnPqka7sRqqyqCRjPI9+pz6HNNltLW0gefGpyRlSdj&#10;TMce43N7VaubmKFJoLLxTqU00akmIaZx9CRH/LkVh6jrmswMomt9QYM3yhNNkJOP+AdqOaMdWibS&#10;lsRz2en6g2Ro+sYXhfL3Bj65w1OttK062laC20LUhtOVa5bBz25LfpVrTte1a+Ri1rfKy8Kz2LKR&#10;x/tKPSi4urS4Jjn8Q6wzqcN5WluQDx1Ijx+tTGKfvJfkD0VrleS3eCRZZ9N1WWQtkLDcE459A/FJ&#10;bPLcTKsfh7VNzH5fMYYJ5HJ31p28SafkJd6nNJ1Mj256enQdP61DdTSvMJ7zV9WgEmfLht7Zmxjv&#10;90kf/XqvZ9f8hXvGxV1W3uIIkhn8Oak/mSZHlyJu/R6teFZvFHgvVofHnw6F9o+sWMhNtqUciCeH&#10;cu1ipZm6o7L7g0HXLd41WSDW5HVRu/0KXr6/dHX/AD3qFbu1MzyNq+pQLuAWPy9uBgdQwJz9fxo/&#10;d81/8hcsnGzPSm/b0/aws5I4NL+K3xB85MLua+iVFf1XDDAz9fqKVf24f24kgbzfjv8AFDdu+Yt4&#10;ylYL68efj1rzpLq2ukEKXV1GvVniA3NwajuGtoJwf7Y8RTlOWWKN2XPHcAfzz+uNPaSWql+RMqdO&#10;W8V+J6Z/w8X/AG1dJ1HOkfGn4lPGI1Vhfa4l0Pw3vjOcnoD65q+f+Cj37dl0iNbfG7xovy/xS2u7&#10;6dT615Vdx2iIrXE+pRx7csVXc7HtxyT6VWTUrOJWgaHXpTuzu8iXj/0H+lHtKi3l+REqNHS0T1e5&#10;/wCCin7ekMbSn46+OgV6st7Dyex4PX8OaNe/4KF/tr61aLb2v7RXxAj+ZTvW6jtm3f70TA9T0zjp&#10;XkMC2d4ftE0/iCP94NqeVJ5Y9OvGOP8AOK6awGnTCNJLK7k7bmuAv1/i45/E/XFVH2knrIfs6X8p&#10;1ui/t0/t1aFe/wBoN+0j8RGypTbN4iadTk54R5CAR1z1/M1sn/goB+2tqMpe7/aE+IiyKuI/L1r7&#10;Oo9cqjgH/PWvKNW0/T7fUEmji1ZN3Cw2900i/UYJx171JJe2P2eOGXQNYdlXDPtI3eufnB/+vWal&#10;KMtZbFexo8vwo9Vj/wCCgv7bakon7QHxEmmyP9Xr25QvuGf5ic9/8asf8PFf28pIwx+PfjpVXcGX&#10;+0YlbPpnI9K8hbS08kXK2epxxqnzBLrazc98OT9PfipLCC3Zmhew1Vgylt00x5Hpkv1x2qvaVObV&#10;lKjS5dj065/b0/bs1r90/wC0J8RoWlHHl+JzHtz/ANc5Bzj/AD3p15+2t+2p5f7z9pz4nKVb5fK8&#10;Z3Mef++ZRXmOpadZSzol1perOmeI7WY555/hkHT/ADirmieDIZIJL2x0nUNqqwkW+uiW477Wk+nS&#10;l7Sr8O/9ehSo0UrtHZSftv8A7ak8DSr+0P8AFjaFGZB8QLv5h2IH2jP86j0z9uX9syTcD+018UlB&#10;AVVk8b3kn48zcfhXG6npFnK32m5sNUVWwqRWk5B4Gfu7wMe+ajWDSbeBUHgvVsKGCsyRjP1/eZ/G&#10;spSqR0cv6+4fs6e/Kd5qX7Zv7Z7Wfnx/tO/Fhpm/1ax/EK9Qep4MuDx7j8+KNH/bD/bWmtWt7v8A&#10;ac+K6szHY03xAvW6fS4J/P8AwrhNN8O6WJIZYND1lZiwPmS3J28jnjzO5Pp7VsyaNDJCsh0a7Ixn&#10;DSjOM9cb/b9BVQUpa3f9fIcqdNfZRvS/tX/tm2t9iT9pX4qXgZt3lr8Q75TjuOZuOvvx+lo/tR/t&#10;iazpv9nal+0f8TWWVVZrW4+IF9IrYwRn9+QenfuPpjz+bQ7a3umZrDVWkdsnybhioOeB98Djippx&#10;FdyIsvhLUGbvJIE55ODkvihTlF6v+vuJ9lT6RR12nftLftY6JPNZab8fviVCrMvmR2vj68jB46YE&#10;4yef89KyPEvxQ/aK8QyTaxqvxc8ZXryLukkvvF908kh4HJeQ564yTwKxJvCem/NfXOl3qsXCxxW8&#10;jLweeiOOef8APeOy0K9Fw/2aw1Dy1YBFmkHTPbL5OP8AJqXObdnf+vkV7KlvY6zQPip+0FBpEOgD&#10;4ueOba1aNsWqeLrvy2zyflWXHOT2waw1HxCtzI0muXzqFLeY2rTZ4H047H15q4GFpa/Ybjwxf3Mi&#10;4bcrK+B0wcv9f/rVT/4RXQpbZr6+0HUeZCfJjn+cHd02eZj/ACK1Slb/AIP/AACZQp3vZfcXm8e/&#10;EW/tEXVda12ZEVV3XHii4bao7BSxx16e9YmpeIfFK3TBbPzFZmy9xqkpYnPfKnn8T2rVtfDvh2/t&#10;SV0PUI2XPyzS9R+Eh7YH1qP7Hb6UZbGy+HU9xHCzfvleL1yR8xpOVTl3/r7gVGnfRf195Hp3i3xx&#10;dx+TBLe/Kmdp12ZU4Pb5fX1/OofP8Qyz/wCk+GLEmZsrM+qPIx5J5JQ4/wDrVu2Gh3fiGykZfCsN&#10;iv8Aq3V50Ddjj5fb39fU5oT+GNGF2bF/B91dFW2lvOTbnaDjlx6+gFV++UU7/wBfdcJQo7WRSbQ9&#10;SZ1tJvDVjNsjXc51A8Z78xev05q7Lor6o0ayeF9OhhC4aHz2YbwPvAsp5xn29hWxpvgi5trYNpHh&#10;mPZJ8zo0nX34ByfX34HvnX3hCO1uEuZvA0dxcSOzqfNC7cH1bHT06ZFW41Ixvr/XyJUafYgfw5rm&#10;JJtB8E6TEqyMVkF0c9+MCHPb17c96vQeDJ53W61Oz07kAKrrjGD29fp2xTnj8U3cJsT8NYFhbaJC&#10;+pKoKk8j7n6fT2p+k+Hkt5xcweA9NtWYYjmW53F+emBHyPc56VEZS5t2/W/+RpyQ5dvyLK6frWlW&#10;7aRp/hnRZod4f7VJJKjREqRtwnydM9QTn9CLwpYXCm4vPCukyT/8tHfG4vk5ySmTz644q2vhG3mm&#10;kvr3wppZeRt5Yn0xx9zOMD9fwNaez1rTLtl0v4dabMu5R82pCNSQOeDFkenIycCtJKUVd6r5/wCQ&#10;rx2HXfh7XbaXyLbwPo9yrt8qyzbfTOD5ZPP171CnhDT2MlxqvgfTI5mIHlxyKyvxjk+UOmMf48Ve&#10;0nwlZsPtl34J063um+djDcb9rZz2jAP+fSrc0eqXu7Trv4e2s1vu8vd9pXcQDzgFOOPzzU8nu6/1&#10;+BSv0OK1q0mgulnk0Zo7fyQn2WzZmXjB3nAHOPQjHYViz32mXV0Wg8SatCef3UKy8ds4weT3ro/i&#10;gmh+CPsc/kx6Slw0iiKyt2cNt28nCZHXjscVxul3OmQait+njW7mCybvJaxAyO/Oz06f/rrz8R7t&#10;Tk089f8Ahjppq8bm/pHiHSmHks+pyNjiRop9v1Gff09a1EhOnxreweJNQnaIb9rRkfL3Gduenoap&#10;y6hp12V2ajqgkbkf8S2Q8+/7s/X/AApTNeWbbpvHd/HG7FgslgpXv8v+r5/StIxtH/hv8yHLsNtt&#10;Y1OZtlkdYVvuFXhmC4x7gDoP/rVsjTLiSGG//tLUjIv/ACy3NtY8fLwB6evam6f4i0DW18my1zUn&#10;nWNd2zS5P3R9QfLxwe/THtTob1dEvYovEXxC1eSFf9ZANP5xyONsfPP+Nb06ajq3dPzt+pEqj0L0&#10;niHR9Jih+02Wrb5Pn2x20z7hnHUHPp0x0qG30nStc1A6uuoa5GzyFlXEkfl9OcMOeueuOPwq7Lq/&#10;hfW7byPD3ijVlmT5mb+ynJAx0JaPByff2+tN79NLuVfV/GuqAFRvjbSRhxwf4Yvc963lDmavqvl/&#10;mTzW23Ldxrej2kxhn0PWtzbQzQW87L0/hwef14xWguiXtxbtfWNrq0jL8zRyXBb5W5HG4YOcnGT3&#10;9arw6jomrRY0LWNYyz5+0f2QwBwemTFjOe2OPrTLm/vNGh+2XXjPXpFzhYxpe4Hk8YWE46f5Fbct&#10;rt6ryt/mTzX0WhlWV7qF3fQ2k+n69HCp6edPHtwDgAluPXp0q5fadEE8k2/ircxG5rW+m4GPUSem&#10;Ov8A9Yu1Dx5oV3Z/Y7XWPEEcm4bpv7BkyCDu4JiOPTp69Oxo3iRFlW3PiLW9QEi5UTaLIjHB5wfJ&#10;UHv1J5xxyRUU4wXu3v56f5il3sJZ2tzJbNLbaf4imjXhPtGrPuHsd8wPTp1/qGTRXrzO7eE/EmY2&#10;xIsOoHaB/wB/u/etYWBv1/tHz/EChT80TW4hUpgYHKAnqeR6/QU+5u/DMk40a2j8QxXDcqQjBeu4&#10;/PjbnHbt+lbqnproZSlp7pkWc/lHdF4a8QKxGV+0al/6Cwl9O386LmPWBPG58NeJmY8f6LrhXH4L&#10;OOefxzirWowWlhNHZ3sfiK6UpuYqzkr1AG5Tj8yDz9MyW+gWer2olsrbxBGGP3m1KRJEwemDNkZ/&#10;l6itI076f5ESlbUp6fFqh1Dz5vDOt7+rLfasZEUdwczNgdef1q9dWV7II0TwrfOyE7Xt9SaNvx/e&#10;DjOeB6nvzUdrorC7/s9PDvie6VpBG7C+lYAk9maXBHI798+52tU1nwL8H7FNc1+2vGvLiKP+z7Nr&#10;5pppZCf7hkKr0wT8+CcMByDoo04Qbk7L+vImPNUlZakvh2CHRNCuda8WeH1tLaOFmW5vNSLbduAZ&#10;OpLKDgEgkLwD1yPUv2Iv+CeHx5/4KTeJftHguxbwb8KbW9ZdW8dz2hDX7qwDw2iEjzpsZyeFj6Mx&#10;IQH33/gnd/wRP+J37Tl5Z/tC/wDBQO2vtF8KyMtzoXwyjZ7e6v16rJfEEPAg42x/6xgesagB/wBi&#10;PCXgzw54L8PWfhXwjoFnpel6fAsNjp2n2qwwW0SjAjRFAVVA6ACvDzDOOZeypbL5M3p0aeGd95fg&#10;v8zzb9k/9jr4E/sZfCm1+EfwG8GR6Xp0W1766kIe71O4ChTcXMuAZJGx6BV6IFXAHp8nkWkDTTzL&#10;HHCu53dgFUYzkk9AOvpS6zq+n+H7b7VqE21c7URV3PI391R3P+Tgc1g/2dqviuZbzxBH5NmrbodO&#10;3DnnhpD0Y+33R7nmvnven70mJtyd2QXep6r4vf7J4flktdP/AOWl9ysk/tHnlVP97qf4cdTzPxy+&#10;OfwH/Y2+E1x8UfjP4ts9B0OxUrD5h3TXc2CywQRj5ppWCnCrnuTgAsPMf+Cgf/BTf4A/sA+FjpWr&#10;yJ4i8dXluX0PwPp8wErf3ZrpwD9lg5+8w3OAdithiv4eftU/tSfH39tT4oSfE/46+LpL64Vmj0vS&#10;4Mx2OlwsciG3iyQg6Zc5dsZZmrpp0+bV6Lt1Y4xdR6ff/l3PU/8Ago1/wVk+N/7e+rXHgTw4954T&#10;+GMcwW18LQ3OJtUCsGWbUGQ4lbIDCEExoQPvMA9fNfh/wpCbQ7A20HJbjGMeoHJ6elamj+FDIP3a&#10;YyPmZx/9euw07w9ItqkYgVd3IZWOQBnjOP19q7qdPmepsuWnG0fvMfR/DnkoN8jKv90rx0/X/P40&#10;7vRnT4k6TEHw32e4B+b/AGOR9a7/AE3SO4Pzc8Fcdv5//rrKv9G8n4kaPuVW/dzpxx0T8a6vZ7Lz&#10;RlKbci1pNhEpYNDgFdqttzk5/X/P4T6t4et72Bo3t9ysM7d2R0Hb/P8AKtnT7BUVuCAszhmx3B9e&#10;h6+vb2qzJYgbgT95c7W6fl/nr7V2KPu2ZySlJaI/Tn/gix4Y0i2/YR0hDpsOV8Sarn5Bz/pLH+v/&#10;AOqvrNfDmkYJGmxcj/nmOR6V+L3wY/bJ/a+/Zx8Dr8M/g38VbHS9DjupLmO0uPD9rdMkkrbnYSSI&#10;TycHaScZ/CumH/BUf/goQ5Uf8L9s845H/CGadyfX/VdPfHNebWwNapUbi9CpVo3ufr1/wj2kjaF0&#10;6Hr/AM8hSf2HpkbZNhEv0SvyAk/4Ki/8FCGLbf2grUAc/wDIn6apP4GDmqMX/BVn/goNpni2xs9Q&#10;+O8F1DcCTzIG8J6anSMkfdtweoH5Vn/ZlfdtE+2ur2P2GbRNLcbTYQnnOSgqKXQ9M6Cxj/74Ffjt&#10;d/8ABVb/AIKD3mv31rb/AB+SCOJlEcC+EdLOAUDdTbE9d3+eahl/4Kif8FC4VzJ+0fgYy23wjpPH&#10;52v+e2aP7Ordyfb23R+xEuhWIGTZx9cj92K+K/8Agu54Ys7z9hlg9tH8vjnSyrMvA4mB/TIr4/k/&#10;4Kif8FDSP3f7S0mMf9CnpP8AW1/WuH+Nv7ZH7W37Q3hEfDv42fG+51zRPtsd5/Z7aBp9uvmRqdj7&#10;7e3Rv4jxuwc8jitqeDqQkm9iZVJT0PCvClvpvhrUbXVLjQLTUEt33GxvI/3UhxwGA7Z9+cc5zivp&#10;vRtR8Naz8J/CPxI8d2enaTpeo6lfaXopaxhEVlNaxK5KltgiVg6AOgOGDcHBA+e7qwUBhHG3yjPz&#10;LgH6H/PHNM+06l4gvvDvg3WPEM39n2+qCO3W4nIitVkPzkAghR1Y4HcnByc/I8ZcHYXiSjGU5OE4&#10;XtJN8yXK17qva93212OyhW9nK3cwPFlzJ4g+KOpW322S60/+1za/ubGCReVAXZGRypXBADA8cd8/&#10;U2s+BfiZaeDLjQZ/GmsaX4gFusclve2MGnww2MaL5UNt5cZKMgKMSrMwHB2lWzifHL4VfBf4qeId&#10;X0L9nD4dWtna6TdefDqFtfyspWI+WwdpDja3VXLDDbcnBNe4/td6n4q8S/C3w78bvG/jm40HSW0i&#10;O18Px3jSCW5EURiISyRQsCzTowjwP9UiSMcsAf5YzzMMVWoU/Y3h7OfI+dXqJuyTt/etrZX2uexG&#10;NOEeeS5l+H4nwQf2Ffiz8T/jZo3h/wAL6x4j0fT9Q+0XOrapqazsLS0VWlkuY5OFmEqLhV3jfJtG&#10;QGU19T/tV6b8GY/gNo+qfs+6Dda5oHh7TYbCGTXLiMf2fdQW8aPG5hCqZSP3zEjJZ3boQK+b7y0+&#10;MviXxpGLfx3BZWq6lHp/meIfFCxxwRoRl0DNuKBAVyoYAA9Sa1PjD4m+IMWlaxZRa4sGm3bb9PsL&#10;C/ElpbTIoDkj7rF/mGQWH7zqcAj184xmYZ99Vp1pwtT5WrXTb+1zNPqnsuz3ucspqMXBrT5HpP7A&#10;v/BUbxb+zxqY+FPxJ8Jab4k+HfibxPHFq32tludT0fUDbJbQT2kkrjcIwtswWThQi7GjJBP0L4q+&#10;DknwssdL+Kv7EvwW1a30ux8QR3P/AAl+qtYai9zNKsEFykU0cX2pJsbjJFHIvliCRgFIff8An58E&#10;fgh8O9MvbjxD8UriHT45re51aBtRt1mg4gZo4lUkYZyu1AM/MU9AD6/8B/jxrPw28I+IPDPwZ+IK&#10;+FNN8Q2X/E60uwlZbXVUZgrmZrguiSBR/rFXdglQc5x9Di82wvs/qy5moxajUio6N7Jtu7SfzMZR&#10;hGXut3Vro9m/4KRftA3n7Sfw40uz8V+OrqLVNNvrjzods8S2fmWiyQ30loZFEjSM+3z1Q8IoPDZb&#10;zPQPj38cfhF+zzY/CzR/ihoC+HvFk99cXXh+3WxfUY5F2B5Z0eLzwSwlMYDFZViwwyqBsX4v/EL9&#10;mi8+EV5ZeGPC+saks2gyam+uapcJbyWmqWzySw2Zcs6XMDCJEBBRiJDjBG2vnew/aJ+JHxM1a00L&#10;WfEV8tgsJutNjkaN0glid5kQJgeWqySTMV3YJcnHzHPl5fRzDEYec68nLRqTctdlvve6veOy+83k&#10;ly2SPXP2erH4gR+INW8FeGpv7W1LxDIqWdlrFrs2Zcy+XHsO1VbcxCgFR1wvLVN8ctM/am/Zo+G0&#10;f7Tcvwu1Kx0PT/EkWl6qbixSS1EjKGCs5OeRmIjDfK21ih250P2Pvjx8V/2ZPihpvxJ8B6Hdw6vf&#10;TRx/2lpCpcO9q7KsiRxZMchkRkxG4I3lQMHGPvSz/wCCqP7O8vjO+/Zz+Kv7PviTWNL13zIfHEOs&#10;eD3trl71wxnabTSXgJLuUbbJu2xg4JUCvoeH8jy/E4xYqrWS1tKLWktEkt7W76aaO5zSxUea0ovT&#10;b+rH4s+JvHGgfETx9rXxF8F+CNS02x1nUZLqPTbPVDLHaFjnygSwLKM9xnGOBWxotsJkUv4XeZZB&#10;l1a4AB/8er68/br/AOCKthZeFZv2yf8AglV4t/4TLwHdb59Q8GWF0815p4UAvHACfNl2Z+a2kAuI&#10;+mGwdvw54f8AHfhq+h8m9n1i1v4ZNlxpq3U4cOM5AAYZwfYEc5Hr/RuW4jDKjHDytGySWujS7N/r&#10;qRFu6lB/5n9Bv/Btj+0TB8Q/2P8AVf2btSsVs9S+GetyNYwhk/e6ZfSyXCPweStwblT6KY/Wv0qs&#10;4xt6V/MN/wAEjv2zbT9jb9s3wp8TrH+0F0fWLyPQfFkOsao6xf2ddyIrzEszY8lgkwOOfJ28ZNf0&#10;928yKP73oV5H/wBcV8LxRgvq+O9rH4Z6/Pr/AJn2NOo8RRjV76P1W/8AmWo0GOlSbQO1Qpc5/wCW&#10;bU4zSZ4hPSvmeYrlY8IPSjYvpTfMlJx5VKWuAMCOlzBysNvZVpuAFx3pWM2PlUUmJiOaLsOUCM9a&#10;YVBPK0rRzngGmtbyk48zmpBRQ0gqODTWwetDW755lPtTTatt5eg0shjFccGmN5eABUhtUHDNTRaR&#10;DjNBQ0yR4+U4qNplDHAqwLaJV+7mhbeHuooFzFYyZAPtShmx6VaWGJVzsX8qkCIRkAVUdiXJlcHd&#10;/D2qaIMx4WnbecipkwDVxIcmPhWQdE96/mt8f20EHxz8XwSOVaLxZqqIu47SwupOGwRjPA6iv6WY&#10;ULbW3V/Nz8dtKu7L9pz4j6VFGFeH4i61Gy9PlW7kXOc9QwHH+TvT+L5HrZPd1pLyOVubl9TMGnRz&#10;iYWt0wyG27+MKOmcc4+or0Dwxb6a7RpPaJJIsTOrMpIU5IHbHAycY4OOTkVz+maLaf8ACPKGEImm&#10;BYuq5J6kc8cgD8ySfWuv8GaFbwNatG5gjWyYXH77k8A5GOeuAOOPzqpWPoqcfeGalbWWp3T2smmy&#10;f6QrSqyrkIF4B25xggqcc87R6mr3grRLv+0Y0ktFQW0MiybmKADK4JHYDHVRzn6VvarBYR3lrczg&#10;LDGdpfaXZTs5IKjHp0IPpVLVdZ8G+Ib+w0preRbqztprmO6gkaHzmjyjrjh3ADZO4YPBBIrSHNym&#10;OIqRpbPVnAXmnXE82YXRImjDJIylTHjHsM88Y/nXEvpGul2Mcb7c/L/pA6f99V6GrKsV3Zi32ybp&#10;E2sxY5wflAB77ST6Vz0ela88aumkXDKVyCqrg/TLj+QrqppmFSJ/Q0E53U7YWHIoVAAMUuwkjDV8&#10;zzM8L2YiRE5GfpR5fGQ1O245BpxiBXGeaVxqFhojJ6/WlVM9KcEQH71KoTdtpFcqG+ScY96kEYx9&#10;+nJCufu04RIDnbRcfKMCrjcGpy7M5p6wjb9yniFR0Sp5kHIMUL1xUigNg7akERxgj3pyxqB8oo5o&#10;lco0RHd0qRIed/l1IsftUixMflK/Q1PMHKMSP8KesQIyG5qRYGUYzUkVvg8mp5hcvmRrGc5qSOID&#10;vUiW46EVJFbAdqPiIkuUjSJQNuKcsK46VMIh1C08IByBVai1RWCbeAnSnbSOgqx5XGQtG3HUVS2H&#10;6lUoRyUoZXHCirRUdCKb5Y9aoFYqNHIecVFJC+CuauOADkmoXCkfNQUUpIGAx/nFJHCGzk/WrE68&#10;bRXjH7fX7S8X7H/7Ifjf47R3Vmuq6bo8kfhq3vj+7utUkHl2sJAYFgZWUsAchAx7E1pRpyq1VCO7&#10;din8J+On/BwH+2mP2i/2uP8AhSfgbxdbt4V+F8cmnyW8k/7u71pzi7kChsN5YEduMjKsk2OH5+Fb&#10;aw1GeVftMOgpG3X/AEjbgfl/XvWhf6Xr3jHV7zxT4vsbPVtU1C6kudQu7pi8ss0jl3kYkcszMWLd&#10;yaxbvwzbahvitvhTplwqsRv85QOOOBs/yelfsmXYP6ng400tl9769DxMVW5pXLGqQanYI0XhrTPD&#10;80jIQrN0GDkFsD2x7mqcMet3lm83inQvD/lwrukihm3CTjA4I6f4j3zatdA1XyZkn8AafYQxqcyL&#10;dKc47fdrLvvD/hiS5Y2nwwt7qQLllSYLj8SB1/xNenruvu/pHkVJc0h1vpmuWp+22Pwr8OIrcL+/&#10;2MQf+AH19alvfDEN7ai68S+ANJkZeRGkwKocf7vNQHU1tsaOPh1DbkLjb9oVsd/SoP8AhE/Cy4Fp&#10;8MLmeRW3SS291hh7/eGO/wCVaRV1aOv9ehzy5dyzb2GoadbgWnwS08w7spm+T+Wzg/jVzTPB8N9E&#10;t5q/gW3V+cxrergL26Dp1qGXy9L0djY+BdVTc3C/bgW647v3qnB4WTVYG1DU/CfiKOdh91dQ2Lj0&#10;wJP1+tPtfX+vQ53pHQsP4XtJV85Pg9NLtb5Wi1FQrdRnr9Kt2Hg2TVrdVu/h7NaRmRlcNfKzED8R&#10;isDT7vxVp8wt08K+ImjVtkbwz7h3yM+YM+9b03hd7WzOqazYeKEZjlooLxxg/wAK7RJ1qY+9svy/&#10;yJkNi8N+GbS8ZIfAesXBjkZFkt9U44x6vz3/AB/Xdv1uTZCOP4f6lDGVCfLqSlmzjgYf72OKo6Hq&#10;lrqatBZ+BvE6iNerKVGMYx978sf/AFqsw+HIZG/tG5g8UQybg0cYvm2x9cfxcHv/AIYraMfdvFfl&#10;/kZ8y6hpPhia+um+wfC/Wtq7S0t1qgI3ZyBgy/0+lT6j4GELLLqfg/XJJSx/c2+sEeWv4SDtjJPc&#10;j8aj+K47eHy7Lw14yZ0+QSATbPTdkPz+XNGiPYyXQv4k8ZTTrziR5dmP7vJwBx684HXpVc1O1l+n&#10;+Rn9otWrXE7rZS/C3XY3VcLNc6grYIHBY+bknp702+0jTdImjdvBXiS9mZsmGHVeW7k7fOAx68//&#10;AF9KeSLVI2tIvDviO3MnDXH2pwUXuRiQ5P14qqNN07w/O2qzW/iiTbJxHHNLI8ig/d5b8/bntmqc&#10;bf5/0i+mgI1rqQW0i+FPiiyZpAHma8j4XPQYmP8A9br6VYu/DWlQp9nfw94slWRiojj1t8tzk/8A&#10;Laqmo6/pury/Z4dH8Y2MbEedMLaYEj2w3Unvx39qLjTr/QoFutCHiq6zESZLq6dgi9ehbv3Bx+fQ&#10;un5ij1Y6xWTR7xRZ/D7xdIrkYlm1BXwBgYBafjPfHWrF1YW6mS81zT/FEbOwWO1stYZT7DiXBOfX&#10;6dqqaFPqeuRs+uXnjK3nkyIUjSVVI7Zbp1HHPYVoWUsenKuoXVp4jby1O1nlZmA6Z+91xnp60R2s&#10;9vQl/ERx3Gh6EftMngbxWwkXaxutTDBumOGmOOn/AOqm79I8R3LXN74J8UTbFHkrZ6ltAGO584DP&#10;r14HbOakvrjRvGrx6adH8VW6+YT9oljmiyR9T1Pv/wDXrQ0/wVoujaYz2WoeKoj95/KuGLe5yTg/&#10;SqUZSlpa39eQpC2lt5mmi0sfAesW0bKQTLqS+YB/EciXO7Gfx4yKqahocdsPM0v4X+Jrto5trNJr&#10;R2E/Rpuo+lP0XXdCLpZWvh7xxMWbCSyNN8/J5zv45P5AVuSxWOi6f9ql8JeKEgRQrFSxJYnoP3hy&#10;c5HX8M81pyc0d1/XyFzRMHRtH1zUY8ah4C1SytlYlLddUCszf3iVkPH65+gqvLol5b3Ux0P4U61d&#10;w7f3z/2mrIOemXlzge3GfWtPTtI/4Su4m8rT/G0MjfMLRLqaGPb2z8+M9/q3fvNd2Vj4DgW0vtB8&#10;YXLSxkQxW915jcdSQZRgZ6nkdOtT7O8b9O+n+RMZWkVtA8MT31zNca18M9TtdqYjWPVl3EYzj5ZR&#10;nkHnsDnHYzXWlxs0kOnfDjWrl1kyzR6tnnA45mGD+n1pmnwXXjGSb7JovjSzVBiNGvjG5HUk7JsE&#10;57c4x2JrUi8L3+k2n2ePwv4nZ1486S8MgLZwMlpd3Vh15GOD2ojT5tl8/wCkU5cupi6hZ6xrEctt&#10;f/CjUrfYCPMuruFtmTyf9YxJx/nGaybrwb4ZtFENp8PdauJPL/eeTqn3ee4Mw4Pp7emK19T0+PRy&#10;l3q2keMLm7XO2O3upJAcEZJG8fLk/wD1u9Mi1rTNOga9bwf4m2ybd6vv8xmPGCDLuPPT+grKcKf2&#10;1/X3Fxk5aogayjOkfZovhtqm2ONlQXOpIxz0BP708df0+tYWm6Vp5RbSx8E+JBG335/7XVFYEfeA&#10;E3f6dKs6pfpqRmu7m28aWynhLaOaZBtx3wxHOT37ikGnWhTzYIvGEYjUDbJcSIWwPTjjH6VyVHFs&#10;3+LYtaVL4Z8EXkmq3669YyTAxq0nm3ayANuI2qZApztxwPqeang8d6dPIpk+Iuo2qSNuEaaCzKuT&#10;905gO7j3/KtPSbfU7PQVudG8UrYxzR+ZcW+rRCV0YsOrMTtG1VPXAyenNNsdbh1K3uLe4+IehvJt&#10;A3War8oPdhuYH04x0PrXZRpuMEl/X4o55+9Owv8AwkOgzIm3xVrl1tYNtOlEKn4eUO5qrqmsRx3i&#10;/wBp+NNWsoGXYsK6a4aRccsf3RP8WPp2PFZjavNpcjJN8ZtG09ix22txaQ+YIs5UkscnIORxW5aa&#10;zBFGt9aePYbyaZFWORrVdkfU5O1QNuWyfUDscE0pSlo/6/EL8upzt3H4dkfL/E3xVtH3Y5rWdlBx&#10;3DRetXZ47HSrX7VJ4u1yS3kXzmZraQfL6gJGCMg9D/8AWrVm8TLpkyt4l+LuhxQTbvLbyYodxHpv&#10;JzyQT25qz9r8I6haPeH4yLeQjDeXHHCwkII+XckYz93j8BxyKI0lKWj1/rzJdQwNE1jw5evImn+I&#10;deaTaWKyWt0mfxcbe/tisfxQt5oKQ3M3ibxFM1wzMtuzSSCE9QNqrnI4GTxXTwJqdw0Lah8ULeGJ&#10;WLSRw6fb7yh/hyQeAcDOO3bmkn8XfDfT52e7+M1jNcbdrec0e9GB5GETg+5GeneplT542k7fh+pU&#10;XFMx9KsIda003J8e+KfLTieRY3iwQMtwUzjn16VCg0m4lxZeL/Fd1GOGjvLeULtz/uDPb2z161p3&#10;cXivWI2ng+I8dna3EjIsa2ETF07k5UcEH2IBA96LPxHo2pstnafF6185Vw0UKwsWI9ih9+mf8YcY&#10;6L+n+JSfkU9T1zw7ZRrYXOs62ONyrHYzcZ/3Y+PTnOce1Q3n2XVIY2sPEmur58mWme3lGxccnDJ1&#10;7dP8a0Q2oaYbi9vPiTb2sJk2CS8s4cvjgZJC8ent9SasabNoeqGaS6+MMEkitu/0ezgwinpjhuQc&#10;9/X61dnKVn1/ruHLbUxrS70uSVYU+JGublzjOlcHHv5GM/5FI95pFhGY5PFWpXDQsGXzrEjcw78x&#10;/wD1qtX3iLTWu5NHtfibo9nbxMEQ3SxtIQMfNyy4BzxxxjNVf7CWeb7Rf/FHTLiNiSqwxRqDnvkM&#10;eMduvSspR5XaKv8A16hFpkMuraf5Si5+JF8WZcvHHpIY8nOAfKz2oTWdMSVbgeLLt5OqNJpknBOD&#10;/wA8wP8A9fvmptGvdF0m5bTtD8eaA8jNuka+dWKv93au1x05yMdx2rWm1e9toV/tHxvooiVf322A&#10;Ky8cYzIR+mfTilGL3/r8y7c0jD+zTTbbvUvF18w3K7W/2FdqjOSpwmeD+J9zVhdXguJmiOr3ixhR&#10;tk+wHluf+mf4/jVa88b6Czra6V8TNBVi3Ek0qlU9c/OMfTJ/GrNn4jtHdjcfEvw9c7QCq2eSv1P7&#10;0+v4VPu81l/X4hyvcyf7Y0ZpZGufiNdRpGzJFb/2cuBxtz/quOn5elbml6l4T1CA3D+I76NWb52g&#10;sznJ7HMZI7VTudWiETWreLNEjjjbEb3UPzOxGWIPmgd/071Vu/GugpELWz8a6HI7fe8uReSfT97S&#10;i/Zybf8AX4ikr6Ik1TWNIh1GSPTvG9xFHGqjM1uuWI54+VccE/XP4nT0S+0O600SP4uuJpFYr5kN&#10;jnDfhGQeP6VTtdc0Cx0FLyXxlov2qTPyTZwrMeCfn+p6+gqD+30M8c3/AAsXw/5ZbMsdtG3QDrky&#10;H2xxnjHbipe7K+9/67ji76Dte8SeEtOl+zP4rvmnjj+RJbBuARntEOTjv/8AXquv9tXtvHcHxfMq&#10;NgptsAcE/wDAfSrV5qNpYMzWHiPTWed90k0mSq7RksfmXsP896i+KdCDk6j8TdBPeNYdqnp7sc8g&#10;Y/Wspay1/D/hy9iHUNf0/TVSabxLefaGBWFZdNYbfyjAx/SoBrtmsrXt18QbhkL4eGPTcH6/dP6C&#10;tAan512raZ4u0mRVVvmmhGCSeDw467fU4/HFSaV41t5LoQt450GYckw2jYc+4HmHt7dKLX/r/gma&#10;aM1vElhe+XZaH4ku1bduMkmnnhRn+9GBnJ9PXimowtpg03xDuFkK/wAOmxrxzkcJxWtr88ur28dv&#10;pfiaCMh8mQ26sDj649awZNJ03S53j134lwrtx5kK2sKvyMjvx27dKmTlf+l+ppyrYcdW0+1kkmk8&#10;XXk27jK6WTg4/wBmM5znvRY3EeryyLZa1fRwpzuaxO4uTk8GMYH5DmrA8R+HLG0GnaP43j8xm3NJ&#10;MiEbe+QMDk8D8TVq1umvXaZvGyzIFCxyWdsuF68H5W9qqOtl/X5mcrXKciWmlXMcV/4x1KRGwWVN&#10;LHAz6iL8fwqa7t7W4EdzpOtagN45k+w4+XjHWP1x+IqzJcGwtmubLX2LcmTzIMc9skKB0+nTNUE1&#10;rSkla7m+K8Kv18mOwj2nPXDYPPfvVO0dGv69bhze6Q6jqd1p032W68W6puUZ8oaaGUqeCeIvb61X&#10;uvD2mamrXMN7f/vm3NKtqyjB6nBTOcfXr3rbBWeIHTvEsjtMmftElqNuPYBRkY4/HvVJZIba8xL8&#10;RWkaSQqscdnGp3dMY2HJ68f4UOK2a0/rzBS93QzxouiaIyrda1qMm7G3y7ct6HPyofyx3Hpzc0sm&#10;9Z103xFqEKIDgrZEEtz2dM9MVpvp+qyvGtnrt4Ttb99Jp6cLk4x8i9Se3PFVHhlnm8t/iVKr58t4&#10;otJjf5vQ/L1zU8kafTT+vMUnKRVkfSrKdba91LVJpI+SzWbNu54PCdeOf6VYiju5ma8h1i+jU42w&#10;rZrhlwD3TI7j8ulXbWL+zmZZPEd5IWYnzhp+09BnpHj2/D3qhmc3D7PH+pWkat/x7w6bG20enzQ5&#10;6c9eMgVVox1/4H6j+LQZJeQ6j/oEep6jG7SBTtsyNv47cf8A6/wpggtNMdY5PE2svtUO0UVrwfQf&#10;LGa1tM06CK133njPVbiLgq0WnJkfTbGcg89cVX+1aa199k07xtqrRqF/eNoRyXyc9YfQD2pyhpzP&#10;+vxFza8qIbTyr4eZpt9qayNgK7QsGXByRhwfw468/R73ht5iLrXtUumPylfsBIBx1BVBnnvWjLa6&#10;ZDbtNJ4o1pZfLxuGk7RI3P8A0yHPbsMfjVHT7m30seffeOb+bb1t20tcsD3yIc9Tnrx+NKWlkn+X&#10;+Y4+89hs9vOYPMtJNSPy5DNI2G/DJHbp2qmBYXVojSa7rRdseZ5do6j6AhAf89+tWotV0W8drW38&#10;TalIWXJX+y3x6fxQ+lSM93ZSq8XjrUIc8pDHpqMBGOP+eZPT19/TFRLlfX+vvKXMwsNB0+YeaviD&#10;WC23BeSZgVIOMfMuff3/AJqby1QtHImsTfMyl1Wb5gDjOVwDVmzuU1LdOmsak27rt0tiH4xnHlf/&#10;AF6jutWsoo20y38T39vJv8seZYkCNs8sSY8Z6+v0q+WC2a/r5hzS2Hy2VnqEai2fUo/mBZpHlVlG&#10;QM/M315p8TaPYXUkdxqGrT+W2Aq20zDoO4XB/OprXw/4js7rzbjxfqU8YzujGnRjB/4DFnPuM9/r&#10;RfapHYTx6QPE91ZzI2ZHubRRtBGQcGMcnPShxsrvT+vUcZdCxqFhpmqRxw2k+oW+XyzqZASMY9T3&#10;9OTj3qs0emWeoxm513xFP9nURtGonkUA8/wqO7dP55FSQWGp2ttvl8XX10rNvXy7WMBR2biPnr7/&#10;AFpl7cLBKsY8UXVjGylt81mmXbP+0n8sj5qHyvW1n/XmEZNFq5ttD1OJE0i41SDc+WmmWRSFx/t5&#10;7jHTpVS0utO09mtbjVdUmKttwtrKPLOeeVXB4/KrNtK95bNPpvi2+mba0fmQ2K7QQOoxFgjPvVrS&#10;/D2uW6Fm8W6lcZUmSH+zo88nqSqZ64P+FVbmkrf1+JO25Dd6fpUNkzLcamjRxs2Ssm0HHofr/L2q&#10;jCllMQreJfEfKkloLWQevpF06d/wo13U73Tb+Swn8UahCuMtHPYrg5B7GInHvmtey0nxabSOeHxL&#10;fRmZQxhj0+I5Ujgcp+ff9az+KTSWxrtFNlaz8Ircw/abLxLrU3mdWmfDjH+8gI6e1V31PSAkYvE1&#10;iRkwCzW82GI6N6YJFW5NaewMcereKdQtznGxbIKvTk/6r06/h6VY8+2vdPWPQvEF8OiLILJWCnjO&#10;cx4yc/r3qvd+y7Mi190V5ND/ALXgjuLd9Ut0LZ86OZ4mUYIxjd1z7d/asRftLX0mjm61xoY7gp9o&#10;3udqhu5J69Bnp/Oumgh8QwEFviJqxhi/5Yx6fBg853cR564OP8Kp319ofnNp9h44vIpE3eZMdNQs&#10;uByP3kOOp9PXpUzhGaTbt+v4ji+XRIltvDNjYzC4bUtYl2gkQvqTbWxk4++Aeh/l9IrlrN3WwGje&#10;IIzw7fZJgWbgjGRMcdT19O/FXdP02f7Ms954x1S8h3bomFmigHkY/dwjse/Xd7VSubnTtV1NU0fx&#10;rqETOihDHYjdI3OD88Rx6cYxj3rV8qjpp81/mTe7uy1p2nwWcW6x0zxFcrJnd599ypGR0MuO/r9K&#10;jv7JGnW+ufDfiDP3VW2vlzJ3JwJvbqasf8I/e2FubmXx5q8SryrGILnGcnATg4xz70Wes6IsnkHX&#10;768kjGfMkjuBnO3jhQvfHHPaol7tovT7iorm2IkntNJja8/sLXN4GI4Lq7V8rnrzMwxjvnPWn3eu&#10;aLrcscWpeGNSjWMlseYFXPb7rf5+vNSMNKVY5tR1nVZJI1AaH7LP84J+6fLj9R0z+o5dNL4F1U/Z&#10;7VdejO9Tug0294XqQNy8cex4Hbis+aW10acsd3cbpcei6XL9s0r4Y6ldKJB8pmiCOCB3aU4xxyR6&#10;9q6Ka2g163tkTwRd6fGr75hb3Cr2xtyjDkZOeTyPpVTQv+EcsEL6fd61dRtgMtwlwCGz0+YLnqf/&#10;AK1Xbzyb6GZbLTdbVWjwvkzSLg468vtGPxx0rpheMbfhoZPWRVtZLG0may/4VprF5D5hIuZpoWVM&#10;EjdlpCxX8AepxzitC20n+yLZtWtvDV1uiWR1t0umORz8qgttHB9xkdRjAzbe70/TI/Nt4/FE21is&#10;kHkyybuDkAnHJx17+vWremazpEsn2Y+F/ESSMvzNMpCn/ezIAPzHQ04Sjt/l/kW/M4X43zahBZW1&#10;+2gWuh/6Ud00kkcglZl7hQvPHXJzzXJaFrt2/wAs/imxmh+YOsKjcOO53GvRPjRphi8LRzSR3n2g&#10;SK0DahdGS3Vd2GG3zDtPIxgHv078D4dNwj773WtKttw4dWOGx9X6jqP8K8vEqUcV/X/ANqPLKiXJ&#10;L64b99B42tY1VcP5kK5Pb725cfpWrpHi/SQrW9z4/tWmVsNhhtHYEAE4/XrVOSDVJ7tHs/EuhtEG&#10;G/fCWJ78nzPpU8OlG+iWLVdY0mEqdyyRx4Ddupfr0PH1qoynF6f1+I3y/wBf8MbUOsXEE326L4ga&#10;e0a8LEsKs20Y46nnpyRwRnrU9t430G/vJNMTxrHNNJ/x7hUU5J7cLzj39axLTQr+K7j/ALH8Q6O0&#10;f8XmQk+p7Sf/AF/pXUQanFAfNu9e0a2nj+ZlaQK24HqBvzjOMZ7fp0UZVOaz0+/8NSJcvKTWc1/Y&#10;zJNdeMYWjVSGVLNVYKe38Wefb2FTTeK/C9lm8vPHDccKHh27eO2Ixxz9ajn1HxLMVfQtc8PywbeZ&#10;Gt5G6ehEoBG3HUA/1gtJLGykjk8QeKNDt7iNtsitMsQ6dRuf/D8+vXzSt7q++9vzMJR6sSXW9M1G&#10;VpPDnxJ8vpuUWaS89j8yj07fjRbeJrHR5Ps+tfEq4n+bcFjskbPG0DCxsfXoec/nJqtzYawka6D4&#10;x8Oy3KSbd/2gSDb/AHsLJ6rmkt9R1uwtWj1bxR4Zj3fdV7gpgD0zL7jnOOB+ApVIvb562/MVouIv&#10;/CRJqk017pfivUm+YFUbSmyBjpkoOvsOlOPjPwpLcf2Xq/iS/hmVtrKtk27d0BH7vHI5xjjOOadH&#10;fXSfvbrxHoLW21tzQsWIzxnl+mfrUn/CceBYQftfjjRUmVhuTzlUjrx/rOB06jIz35rWDlve3r/w&#10;5i7FeIanpSNqNx8QtWktVJODpibgoGf+eWTjjjH1z0qGPxJb61J5GmeOtU85t3mO2kbc9OheALjI&#10;6fpxVqTxNbX8+/SPiTo7W6sFnWJgzH/gW70B7ZOOe1Q3/iXSrmb7InxQ0mxdvmkMjo2OeuGP8/rV&#10;W7P/AIPpqP5f19w+VLtR5938RdYkZSDu/suEcg+qw89u355xTtESO/1OGG08Q+J9QuJsJHAtp5O5&#10;gOoPlovH1zzxkmpfDvhTWdVhOsN8TYbrSbVv9O1K2W3SKFe+5mUgcY68nIwDzXsP7Nf7On7Sv/BQ&#10;/wAX/wDCoP2X9Dj0jwvZ+VF4q+ItxBJHbW0YU8b+szsCxWNQC5OcIu51Klanh4c0tPLr+YoUpVZe&#10;RwFvZ+NfFHxLg+Av7PvgzU/F3jzV5jb2mm6bc+YIMj5pJiBtwOSxkKqgB3AAE1+r3/BML/giR4M/&#10;ZdvLP9oH9qG+tfHHxYfZNbySxiTT/DrAKVW2DD95OhX/AI+CAF4EajG9/oT9gf8A4Ju/s7f8E/8A&#10;4ft4X+EehNea1fR/8VF4x1SNW1HVn3FvnYf6uME/LEvygAElmy5+ho7dIxhVr5nHZlWxUrX07f1v&#10;6nRzU6K5aXzfcr21sIF5H6VR1zxJBp0q6XYQfar51BW2RvuA/wATnnav6nsDzUN/rl7rU7aV4Ubp&#10;8s2pbQUjPcJ2dh68qPc5AbqN14K+FHhe68VeMNat9Psbf97falezYyxPBJPLMTgADJJIAHQV5vL3&#10;MRmm+Grgy/254huftN5t+8RhIl7qi/wDp6k9ycV+cf8AwU0/4L0+EPgtr97+zb+xdqdlr/jhYZF1&#10;LxhsWfTtEZH2vHCG+S7uB64MKHr5hBQdb+2n+0N8af2yLK++Dnwn8PavoPgG5Xyb++0/xUul6jrc&#10;TKd0cp+yzNDAwP8Aq0ZXcffO0lB8v+Dv+CL/AMJo9Zi8QSfCTVpZo42j/ffFQhWQkfwrpXsD14rr&#10;p0ZRs3v59DSNON7zeh8H3t14u+IXii88a+PfE13rWtapcG51LVNSuGmnuZTgF3diSx4xyeAABgDF&#10;bWmeHf8AScSxD75/l61+mHhT/gkl8HrLbLdfASa4cDB+0fFa55Pvs09f89q6/TP+CVHwaifen7NN&#10;uG9/i9f4/wDSH/P8+uMqcXdm0q0eWyPzO03Q7funPVdx69ePfj+efpuW2liGBIkTHRirKvzrjgg+&#10;3vX6aWX/AAS/+DkW3/jF20f2b4v6lx+VnjtV61/4Jg/BWNi6fsn2OW5Zh8YdUGTj2tPSuiOMoRjq&#10;csnK5+ZNjYlTtb7o42+n+f6VkavZxp8QtIkeNlAjnGdvH+qPHT8/8K/ViL/gmV8FQMS/sn6a/HO/&#10;4v6qc8df+PXj6dKH/wCCXvwLn1OPV3/ZB01riHcIWb4y6xxuGDx9lx046VTx2HItK9z8wrHTxE1x&#10;JCyovnseecdR6+36VYkt4SjBIyBGMbdwLHn8K/TZf+CaHwfs5Zp7H9jnRd1xKZJP+L0awN7H+L/j&#10;zODQP+CbPwnjwy/saaGx2/dPxq1n+lnVf2hh/P8AD/Mjlkz8yJYVVNqo6ttY7mkx09fXP0/xqtLb&#10;TTPuVB0ymWHAzgcDGf8AOK/T6T/gm/8ACuZMP+xfoC9vl+N2tc/+Sf0qs/8AwTa+FsZ3J+xdoLKO&#10;dr/G7WOP/JE/5Peq/tDD+Zl7GVnc/MRreTMmOT8x3MvPI6c9P5frWLrNsG8U6XiQ8TSBWK/9M2/L&#10;6Y4/Ov1Sb/gnB8Nicr+xL4f9P+S5azzx/wBeH/6qr3H/AATQ+FVzdx3Fx+xF4fZoSdrf8L01vjOe&#10;xsPc/nQ8ww8tBxp1LWPyttrBX8Q6gGI+aRfk6bfkXnn8P/rdrk2mywfu0XBY/wB49x06f59u/wCo&#10;B/4Jn/CyG5kvIf2HfDu+bBdm+PGtDJwB2sPQYpr/APBNT4bGNVb9h7w7gc8/HjWuw/7B364zR/aG&#10;Ht/w3+ZEqNQ/LWaCFWG8hTnDBRnr+GcVC0EeXyvmY6Y3fKP6f1Ir9TJP+CZfwvYqg/Yi8Prtb76/&#10;HbWjjnr/AMg6mS/8Ew/hSzMifsU6LtOCf+L66xz+H9nkfnT/ALQw/mSqVQ/Kq5hWdQWX5ug9OmBW&#10;Tqdhtu7N9u399lcr7H0H9K/WY/8ABL74SMmP+GI9DDfw/wDF89XOMdP+YfwPwqG4/wCCV/wiuGhm&#10;l/Yo0VWh+ZAvx01cqp9v+Jd6fSs5Y3DyNeWd9j8+/wBkpvhj4b8L/EjxZ401Nl1S6ax0nTZEZP8A&#10;Q4JYpJZcCTK7pmiRAdvy7DyNwrH+OP7V/jP43WFhpep+GWuUgvoGa183zPLWNY0jCdMJvEhZAP8A&#10;lpkY2gV+iP8Aw6Z+DYvptSX9irR/Om2mTb8dtYw+BgHH2DAP8qqeIv8Agkz4BOkNJ4P/AGdNO8O3&#10;skiRSTwfEW+1UmNjyQs9vCqbThs8kgdutfi3F3BeVyjj87qwliq7tKlBL4LJK0Umr73bfY9Kjiqn&#10;uUtEtn5nxN+2Z+ziL/4f+AtAt/GEXhtfEGtXHiAX1niGOe9dNsc852BfKIUhFDNsDMcZkJPzF4Ju&#10;tUj8df8ACGeK76eO8uFEzaxdIslvAmxmBWF/lPTPTaeh4Jr9Dv21vBVn4cufA/7IkHhfS7nVLzSb&#10;TTbK3v7rcI/Mu2A38/eCq0rYGDkAL/e+M/FzeDvBWuaV40s/E813cPdXEEY1TQxAL4wSbABCowIs&#10;AgMMZIPQ5A/CMorZhl+D+pYpOUk5JXTum7yV9Hp0fS602du2pCNafP8AZ/A8/wD2jfEHj+7uF1/x&#10;bPYzyT26JZ6hb6Xb2samNWCqIo0WMbcleEHTvwa8u0/X/iVrfhCTwrp2taheedI80NjG5Xy5nIZj&#10;GBx82BnA529K+z/jZ47/AGVfE3wc0zwldfs8+KPEGq3ljb3OopoPjUNBp6JcZuZAGsGaJgFkyPnV&#10;PNXLN0r2r4ff8EuvAOh+Dovi58IPAC6zD4m0eJvDtxeeM49SsoGkV388xiwt1ZlXhctlWByCcbf0&#10;3B4KVPJZYiUI1PZJN8l3d9Fa293Z20VjFRh7TV2V7H5b6/4T+LFp4Zht9N1q0g01LNbuZbpyDIwZ&#10;g2AR1U5JAxnnk16J+zL4Cl+P/i/TfhbrPjrTbHXo9LWSLUr7UfI84SsmUdmBUynO1QTHkqMEuyg9&#10;x+2V+zhffDTxb/wgHi7x/aWuoLpcslrdSqwt2eLzPliOzlCwZc4wXbk4yaj8QfAT4i+APhtH4L8O&#10;+I9F8YQtqThrrwfceZDZvlTm52xA+hXzD06dxXP9fo1MEnNJXk1pZO/V3d07a/kdVbllFtK3mdl8&#10;IP2ePjj4t8Pw/E/4bfGXwrdaj4cmvr298Ot4mbTbyOPT40lSVEJWSW4kVCYvI8za0eWKV98/s1fs&#10;m/tF+GtI1r9qbVdM0nXPitL4MstS8G2eq6PFHplyskLyzx3cUIE11qA8o7pFKF55I32r85r8zPhR&#10;qfibwt8QNL8X6VpVlqlloesIdQu7qxjvdPt7hZBtSaORGQqAGI3AfdJUqQGr6H+Gn/BUb9o7wpLd&#10;eGvEviIeLrfT7xhb2OsXAuLRZI5mP2uGV38yFi4zhGXywcoQo2j1slzrKcvik4NSvqk9E9ua1tH5&#10;foePUp1Jppr0sfrP+yNY6X8RvglpPx8HgW18P6x4+0uHVfFWn2Ns8UFxqDZ33YjYkq0nUlmZiAgL&#10;ttBPwr/wWv8A+CUv7Hnj/TI/j9/wlx+GPj7Ub9IhrVjoNzdWGtzMSdtzHbxkLOeMTblJP3w+QV85&#10;/Zr/AOCwHxN8J/HKPUNZXwfDa+NtQsodSgs/C7W8W/cI2nkuI2Rmk2szEymRDz9zcSIviT/wVf8A&#10;Gfi/xX4e8WfHD4BeE/GOoeG57qPw74g083UMlrJvZBMU82NAxzuSRUBUqrYBAx9liuL8BPLlGjK0&#10;5XS02a66ff8AgRTVSNrJ6de/kfJPgP4G/A7w3ot1L4s+KFp4g1S2WRpLzWNNlstPRNnyIphulzKz&#10;ggBiSTgFAAWr92/+CNX7X/iL4+fAux+HepeItD1j/hB7O10P/RbmePUFhiiK291L9pLC6WaKNZPM&#10;STcG3qYhtyfwp8KR+HdS+IulaPrnwaufEHhnWdYWC90XwvctHdb5G8qJQGJWR1kkwqkqHPyllLBl&#10;97/4JvftXeMv+CRXxk0L9oX9pH9nzxRcfCbxpo9xoMfi+xthK9pcearGQbmCkBrcL5PyZUyNGzlC&#10;h+RyfF51m1e9evKqtbt2tp5JWXa2n4H02X4hJ8k2op/n0+/Y/o5RcrTgoJ5rkfgl8bPhb+0N8M9H&#10;+MXwX8cWXiLwzr1qLnS9W09iY5kzgjBwUYEFWRgGVgVIBBFdcEMh4r3uWUXZo9GScdxwChutDbW6&#10;EUfZz0Y0hgIOAKkBBgHAIprYznNBgZehpPs5xkn8aCuVAXUcZ+lMZlxyacYQOpzTTAvXFT7w1YjZ&#10;0xkimNIpOTUogT0pGtkxkilaxXukG5c5xSPIMVKYUz8qU1oVB4FIoj8wBelHmcc1J5Ix0oCAdaAs&#10;Q7yR1pys2KkCDoD0p4ULyaBDPmPzYqaEM3LChEHUCpY8A1oiCaBTwB61/PJ+1Vpv9i/tjfFS/hTd&#10;5fxK8QBo9p25/tKfk++PXj61/RBbqpANfz9ftm6Ddj9tv4qi2RdrfE7WHijbpuN7Mxb6gn07/npF&#10;+98j1sl/jy9P1RxVtZXaadbxRzx+ZGpcQNDvbDEgk9MDHbt74rtfCmjQWcwstQMnMKxrtYAKoLA9&#10;x3z+KjtzXPaBaW1teAymRVklVGK+nUgZ+8CTweoBzx0r0zRdIN1d2Ms7r985jkUblzkq/GepLdRg&#10;fXNVzH0ke47xL4ThtdFa9udKaYWaN5kttbiSWRT99VVjkjGSFB7c57+f3dv4P8VeJ5IvhT4lLNFp&#10;M8cl5aLuu7P+J9wGVTJUDc4yMAAZNe8Q6bd33h28uI7eOa4VGkiS4m2o/wAuNrnHyBj6dgcmvDPC&#10;PiBdL+KmoaVr+g3um6hqGm+XttZFitJnTfmd1JUuFEigMGkQfKSScEdWH96L8kePjqko1oxvoJNo&#10;trNplnBag7ry4kG6SRSRyfmx25J7ZAA56Zoz2euxTvH9ltxtYjHkscc+veuyXw3BbwiztNoa2mMi&#10;tG27JbaScZ+6eOvbviudm8May0zM11IxLHLLHkH3zt5raMju3P3IW9Tgh/zpw1OJepqmis4+VTVi&#10;KwDcsK+ZPB5SZNRSR+BU8UqvUUdmEXDLmpo49pwB/wDWqeYrkJE2nnNSJGM5qNMhulSBiGGRzUuQ&#10;chMIgT6U5UjA/pUcVV7/AMR+H9JuI7PVNatoJZTiKOacKzn0AJ56is3LS7K5ehfSMdkqUAr1Ws+2&#10;8SaHNrzeGYtTjN8tv57W275lj3bdx9Bn86h+IOoXuleDNR1DT5FE8No7RM3QMFqeaLvZ7FKnJyS7&#10;l/UDe/ZGbT5oo3253TLkAV8xaF+1z8VtS+O0fwx12Lw7p/hC9F9FY+LrPVjNdG4tpYkdWjaIRoD5&#10;ygck5RxjjdXjPgD9rn9oDSPBfij9mrX/AIpr4s+KmmGS61C1sNCMix2sxJEHnRssVtLg7FLZCnaW&#10;UjIql/wT3vfivp3iHT/K/Z98XeC9A0e8k0b/AIRrWtYF415BPKXOoRzLlZVCiMLtIH3m44WvDxGY&#10;zqUoyjeLvZ999remvpY9Gjg+WLc1/XrsfZPxM+POqeHzaaf8IotN8VXkN4sWsaeuqRR3kURXPnRI&#10;5RJj6oWQYJO4YxXN/sXf8FEvgz+2vqGvaT8P7TUtNu/D9+1nPY65b/Z7iWSPiUiPJwqPmM8/eU9R&#10;gmt8bvgz8PPB8t14l+G2lW+lXfizWIz4o1COFivlRRsJGkCglRs46Y6H0J3f2Sfhf4Y+C0F98PfD&#10;rxXei3F2b/wzfqkLKbdootyh0A58wuQAuNuOe1bSxGJ+sxhtrr1Vunzf4GUqNH6vzo9wAJ4IqULn&#10;kivnb9rv9vrw5+yd4z8I+Crj4ba34nufFWqJaSN4fCTf2TGXjQ3Fyn30izIqggHczKo5Ir3zRdUT&#10;WdOh1SASLHPCHQSKVYA+oPQ13xrU5VXTT1Sv8jhlSqRipPZmgFA6VIKrxlTyTTixDYzXRGRiTZHr&#10;RuGOtQhiDwacCG43VSkHL3JhIo4Y0b1bo1RKEH8VKNgPBqybIeW3fdNJ70heMDlqY9xEnVxVAk7h&#10;IuWqFxsySaJL6BefMFVZ9RgbrIKOY0jGRI/LcV+JP/Bxb+19qHxe/aD0/wDY68NaU19oPw98q+1p&#10;rWUYn1ieAlVY5x+5t5FwBn5riQHlAB+r37av7UOgfsg/ss+NP2itYi+0f8I7pDPY2i8/abyRhFbw&#10;9ejTPGpPYEnnFfzIeMfE/iLx9rOofEDxz468QX+sa5eS3uq6lJu825uJGLNI3y9yTwBwOAMcV9Zw&#10;rl7xGKdd7R/MitLliYWpeDvDSgS6j4Zv2uZP4be6A7dgGH+efoaVpNhYRNHpvgjWW3Yz5t5wPpmT&#10;/P51WTWdHvZlht9f1wSLJsVmhk3IPYlTzUWomzguhbS/EvxHDN12ww+vA/g69vev0yEYp3S/I+cr&#10;SQeIPDPh+aP7V4g8O65HJMdqLbXTZHPHCv196raZF4U0jzILPw54gCsP+W102Af++/1rQ0+fwtpl&#10;uZdf+IXiF2jyd11as2PbiM9RUF3qXgXWLsmw+IGrbY487fsEgGPX/VD1rp9nH4lb8Dz6kjF1LR/B&#10;V3etfajBrkLN92O1updzH1wrHP4f1rT07UfA+naYun2sPiiGbLbWm8/azc8kk/TjjpVKWDSbbWhd&#10;r8Tr+3ZUzH51gG3DucGP/OfzvSrDdeVdT/E68mhUkrssUG73/wBX/hUxvGV0l+H+Zzyta5DY23hP&#10;RNVXU9b8TeKmZvnEdvDPLz34I4+talzqvgu9j+3ade+LXYcbZLW4i9fUfQ1Tn1WwspGe38ceWx5k&#10;vLiFcD6ZQdc/zqNPGel27eZqXxggkyPkVY41Ue/3T/n9dY8se39fM576Fy68R6OpSyh1/wAQ2axq&#10;N7R2Um4Dpj7h/WprHxjolpIwk8YeJ7wK26P7RZyAKcnkfuxUNv4gg1VGt/DnxCt5Gdt0tx5COoxn&#10;qPyHp/OoNQvdbilW2v8A4jxzbcbdlqiD0z3p80o+8tf69Qcoy2LqeM45Jnkg+JPiHT1b7sENm7l8&#10;fxN+7P8Akd60LPxfpN1b+SfGviSaXb959PkXefwjHf8AT04xk2upW+lSfZLX4oWNqGwZpp40O49M&#10;Dp0/lUvm3V5cYsfjdpzO2W2Q2cbE8devTH16U1KV/wCv8zPcvS66lmY4774jeILdmCstvb2DMqrx&#10;38o9P17VfWUXAXUB8RfE0sDcmNdNP7z8BFnHT8/xqvp/iXQtEh+1ap8T7dppFKyXEkSDLDoOnA9K&#10;sReLvD84a6sviruXdhWjgjI4H3en05q7xe/5/wDBJ+1dlfWdftYdtvbeKfEtqz8mZbCUkAAdB5X/&#10;ANarGkCW7RL6z+JPiS48o/Lu0sjacDjBhzVO119zfSXNv8adPWSXpBdW8ZZV7A5x14OMd+9WtW1v&#10;XdI3SX3xRiljZRsW3s0QDH50vtc39fmHNrZF+78f+H4ZH0w+I9et7htqmWTRpSYxgZOfJI4GSB37&#10;jBps+oxQQ5vPGviS+EigrG+jlUPfqsIz+J6daxtO8UX7229/ibp9im7AmuoY907ZyT8xHHf8aux/&#10;EXTSWs9T+NWns2SvnRwRrke2M+v171rzqWsv6/Em+lkTx6zYtGwuPi14jVl+UeVou4LjAI5gPTnv&#10;+PWoxrOh2lyk+qfE7xBdJtysbaTsXgjBO2AenTvWlZazLexxt4a+JFhFaxqA263ST8unQD8ap6lp&#10;trdw/Zz8Qo3vXkZmkWFAvXJbHoB70+WXT+vxD7Joy/FTwZejyv8AhK9faQ/8todGuOv18jHvnp78&#10;VW1zxJo9xaRxt4/8RQwO/wC+caY4bbg8DMRyST6du2KiOpOqf2fP8Z9FjMLbfLWxiTHbu3+RVm61&#10;rQIoknj+Jtg0ikpmWOPZESQNxxjjAPftiqi5vR/1+IuaMSTT9XtdRg22PxQ8UN5fHmf2Lt2nqOsA&#10;747+v0q5feIjNsU+IvEE0kbZh8+xljVW6b/9WAD1+vTqar22o6zqDkaP8ddJb+Jlt7GJm+uCxzjO&#10;Ov8ASnar4o0/SbZk1r4r28szQlRHJHbxh2xjaAFyO/5jNVFtLX8/+CL3eUbZeOtJ0tFvH+L3ipjt&#10;2ywxaO5Dcf7EPTnt6Dn0mtPHek6u7/2b4m8ST3xj2xtcaTOAnXncYxtGcH6e/NT6dr2uTWi3Vr8S&#10;tIZW2jdHZqVHbHDkfr6VleJvihPpDG0n+I1jDceXicJaIu8fiT9Dz+VTKUqau3p/X94qK5o6GtaW&#10;8ujzJdN4x8UtCEJZYrGQ498LF1+lVbrxGYIm1G8+JPjC3h85hHbR2Lt0yvTymbnGdvHpx1qPTvHN&#10;8LdLm6+N+kKVAbyVghLKvHGSe3f0I6VoX3jaSQx3Fv4/t5rhThZDDEVRSMs2MDnGRnPGeOOKOaMo&#10;2X5/8Enl1Mi98V6XeWslzpXinxL8qqkl1dabcqYxn5j88Yz+APJyRwKy7jxDoNvOt1f+N/Fd02c7&#10;ZdFmYB/73EI6D/PStmTxl4YWX/ie/G3TZI2ZdkK+SmwA55OTkZ9P6mprvxhp2oNCmgeO7WRTGxku&#10;WVGjKg9hxjJ/lxWM1za3/r7yox5dDDm8W2uuQNaeG9X8Q+Z8okb+xZl2LnkjfEOeDjrzj1pYbXVZ&#10;b5YD4r8QO0hVTv08Io5/veSMD6kADOcdrsvxR0CwtJgvxW05pYzzGnkszNt5AGf5niodG8YeJtTv&#10;WWLxtpesosLGS0towPvcZLKScD1x+WeMeWnKSTev9eZteUYmsy/E24t5bK4OiNEZNp2zSo7KeMAn&#10;dnj0rRRfEvhuyEmh2ejxzMESQSQlsvnGMqVyvJ/h965bULG98QLbxa18JFmtVUnat5D+83Dg4JBH&#10;Gex+90zg1Jp3w98F3dxD5/wE8peQ0zTW6469QrE/pXYoyvZfjf8AyOZyW5u2dv4wdmn8QWOh7pkY&#10;+dyzbvTDHoAMfgBVp9c+Kdwv2XSrDw89urFFeSJ/mbPOMN2H9cda4/xP4M0KK5Sz0P4VQyXCoGfb&#10;KibOwPPrj6/yqzoXgPUntFluvAlvbq6lfIuLoN2xklUPHHb/APUc1SMuWz9f6Q/iR0VjYarNM974&#10;wXSUndSNiE7VXB4wxzj/AOt6Cqki+P5pmk8P6PoP2Jn+RriOTLcdflbGPT2NZFrokNg5i0n4MadL&#10;GWw0sckS+Zjjcu5CevqPw6Vev/Avh1J/t938LrC6nupdv2dZF3BAAMZZAABkZ46n8jmlb/h/8ilE&#10;0L9/EENi/nalpKthjtjtzuXjIx+85x6YPTvxVOy0bxvCFt00fQY2RQvy7yW4xyec9evrT9N8C+Gt&#10;EtjqWnfCvSbdtpea3aVFK4Hf92QD15B5FZ0nh2z1Rmvtf+DFnNJMAEX7UjKigcY+Uc5yc4HXHYGp&#10;lzStf9f8io3izYuLLxLe2q2usXej27/MkkMcZGOTkcyAjjHYcVWs7Xxs1t5+l6PocKyKRG0jOpKk&#10;jGQPbHfrnn1lt/DWmWdlGbb4W6bDGsfCtMB5Zxnn9yeOnQke/pnXmj3fiFkguPhDbLa7t2Y7xGDj&#10;GFbHlLxgZ9f1oklZXvf+vIPM0pLPWriJZfEM+khozuaOLOxsA4++3p7dcfjQFz4tuFd9G03QY4G5&#10;DS+arMnqdgwPUDJ4/Krdz8LPAE7IJfhTp4baPmkhGW/8d65H61ia14F0aJ2tdA+ENrJMqg/aI7hE&#10;VOemGXOcAjPQ5HpiiSlFa/8AB/IFJcxpGG+t7cx29notxPNIc+bll5OckgtwB+PFKkHifySmoX2j&#10;27sD5flwsQF4GBkj37dAD6Yw9H8Oa/YuAvwuhSRMbW/tCIDr0+79O+KXxBp7TRSf2v8AC5Fl8lo7&#10;XFxG4Rs/MeADnkducDFYuXu8z0+//I05ehtQWWpz7ho2i6HsiXaJJgQxIB54HT8c5zUsltrlza/Z&#10;bu+0nDKqyQqwUkZ5ADP0PTOBkGuT0Gy0mKaabxB4DjupGVVVHUZQAtn884/KtO28NeHr795ZfAyw&#10;aNpMK0kka78Zzxt74/AA1EanNG6/r7kO1jSFtqlzO/8AZ2k6E0cZC7pVxnjJAwDxg9atQ3F1p0yT&#10;WseixXAUhl+zlgckEjKsucc81Uh0q4jtlCfDzTYdq4aP7Vnbjt/qsHoPyxUH9n6ldyebH8KdLMO3&#10;/WNcJlgccj93369OMj2q/dTv/n/kK5Nqn9t6tfKANGuT5OCZoTtALHkcsc/0H4Uy0s7y1i/0mLQ7&#10;aZZFPmR25PuPRvy9x7Uz/hAdFSBr698AaPdXEsm6RVkCM2T0P7oAf4D2NJcaBpWgxfaz8J9Hti3G&#10;1ZwxPOcZER74755H45Sk1K8v1/yNOXmjoRXR8WalqKi1m0ySFGBWbbINxAOeATwCfY5/WxNDJNJ9&#10;p1a/03dhVZfLJ2sCcgYOcZ7gc4FUJbjw3eXCJq/w50mRYiRHA0gbB6knMX+ec9hWrZ6BBfWQudE+&#10;GuhxW8kmY4heeSQ2cZwIORx0B9PSodSLlpqVCjJRuzHeDXpbdhdahpP2FmCLJ5L+YybsdS2B938v&#10;zp16onkjttJj0hpHViTKOBjbwcNk9cDp14rRk8Jz3M8B1j4daG1upO6P+0PMbkYztMIHAz1z14q5&#10;H4d0exiY6D4O0m1j5LL5XpjB+VMYz/8AWqo+8Q1K5ysln40KSQJrnh9Ym4Kqzj5fz64qxA9xp7L9&#10;rv8Aw/boqgJLGTwfqWGRj3H860G8I+FrCybzfCOlmSKNvnEagNgeoTkn1qha/DrWbqNpf7F0qG2u&#10;OSseoM20MPu7RGB+GcD3HSZc1PYUYrUli1cz4P8Awl+g7iuVUqpzkD1lH65xVS1l1GOe6mt9c8Po&#10;qy4aSSHIc4B4+fHHTjPP41q6j4eNnIIPC/g7S1uPmLSSTbdv3fSPvnpx0p8Gi6zfQIniKw0uTyQS&#10;tqkhkyccElj7+g5J9q0vfRoLSvZGLMb/AMmS6j1vw3J5a/N5cLZ6Z/56cdenYHsM1lx69qlxCsVj&#10;qmjW+4jmWLcq8cnhxxx/jXWapZ6vpcax+HbHR45JGUNCYziQEdflIIAGc8c1HZaR4i1SR7TxE+iw&#10;xM2W8jzX3kHodzdOPcnn8J5W5WX9fMr3Vuc6IdVkO2+8aaNNu5VorXbjH97Mhxzj/wCvg1c87UFn&#10;+zaXreljy4lHmT2zNn/ZG1x6j6/hz1B8KiIgaNe6XHtYgM1vlc/QSd/qelY+r6d4vSRrLSr/AEZk&#10;XJmlaGTgnsMSHB/Dv+e3sZRjdr9TCU7vQy21Z5W+zXPjbRTdeZt8mMr13Y6eYTn0q0tlr7xSW1p4&#10;j0+GGNQu5rNmP3eo/eDPpVzSLO7soFiuYtKjmiGUbySf+BcuCen6/hTj4j+Jkk7Npl14fEEbEeZd&#10;afK2TjPQTYI7f/WAAcYxteX4E3f2TF8zWFgmez8f6LJJHudo4bPLccfdEvrxjHGR3rPtfF+o20Kw&#10;X89tDG2VV2jEfJ69W69f1rpLLUNQgtPIuNa0WKZQFkZbUcep2mTdj8apCTxX9l/tS91Pw0I1ykC3&#10;FtJk8jHBmOSeMf5FZypvRpv8/wBRxbas/wCvwILDUGv42ki8Q2x2ts/dxxMv4HJ5o0yXUIHf/i5O&#10;k2bM5LR3EEasOOM/OO351pJZ+NriR7m01zw0uM5VLGQ849pR7etSwrOLKW5fW9NVmy/zWuST+Emc&#10;1cYya/r/ADK0iUfs+pQs8+peM4ZF3/8ALvZxr3OfUkH1Ht7UktxdKv2WLxVbWcK/L5ksUZ3E+hwM&#10;nGPz9RzYgsvHEj4bxZ4dVQwyBYv1znp5vXr19fz1dL0fUDGLrVvEunZRWO6GIRA5HT53JAOT/k0R&#10;i56a/wBfMLWjc54Xem26Nb3vxEhkx8pxJAuePpmpItXF9PDHpnji3jVULM0kcbjdxx1Hv1q40njL&#10;U7i4TSvEOg+WshUC709nO3J/iWQZPHXA7e9Zs3hLW3vXm1rxFpe+TiNbe1YIqjjHzS+vv3zWb9pt&#10;b+vvCPL8/wCvIsXl65tlVfFcUjLn5oYlUkdugP069ay4de1dtREbeLLO1dlz5k8UYwozgY4rVi0/&#10;xQLloNK1vRdsLAN9otpC2846YlwMZA6VftLLVoGZ9U1LRzM0arJm2O3aCeADKT/+v8alxlLb+vxH&#10;8Jm251OW4zZ/FPTTI3VUtY8t7438dOgqWddQ0+3F3qHj/TfLzhvMhWPeecjJf056dc1ct4fEl1bR&#10;3pm0FFdt6gWjbkyR1xIBnoMcVZaK6hj+03ev6X+7Unb5PHTGMmX0H+cVSjp/wXb8x2ZVsvFxuGW1&#10;t/iHp8kh58uFoy3Tnv6VFe6lqc9556eKNJj+VWeW8hDAHoACJAO35fXFW9S07XNq3GizaR57NhXa&#10;wJB6n+GTJ4z6UkOl+J55I/7aOktGrHEcMcgYtgrlgzEY7+2KqXM1Zgo22M6JvEEsTi2+ImhSKrY+&#10;WzDEj/v70/HrVo6mLdPMfxbpUl20YEaGNAoY4zwGzjNWNS0zWrgLDpA0eFnVmJmU7SvXHyY9RVW3&#10;8BeI75JFvtS0tZVP3YYnZdvTGS45yOKzalHRK/mVFRe/5D49eS1lW8vfHWiKr8N9nRRtbI5JZzxj&#10;/wCvSz+JbVfKg0f4l6L5u5jMJjG6cjHGHGT1/wAmrz6DqscUVhZWGjTPGoP7/cCOcZ+XOenHpxnO&#10;TSLoPjVB8mneFwFJYLJbyNt/FW64/mOlCU4xt/mHxMt6ReRy28moa94x0qSbCsjw4RPbblzn6j+u&#10;ahv/ABNr1uI4dH8Z6NCi8ySXEKOqADgA7xzn19PymsrDxn5WJdX0VWVcSJHYybQe+My8D8B2/CMa&#10;P4+1NU+0x6DJbGQbVkaVGKg5zk52jHX8OD225rx924cr6lG18T3810rar480K4ZgBGtvGkeOn/TQ&#10;5zge5x607U7nU5JC+n+L9Jt0C7ZpLiAMpfH3VO8c4962LLQ7xZSJLPR7UrzGysW28YJ3YBB+g/lT&#10;dQ0zxy8v2S3m8O3EMY3fv4JtxOOpG89Oe/49zn9nW/43KM7S9WSZFs9S+Jmg+cwK7YREu49sAvk9&#10;vy/CpbYaqPMlsvFei+RG27zriAnJxuY7hKB1J7HkY5IqaDQfHbndJpvhsspxvWGVdvP1JwP6U670&#10;7xfcaeU1ifRGEe0yQw28nz7Txy8vQEdME+lEdd1+ZErqRVtrm83yRTfETRZ1bp9ljQKnPq0h/wA8&#10;d8VYRdXucWeieMdKhhjiUqxiLktkgDIlHTHT3qS00/xPFChWx8P20YUcwxux/Ur6DqQBxUl+vjS1&#10;8trK80WZpm2rJJaybVHJJLCU9Oe3P86+zdj5UZ8V9dWNyI9b+J2jMq5LbfLjwemDlyTx9OlWLnX7&#10;e+uoo9D+JOiW7L/rJmMUmMgdmfA4B5xz2PPOpoGj6n5ottaj0Pe3KzRQse/Q5Izg+5/StrUNBtLD&#10;TZLi2u9HmuQrSRxtCCr8E4x25P3uo4x0o9jOpG6enzv+ZXNCOjOe0u/srdmGq/EWzupG2kTQtEoK&#10;jtgd89evarqar4fuLL7fP44WFdnmTLJNHuTIGc/L+Pt171l23g/W77W2udR1TRYRNwohhcYPHXLA&#10;cjPrz2PbaXwBd2dpsPi3SR5i/Lut+xHP/LXg5OMHPOevFTTlW2SKlGm9UY+pa/pGrXsMOg/FBbdj&#10;lZPJWF9xO0r98eueR/8Art3Frrtqsl1qHxSvkjjX5n+xwbFz0GfL69B/+up49G8XXBkv7e98O+XI&#10;5VV+yy7tvPTD4Jx9fyGauQtfPHHBdeKtF8v+6tsuQAc4JEpPXH09hmq5ZSvzfr/mS+y/r8DIsPEm&#10;k2MijUPiBfXy7sjbpgfJznjy4ic5P09eldFfaxpstjNPKmrLDFGzMzaTIuFxnp5YOcc8etZ83iFG&#10;vW0v+39FjuNxCsyqcYOMkLIDnAz9a1YNd8Ttb/Ydb8e6TNb3ELR+VDAkcmMNwCZH+pwDjcfQ1VLq&#10;v6/MmUdnY88+Ko0/V/B99dabZ65dSL5bC31KOWO3xuUk/MuB0JHU5ArzDS7K/EyiPwvZwrJwzR3X&#10;uMHhf85r334nzWV/4J1Sxt9TDRfZZUk8u3+VsoSF3bcAs2AMHJIJ46HwbT2WKOO3n8J3d0Ao3+Ts&#10;YHHfBbivKx9Plrp91/Xc6sPL93ZGs3hzWmlhuLXRLGRM7pFlmKjGf90g1u6d4dmvQ0q+HrK1mhY7&#10;1jkG3H1CjI6YP/16w9PlslUsnw91VMqdzKqDH5OD2/l6Vr6fp+jySRyr4X1Tzk+ZftTLsPPIyX68&#10;n8/apoqLen9fgEua2v8AX4m1Eni2JxbWfhfT5E42yNqTLj8Nh7/y/CtCHS7mMRz6R4S06SVhuVmu&#10;FRlIHXPlnsR+fpVOKAXkK2P/AAi99FGq5ZY7mNTx24kGf8+tNsLHS7TUmEfge+m8z7002yRSwHUM&#10;8mB155rtjHllb+vloZ3/AK/pnaWWna8dNjuY7DTo5tu5oftGSjc5zwOh46ZzWHK/iS/RBqXgbTZl&#10;jyFBvC67sY7xkdT6+uKy9Qs9D1K/k8/4a6p8pAEkPlbR7DbIP6+lWrPw7oV/5c1z4Q1L5dzbZblQ&#10;wPb/AJaYz0/z16HKU/dX9fgZy5UuYvuU0azW4sNBgjZsrMsSD72enyjsfbH51Wt5vEesSrdTeFdN&#10;nUMEj8+Y5HOTjcjY6+vOKo3X9m2DfZV+E2pXirJxNJ5LL9ctITx/XviremeFdPigaez8A3ELRqzq&#10;qSxsp/8AH+RjI54qoqpKVlt2/pEy5Yxv/X5m7ouuXsEe2HTo4du4NGsZ2L/eAAI/z+NQa1Brl3f/&#10;AGm30Kxnkk/1hMewjIwOxz06nH4Vzl1FaXsDrd/BrVlWRxudYbU4HBxnzBz7/wCR0ng34cwXtml3&#10;oPw9uoVnLeZHdeUvOcZPznnt36/ltTlKp7vb+uxnJRSv/X5l3RLfUtHV5hZ2NrI3ySRuwdSQOD8p&#10;BJwc5+uffX1zTfDPw1s7bxL8VtesolkYfZ9Ls9Pae8uewVF3Hr/ePyA4zjORj6s+jaH4l0/4b+A/&#10;ALeJfHl5PGtrY6Xa+Z9kkcgRglAWZicAIgLEjHHSv06/4Jvf8ENotA1Sy/aR/b3WPxJ4slVZtP8A&#10;Bt8wuLbTvmY/6V8zLK2TkQqSinlzISQuGLzCjhYcqabX9feVCjzR556L8WfNv7Av/BIr4vft/arp&#10;fxq/aMsbzwT8KYcS6To6AJfa4u8NuRcbUiYcecV5UKEEnMg/aL4QfBr4bfAzwFp3wy+E3g2x0HQd&#10;KtxFZadp8IRFwOXY9Xkbq0jEs5yWJJzXTwWkMEaoqBQowvGMD0qDWdesdDiDTqzTSg/ZraPl5iPT&#10;29SeBnkivlMRiq2KleTKlUclyrRLoT3V1aaVavfX1wkcSDLyM3A/yeg6ntWG/wDbHjJtskTWelt1&#10;jPyy3K46tn7i/wCz1I64yVqWw0PUtbvF1jxNKrNGxNvax5MUQ7YzyzY6sfwCjg+F/tqft82f7Pml&#10;XXgf4KeHIfFXjjYy/Z2cix0puMNcsuCz88QqQxA+ZkG3djGN9tSYxlOVluerfFz42fDj9nrwsl7r&#10;0qyXcq7NM0W0Kie6YA8AcBEGMGRsKOBySAfkH4geLviv+0p4kj8Q/ESdbfT4GJ03Q7WQ/Z7UHvjr&#10;JJt4Ltz1ACg4r5nuvjZ+3d418UT+MvEHgrwzqepXMmZru8S63n0UYmAVMdFAwBwB69Xo/wAaP2+Y&#10;I1Nv8IvAZG3gyW97+HS56/pXRTqUaPe/ezOj6rVjvb70fTvgn4cR2qqqWoVV9yP6/wCfyx6NoXhN&#10;I1+SDn/e5NfIll+0T/wUXs4PMX4S/Df6NaX4x+P2oZrp/g3+2F+2vqfxm8L+Cfib8M/AsGjavr1t&#10;Y6hc6Xb3qzRrLII96F7hlBBYHkGtPaxlt+TIdGp5fej690/QzH83kVs2OnlVy0ePoK1LXT4QgJTt&#10;69K+Y/2mP2hv2w/h78adQ8E/Bj4deDdQ0K2t7dre+1qO7M7O8KO+fLmVSAxIGMHA/Pn5nJmMY80r&#10;H0tDbHqY6sxW655Vf++q+M4f2ov+Cklwubf4VfDNPl+bzIb8j9Ln/Gp4f2mf+ClROw/DL4XqG/iF&#10;pqBx/wCTIpfP8GV7Kp/TX+Z9mR25JH7sVILbHyiL86+L739qn/gpJp1uZP8AhWvwzbAyv+i6hz/5&#10;Mn/J9q+rf2efGvjH4ifB7Q/F3xA0mzsdavLZjqdnp5byY5ldlYJuYnHHcn6mlLm5ROLjudL9lA/h&#10;prRgceWPxrzX9tH4rfGn4QfCOHxZ8AvDWj6pr0msQ232XXoZXtxCyOXfEUiNuG0Y+bHNfMFl+2B/&#10;wVO1BFmh+GPwoXKg7G0/Ugc+n/H7/WiMJSje4oxctj7n2Lj+D/vqjyvMHCLXxTH+05/wVOkG7/hX&#10;3wkXgf8AMM1I9v8Ar89/88U1/wBpn/gqij8eAvhI3bb/AGXqQbp73tHJ5/mPll/TX+Z9seQmzy2T&#10;pSiyyM7PftXxM37Tv/BUe3i33PgL4S7v9nSdTI/W9r6I/Y3+K3xw+KPw3utX/aB0Pw/Y67b6m8Sw&#10;+HYJo4PI2qUJEssjbs5zzjpx1pOMl1/MXL3/ADPTJLL5clVx/vComijY7YwvudvFYnx98X+LfAvw&#10;S8U+Mvh9p1pda5peh3V1o9rfozwz3KRlo0cKysVLYBwwOOhFfDNh+29/wVW1OPevwh+FA2/eDaXq&#10;Qz9P9O/z+tXCnKcbkaydl+aPv5olHQbsenb8qYYeMBF5r4Vj/a4/4KuPGsg+FXwjVj/CdN1Pj/yd&#10;6/nUqftT/wDBWB/vfDH4Qe//ABLdT/8Akyn7GX9X/wAivZy7fiv8z7mWE7+Av+Nee+PPjRP8MfE8&#10;7fEex0rRfCyQZg8QanrVrD5koG4osfmmRuP9lWGPusCDXzCP2rP+Cp8UfmTfDH4SsR1RNN1MH6f8&#10;flR+M/hnqf7Z3gHxBf8A7aWkaL4Xs9L1PyNJvPDVg82oTWzqAqhpy/zlyMqgVeMkHAx8/wASY7F5&#10;Xls8RQim46u75UlfVtvRJLV7aII05y12+Z1HiL/gr9+zr4QfTYdZ0rUdUXUbNr9rjwtbveR6bY/a&#10;TbrcXvmJE1srOUwuGf8AeISo3rnN8df8FNtQ0Xwn4r1aDwKtiuj+StvqjxPLCjyQ+Z5ZVgjtKAQd&#10;u3aAR1yFPifhH9kv/gnZ4K8c+LviX4X/AGgLvRLTwrYw3Ph3w3O0u2B1DicXBlDNciRh5RiDfIrY&#10;zhgF+dLP4X/tM/tGazbfFjSvD/hu5l0TVJpv7L0m+naxut0xuf3sYkePPziLy4lUbIwuOAa/Mswz&#10;bjTNKalgq8LRi7+yak3e65rK7Vt9uz1NqdFa3/E9F8deN/gz+1kPEXxesPjJ4aXxdYaRDa6PHHos&#10;elyXt1uLxylZ5RIJlZYt0yhxwAhQEhfmH9p+y+Iq67/wl3iiC2tYdGuhdfa9Rjj/AOJqpv1jvJ5W&#10;LAPMFcOQMuUcuRgEjY/agvvGVl8Q4/GPxi8A2NjBfaII7PwbY20kUWl7tyxGIyCFisQxtBlIRk2/&#10;Og8uuT/aO+HXxHn8Ew+IPC3iTVNd03xVZyJY2utKyHS7nzDAuYy8kcv7kuu5TtzMw/hxX5jQoKOY&#10;Qq1GrNvncm23Jvdt2S0eq5baaau53UpRjLld7dlsj2r9gS48HeNvjtpei/tBajqWr33hO41GbQde&#10;8JaekU0tryXiZrOMzTxCQMVKt5aq8nPzV+mjfHP9nnwn8GdS8Y6fq1jDpOiabLeyaRDNH56QZO1j&#10;CpLJE+RtOApDjbkEV+Qf/BOv9pfVP2F9ej8UeLPDt9ry2mhtbR6Y92Ldre5m/dyyI2HHybHXlQx3&#10;AAYOK9Q8A/EP9uD9rPx94g0XwJ4Z8N+IvDOk6LZatHa2E1m7WmntLtFmLjgK4wxlgkcSFYSo5AU/&#10;pmVcQ4yhltbDYf35WkrqK0sklK97PS7tbocuIpuMrjv2hfFPwg/a2+Ld18RvBfxQ8O2Om+HfhyZf&#10;El0+iyvDMU1G4SCBBKiFcReQRkE4Qjk7hXg/xd8QSHTjr+kyNdW/2J7xbVmKrc4jZQ8YIT92D0wu&#10;doJ5zR4eVPHHxV0r4QX9hpOg6da6a9jfXkcKlbm3SaS4kuJTnEjkyOpfgKqpxwSfM/jT8QxrfjSx&#10;8P8AhnWtPfRNHjFjp8yo0KPbgYzyNwDNKcknuB0r88lTljsypU0+ZQgm29mrbuytzNrpbRXO6tWl&#10;KnFx7H0D4S/ZI8XXl34f+LHwI020bT/E2i23/CQaRa6ktxYW7eX50qyynKqCsbM0MgBUnYCTXzh4&#10;z8UXHhLWJvDmj/DnT7ezsZpy7RX28Kz5BLojDcwODwwHCjGMg+6eFf2tvi78AfgybTwF4Is/DM17&#10;YxaXHqWmzXDLFKBJulaNpGj86TezAgIgZSVUEGvmufxH4k8VeNptJ8Y+ILmKO6xLJDP8s13vy3zN&#10;k55+Yk/zOa+jjRwjlz01dW967ve21rJXt5/lqccJSje5Y+HkCzaFfeMNf1C4umhsiLCONWjSNg4D&#10;tt/hYqGx0wPrmuqvvj94c+J99Hf3PwXXwvDHa2tu0Nlq0pCBVj8yZAw4MpHmbSTtJAUhRVnwZ4U8&#10;QaB4mXxJH4RvJvD+kybp7GSGV7S8Yjau5sFSA47ggMMMCQRWn8XPGfiP4lfFa38RyfDbw7o8Mkdt&#10;bR/2BostrDIkMAgjkeJpZMNtXJ2kAn5sck1p7SDp1Fe0pWcVs0tdF09QqRj7raPov/gmXpHiXwr8&#10;Q4vjf4AsLPxZo8iXmla1DoOsW82r6JDMscC6i1ipM5iSWZHDBQ2I5GHQ192fCf8AYN0P9nTwv4p+&#10;C+ueJ7rx18LvEml2kdv4V8SobpbO4A23LbG3LtlY+blNu1s5BKh6/Pn/AIJZad4A0/8Ab+0zX7/x&#10;M3hHVJba6TwpcyALDqjOY44bVwPkKyq0yFXGSSNrCQoR+xZ8T23iC7m0LVbX7Bq0abpLWRsiQD+O&#10;Nv41/UdwOp/XOB8tw0crp1mnzK7s3qrpXva2/Zo5alTnbt0PzUu/gj+2l/wRp+IeoftD/wDBNnV7&#10;7xh8LLyb7X4y+DerTSXHkxAgF4F5eXC5xLGPOQAbhKgNfqB/wTK/4Kr/ALPv/BTP4UN4y+Gc/wDY&#10;3iXTCYvE/gfUbxGvtMkGP3gAwZYGLfLKFAzlWCsCBwWt6PLbTtIi/MrZ+UdT/n/Cvi39qj/gnJrk&#10;/wATl/bA/YO8fyfC34z6ZcNcrfaXIIbDXWOS6XCYKq8h4LFSkmSJEYHcPo8yySniIudLRnpYHNvZ&#10;+5X1XR9V/mftnG6vzT9pPevzD/4Js/8ABfOz+Jfj1f2Pf+CjvhS3+E/xksZEtYbm+Bt9L8QSEkJ5&#10;bOSsEr8bRvaOUnMbDcIx+mUGorOvEn418VWo1cPPlmj6KMY1IqUHdPqWiijqaRlX1qNd5H3jzQc7&#10;fvVzmnKKwU8kU0kZppDdDmmuAeBmgOUGK5PzUM4IwpqMp6KaaysDgKam47IDIg6mmmVCfvU2SFup&#10;FQyQPu4qeboXGMerJmnTuwpn2lc8GmpbORtJoFoQ3NAWj3HiUdD+lOWRQOtNWGNRgUeUAcigWhMr&#10;xk9amidSeDVWKEdc1aiVRxitEIuWzKTX4I/tuae11+298UgJ/LEfxA1MMcgZDXTk9fZsH/Ir98bJ&#10;IyRxX4fftueFrG4/bs+KtrqSwtat4ouxLFJGMN5irJyTxjkde2a0+3dnqZNd15Jb2/VHB6d4ftIT&#10;Z/b7ffCjDbJ5isS+5SOcEYzwf8evptpodrH9mu3u1jUbQ3qm0HOSB0xjAA5z6V896jq0X7L8934i&#10;0TTWuvCc0/kr4Rs2CC3dnUNPH8nqDlRnhs84xXsPwz+PPwz+L142heG9Zkjmt7SETzNhoXmdM/Zl&#10;5Vt4wTyuCAeciuj6vJx5qeqO6OZU1W9jW92X4P0O8K+F7TRbifxZe/Y9OjYurR3zWuVwWA3o6Bsk&#10;fdJxjrxnHz/4m8b/AAO8QfGLw74j0n4ranqFvJpt7DqkOsXiwfYIU2nE4kRJdp2gBWzu3BlYgEn6&#10;s8K2dxc+DZNNu7NppljbyfLQMSpU4X5+M5wP7v1HX5K17whpOu/tBaTqXiy00f7KsV1e32paho9v&#10;a6pa+W8TfZZPKXymy20CVeqbh1YMejAxUpPmXR/kcOYup7ePK1uv6ud+mraFrl8t94Rt7ho/KkFu&#10;jWLwp5IwwKgqAU2ngjg4xjrTHuLPefNhkLZ+Y/Y1PP1xzW/qWtWurW0t3ounSQeWxjt5bhDiRdv3&#10;umcbTjBwSMdRg1gr4as5VEsDXHlsMp5buFx2xx0o230PUhJKmrs/ZqKOFB9yrEfk7Nyms0644GBY&#10;/pUb6tqBHyW6j1r5ix5/s32NpSh6ZpwZM/8A1q5/7dq0nQqKcs+ruNonAo5SvZnQfLjgUSzLBGZD&#10;GW2rk461hL/axbBuG/Cua+Nvjq/+GXwm17xq9veXTafpc00drYx755mVCQka/wATHGAO5NRy+ZUK&#10;PNJI5XwN/wAFB/2ZPHnj7xF8OrPxpLYX/hi6W11T+2LCWzQTldwiQzKvmNtO75c8c9Kv/tPfB278&#10;feFpviR4Ij0ePxRpmkzP4V1C8sStzHcNEwQLN96IEkfwNg4OCQK/J74Z/wDBQT4p6nr+lfDb4r/D&#10;q9fRb/xNLo2rXWm+EZLe5v8AUJJ7iUXEdyqqfOVol2KE+bynYbQqlv0i8S+HbTxr8PfDek618W/G&#10;lxp9rqFvPb+JJplhWSQcqlyyBdpUkfKV2scAg15Ht6ntJU6tnpdL8kd/1WMJKUH6nnX7F3wk+MHw&#10;ovbT42/tZahrMnjHXIYba4urXxLLPHaRNJhIxbzqrEb5Nvzhzg5zwAPs74iacPFXgO98OwNefZ9S&#10;s5IZry1fy5rZSpHmAEqxIPpz6V4ppnh7xR8aPij/AMJU2sXGreEdFtpbOSwvFWC4a9jkyLiNkCiR&#10;GUADdhSDuXGMHw/9rr/gqB+yR8IPjPcfCP4/yeP/AAbr11pMcek+ZpF5JFfMxOPINmzxs3BUkncC&#10;R8uRwYWMqfPy3a7+fX5f5E1qcZSi3ZW/Dtcb+yj/AME1/h34esvFE/hX426tZ6pcXDwapceHNYeO&#10;6uoYm/dxz/e2kr94oybs5wK9u8MfEH4Q+Ev2jvAPwc0vxkukahp+i6ii+G/twlmustHieYElwAqH&#10;527zKMktx8K+E/8Agsx+yd+y/wDs0658TtG1iC/8daxpt1Fo1jfwzWv2h4nl8hRHtbapLoWyQTuL&#10;ljv3Hyn/AIJKf8FXfDPj340R6f8AGn4peFx488WeK7u6WD/hHpobey2LtEaXjucpMAWVS5CY2gAF&#10;VXl+q1qeC+scr+LV6tpJp3f3f8E3k6cqzpOS1Wiul0+8/T7/AIKD/tf+If2XPDp8V/Dm38M6rrVr&#10;Gvl+EtcvHhl1zzJFBt7Rkzm48tJWCkHIU5wAWHTfsh/FWT46/D/wv8RrK38O6fpN7pf2210HS5hK&#10;0IkKmKRH4+UYYDAUNuB4xX4h/wDBwN8dP2iPBPxD/wCFWavrMMfhvxRe6ld6c0MLmXyXlTdG10cC&#10;ciOTyiF4RPk5zk/WX/BtX+12q/ADVvhb8V/iTopHhi9W10OxaQNeC3aJWjUY+aQEkqOCfk29gK6c&#10;dTqUfY4pv3JS5Wu19n6XVum67GcqMIxdGPxJL7/+GPuX41/Em+0b9rLwr4V+I3gSD+zbjc/hzXNM&#10;tI5hcz45juAzq8JjKqFI3I7yx5KkBWX9sz9vzwj8Ek1n4I6d4t03wh42vNDebwrrninULax0ncwK&#10;Cbz7llSXynKb4U3Ph04w24bvwiu/Afxm8U+LtQ17wzpUd5HNC0MetWUczSW7xqROEbAUOu1cdRtB&#10;OeM/JX/BQHwToHwf8Ca34mh+FkhjsS2qa1Jqt1aalf6LoKtuuP7Ntbtni2N5ZeSKIA7WbGWVFrH9&#10;5zSqU9ed289NO3Xp2L9hGclCf2F12/M+yv2dv2iNLf8AZ4/4W98TvidpOoWVnYx3GseIbO4L28f7&#10;tWeQlV2JGM8MmUwMlupruPgl+0J8P/2hNAuvF3wxvprzS7e8kto797dkjuSrEeZET9+M4+VwNrDk&#10;Eivmn/gm9cfDn4gfs3t4y+Fmia9oWg31vb2+j/2paS2/n2yJhCkN2mYVcckLuU7yQx4Y+9/szQ+P&#10;fDfhS88D+LvC5sdP0W8Nv4b1B5IN2oWG0GN2SFiEZc+XycsEDEAkgVg62IkqcZbap9Xdba9P+Acm&#10;Iw9Fc0ovqvx107nqa3LY4FNNy46kVWLvIu4PSeXK3TFescPsywbuRRjf+lJ9vPV6g+zSN/FQbCVh&#10;nNWuYOWI6XUsHG6qtxqcjfdTirUekMw2kmnHRht+Y/8A16rUP3aMeW8unbC96hWGeQ7mkrabSrZD&#10;hlrkfjX8WvAf7PXwn8RfGb4iaktnovhvS5r+/m43FI1zsQZG52OFVf4mZR3pwfNJRXU0jyvY/JD/&#10;AIOT/wBs2xv/AIg+FP2J/D/iprGHQo18QeKhLIFjubiVSlnCQSC3loZZWz8v76M/eXj8xJNU1W/D&#10;w2vxU0kquSyrapnHbkSf5zXRftA/Gr4g/tIfGzxb8d/Gem2c+o+LNcmv5xd3rStbo5xHbq5U/JFG&#10;EiQYACoAAOlc7YW+pxtJ9g0TSM4+b5yo/MLzX7RkuC+q4OELdNd9zw8dU952JD4it9JsGi1P4s6H&#10;CynbH+6SNgPxfn/PrVFfFWiReZLZfE/S52blpsoSTjA79Pb/AOvVDxAviCK8Uy+F9JupJMlY3k+W&#10;NPrsOCap/wBq+PIEWK1+HWgrHn5R9rPP5JXuXlF2S/M+fqyu9SxqHi8y3K2w+JOkyNGdxjlij2j8&#10;nGakGu6mr/aLr4ieH47fbwVtwCPx34H51B/wjviDU3S+1fwvpis2QsaTEhPXnb9PbpWfe+E9aW5V&#10;H0LT/s+7Plbv5/JR+9Wtn+JyS967NaHXJJpJG0bxroc8sgHmSth1AGcDAf6/n704av41sH3XPi7w&#10;yUD4y1u6+v8A00HrWTHLr+lCSPR/hzpPkqfmn+1BN2Bk/wAHI/rWe+pf2ncKdQ8CWd5cScJH5w2j&#10;2GU6Yo9pbrr8zCR1VxrGuXLwiDW9Dk/eFhhWZT15OGPHf61OZ/EjQxyXFz4XZWX5QVIx1yOX9v8A&#10;OaxtKi8TW4W1T4WabDG3C4vh+uI6fd6VfNef6T8PNLubiRRtj+0DCL9SmOvr/StebTr+P+RhKx0t&#10;v4qvdNt1TTdS8Ol+kcaxZJP4SdOOT6CpYvEnjWWfF9feGVhZf9YsbjP5yVwVr4P8S3Mkk0XgfS4c&#10;P8sf2jt7fJ61c0/QNbS6aO6+GljqARQNrXS4i/Fl60o1ar0s/wAf8gsu52Aur+a4c2WoeG5nZQ0r&#10;SIQAOwHz96vQapqFtHHE+v8AhaKZmyxhtywxnpzJ9K5G2sdfsW8yx+CdmE8z/lnqCRgnPf5OR0rQ&#10;TwvHsbVdX+HGntJsJkV7lWCDrjmPHH+PrVxcpbfr/kK5ued4ikv/ALTb6h4duFX5UaeJsAnnIAfF&#10;aWma94jQyW1z4g8NxcgokNmwz9QZB+lcpaT+LRAsVh8GdPSPbtiK3yDOOAdvl+g+tSXHhnXdQt4x&#10;a/DOxhvJG/fzTXCljkA5BCHAODxntirjKUdVe/z/AMjOXNLqdBFceJI7w/2NPoU2x/nmurJyGfPQ&#10;ASZIB7+vGauLrnj4z41HWPCscfTckMuRntgy49a47w/4X8QKZbrU/hTaagudsMn2yPCqM9mX19qm&#10;fQvE0FwGj+CdosZbhVv1Xt6BCBzQpVN9dfX/ACFZnRmbxfqOqh7fVdBuJFjAG63cKq9AB856/wBB&#10;V/8As/xYbtTqA8Kqu799Itm/GT2+fjr+tYg8K2+nRSXN78NdPmb77ZZWYn0+4QQOg4qU3Pii7haP&#10;/hSFivy/Kx1GIqOOuCnP5itlfrf8f8iNY6XOg1O88V6fAsGjeJNBkkZc+Wtq/lxqMZbO/Ppj6/lP&#10;odr8QNRhki13XfDqxxspjEcLjdznu3+frXNaZ4Q0yC3S4vfg5arKylpWba2eck8Dj/P0p8Omspj1&#10;LRfgHZyP0RmvoUG0jqMqev8Anmq5paN/r/kHObt1p/i2zupItAfw5Lsx5k1zbvl2OCWPzEY5H0Oe&#10;laE+ha2Yo5NavtFXycMwW1cLv465bpzx0557VgxeH9Q15o4tc+ElrbwrJzam4STex9cL0A/Xmqcv&#10;grQxO39nfASxuljcp5v2iFMsCM4GM9eKuXdL8/8AInmXNY6iwuvGdrftHon/AAjK28h2q8ivvKA8&#10;/KCO4z17daj1O58WTzfbN+jzXUgCQRm1OxBnJ7kjjPPXp61laj4a1C6sm+3fC2wWBl3SwLehsrt+&#10;5goM0mneFrvT5WgsPgfpuniSPaLhryLj0B2r/nB/B+/t/n/kFk9TpNJ1T4gR2/2S7PheOEbgrR20&#10;pbd1wfnHTp0/xqrLc6hYTzRQ3ug3F9O37yOaF8598OdoAA+uO+ay7jwXo1ja+a/wk0m+kUBFEkib&#10;5HPB5ZOPXkev4UrewsdPuUS3+Bml2l5Ef9WLtRuB/wBpIjkfiR09qmbnHR/r/kVCNtmdTYXGqagm&#10;6/m8Pw7hn5bdgcH1DsO/64qvr0Gt/wBkyMfEehy+Yyx+V9kdC53KNpO/oTjPtn1rKkuvEWsIzwfA&#10;jTZolJCySa0APl4P3o/XH14pL7QLmKyabUPhVokMKfPNB9uL7j2X/VD+ID2yPep5vdsvyf8AkV73&#10;Nc19PtvE19cJb3b+FY0XIdoo38wcHA+ZsE/SmeJo/Edm0dpousaG01wG8syWLfIMn5uJOo/r6DNZ&#10;Nr4Oe/ka3n+CWhQwnlpPtiPj2A8rg8j6j8MWpvC2s29p/Z+keAfD9t5YCx4vskdgdoi7cfgO+DWd&#10;3yu6/r7i4r3httpniJLEtf3nh1cFRGY4yGOOD95unfvyaSLw2mp2YW88OSah8gmjutP2qgy5Xbu3&#10;feypzycAisK48HajJMYdO+EehXBt5AVuJblFZmAyckxHv1z710EutzQxW+g6T8R9N0a5jhWNrGC4&#10;tWW3Y/M2dygn5s+nJ6VOHhGVX3l+X6lVqnLTJE8DaoYG1K+ttetY4pMbodaICrjOPllPbnp3GKj0&#10;/WtBurmHSmsvFzOzBY5GaUbsf7fmDPTvWnFc62wW18QftBaVNZK2ZreQ2se4Z/vE9fb0z2Jp+t32&#10;kagVs9G+M2i292/IukuLZ0RV/vgkAk8AD055r0OWmtVp62/zOKMoyWrKI8P2c1wZLS88TWMPlkBo&#10;9QkVpDuPdXbgAAAH+8e/NPluPh34XtBb66fF0kryMdxuriRiT3wHHYenardqHs4pBrf7RejXC7l8&#10;pY5LFNvXOcZycf1z1qrIy6lqPmWfxn0VTFD801xJbSA7m+6u1lH8IJzyfl9MVK5d1a/y/wAw5lbl&#10;TGz+JfB3iSI6D4bHiK0ijx507Q3KNHEONq8evH0yPQVWuG8I+EZ1vL3WPFl0ZztjaSe6uG4OSQCP&#10;l5xxz09avi21iOUXK/HLQ2i2txBa2qsVyQRlpGwMe3OasR2upxuh034lWMlzIwBmkWCQJGFbgBCv&#10;JLcfX2rOfvb2v8v8zen7svIyLHUvCWtQm+t7HxNNuYo6yLOo6n+FmAPTGMfU8c1p9X8OtftYTS+J&#10;rNYVy0cLThmyeOUz2BOD04PNdN/winxBnljuF+KVrKq/6yC30uD7vfnLc9s4OTjrUw8MeKbRHTR/&#10;ENw0l0QJJ205JNnPJKBQOFXAHA4H452W39fmW5RWpwckPw8ndZPtHi6YscSDN2d2fxAqxfaZY3Fi&#10;JNHu/FDb+N11qMiqF5H3HcdDnqfeu4sfB3xFtVUXniu7kjDMFjXR0jwceu05z68dfbFNvvAnjq4l&#10;8i3vdYaKTnaunwjPTjiLOOg/Cp9jFx3X4f5h7ZdDyK1tru9uVij0jxOyyfdbMmwcZzkyfT866Cy0&#10;Wx062kvdYi8SQlSPLhhvmVnHQZVZDuOeeOcCvQtP+Fnxl1BVkVvEKxycov8AYsPyjPAyY8KADjJ6&#10;deOlaA+EPjm8eO4n0fxJJJH91mtY2CnkZIEI7e9FPD04/a+9r/MJVTzmy0vRLyR0t9M8ablzhbi8&#10;mQFsjjJkHf6Hn8pda0CDWbPZqHh7WI1i+eW4W4G4KBu+UibIJ2gEev4V22s/Bb48apdvHYWvii1t&#10;UCrE0OixsX6ndgwkqeg46Y47VaT4FfGE2a293pni24kdNlw50NQCpz2SAYOPcVTpw2dvwt+Y41I7&#10;nmeheG/DTXf2TTfh/wCJJHkU/PfFtox33SSAD/PtW0/gPUrxY4ToesW0Maj7PHb6gEByep2Sc8jA&#10;59fWu5uvgb8dLe0JsvCnizcxYxtDorMc8f8ATLuOxx298VF+AH7VKwZlXxxuwN0cPhWI9D0H+jE4&#10;68c8VmlQjpp8ml+pXtPM8w1L+w7S4l0Z/CXiC6aKTy2vVDy8k/MN5k7c9ATxj1Na48E+HLCONbnR&#10;9aVpF+Xbqz9O2AZv89eea7uP4EftB2tobfR/hj45mkZSB5nhO5I3YwCcwYx6morD9lH9rOO6D6p4&#10;S+Iky9Wjh8EvJv4GOVt8jn0J6Cj9zHqn80LmXMjlXtPB9nYyvB8O9WE/lt5bNNDxgYBI83Pv68e/&#10;GQ/hrwlqdtDFdfDXxTN93DXF0RGc8HOZzjOB09e2OfS5v2Uf2pdStXtdL+EPxQzI213XwDdDapPO&#10;Abb0rb0n9lz9rO1tpW1n4LfFS+aUKqqvw9vE2fNycRWoJzwevb3xWNRU6kkm1+BrGpGCPIJPCXhL&#10;SLXfF8Krxo48nLGB+SRhRuk9eBnPJqPTPBnhmZtmo/CC+imYklphGg5z8vyy/L7ADjpXqd7+xx+1&#10;zeXTTab8APi9HDG6iFf+EFvflG3qAbUnv61Yuv2Nf2sbqz+yzfs1/GJpFK/vIfh5rIZse8duB27c&#10;f1z/AHPNutPNFwm+U8svfDXgzR4S9j8MJJEk2r5Uaxs0jEngBpAo6Dpj9KzR4X8MXt01xq3wN1Lp&#10;tt44/IjYLjOTiYDOc+vavWLT9g/9smS6hlT9nr42QquXkZvAOsPh8Y4Etse2ewPQdKut+xl+2LbS&#10;eQ/7PvxruBu+Vm+GurjA9tloB6fr7VnejJ2U196NF3aPKtL8E6fN5kFr8Lbi1jRgVF1HCWGeeu44&#10;79Tnjv2paj8PtI07bpB+FF5d6gYwzTQzRFVYnIPzyD5vb6DqcV67P+xv+1kdxX9nH49R4/htPAvi&#10;CHvyfkgGfpjHXp0qna/sLfteTySXr/s4/H5ZJJN21fBevY4GBybYknAHU8Zx71tJYd07KSv6oylU&#10;tLY8bTwPrsU+608ATWsZB/eXHkcEdM7Sev0I/Cug8UaHpnimW1tbn4bJ9njXLRwyRNuO08nftAAy&#10;eCc8cV6xH+xp+15FbLa3X7J3xyutxUSPN4B8QuXHByT9nyf61nWv7An7WDXK6hdfsr/HdZuW2x+A&#10;fEBQZ/hGbXoOAfXHaojGjCPKpp380EqvM9UeZaT4Q0bw3FM+nfCi7jm24bZHAucfSQjpjpzio9U8&#10;J6bfyySa/wCHIWjhg+WF5Q21s/MSMDBPAHXoelevD9iv9sKPeLb9kP43LlcR/wDFvfEPBwR08jHX&#10;B6dqpr/wTq/a3j2XMf7LXx8mkzmb7T4S151YEcjb5I/qK1TpxjZSX3oiUlfQ8li8O3+n7YdI+ETw&#10;w7QWZrtFC8DJ2qrZHvn+tMtfB1ndSTX+reD7QySMCrfad3GOhO3p0PY+1e2yf8E7f2zten8o/su/&#10;G6GFIx/q/DOtQhmz3BQHI/z606L/AIJu/tn6au2H9kX4vzL97fceGNVlbPtlOP5n3qoyo7OSt6om&#10;fdHhsOkXlo/2zR/hlbxrlSZP7QVAwODnG09Tjgc0p8P3mqzRy6p4Rs/Lhj/dxtdZXnHGSgxnj157&#10;4Nezj/gmn+3HqJa4b9k34uxwrtWGOPQdSVQAMfdA78/hjgVZtv8Agmz+22kflwfsafFRlX7rXHhu&#10;/wBzdsHK5B9+fWrjKhzfFH70Zyk3seDf2VdWt2x0H4d2odVZN63qp5gGc/wZxnjp1GKlfw/q9zLF&#10;ceItAs/LXLCKS8JAfH/XMZPOBz3Hbr7rbf8ABLT9uq4kae8/Y6+JylnxGsWn3UaqMY+6COvU555q&#10;Zf8Agkx+3DIxmX9jz4mM3J/eecuee+X5/L255pf7Pf4o/eiU5bNP7mfPtnBrtmitofgG2W3lUks2&#10;qFN+BwdojPYjj0/DNy70fWtRtz/aHh7TfIT5nxfPiQcHABj4/wAD9DX0Z/w6r/bzTT3itv2QPHvm&#10;NERGJEbhiODjzB0/yKqwf8EgP25nXbN+yn8Qscbd983P1zLzRKdCMbKcX80VH3o6nzimi6xpgWfT&#10;vhfZCb7206mqn6/c9D0pzWHiTWpY7HWfh3YpC0mWEd9v3YBx1jx/XOK+rtH/AOCTv7d1jbPbw/sn&#10;+LGZc+XJfXUbtg9eTN9Ky5f+CQ37fxEj6j+yl4qmZpGdV/taLGS2RgC4x6dcdKzk8PFJ869LoqEr&#10;3jY+Z7i0vvD6IPD3w+sZGmU+Yq6gI+BjH/LLqc+nT2qxFpD+IB9q1z4f2Ie3O1rZrwyBCT1z5Y7A&#10;d+1fSg/4JAft96jB9ng/Zc8T2ZaQGSRdYtIGAHONwuAQD7fl3qRP+CJX7fN9KJ5PgL4kU9GZ/HVp&#10;GT+d1nqKn2lBbSjbtdf5DknHc+Xxothauw0T4W2rSxN+7mW6CehPBTPtV6Pwvc6zbQnWfCNnJbq5&#10;ZUkud2WxjtGP5/1r6ftv+CKn7ftpHvtfgJqjNGMpHJ8QtO2s2ehDXo689fXrUV5/wRf/AOCil3Iz&#10;Rfs+SQlhnH/CwNIXHI/6iHX/APVS9ph47yj96HzOX9M+Xm8NrZX8a6L8ObC4mXDI63ir6+qc4I7C&#10;tGDwnf8AiSIQ6r4RsYo2f9/Ct+0mOc7T+7AJ49fzr6M0z/giR/wUD+2yRX/wWuBH5edq/EzSlY88&#10;fdvicdfzPrWkf+CH37b0hzJ8DZC7cNIfidp2QPTm9/mKUK2H3co27cy/yK95I+Y774fReD1W70rw&#10;VpclxN+7+zx3QjO3r3jxj61Jovgq58SNK+v/AAy0lWiw2bi8jlLL07R8Ace3NfUVr/wRW/bzsomW&#10;3+CNtuG4IzfETSWYAjuzXef/AK30p0f/AARM/bsgdZj8JYZGjP8Ay9fFLT5AeBkbWvNv5jrTliMH&#10;zK0o27XX+QR5rHy3f+FI9Btmk0DwHpiuSp8mOZY85IH/ADzOeufU1Db+Ev7VuFPiL4cafIzrthha&#10;4WXaMHJUhP6ds9M19Vah/wAEWf29b1FhX4J6TFmTLPF8SNJVgMdit2McgdPU1JpH/BFX9unTbtrl&#10;fhLpsivwy3XxJ0qbAHQgPeHFH1jB9Jxt6r/IS5rnyvD4chtb7/imfg7ptxJEqnfDeRwhcjJXmPPT&#10;9D35qdtCm1h47fWfhlpMLQ8+S2oCT5sYx/qgOBk9T1r6rm/4Ixft1XYWK5+EeixxtPuYwfErSo3x&#10;ggDK3Xv6np+NS/8ADj79reRw8nw6gj29WPxV089v+vysJYnDc2k4teq/yN4x5v8Agnycvha0sNRX&#10;+yvg5p8s0aLIZlvlXy/7p5i7H06EVrXME+qWP9m3fw00+1ONsytq3mgZznOIAMnp1/i9sV9Ln/gi&#10;h+27p/mR6J8PtKXdtKyT/ETTGcnjnJuycCqU3/BFf/goBLKrSeBdDz3ZviJpeT+IuvTPPXpR9aw8&#10;PtL70VK0tD5ovPCljohS+0D4Y2FzPI21fJnEO5f4jyh68e+TTLnQrnUtT2eJfhTaWsce4xwteCba&#10;SecARjGPr/XP1LpP/BEH9tWWWM+IPB+keWgO1bP4mafG2T1+7dD+tX2/4IhftUNtkm8C6a0ituXz&#10;PidYMAR7G8we45GMVKxGHl9pLyuv8g0tqz5Pj07UdFkFhonwztLj5d3kw3yptLexj7846+/tMNH1&#10;m6ZR/wAK9tI5lU+YlxqAyFycnHknI7Z/CvrWX/gjL+1sLeO2TwLo8bSZRmg+IWlx/iCt3nOM8+vP&#10;FM/4ci/tRxTC7h8A6dNMvA+1/EzT3UjPo163Pvmq+tYbm+NW9V/kT9nX+vxPkO78I3txczNN8I7C&#10;6kZd8kpvU2j5RxygzgLnOAMEYJqzZfD/AEU28kl98JNLtvKUbd10h3En1VSDx1B9QeOtfYa/8EbP&#10;2uRA8UXw48MqJFxz8QNLGMjHG244IHTFMh/4ImftMW0iXVt4I0ETIf8Alv8AEaxkB9R812fzwD+V&#10;V7bB81+eP4f5BeXL/wAH/gnxlfeCdRTV/sPhb4cWMiSIGYR6iqKCM8gbPm4746HjvWhp+j+KbceV&#10;f/DfTYVbCqX1Lft4BONkLdOvTp684+xov+CNP7W3ypH4K8GW+1SFK+PNN4OOpxJz+px+dFt/wQ4/&#10;aNaMLJpvg/cOQ118Q4Hw2ByB5pHXPbpipjWwcXeNRel/+AS78up8a3Xge1tHjtJPhTpdz8haQrcK&#10;mMcfxxjvk/h26G9pfg61toVv9P8Ah5ptrdRA7h9qTGecjckZyO/147V9kN/wRG/aoZJo7a3+GsKy&#10;AjcPG1uGGe/Cen/66H/4IWftAmeK8isPhes0a7R5njCJiPTnbz9cZrRYrA7qa/r5ClzL+v8Agnxv&#10;r3ha+1CJtT1LwTpFw0J2xRrfsWGWyeWiHf8A+uaW0svHVpH9i0P4a6NGkY3hZNcw3I9PL6Z59efY&#10;V9i3P/BDr9qO7eMS/wDCqWRWUsi+MUXjIyPlgz0HqP0q0n/BDb9pN8xxv8KY1b/nt42kPPr8lsfy&#10;o+tYPmv7Rf18he8v6/4J8WJpXiu2jkvNT+HOhiR2Ltu1HMnJ9PK4/mMGtXRdX17UZYVt9Lto2t5d&#10;6x/ZzndtK8/OMjBPbn26V9lH/gh7+1ZcwtazeMPg/Gj7gzN4rvCxBHH3NPPPrzn9CKE//BAH4wjC&#10;/wDCQfBuSZ237v7a1LaDjpxpxGD+Htil9cwkfgqL+vkF5SXvf1+J8l/Ea98XaxoEmiyy6XGsyuvl&#10;LYsrspjbkYkPIBzk8d+c5r5m8KW0xK30Wt3l1ArbZFaMEKep6DOckV+rNt/wQx/aY0+D7NF4w+D6&#10;xqpXfHr+rFtvYfLpP0+uK/N74wfC3x38AfjL4m+Eeta1o0l54Z1640+7ls453hmMTkb0LiNiCOQS&#10;iE8ZAxxyYqrRxFSLhLma3tfT8jbDvli0zLi8ReG7K48m61iaFo2O8NbPz6cY6Yq9Db3t5bNqWkeL&#10;9QkSHkLHbqB0zggICDzxj/6wW0N5cP50uq6XuLZ5h244/wB/rj6dKvQL4u3H+ydZ0URFsNvs3PuT&#10;nf1z3GTVRhLr/X4ml49P6/A56412+srwJfa/dxsy4Iktz6deV/XjrxXT6RaahqOmxXq+LtQRZI90&#10;axW4AC54IJjz27/ke08Z12OBnW502RiR/Bt25Hs//wCqrWj6d8SNXYrYX2mQqkikJJpsj9T6rIOM&#10;/lx7VtSp2k73f9eplLm5dNP69C1Dr+g6LaL/AGxrF5HI+FY/ZZmDH/e2nORj8OSKB4n8IXhb7H4h&#10;vkGfnaGzuflOR6L7ZJ657VcsfCXxSnl+yXEEMjKv3odLdVfHQ53EdDjr1pmu/Cj4ra55KadpM7eW&#10;hE2dFnct09x7+tdXvKOiX6/mYyfYy7fWvDVqN0vjrWJN6/MsduxJGDx/qj78Z74pdHvdP1DUvsGn&#10;TeLtjKeXj8tB6/wgnqOACf1raHwW8T6Utvc3MeoQTTXKx28cmkSEPKzfJGoJBZicKADkngdq7zWv&#10;2Nf2yPDsdnD4s+BXxYh+02SXVufDvw1v5ZCjZwDLHDIYn+8SrFHXIOBkGocvZfxGl8/+CXGXtNIq&#10;/wDXoc7o8FjbyQWep211bzeWzK17eKjOAD8wBIYjg5ITsRzXUfs+fDj41/tg/FJ/gr+x94Ek1C+j&#10;CjVPHN9kWukR7iDLGzApEDtP75gzsQRFGSAT6Z+xP/wSJ/aH/bB+Ikuh/FPRtY+FPgi2xPqX9vWM&#10;8OuasilQURbtA8p+ZQzYMEbOpbzGwp/bP9m39lz4K/sn/DOz+FHwN8C2ui6ParmTyV3T3cneWeU/&#10;NNIf7zHgAKAFAA4MXm/u8lIr2cKOs9X26fM8S/4J3/8ABKP4C/sF6HHrdlZxeJPHlzGx1TxlfW/7&#10;wFwN8durE+Umc5fJkfc25iMIv1dDEqKMNwKC0durSzsqoqlndmAAHfk1ztxrGpeLZTaeHpGt7HlZ&#10;L8ZDyjkER+g/2+/8PZq+flOdWV5MynKUndl7VvFEi3baL4ehS4vFbbMzEmO16ffxjLYIOwHPTJGQ&#10;TXSy0Lwlp154t8Wa3DEttavc6pq1/MsccMMalnd2bCoiqGJPCgZ6Vxv7Qf7Q/wACv2Kfg5e/Fz41&#10;+LIdF0PT48KqqZLm9l5xDbxLl55WOflUE9WOACa/I/8Aao/4KIfF7/gpjokI02O88M/DK6uPN0vw&#10;lHIVmu1R2US38i/61jt3CIYiQ7eGZRJWlGi6srRHTpylr07n1F+1j/wXI+Et9rFx8Nf2cfiToq6b&#10;byGHUPE9xNJvvDuwUtVQqY4/+mxOW/hAGHbl/Avx9/ZT1LQrHVNc+NfhO3vbmCOS4h/tSP5HZQSu&#10;CSc5P1r5T8A/s36dboZLfR7aORlG2Tys7Gz+GP8APtXrvhX4JvBEscjw845a2weOcZ3fTn/I9Glh&#10;JRjq0jSpUpQVqZ9EaR8ff2RIgCnxz8Ir8pbI1aIYAPXrXR2H7Rf7JQTB+PnhFWH8J1qH5v1rxfw1&#10;8IYhCu51z2K2/wCR68Htjv68V1tr8LI5FAjaNW2jP7gc+vf6/mK0+rxXU5ZVn3O/vf2nP2SY4Sv/&#10;AA0J4MXH3VbX7cE/hu4/z6V5/wCMv2uP2V/Bupaf4ug+PXg9m0zVLW6jZdWikx5dwkn3UJYj5Pbj&#10;ntUz/Bhp4wou4lZuMrbgY/DPv+nsK5/xR+yDovjKAw6ncQNuOcGz4+mN2Pw//XSlRjy2TJjVipXP&#10;RbP/AILVfsv3U/2O1+PHgXcGxtZblf1JrtdA/bP/AGTfiIy+Ltb/AGjfh/DdXcStJGfElvHtUABf&#10;leTcDgDg85/KvnvwN/wT0+FXh7V01QaRavIjbh5lghx/k/p617ZoPwj0jR4FtrW1t41XhVWAAcDp&#10;1rOnh7aya+RdSpSXwHoFl+0z+xu0eU/aa+Hjcdf+Evss/wDoynT/ALT/AOx3GOP2mfh7/wAC8XWX&#10;/wAcrlY/AtqkYz5f3eGWMD+tRT+B7eT5SE92aMHP61X1eF92c/tZmrrP7Vn7HZRlP7TPw9bGflHi&#10;6yP4f6yvN7n/AILCfsrfCm5k8Eab+0D4GeKzmbDSSSzbtzFuHjO1hyfu54Fa2v8Awf0nUrdreWOI&#10;q3/TEE8/jXlfif8AYM+E/iTUv7S1DRLORi2WzZr/ADHWlLDK3u/iVGor3n+B6h4c/wCCpX7L3x7R&#10;tB1T9oDwDDZ2sizGabUvse5sEDBuJAH4Lfdz+tdxo/7U/wCxmFVB+098ORt7HxjY/XvJXk/gP9l7&#10;4e+A7SO00bw/axqrZG2zUkn3PNdtbeANGgTYtlDhVAH+jr+FXGhHlt+Qp1PevDY7u2/an/Y0YYX9&#10;qD4bt/3Odgf/AGrSzftUfsZEbT+1B8OWO3+HxlYnv/11ri18CWDDi1g4X5SYl/Lp0qOXwTYKdyCB&#10;fXbCM/0o+q0+7M/bVPI6HWP2r/2MoYzL/wANO/D3aO6+LrM/ykNeWeO/+Ct/7JvwLvzofhv9oLwV&#10;dicGW6khkmvFQjgANb5XPXjJNb+r/DHRr2Fkkt7dif8Ap2Bryf4gfsS/Dfxzc+dq2j2m4jk/YU/z&#10;39aUsLH7L+8I1pe0XNsdP4c/4LLfs6fGK6k8ETfHfwLDa3UZW6kuEubPanqJJyqAnsM59uK7zw9+&#10;1R+xX5aBv2mfh/u/hP8AwlVrj/0PFeT+Av2NPhn4CLHStDs0Zsn/AI814/wxmu+sfhPo1nlIbK3C&#10;7h1tga1p0YRhZ7+RVSpH7B3tp+1d+xScAftOeAOg+b/hKrX3/wBuppv2rv2MI+F/aY8BN/e2+JLY&#10;j9Hri4PAFpbxlPLi2jn/AFIxUz+BtPC7VijI7boxxQ8PTfVk+1naxv6j+11+xZBG0sv7SfgfaP4l&#10;1+3bP5Ma4b9r34++AfDX7Oum+NfDeoWepeGfFGqLBb65a6hCtu7oJGUBiS7KfLkyURuEOSoORZ1P&#10;4Z6XqEXlSxQ/7WLccn/P86zfGfwWf4jabp/hq8ls/s+mrGNNhurVTBFIqkGZs8F+W+Y9Afz+B8SM&#10;sxmM4QxNHCRc24u6VrtdlfTXv0R0YWrBVFzn5p/FLxpbeC/ixceF/GNxrFjouqWa3balY6eD5UVz&#10;CssLFA24AKVYg7+D0PWvpT4Zar8Mvhn8BdJPwG+P0F54w1Ka6k1r7GsNnezQs7PbyzQqiktHGofL&#10;PiQyEKXDKx8x/bm1a++C3jLTfBVx4D0+61Xwysaa3cWFn5lveRNENv7x1IZlEgUFQpVdoAG0V0ng&#10;fWPF3xm8HWV78Lvhl4b0nV7PQPsyTeJtPZ45LeaXBjhjIZEBSM4eVG6cKRg1/MGT4ilheHat5OhJ&#10;pRck2mlF3cm1a2i20vdHrVIpSjbXyPObK/8Ai5468a694a/aJvodYjn06+aTxHrl24ENwltI9qhx&#10;8gUyNHshKgbpMccAfQWkeG/BPi3wJfaRovxA8J2+qT6teR6XZ+F7m3Nla23ktFb+fBNIGEryETAp&#10;hwUcMxRljrx/9o34I+APDGo2/h/VJ9K02PUozPdLHqxt4UcxKXcGExea+5eIShUb2xtJyO0+CPxz&#10;8Uap4C0f4S/D3wfea0mj2My6prlvC00ohSN2CoAis0hwAq7XZ/mHY59DJMdkOccMYuXspzrzi5wl&#10;FXcmna1nda738n1M60amHxlNqXu7Neeh8KfGL+2PCHxNuvDOla5aS2/2y4h1a+0tRcWvnqQZPKYD&#10;5g23dnAwwYAnJNep/smftJeKfgX4B8SXPwz8d3mmx6lcQWuuLpUcP2qeAOQrbDhyuJGy2VIyyhiS&#10;1eyftHfB34V/DWdPEninwZrR8QNMnmx6tqkK26XK8KXhRN8rjOeZEDE8gjhuVk8f6dqfwuvvhzpP&#10;gjS49U1LTXivtYt4l8yS1AXylVVh3xyoQ5ZkkQsTzkgY46Oc+0w0FRhKDVuZptPR+8nZXemjtY7K&#10;vsZU+ZvXseR+PPC1j8QfipDoPw3v1vLu58Ozy65d29uIVl33aKQpkBaNREzcbd2EKgHmrUfwU+CO&#10;u6rpfhi5+I1jopbSzHqC65YtHam8NwyqomUSYR4wB5hG3cylsbSRavyfClppfiS0Zr64uGs7XRdY&#10;hQKNStmtrhpzMMA4WdEUE4Y7VZsFgTDp8HxQ+Jnimb4f2+haHJHZ3xt/MsbbajKCJJIRcsPnO5mG&#10;4HapVSDtGa9yniK1THU406UeTlVldpvW3Xr0V9tb6kV48tFO+ttzqPiV+zZ+zD8KPCtx4W8A/t8e&#10;E7fUtemnt73TtUkmns/sQkmaKeWWFJPKnVTDtGAN2/DNnB+VWTwNcQrpUfjLUJtc+2lrzVJofL3K&#10;rmKP7KdxYps2tkhCehUbRXof7ST7dCl1qKPTbjVdPdY7i8tZo5bae1LskRICjcU8s5xwVZSTkHPl&#10;0FvN4i1SKxl1W3jmVfNmWYM0Er4GVVwp2lgvy/wg4+71r62nLC4y/wBXp+zu7au7urbt3/qxxQly&#10;xfM7t28j6W+EH7c/xR/Zy+AGp/D/AMP+N9Msby3W3Oi2+seHRP5cYIM4R/L4lVsMTJvzlsbWXdXn&#10;PhL9r7xR4l1i88SeIPCWgX15PMxnma1Me1+WEwVSFH3iOMAYGAeBWT8UNR8EeIDfeGPDurrfrpsc&#10;Mt1mFI5LnKRo4CkID8zLgAHIBPPFaUXwR8O/BnwY114ruHso9YjjiWGSNnlL7QcjYvyAdTjIHduc&#10;V62DyvMcZGUm05UdpO3KvS6s99AlVlG/N121NbwT/wAFMPjD9j0fw18U/BPhPXj4D1yO58Dao2mQ&#10;2tzpE0c5mWATxRq0lu743q+WIHyujHeP1H/Zq/4Klfs9ftaeDktvip4gXTfFVpp0Ooan/YfhPUEt&#10;tHZnWLcbhHuAF8xlxMWVMSopO4kV+EH7QVoPD+qSX+g3cjLDMqtJGfkkHOCpHTOe3B7V65+yj+1p&#10;8T/2Q01DxD8K/FWraHr3iDwrcWVxdQWsdxG0TLv2fvA2yQuqlHAyrc5xnP0WX5tiMrxClUkpRlo0&#10;ujS6bGNTDt0+aG5+7Gr/ALVPwY8DeK/+Fa/FL4y+F4r77VHZ299NrMETmVkDrFMrMNshUqcgbfmG&#10;duRnqNY0oqGkj5H8JX8OK+Sf+CO3xp8KftJeBtb8MfFPxRfeI/E17ax6otnrzRT2sUG4oUt4kYx2&#10;7LmNniMUb7nLgyKfk+k9e0nxR8JrhpPDkE2p6B1k0fOZbTpzbknlR/zyPA/hI6H9Ky3HU8ww8a1P&#10;Z/00zllTnB2keSftlfsR/Ar9s/wR/wAIr8WdGaLUrOFv7D8U6eAt/pbk5yjfxpkcxtlT7HDDw79l&#10;v/gpN+3J/wAEYviFo/wB/b8vLz4jfAu8mWx8O+PrS3a4u9IiCt5YjfIZ8YUPazFmVRmJiBtb7P0/&#10;WdC8Y6Omv+HdQW4gkbB25DRt3R1PKsO6sAR3FY3jP4f+E/iP4XvPAXxA8MWWtaLqUJhv9N1K3EkM&#10;yH1BHBHUEcg4IIIoxmXYfHQaktTqwWY1sHL3XePVPY/QH4MfGP4Y/Hr4daV8WvhB4307xJ4b1u38&#10;/S9Z0u4EsFwmSpww7hgyspwVZWUgEEV2CwoR92vxD/4Js/DfwB+wz+3l8QvDv7Pn7XXja08E+Grf&#10;S7nxh8MdP0WHUrWW6vPtDC1kkuJlVJI4reM+cimYLKELHDCv1M+Dv7efw5+OHxJt/hj4C+G/jCS6&#10;ljeW6vry0tI7azhUf6yQ/aS2MlVwqscsOK+ExmTYzCyclFuC1vbT7z6qnjsPW5eSWstbdf6/Q9w8&#10;lccpUbRIF4X9KsMQpqNjx0ryDqK7oOgFR7VAxU0p/ixVeSXacItJuxoDquMYqJlCjJpHmcdDTSxY&#10;bsVG/QBw2gZD0wt/nFIcgYxTTv60AOJ96ASTjNNTk804jHanYAUYHWpIpMHk1Xv72x0qwk1PVL2G&#10;1toY2ee5uJVjjjUDJZmJAAAHU188/G//AIKz/wDBP34AP/Z/ir9ofStY1BlYppvhJX1V9wz8rvbB&#10;ooW4PEjpnj1renTqVJWimyeaJ9OafLiRa/Jb9q3wTpvif9tr4ma0iLcW6+KcSLt3ISsCxvnHowYf&#10;UfWl/ag/4OSfEejaDqQ/ZX/Z6t0mjUx6ZqXjjUQ800mCc/YrVjtTGMOZiAT8ygjaflP4Sf8ABVzx&#10;D4E+F2v+Pv2i/wBmLTfiF4q1jxVdX9wdH8YXmjQ6dHcbXCSJbW584GZpG3+YOZAuxQoJ7llmMlG/&#10;LY7MDio4KpKpUT20080fTEvgvR4NFuI5b+KNWUJJuYKqjaRgEY5wDjmvl/4x/sB/Hfxxrcmpfsma&#10;Br94IJf7TeHS7W6vF1EfcXbJaPMhz8yq0iR5+YFiBkcb49/4Ly/tjapqTWnwX+EXwl+HfzKlpceG&#10;/h7Ffami9F3XF884dh13eWuSM1R8Rfts/trfH3xLa+M/Hv7VXxAj1z+x2S4vLXxHa6Ys+ntKP9GN&#10;nZpAm0yHg4cyNjIGwAd2FyvHYeSlzJM482zTD4in78Wrba/5H2h+xf4Y+P3x2+FXiH4h+I/FPhPw&#10;TH4R16Ww1q68aalHp9jpMsCAT206P+8jKNs39MFsBhkiuN8Y3v8AwT3+Hn7RjeOv2s/20/Adna22&#10;hmSx1P4YQ3niazvbkyKrAmGArBOFRdvyvkH7xK8/mD8TviM2g+IYfGutaVfw6bqVw0N5ca1fQyXN&#10;1dyBzJdvasQRuHVmjYfLnfuOa5Pxt4a8cw/DzXpdF8QWLaW19bDS7hb5YzNC4kMjNvfEZGxc5weV&#10;25DCvWhlKlKU27XWy/HzPKo5tivZq2qXXdn6kz/8FSP+COng2z1KDwJ8FfjN8V9SsYvtMU3ijWY9&#10;FtrgAgYxaOrhckY3QMx3YIrxzVf+Cx19qGqXN/on7IPhfS7Oe4eSz02a6897SIsSsLSMVMhUYUuV&#10;BYjJAzivhv4W/A/x5458ISan4Pk/s3w09pqFnL43vNNhM97cLEJhbIjSeYiMzRxiYdNxxgBlrU0n&#10;9hX4Q3Ol21zqX7S+tQ3ElujXEMPgPzEjcqCyqzXqlgDkAlVJHUDpTjlGHjFNU3LzcrHBW4grSqtT&#10;qfr+R/WKttJJgGnrpsrdTV6GKIDJ61J5kSryetfmKkz9K5tSpBpQxzVmPSwDnNL9uWI7UXJpP7Qu&#10;CfliqPeETx2Cg5rG8f8Aw00rx9psNhqtlFOIJxLGs/MYYdCVyNwHXH9Kq+OPi14J+GVpb33xD8Y6&#10;bokF1L5VtcapeLBG8mC2wM5AzgE468GuF8Pftw/s4fET4h/8KW+HXxs0PU/FdxpMl/Z6bp96sshg&#10;VgnmcEjGWGMn5uccAms5uMVaTsXGNS94nnZ/Y90qH44XXjj45+JdE1HbGZvB+lwwrDHpkkS7Umjh&#10;ABkn/eOpkJOA2BgHA1m+JWvXHh+bQPjTquheE7PWJrifRbgzRwSX4iRD5hhLthc/eYuvBThS3HL/&#10;ABU+JPh+28Z/8J18V/jhBBb+HdPLf2ZPaM8byh5VLPFCQzZYY3AEL5Q5GW3eC/8ABQH4N/sb/tl+&#10;Abb4bfGX4nnwf4gvWttR8F6heXz2y2e8IgWITbQYmJkLouc4BJO1SPM9nTjWb5rdb73Wmj8v8z1J&#10;e1lG8rNr7rn0N+yFrU3xM8Ba58HPivayCeGaW90++01GgW603eVt4/OicLLKkQQMUyoBXPLAV+Lf&#10;/BZL4RW/wh+LS/tD6XZ+NvDGma34om/svwx4ivZWmPlxoH1BHlkbe0pYARglljAJILV+tX7Afhf9&#10;qf8AZb1Dw/8As8/FbWPDfiPw3bWEsWi64tqbeWOMMAkasOJAyc8EnKEMoODXwr/wcQ/CzwFpPirx&#10;N8W/iNL4guJvFulWuifC/RbXSYGFtc27ie4uNk8okijbaFeeGMsVKocZy95PLmkoTbum0/R679lf&#10;cjEwjyVNFtdXezXp5202PKYfAHxi/a0/YT8G+I/2W/2T/BdhrMXxDivZLzUNWMmreJWs0laSSWAx&#10;LDHGSwaQPMxHnRqpJIJ9I/4Jqfsq/sofDb9pb/hpT9qH4+fDfR/H2m6lqWoaz8KLGzgSLSHKszRb&#10;FY+UIF8xzgEBUByMDPz3+zT/AMFhrn9kD9jK4/Z2+B3watdH8eWuoHzp9Sje+WVGX9/cp5v7uB1M&#10;anbtbLDOOMj2H/glhpX/AAT8+Ofwn8TftJft+fDXxANc0PxZt1j4ledetb3E1y8chmu5beTcjtJK&#10;qYdRHhowCWc52r069LCclSLjByaSXVNuyk7t29G/uMoV6FaS5W5SSV73srb2SWjXoYX/AAXF0zw3&#10;8fblf2rbnRPHuj+FLG4tdD0zw/qWjnGqR77loLu3JyNNjMayMIZQGkUbgoLFj8jfsBftreI/2Rfj&#10;D4oT4PfCi+8WaR4ktWsbfw9qkmZwpkxFI3lqQ0gVtnyhd24gFc1+x/8AwUu8c/tQ61+w98Pf2if2&#10;PbC/s9W8QeJd9rpN5pNtqLz6I1jdBJriKaEpEyReQ3zAhSdpYscN+TPxn1rWP2O/i7Z/FN7/AF62&#10;+K1nHbWt1pmqaHaxWVk8MKoJt9uwS4YYikUqCHB+ctk7ujD42njMLHD1EpOSukm9LWavpouz/wAz&#10;PGUv9ohiYPlUbc0rXel72d9X5WP3S/Zn/aL+D3h79mTxJ4k+OOo6hpb2+jx32o6v480R7Fm3Wayf&#10;Zgz71lRY13CNNx8srxyBXzb8VfF3wp/4KGXngTxha/sGaX418BvdNp9tr/8Awkkt/f2UwgaOO0kW&#10;2jdIY3cWwdy7pE7gFdylh+VX7X//AAUb/aP/AGiPAn/CDfEyPXG8P6lFHtvpJ7qzj1iWPZtnkgEh&#10;t22BFVFiRFA27txAx9u/8G03xOk8JeEvH1pZXVnqEun2vn2Gk+di6jkdZsyKqgtjkAEKcE+mceLj&#10;MPistyuNWT+1bTopdb3vdPvbsbUMVSxWOdOmr3V1fultZ9D9ONSvfhTqXiHwz+xP8dPC2saMuh+B&#10;bW7h17T9bktrRrmbzYBbxtEwZpdkEkgZ9u0OCuGr6G8E+I/DPhTU9O+Fnhq0+0WMOmrJHqMd4jqB&#10;x1BORnI6f3hgc8fDv/BQ3w037UP7Lep/Df4oeLvB9r8RNWt8+EvB/ixlt7z7XAkkRuLR4JVleYK0&#10;2x13Rgvyj8qfz7j+MekaH+0/8IdE/wCCbvwm+MngP4oXV4lv4w8C+KjHb6RqltZLKkswW7k2tdbo&#10;3jDZCjyzkiTJOeFrSVL2lLZJtN2VoxS0bu97PW2+4YjDe6ub0srv3m+mnS/3H9DFpq2l3t01laaj&#10;C00TbXiWQbgfpV9bdu9eWfsrW+r674TXxT4/8By6T4iuNsupR6nAi3iTFFRiwQtGM7OsTFDjivXl&#10;jU17WBxFTGYeNW1r/wBa+Z4eLj9XrumnexCkA6GpI0wOFqVUHQJ+lPKEdK7oxscbncjCsBn2qOU5&#10;5zVgp6Ux4BiqsyVIzp2C8B6/J3/g5n/bRt/B/wANtA/Ys0KFbqbxSya34sjjmBkisbecG1jKccS3&#10;MZfJPH2XGDnNfqV8YPFl18N/hd4i+Ien6A2pzaFol1qEenRy+W100MLSCINg7S23APYmvwx/bI0f&#10;9mL/AIKqfGy1+Nmt/Dr4ifDfV5NOWLVLjQtas73+2GAAiLpcNth8tFCrsxu3HI+UE/QcOZbWxeYK&#10;pGN4x1e2nY0lioUabb+R+Zt34h0C9tybrwhqzE/wRLhQvYcMKq6ePDW9pbLwRrGd2Cs3Rfzb1r9J&#10;vCf/AARK/Zk1/T1uB8d/jNFIwyV8vRWH/oPp/hXTad/wQY/ZwmXyof2j/jMqN/0x0b6f3Tj/AD6V&#10;+pQ5ov31+R8xWxXO9j8ul0rRrp3ubnw3qceOESObb+J+b60k9xoWhyK3/CNeIJmZRhVZm4+hev1e&#10;sP8Ag3+/Z3kbK/tK/Gb5vvfudG5/OM1pWP8Awbxfs3eYZY/2kfjNuOOWh0XkZ/65+tbfWaPb8jz6&#10;k32PyHlbRdVu1Sfwn4it1/h2q4LcD0bp/WrX2Hw/oqSCfwvrsyrzvLO30H38/pX6/H/g3e+AMowv&#10;7TXxi49bbRcjj/rlSf8AEOj+z8zqx/aZ+Mh2882ujHHv/q+tL63h+v5I5pc3Y/HbT9L8NXzu91ov&#10;iTazE/Z4VkVQvX+8B/jmtWC58C6bCsreHdaikUY+WNsg4453Gv13f/g3a+AjZ3/tN/GYHbtLLb6M&#10;Mj8I6hH/AAbjfs9ySK8v7SPxgk2OCu+10U8jv/q6ccZQi9PyX+ZlKMmj8gRrNvfym3udN8QW6yHK&#10;uyOgVfru61d09PDUF6Psmn6+0n8ZRpnLNj8RX693P/Bur+z9eIFk/aN+LxUNnm10X/41V+w/4N6f&#10;gPp9v9kg/aR+MCDGPltNE/rDQsZh+bV/gv8AMhxn0R+RWo2OjzL5U1vr1uirmeSOSUbj2XAb8c0a&#10;Evhe1kMcdj4qZvvNuWfB/wC+mGK/XyH/AIN6fgG8izTftIfGJmVs58jRMA/TyK0l/wCDfv4GyuYr&#10;j9o/4xGPZ8u2PQx3ORj7Mf8A69a/X8He9393/BM1Goun5H4/3r6HdIzXcniC0hiB+UXEoZ29flY9&#10;vrn2qK20jwVuWKTU/FY3YK7jdBc54yWOPwxX7Dp/wbx/s3mRZZf2hfjI7KwYbk0PjHT/AJdqt6j/&#10;AMG937OOqoIL79ob4xMsbfL+70P8v+PX3p/2hg31/AXLPa35H5EW974Va0+y6fB4kkaNTl2aRtx9&#10;yX4+v8qjstK8HT7Zrp/FIlbaWlU3YQem3bxjn+vtX6/2P/BvD+zFArQx/H34xMrfeXdoY9+v2StN&#10;P+Df79m5gpk+O/xjO1sALdaIv6fYzVf2ngre8/w/4JDhWjtH8Ufj9FaeH/DdiWlt/EUkTKAfnuHw&#10;vpgt39BnpTLC30DxFeHE3ipGkbKQxrcoqrx8pOep69/0r9jj/wAG/wB+zIzRvd/G74yzLG2VH27Q&#10;+v4WPUVo2/8AwQR/ZfiKsPjR8ZDhh/zFNDG7j/sH1p/auX/zP7v+CQlW2cfxR+OSaJ4f8OKuo3z+&#10;JpgGAG77RN83qAWPI455xjNOvLPT75lvJovE1rCW/dqsNwjNknJIBz7dPU81+yQ/4ILfsuSzLNP8&#10;WfjFLIoYL5mvaMNoIwemnenHrViL/gg9+y0t0l1cfEv4tzSI2Y/M8RaQNv8A3zpw7fWn/a2W7Ju3&#10;p/wSuWtf4T8Z0sPDkcHlfZPGU03HzfZ7o/Kf4Rk8joP88zaN4IurjT/t8lj4w2swynnTxqDkcBdw&#10;46D3xX7RJ/wQ2/Zd2eXJ49+KjL2DeLNMH8tPq9a/8EQ/2SoMB734hT46mbxja8/XbZc0/wC1stvq&#10;39y/zJlRqSlpE/GyfQ4Y2XzvCnijeyDJkmkyT2H+s9PwwfbnKvtM003Ytri28UW0ccYZI7VZmkbO&#10;c5Ktx04z71+4EP8AwRn/AGTYVPmaT4ycN/z08boB/wCO2o4p1t/wRj/Y0SVrp/AfiGSR87mPj6Zc&#10;+3EPH/1zVPOsu8/uX+Y40altfz/4B+H1v4X8LXs8Nra3/jaWRm+WPdelQ2fu/M2Ae/XGD1rbuZfC&#10;unWyx6p4b8W7FCqoj3tIc9DzJ8x4/PkdTX7YRf8ABHD9jBfnPw11z5Tnd/wsO6zn1/1dI3/BGr9h&#10;t7lLm5+EGqSMo+Xd8R78Y4/2VHrRHPMuje1/uX+ZnKhW6fn/AMA/Eqyn8FXh26R4F8YlYf3q/a4i&#10;OemRulAyc9h/jWL4g8C6ZPZzeIdR0jxJNJ94W8F8ytydqqB5oA4Pbg5P0P7twf8ABH79hyJfKj+B&#10;1we5LfETUDn9PrUi/wDBIP8AYTRFSb4BeZsYMqyfEHUW5HTuKl51l8o2kn9y/wAzSNKtHb8z8GtE&#10;8FeGCqvL4Q8WO0cfzIt3JHjtgFpgoPsDTYdM8NR6mthD8LfF0zeZg77tGXcp68zkcHPPvX73H/gk&#10;v+wpIMt+z9D1GcePdT7d+HHrUEf/AASI/YChUrH+z1b9e/j3Vfx/5aVj/a+Xdn9y/wAyo06tv6/y&#10;Pwm1OSzgi+1Xnwr8RSBxsj2ywOWz6AT9f8+tZt9HpOpAWa/CjXrKF5N0kk0kSj6ArLknPHrg/n+9&#10;Uv8AwSS/YDV1kf8AZ3sWZWyu7x1qvyn1/wBbUN9/wSb/AOCf12qpc/s4aa20Y58b6sf/AGuKmecY&#10;OW1/uX+ZtCnNb/1+B+Mv7Ddj8PdH/bM+FEd14L1SFZviPo0LLcPHKnzXsS5ZN7Bxk5IIOcniv6Ib&#10;Xwdo03l3EVnMem1v+EVtl/8AbYV8xSf8Ejf+Cdtpdx38H7NWlxzQuGhlTx1rKsh9Ri54PvXomlfA&#10;f4c+BfDcXhfwlDNaWMbFo4brxFd38gJOT++upHkx7bsDsBk14+PxVOtaVPp00RtSo3qO7smezJ4f&#10;mVBHDcakq/8ATPRYV/lCKlTTNV83AvdX/wCA6bEP/aVfO2u/CPwex33Nw8nPG27P/wAVXa/sceBv&#10;B3hv4p6pfabCzO2jMpWaTeB++j5GScH3ry/rFT7SOmWFjGm5KV/ker/ZtbAx/aOtY3drOIf+06kx&#10;ryZ3ahrg/wB23Rfw+5XyD+3FJ4L8HfFvxL4+16LUBb2dkJ3h0uRY2dVjJbapdQWIB+vr0r5ZuP8A&#10;goj+yjpzeVd/Dz4hsyMTgwwbQcf9fXtWEsbKMmrfidkMrhKmpc+/kfrI0mufdbU9c/75QfyFMd9a&#10;K/8AIS178bgCvyG1f/gqZ+xzotzb2l18KfiSXuGYr5cFrxt25yRee4pJf+Co/wCxzDm4Pwn+Jkm1&#10;RlvKte+OB/pn+Hf2rJ5g+qX3lxyuO3M/u/4J+u+NW27hqPiD8NQx/wCzUzdqsfH9pa8v/cSx/wCz&#10;1+P8n/BVf9i1ZdrfBX4iTNuZVLw2Yz/5Nf5/Wq83/BVj9jIO6D4BeOW2Y/1n2TueP+Xg4NL+0OyX&#10;3/8AAD+yYv7T+7/gn7CPcamoO7Ude/3f7YA/9qUyS71AH5tZ1wf9x4D/ANq1+O8n/BV79kCAFoP2&#10;cfGjqP71xbLk9eglP+c1Rn/4K2fsmSZjH7Mnix9vTzL627e241ccdzdF9/8AwAeVxX2n93/BP2Ql&#10;1ObG19d1Yg8kN4kUf+1hUcuvRr8r+IdTXvlvFMY/9r1+Mt9/wVn/AGWETMP7J3iKTv8AvtXt14x9&#10;DVY/8Faf2Z1jzF+x9rB9/wC3oBn3/wBVVxxnp9//AACP7Nj3f3f8E/ZyTxFZx/M/iW/X3bxdGP53&#10;FI3jTTo1BPi24x/teMIf/kivxbP/AAVt/Z3yJV/Y31Juc/vNfg4/8gf5/AVH/wAPaP2ep2xF+xVe&#10;SNz80niiJSSPf7Mf/wBdX9aj1t94f2bDe7+7/gn7RTfEDQLfHn+MJF3A/e8bwD+dz/Koz8TvCcfz&#10;SeOo17fP48th/wC3VfjA3/BW74GBSf8AhiWbgYUt4tjH5n7JVQ/8Fc/gslwI4P2HW+U5BbxgmD/5&#10;Jmj61Dy+8Ty2PRv7v+CftHL8Wvh9GNkvxFswQed3xBtv/kqoh8ZvhihIk+JmmLgZYt8RLXjv/wA/&#10;Nfi+f+CtXweALD9hhNrYLhvGifhx9hqFf+CvfwrB3R/sIwkdf+R6GP8A0g9z/niqWKp9195MsuVt&#10;393/AAT9oW+O3wijfbJ8VdEGOm74iWmf/SmmP+0B8FYMrcfGLw6ueD5nxHtP/kmvxh/4fAfDBhuj&#10;/YNtOGxn/hOAD9P+Qf8A1ok/4LA/DRl4/YOtWHX5vHXXH/bh/hVrEU/6Yv7PXn93/BP2af8AaI+A&#10;2Nz/ABr8Kj/e+JFnx/5MVFP+0R+zuxDzfGrwc3lnKs3xEszg46j9/wAV+NLf8Fhvh7Ccr+whaZBz&#10;/wAjz369rCk/4fCfDqXai/sJWnt/xXGfy/0D6U/rFPv+JX9nRS1b+7/gn7JP+0d+zgvE3xr8GqP9&#10;r4hWn9Jqj/4ab/ZlQc/HTwOO6/8AFwrX/wCO1+Okn/BYbwCsvkn9hSz+7ub/AIrnr2/58Pf9PzE/&#10;4LGfD7zVf/hgzT229Q3jb6dzYUfWI9/xI+orz+5H7DyftO/st9G+O3gHn18f23I/7+VXk/ai/ZQd&#10;tk3x1+H270k8eW3P/j5r8gU/4LH+A2X5P2ENP4+7/wAVwM/+kHSmH/gsj4DjH/JiFicHII8cYx/5&#10;T6FiIf03/kH9n+v3L/M/X1/2n/2Ri/lt8b/h3u3YI/4TaDJ/Wkb9pr9kYfvW+M/w64448YwE1+QK&#10;f8FlvAcigL+wfYhdvzL/AMJvn8P+PCpR/wAFm/Ai8j9hGxI/7Hjv/wCC+q+sw7/iyfqK8/u/4J+v&#10;B/aW/ZFC71+M3w6H+z/wlkf+FMf9p/8AY/SUKfjF8Pdzf9TKpx7fdzX5FL/wWk8EJ/zYhZ57/wDF&#10;d9OP+wf6VGf+C0/gONju/YNtG2/xL46x+P8AyD/84o+sU+/4v/In6nHz+5f5n67SftN/sfMW3/Fj&#10;4ft67tcJP/oo471CP2nv2M5Dt/4Wd8PmPIVRqTMT04H7ivyTP/BbDwD0/wCGC7RtzfLnx717f9A6&#10;nP8A8Fp/AKRlm/YOs/lb7v8AwnnXvn/kHe2fr+FHt49/xZTwatpf7l/mfrK/7TP7FcZ2j4j/AA+A&#10;HpdSNkfhbVGf2nf2LQ20+PPAbHptV5yfy+y1+UD/APBbDwbCnyfsKWWe/wDxXnX/AMp9H/D7LwlI&#10;pZP2GbEMF+63jokY+g0/+f8A9eqWIp9/xD6in3+5H6tTftP/ALFEC+Y3jXwOMj5W+z3LA/8Akp/W&#10;nR/tU/sUdV8c+CyOAxWzvDzj/rzr8n2/4LXeHo8sv7D2nrgZx/wmrf8AyCKa3/Ba7R4vmh/Ye01e&#10;fl/4rNuB+FlUvEU+r/EPqMeqf4H6wSftX/sTxnMvjrwX0yB/Z96d3/kl+FNX9rj9iiM4HxB8F7Sf&#10;urpt9/8AIVfk/J/wWwtsYT9iTSV2tjL+MG/+Qx/Wmxf8FqreZ/MX9izQ9w5X/irHP/tpQsRT7g8F&#10;FPRP8D9YG/a//YjWPD/EHwX/ALX/ABK77/5C6f59qd/w17+xEil4/Hng8Hu39i6gccf9eVfk0f8A&#10;gtgQV8v9izQzk4BbxQ5P/pNTl/4LXS8s37GGhY4AX/hJpDgDp/y7dKPrMe/5ijg+6f4H6v8A/DZX&#10;7E6Lv/4T/wAJp6suhaj+v+hVIv7a37F7ZKfEnwv/AMB0HUm/lZV+Tkn/AAWuunXav7GXh/j/AKmO&#10;Tj/yWpg/4LZ6iI9y/sb+H9x2gBtfl5/8gD/P6T9ah1a/Ef1Ndn+B+tSftq/sdOuI/iZ4bz2A8P6n&#10;z7/8eVCftrfsd4z/AMLK8P8A+9/wjmqf/Idfkuv/AAW213DY/Y98Oqc/LnXpf/jIpy/8FsfE6xKB&#10;+yP4YXuP+J5P8vH/AFypfWodJfn/AJFf2fHs/wAD9aF/bZ/ZA3FY/id4fPoo8O6pnP8A4B81I/7b&#10;n7JKAEfEbQ24zx4a1XA/8k6/JOP/AILb+MZMk/sl+FeGxltWn9/9n3zSD/gtr49jLeX+yf4R+Xj/&#10;AJCVxz+g/p/jH1qPf8x/UI9n96P1t/4bj/ZMRdp+I+kLj73/ABSurf8AyH61GP26f2UlwV+JGkkn&#10;/nn4R1jn/wAk8frX5Jt/wW2+IoHyfsq+DQdvVrq4OePTNEv/AAWw+K7fJB+zJ4IVsZG6S6bI/wC/&#10;lH1qH8y+5j+oU+z+9H63L+3X+yy7Yh+JOm42/L/xR+sHHH/XpTk/br/ZjQ7l+JFnx/c8E6z+X/Hp&#10;/nmvyJl/4LW/HBmXy/2b/AP/AAKO9YfgBOPWo3/4LbfHhOU/Zz+HZ+X/AJ977nn/AK+faoeMh3X3&#10;M0jl9O17P70fr5/w3X+zEMZ+JNqBt7eB9Y5/H7MPSgft2fszsd3/AAsaH/wh9X/rAK/IGP8A4Lef&#10;HvGZP2b/AIdr9482t916/wDPzUkP/Bbv4+yMI0/Zu+HK8cBbW/6/+BP41Dxsdrr7mT9Rp/yv70fr&#10;4P25/wBm0ruT4ioQeNq+A9Vyevbyfam/8Nxfs7Alh8QTu/hX/hANU+b0xlK/Ipf+C3f7QynYv7OH&#10;w3Xnjba6hjOP+vqlb/gtx+0KrbU/Z0+G/wB77zWd/wAfT/SxUvHW6r7maLAU/wCV/ej9dj+3L+zu&#10;sfmf8J5Ifm2nb4E1Lr+K0rftyfAEOwHjO6bbzj/hA7/P64r8jv8Ah9z+0bEArfs9fDf/AMBdQ6/+&#10;BVOb/guF+0iZAE/Z++G/Jzn7DfnPGc/8fdZvMOnMvuZpHL6L+y/vR+uDftx/AvKrF4t1Dn/qn99z&#10;/wCPcd+Pb8wftu/BRz8nivUiemV+Ht51/wC+6/JEf8Fwf2k1WRv+GfPhrlVzzY6hx/5N8dKkX/gu&#10;F+0wQN/7P3w19gbHUeSf+3v6Vm8wa+0vuYRy2j/K/vX+R+tSfttfBvblPFOpMSM/L8Przkf9/f8A&#10;PtR/w2/8I/Mx/wAJLqyhT83/ABb269u/nV+TMf8AwXB/adCbz+z78NP4hj7BqPHP/X56Un/D8H9q&#10;MyfL8BfhivyludL1HH/pbUPMpfzL7ma/2bh/5X9//AP1p/4be+FLH91retY/7J9cD/2vSJ+3J8Mn&#10;4W88RO27j/igZRn87gV+TP8Aw+6/awPzQ/A74Xqvf/iUal/8n80q/wDBbX9rxo9//CmfhggLbfl0&#10;PUcDtn/j+rL+06n8/wD5KX/ZuH/lf/gX/AP1kT9uf4bOmRaeKm6dPA3qevN3TZP28Ph7Gfl0vxdK&#10;nrD4Lj44683vNfk6f+C1f7Yjx5i+FHwyX/uB3/8AW9NNu/8Agsv+2hIhmtvh58Ooyq5/d+Hrs847&#10;5u6n+0qn86/8BH/ZuH6Qf3/8A/WGT9vfwEi718IePGX0XwfbDH53v61A/wDwUB8CxLuXwB8QT1O1&#10;fC1iCef+v7vnj1r8rbX/AIK4/tsXturnwx4DQSKDiPw3McHHvcfzqPxJ/wAFd/2uPA+hzeMPGNp4&#10;Zj061ZRN9i8KhnyzqoADTAHlvX+laLMKnWX/AJKR/ZuHW8X/AOBf8A/VSf8A4KF+EIxlPhd8SnX+&#10;8vhvTx/O9p1v/wAFDPDErDyvhD8TF3H7z6Hpqj/0sNfk9o3/AAXz1u4C/wBrW8qnGMW/g+3/ABPz&#10;XH0rpbD/AILq+H5IsXX/AAkSSd/s/hCw6fVpz/KiOYVJac6+7/glf2Xh7/D+P/AP1X8LftixeLJm&#10;tNO+HXja0IDbZr7S7BU6Z/guHOT9Kjm1HW9Z1O41cz6tA9xM0pRtPtAV3c4/1fb1yfqa/LTxR/wW&#10;y+EHj/wjeeB/F9p4yuNNvgq3iw+FbCN3VXVgNy3II5UdOorhrT9vb9hFVVG+Hvj2Q7vvto9pn3PN&#10;11/CuqGZez00f3IzeVxvdO34n7M2Woa7Gdr67ri/7pgj/wDQQK0I9b1dOf8AhKPEH1/tSNf/AGcV&#10;+NcX/BQX9glRhvhv8QP93+x7M446f8fn+fWrK/8ABQz/AIJ8hdknwz8f8DP/ACArPj35vfw9K0/t&#10;ZdUvvM3lUd+d/d/wT9lV8T36/e8Xa7/4PkX/ANqigeKpYh5knjLWhx/F4njH/tevxxj/AOCiX/BP&#10;KPr8J/HnXP8AyL9nweOebznpSz/8FGf+Cd7Ha/wi8fbVbdz4fsdv63tTLNIvovv/AOAT/Zcf5n93&#10;/BP2Nl8e28Skt411T6t4uhGP/JioH+JmmRbmm8eX+7H3pPG0Az/5NV+Ok3/BRr/gnrsZY/g94828&#10;4/4kNhx+d6f8eetVbj/got/wT9Zdo+DHxAYr1/4kdgPx/wCPypeZx7L7/wDgFf2TT/mf3f8ABP1+&#10;1v4x+GZG8qb4nXUQXn/kcoZN7dgQtwzflitbwt+2Z8BPBPgu0vPip4ys/Dcc+4WonZ59+GZHGYVd&#10;RiRHH3jkg9MGvxO1j/goJ+wpcDZb/BHx1yR8zabZD/27r9Hv2KvGvwl/aT/4J8+DNX+H+gyHS7G8&#10;1K1ls9UiQT2twuoXEjK6oWUMVmSQBTwsgPHaqOKliZOKS0XRkVsDSw9FO7d32t/mYn7dn/BRL4a3&#10;n7SvwY+IX7LHxNtddk8NtrCeIJLdbiKAW9y9iPs8u4IrrIsMozh9hUNhWCGvuzwN8WfBvj34dWPx&#10;M0HU1NhfQqyLgl1k7wlepcHjA69RxzX8/P7Rnxa8P/svfFXUPhB8Qvgp4pt9Ss3ItroLEsN/Bn5Z&#10;4HYjfG3qM45BwVxXsn/BPr/gq/8AB/wJ4qz8UvFuseGrDTW32X9vLNdxcqAwUQCTBIG0/KDgggno&#10;PNhmeIp4hqrH3drLp/wD0Z5Tg8RgoqlK0ld3fVdvXsftElrq/jNxNr0Jt7HIaHTd3LdOZSOGOf4R&#10;8ox1brXk37Yv7eHwm/Y80A6QtquveL7iDdp3hexlCmNSDtmuX58mLI9C7fwqQGK/IP7aX/BxZ+zx&#10;4R0O38J/spTat4o1PUrQtfeILfTWt4dKB42xrdqjSTdwShjUYPzE4H59eIv+Cm/wu1S/u9Y1b4V+&#10;Kr7UL6ZprzUNQ1CCWaeViSzuzkliT3PWvcqYrDwXxLyR4+Ey2VWV62i/E2P24Pjn8bv2nvGs/wAR&#10;fjX4nfUrxY3Sws4YzHaadCSMxW0WcRISqknlmKgsWOCO8/Yp8B/avgD4WvDZNJLJDM+1YwuF+0yc&#10;5zz1zwOlfLfj39uP4eeO3fStN+F2rW0tw3yNJdRMo/Kv0V/Ys8BxL+zH4Hu2UR+foUcjfJ/fJbv6&#10;5rbJq3tcXOV+h0ZpTp0MJFQ2v+h1PhrwrpiwL/oEhbjAfJ6cdc/5x+Fd1o+g6aYVElsvzD5SqnPQ&#10;9/8APXFXNK8LW9sBGB8ynH3eB29eOtdJp2kW6Fdzn1+7jPvX0UpaWR8u5e9ZFHTdMit4dyKu0r91&#10;h/n/APWa2Le3dVDGNT33K2P55zVqC0t0GwDcPb6VchjiUbizenSs2SVYYyAD5Z6f3h/h1rQtYiQM&#10;xbcf3qciwREYkOeB/vVIlzb7AQ59RQkSS26S9RGO425P51djlYLgxqT3xn+tV4GjKABs+ntVyGKI&#10;nO/J9B60AN8+R8+XEqt7HOfwoeC5BYkryPmx/KrCrHnepZgW9al5Bbjp/tUcwGYyyqy7of8AgXPN&#10;NkgMZ2eUrc8HnitKVFbBf5f+BU1kUfOT/jRuSyjHEE5MY/z+FHl3ATcSvYnK4q0Nmdv/AOuhbmFR&#10;sx+WOKpMkrIZl/1qqW67sY/lSL5zM2PL9R8vP6Yq1utmbcrtz64pskkKklDz7HFUBVkidvnOPlP3&#10;X5qrNas5J8temBtAq8xLcYP+1k9KNgxlol/AEdKAM0W82Nvzc8n5v/r05LNOF2KW/wBwVfWMDLKi&#10;59OcUm5QNpjWi4cpRlU226ZpkVVG5m2fdHrxXIxfHD4SXd5eWdx8R9OtZLGES3n9oXBtgiMSobMm&#10;0YyCOD1/Ku4lR51l8lMMq5+VgO3rzj/JHYD4t/aX8IeMvE/iVfGd7+yrqC6hoOoTQMuj6oI01aDB&#10;ZJi7W7mbZs3FVUs2W6YwPz7jDifOMixmHjhIRcZuz5oyd22kknHSNt3ffobU6SqRbvsfYWl6jZ6x&#10;Yx6lo+qQ3VvMu6Ka3mEkci+oYZDCub+Jtt4ysLJ/EWl+Ko7WxsoGmuLNrJSZipyP3jbtuAOML1xy&#10;O258P4Lu08K6fBdeHY9J22iq2lowYWrAYKq68MuemFGB2HQbPijw5pniX4Z69ozx273l9aG20+O5&#10;VzGkh5Ej7CrFRjoCCc9Qa9PimjjMw4UrQhG9aUNEnJJytps07X7/ADClFe0V9j4K06w+E3jlL7Xv&#10;jxqeva1bzLMrN8+2zVCsibZ+rnaDn+71Gck10H7Lp/Ze8JjxFpmi/Fm61HVZtUur7ToZo3MlpbOk&#10;iRofL5d44XK73PA2soXmvI/+Cifw1v8Aw8nh3wzBC/8AZGiw/Zb/AFBrIIs162ZTNwGMaBAVC7lA&#10;yuRwWre/Yn8c/Dbwj8D9bh+DkGn+KPiFDpNxd6xNqli4jsbMlYDcCYKV8tBPwA4Yl8/KOK/kvLa9&#10;PBYOft40qsIxlGcXG6u3Z3d03JPpfT0PoJJ1Ekk03Y5f9vLwrr2o6TqXijwLq1jd6LLGLm6tWkZ/&#10;sRR08tJd53PuyAQFYZckHCk1xP8AwTD11vDXxkvJ/C1/K2pQ2bjS9N+2JbXGpRzYMv2YsGV/KA8z&#10;yy+58IQDtJGX8QNB8eeEEsYdKETWPivUpIra1tXXdI0RxIqDCscltxDA4ATBHArzP4YeINc8EfFC&#10;fTvhNnSdd066TdDNp8V0bO5icMs0RkicI27+JMFgdoyGIPZwfUweDoL2n8GLv7raajs72d7xd12e&#10;z7nPi4xtaO76+dvM9G/aD/4ak/aF1rxZFa+CdSsfDepeJyLGz1TdE0UKs85fzZUDfMsm5mAyS6Zz&#10;nniPgF4J8WeKPjloh1Lxjb6Dotqom1i+unafyLW2QtIzIuTJlVYA4OCoJKnGfqTxX+33+0HreraL&#10;4Yvf2ffBGv6ppN0skkF5HJA8kkVtIPmjMq7ZN0jsAANpVcLkYHzz408BfFg6vqXxr0zQ9X8IaTa2&#10;1002hxq0kkbvHJmTzHTDxKh++Avyrj+8x9ypiMnwuYRnhpwqUpO6i4uLd7brV62STW1tWRh1UnBR&#10;luuv5Hp/iBbXQte0vXvDHxBj174Y6PbxNaxaVGZ7WS3kR4ZZIztbynDAqPMO9GYLtwK8l1jTfElj&#10;cHwj4c+JS6P/AG1dA3mkRQyJDtk/dg7ncvtwcHcqnORzVbw78RtXvPBWi/A7QoZbe31DX4rzXr63&#10;vot2okWbPHDtAYlDJEzMUBUYVcjivb7zw/p189zo3j34R6hJZWegi5ltIbX7LeLeY+0eZ5jYIQ7J&#10;Ts2nIizyMgcdfD46WYUadKChGo5NO1+VR2u+VvVt2S/Dc6aijCnzSd/66HzHrn7JHxW+IesxeAtO&#10;umjQ3Edpp8yXO6AsduFkYD5AEbzMHBUBiQDmrfxG/Zo8NeFPhTrV14I+O3hbxBrUc62FxaWesR3V&#10;y11uG1IWjOCW/etk4wqEHccV9G3H7Sfhb4J+MNM174T/AAs8yO7mh1DXNFvtWLXBxZzRsiFPlEm2&#10;YsNyDBXOVU1hfGT4K/si6x4As/Enh+90/wACyahqMN1faTN5bSx2aoHitcSOWaR2IlkbOws+BuCq&#10;T9hR/smjkUa9fFJ1oN3gtLvRKys3JX97RrQ5YylUqpL4X1/rY+JtO8Ca34O8TWqalb+drFjNFOy3&#10;G0wud5CjJwpXcu3B7jkjt93eCfg+/wAWvgRo/izxIFS5ktjPC7bSkEhBVVZQCPl+9tPTHHHA4jwV&#10;+yn+znF8M7jVPHnju90GMeJbq+tdRmt44hq9i0aLHAIPOYrskBJbHyhiN3PHY6n8TPgGvwquPhh8&#10;PboWtncT+db3esWrGGC3b/WywkEE7I8jIBwMg5Fexk2cYPCYhxxco1KVSDuk2kno0mujvol0McRz&#10;VG3TbumfF/7R3wC1fwDZ/wDCSanPJqn2i8aG1ihQyDzFYK+cfKxD7s45AxnNcl4I1zxdp+v6Tp2o&#10;+DI/tmpXxgs0uoX8mdyBtjLcYOeuDxuFfUvjHxJqenT2/h/w82lrHujk1GaRY7u0vG3FQypkbA6l&#10;QeQzHkHnLcP+0ZpyaFouheK9K066n1qPVYTbaLodqv8AZ1/BHIHcTL8xgkGGXemCwbBGOR4NHNaO&#10;NxawvLeM27O7dtNLtJXXf9Nz0MNR9vUjCKu+xyfxP+PvxS/ZC+L2jfET4KJe+Fde07zVXUY0jyJC&#10;iZjkQlwSAeUfIKuQQUbn9PP+Cb//AAWm+Ef7bttZ/Cf40PYeD/iawWOKzkmK6frr4PNqzH93LwMw&#10;O24lv3ZfkL8S/GX9gz9sT/goj4s8FfFj4efsc+M9PkfwdbWOsWcPhuS3sYrlLifDwSyEBoXjaNtx&#10;ICklewJ+g/2b/wDg1+/a3v5IdW+IGgeHvDcigPDHqmtJJIjZ6kW3mYI68H8q/ReFcdPJcuhhqlnb&#10;fd690z2pZHKdFOraL9T7V+I3w11TQtfk8beANUXS9VGPtkLKTb3qjI2yoCMnHAYYK9uMivM/23f2&#10;qviZ+yr+xze/HiT4Ja9pviHVNUj0Dwjba1o7rbyalNG7JchmAEtuqI8isPvFVQgZNfZP7Hf/AATM&#10;+Lvwm03SdM/aS/aLtfHVppMyyW9nHpLpNsVflhkuWkzOgIHLRq5GQSQRjE/4OC/glq/xU/YNHjHR&#10;1jYfDzxhpviK8s2X/X2qM9tKq9tyrciTngiMjrjP1mL4kpSlTp4fZtJtra7PHoZJHmftn939dT4n&#10;/wCCF/8AwSu/a1f4Na1+0/47+Ifha7X4zTR6jPNql/dyalBJDcXSPLMghKSM7SSNtEoyCpLAkgfq&#10;5+zB+yRo37Or32s3fiFNa1nUoxFLqEdkbdYochvKVDI/BYAkk84HA78n/wAEnvD99oH/AAT/APhz&#10;a3p+aaxu7mNf7sct7cSIPwVhX0cgKivBzLMsZ7SphVUbgm1bTp+J7ksNhqVdypxs1p8iN4vSo3QY&#10;qZjlulRSkKK8Q2IHHPIqvJGEPyjrViSQDqahdu+KCyHYQCdtBC4xXJ/Fv9oD4HfAfTItW+NPxe8N&#10;+FLe43C1bXtahtTOVAJEayMDIQCOFBPI9a+NfjN/wcSfsKeAJbjSvhjB4k8dXiKy28un6abOyeXB&#10;wrS3G2RVyOXETLjkZrWnQrVtKcWwufeT4xtyaxfHfj7wN8MvDtx4w+I3jPSvD+k2kTSXWpazfx20&#10;EKAZLM8hCgD61+Kv7RH/AAcE/tkfE2wbT/huPDvwysXkPmf2XD9uvip/5Zm5nUoOOSVhRs9CK+Kf&#10;iB8Z/iL8bfHf9ufETx54j8ba9eyYtWvrqfUbqUkkrHGHJYLknCrgZ6D19OjktednUaX5i965+4n7&#10;QP8AwXg/YN+DOnqngnX9a+ImqSSbI7LwnpbLCvXEj3Nz5cflZHLR+Y3IwpzXxT8cf+DiP9rfx49x&#10;pnwh8GeFfhjps0O2G+uidW1JDz+8R5FWAHHRTA2CD8xr458N/sRf8FCfikVi+H/7G3xKkW4k2Rtd&#10;eFbmzjkBI5aScIoBznLEAetTa9/wTJ/aX8M6rc6L8f8A4r/B/wCF11blY5tN8ffGPSYLkbgCC0Fv&#10;LNL0I4Kg8+hr0aeX5bhtZyTfmwlKEd/8jL+MP7Vnxi+Nt4r/ABv+NHiTxhbxzedHa+INZmuYxN03&#10;LAz+WhHbaqgY6dq83vPHV7qMzNbxqq5ysbyE7QO7E55/CvWrX9h/9k3wVczJ8cP+Cp/glWjiDW9r&#10;8LvAuteKGnGM7RNHBBArduZMDviud+PfhT/gnt4F+FGtXPwS+JHxn8X+LLOzWbSf7b8L6bpGlzMH&#10;G8S5uZrgDYGIAXJbbkgZNdkMwy2k0lJL0MZVpKPuI81ufFDNJIZruFW24eSOQiTPYZYYGfr/AI12&#10;fwI13yrjVtO8T/FWTTdG1KNYJ9DvJplj1V3BUJ8jxx/KcH7xOegYjBy/G3xO8Ba1+zf8N/G+tfs0&#10;eMfA628c1jr/AIt0eOWcXIfEltcqt1thkWQOD95fvHa23Aryrwb4K+IV1qFxo3hv4q/D3xRcrDDq&#10;Grab4lSJ57WUymNYo7pVcptDIztHMkas2GJK8+n9cwPK0nd3tseTWxlWfQ9W8L+Ffg98P/2iLjwR&#10;Pq8OqTTaE2raLIb6SK60iYPuWCZZhDFJKsa7m2DBHKkkYrl/EXxA174gftEx3XgjxTo1xpmj6WZN&#10;Wjt7eHzLol/nj8zDvcHKhhnbtVeApHzdN8Tj4Kbxh4V8ZaBH4RtvE3htbXUdUtXuFifUJCxW8ghl&#10;jyLy3X5tjicjaDgAZrz/AOHfxv8AAGkfHW1u/E/wd8K6TdSatIbXxB4d09L6wnVol820eCYNFOAr&#10;dVAkVyuCM5ONTFU5VE5O2jR5M/bTd9/y0PLfjt4X+N/j7Wrz4ofEHwzFotnHbrHp9pe3UFp5dqgI&#10;jihikdXkACn7gJJz3Ndx8FPgPrOtfDOPxD4q0yz1zT7i60+SC0a8EMaxk3OUlnbaUZRFyqsQFkHf&#10;gaHx+8BfAn4o61d6p4Cl0vwvdWsjRW91ptvJJYX9wMyTLPDvaa0cArt8uJoeq/LjdXrHwn1Dxj4c&#10;+F0fhLxr4z8LX2sR3ES3ml6fp9nN9gt2gJhHKoVmwzKViLAKQPvDbWmDdFScop3a+/8AEwliZ06L&#10;5d+23+Z5H47+O/wm0XULrTfFGveKNYvtNj+yaPpvhm5gs9JsIVOEWOQ+bJMAgUBgUIxjnJx5y3xk&#10;+A6MUj/Zb0+ZQcLNdeKtRMjj+8+2UDce+ABnoBWv41+APw+8BTXnin4zfF+1tprmWSa38N+FdLM1&#10;0zFsiNluHi+zrzjcwbA5AbjOdB8a/wBm6xgSyX9kTR7sQqEF1eeJtVE02Bje/l3KpvPU7VVck4AG&#10;BXLUxXLUcZtpr+uheHp0Zx5oa9/X8D+xqN5yMtGPxp3k5ySi1UimLHDOKl85f4pV9q/MvZn63eJY&#10;WMg52LUg8wD5VWqZvIEGWnX865GD9on4NyeOZPhtJ47tYdchQvLptwGjkWMHG/DAfITgB/uknGc8&#10;UpU7K4172x5z/wAFGdW1fRf2e9a1nVbzQ9P0WxhjmuNQ1DTWvpklEg2CG3xhn3YxknnHymvkvxx8&#10;IPg54p8Uad+19HpFnqn2HQ3juvGHgmMw3F9DtJCPFZo0kbFgQSoYImAMZIr3j/go18Ufh54i+Gvi&#10;r4H/ABM+I2leGY9T0+CPRZr11LzSSuF3cuoGT8qjIYnJGcAHyX9lL9n/AOF2ofAD4k/Br4LanpXg&#10;x9VhOl2FlousSvAs0sWxLk427s4SQxqNmG2ncc1w4jByqVo+69dH+L/r8z1KFZYfD3k1Y85/YY8N&#10;3f7QP7RGg/H+yfRLHwFptrcaTJpvh26neHXLudlcSy2koztiXcgY73LO+SoIFfRH7eum/D74a3mi&#10;3Nx+zVouv+F4PCFxYaHr+pyQraaFJNPbwb50kDMIR5kbKwVsANnaOa+av2av2oPF3wK/bW1j9i34&#10;leBNAtdN+Fumre6HrC6nJplncQzwqykx4dQQzMgZnYqFfglnrwr9sP8A4KNftDftBftIeAf2cfiB&#10;qPg3UNHl8RH/AIS7QdFtpLjyoIdSWa3hMsczR3CslqjRphZmCMXWLzQowjleK5K3PHVfhZJ2/L1Z&#10;DxlOVW6lot/Vu39eR+gH7BHg7xh8Jb3xBoKeLG0fw7YtY21va6j4mt9RwGhTfJG02WtVYtxGxJG1&#10;eRuxXxP/AMFIvgj4f/4KA/tpaCngD9sm9kt/Cem6lYar4q8ReFI/7N0KZZQVijvIhClwXZpTuUss&#10;flAAndgWv+ChXgz9jvw3+0z8OdN+F3hbULn4i6v4gsb3xFZ+F9SEbXumxwFJjcWjlN90xcbTtLjy&#10;yMncprhv2zfH3jv9in4Kap4ZvvhlHP8ACf4kXVxoujz+KtYQ39x5SFVhubFo43tokG5klQTGIFMl&#10;ZSrVhRy/HYZRVJO7d3tom9bJ6P8Ay1IlWw9WpzTkkvn+LR8PfDj9nm3/AGp/2jvEHwM0X4uaD448&#10;SQyXFh4Z8QNY3dta6ztcIt3JKqiRcK7OC4bc0ar86sDX1N/wSn/Yr8WJN8QfgP4r+L/hq18SaH40&#10;tU1b4e3LW8z6sbWdDHcW7S/64BklbC8gIAdpkBHw7ofi7x14U+NcPxU+GvxLbQfEm6SG31DwlqXl&#10;tp8SxJGixyRkEjyiEBzuYoxY7smvQP2If2sPAP7MXxQ1T4qfHfTPFnibUb26ln0/UvDuvLbalb34&#10;Yk3JllDbi+WDFi3LFirkAH6bG4DEVo+y5tNGklqml+XU82jiqNHERcl712r3duXz639Wf05eCvD2&#10;rWM0V7498S+ELyz1PR/JtdP8vy4YeQApjZmAZl2BgCAQmMDlj/NV/wAFNXuZP+Ck3jy1k1TwlrFx&#10;pXja6OpfZNJbT9MurpJT50Yidm2jzFZT87ZJzubcWr658afHP4dXP7C/h/4d/sc/8LI8e+KviJrG&#10;meI/jZ4m+2lPJ/0lS1s8t0rqLx5EEabCEwpyZMru+FP2mfi6bb9pNfAPgTwP/ZfhnQLq2Y6bqlzF&#10;cXmrMpeZri9nikdZZX+0OreUyqVWMMpkUsfPy/LZYejJ8j2dr76/im+3Q2xk6ao+0qy3aSstL66r&#10;p6s9Z/b+/bH+Avx+/Y1+HnwS+A3wj17wXNYeKm1PxnpMmJ9ImvEglhjmtZ8scEyzHapVMS4xhVI/&#10;Sb/gh3/wRy8CeE/hx4W/am8W35/tbWtPVvI03WJGhaOQIyMMbSGHzMRlkbI44Br89/gX/wAFNNL8&#10;GfD7xJ+zL8Kf2NtHk1j4r3xsI7jWHF1a2Ru0ktjJb2qKm5908jIu9URnYKCpCr+2Pw9/aD/ZL/4J&#10;X/s66X8DfjT+1F4dabwX4Xsmjs75lt9YMMi+VHJJbKxeUEcB1UDrntXkYjA1qkKOClFxppuUo3u2&#10;rpxu+zfTVvr1HKtHDt1Iz5pNKzta3TS/ZdbWPOP+ClP7PnxL/aB/aL0X4LfEjwTY6d8N7LwzNqHg&#10;n4o6Vq1zZap4Y8RmXyIZttvcqZFVJI2UuuCyuOAxU/BfxI/ZP/b6+CHjL4i6Pqf7V2seLPCGn6PZ&#10;eK9F8Wz+F7nUdScWt0xjsY7hRJJpc7m2XMiBkC3HzlfNlU/rh8L/ANtf9n/9pnw9o/7Qvgfw5rOv&#10;eGrmGa3sbq30F52CQSsv2lYwpkG7e38OQqtkDIz5n8K/2m/gnqiat8Rv2iPDcvw/uvA2uy2+l3S3&#10;ku+8tbi2+1tbpB5f705u40aKIOGkRApb5cqVPmbVNxcJOyTV7WtffbZr/I6aUvaUE5RlddU7Xvdd&#10;N+56p+zT8SvGU/wnhuNU8J39xaah4PtrvStRuL7GpXS+UobekcjHI3Kdy7WywyGbL165+zzrXiTV&#10;/CZvfEfjO7vpoW8i4sb6GMS2UigFo3dUQuwzjcVG4YPOcn5e/Ys8b+Kf2qbPVviT8N/iN4p0ZI9U&#10;mk8KrrHhm1ht20pbw7Yh180SbFYuhG0NHkZJB+zLSwkhtlN3cI0zKvnyRx7d7Y64qsrwPJGPvNqF&#10;15P7n087nHmEqUpOKSu9fM1W1CBOGnX86aNUtiMfaF/OsuSyhYcyH/GmraW3Tmvf9meX7OJsDU7c&#10;fKslKNRi9azorW3HVatRRQoPu1api9nANWttM1/SrjRtSiElvdwvDPGw4ZGGCPxGRX4T/tbfsVaT&#10;8Af2nPE3wd/ZjvbnUPsUlvFoOj6pcPcXDSyW0UvlbhJHuALtgnDBQMljnP7voIs5WMV8Q+Pf2JdT&#10;1X/gsBoX7QN1aiTw3e+H2vmCtuEWpQRrb5YbeA0O3bknJDelfR5DmkcnlVqS1vFpLo5dLnLWoyrR&#10;5Yd036dT8+NC/Z1/4LKeGykWkfsV6fMvlqP9M809B7X4/wA/nXXaV8OP+C3tsv7n9iLwyv8A10+0&#10;f/LLFft9G6gcrUiThegFaf6w5x1qfgZfV8K/+Xf4n4x6N4b/AOC4UUqsv7FHhFCpPMi3PP4f2nj/&#10;AA61ynxK/bY/4KHfs6eLI/AXxw+DXwz8K6sbWO5js9cS+iMsLEgSIRqO2RdysMgkAoQeciv3Njum&#10;P8X41+F//BzPoI8X/tzeG7CZdy2vwqsGHfBbUtSz/wCgiujCZvmVaryzfN8iI4LB1Lp0+ndkMX/B&#10;Vf8AadRd0/8Awo6FQ2Gaa+ulAz/3E+v+RnIq1bf8FWf2lp5Fhtrj4EzM33VF9dHJ/wDBof8A9f05&#10;/J746/DObRvChultGVftka7sDGC3SuT0j4f3TWQYRt93O7djFehPHV4bx/r7jinhcLF25F97P2ls&#10;v+Cl37XtxKNmk/BXbgnduvcdv+oj1/z71ow/8FHP2u3IB0n4MIeBn/TR+f8AxMa+KPhP+zL4ivvh&#10;h4fv47aRVn0mORSMtuBXr69e/T9a6FP2SvHEq/KH27vlOxsMB/X6fh7Z/XMU1flZssvwfLflX3n2&#10;Lbf8FDv2t5JCJLD4L7l6bftoyfx1Dp7YP1q9aft+/tdy7G+x/BcAr/F9s7f9xH1r4tX9kj4gESFL&#10;KZdo/eKyjv2qe3/ZN+IExwIbgDef4S3ryPbj35B6U/reKt8LM3l+D7fj/wAE+37f9ur9rOTbvi+D&#10;i8fwi8I3en/IQPf/AD6XI/25v2tHjVhH8HF+b95/o92T+A/tGvhyP9k7x/DGXktLhevXI79PzH6f&#10;TM8X7KHj1iCPMxux9Pbv9OtWsTiH9l/gR9Rwn9XPuK3/AG3P2s5HwzfByNScfNHdt39ft4zx/wDX&#10;9Dct/wBsv9rlhg3Pwc6gL/od2e//AGEv8K+H7b9k/wAeFJCFkC9f4ueQMcDA/Hj8eKsW/wCyj48k&#10;+ZLe4P8AdCsTv69OPXHBxn86f1iv0ixLA4Vdv6+Z9wD9sb9rmLaft/wZP97/AEG89P8AsI//AFqs&#10;xftjftXSgeZrHwaGeoXTrkHp/wBhHp/P618PJ+yZ46UcCVSzAqGB+b6cfh9SMetXl/ZJ8eu2GaRg&#10;VyjbnwOOOfoeuO/pzR9YxHYPqeF8j7YX9r/9q8bRb+IPg1weGbTZz2/6/wDmrCftfftVyx7l8UfB&#10;9DnbzpcmP/S7+nr+PxGv7JfjmMZ/fYySRk/54/P+VTD9lLx4P3YSdvX5/Qn/ADz0z+VqtW/lf4Ef&#10;UsKu34/5n2yv7Wf7Ve4BvFPwkU+g0xx/7eH/APV+s6ftX/tRuP8AkdfhSm773/ErBx9M3XPb/wCt&#10;3+Jx+yj49aUxiS4OcfNuOMZ6H2z/AJ71LD+yb4+jPmedOqngliwx75/PtxT9tX/lZH1PC+X9fM+1&#10;4v2pv2owNzfEL4XqP9nRk49ubjNSR/tTftQMcf8ACy/hgvLFtujw/wDyQQPxH/1/ihf2S/G0oZZB&#10;Ip6MzMxAHOSR6fh/MirKfsj+On2lrif72epBHT16D9OmOc0/a1uz/APqeF8vx/zPtL/hpr9px1zF&#10;8U/hqnPzf8Sq2498eZQn7S37SrhVn+MXw/Us2C0elWfp2yx/M/1FfGtt+yR44kby0uJ41xhQWPA6&#10;8e2fapD+x/47jR/9LmKp90DPzYP6f5zikq1Z/ZZf1PCNaNf18z7K/wCGiv2lPL3t8cPAKtuz82k6&#10;fjAHPX3pw/aH/aOzx8fPA4+X/oD6b15z1Hr718Yp+yn49ihaRGucIu75ev68evU1MP2SfGqsSWnw&#10;CQrbmPT/AOv/APXA5o9pWjq0yPqeF7r7v+CfYy/tEftH9/2gPA6ngfLoum8+o6cVJ/w0L+0O4yv7&#10;Q3g1eeduiaYcf+O4r43H7JnjiNNqXk2OflywznjoPz/4CfYVI/7J3jWNlkFxNyDzubJwR68f5/N+&#10;2qv7P5f5C+p4fo193/BPsgftCftAlcP+0Z4O3H/qC6V39ih/z+p/w0N8e8bW/aO8Hhs4z/ZOl8c8&#10;fwf5/GvjNf2S/GshHmX0xXblh83+f89B3S3/AGRvGaxl1kk75Oen4A/49T9aSnV3s/wGsHhu6Ps1&#10;v2iPjkQWf9pTweuOu3S9J45909Pp/SoX/aA+OLFWP7UfhLrzjS9I/wDjf+f5fHcv7JHiwIG+0SMw&#10;fH+s+Y5/Ltn364qGL9kTxOkQg2t6OApxuAHHfnGPXgDpT9pW6IPquGvuvuPsGb9oX4wbTv8A2pPC&#10;e0d10/SP/jZqjd/Hn4nTSETftW+F9m37q2mkKQcDv5XTrXyX/wAMf+KridVa5kUMCfnJ45xjjnnt&#10;/jwMy/8A2QfFTNkStnb15654HXv257fSolUrdmVHDUN7o+sdS+NHjiTDTftY+GWDdBt0kHvkcIP6&#10;/wBa9B/ZB+MN2fidqFlqXxx0XxBJcaHMbezs7my3s6SxuSBAASAiuSORjJ7V+eV1+x/4rMZCyuI4&#10;144zkZ9u3TGP5Zxr/s/fBvxd8Gfjn4X+IYu5Y00/Vo/tO1fn8h/kmXGecxu6/jXPKpWjd8rdjX6r&#10;TqR5Xax9cf8ABSlfEV98RPDlzZ/Ei10vTfEWlx282nzNAv2qVZmLhWkXcWZZI1wp7DAyeflfxJ+z&#10;DayX7kabk7v4hxjHXnJ79cnFfXX/AAUa+FOm/EP4NeCvGjxJ9o8IfELRbyOdevkteJDIv+6VlDn/&#10;AK5j0rJ1TTtJu52eGaP5WJbawx+fbj+QrTLHHMqTqSXkTjpSy+rGnDax8L+Lv2RUuPFGmzG3VRCs&#10;gyeASWiHOfx/Cqd/+zDplmbqCSa2WRZFLRmZVYKVU8j8eD9a+rPit8ONJ8UeOvDf23T4riGO1unZ&#10;JIwy5Plc85BPH05NdN4e+E/hiwiVNN0O3jVpI2ZYYVXdjGOnXArtnldDsYRzDTXc+GZv2XdOm1Fo&#10;bee3fbMx2qwPGVB7/wCfbt13wn/4Js3fxolvYtB+Iem6feQrmTTbnTZ3kEalcSb4wUwScbck9a+w&#10;Ln4X6FNatFNpsUg3EsGj9A2Dg/U+/wBK7z9kT4Y6F4d+J+rXun6TDbs+lSRs0cIXK/aEIHA6ZHFZ&#10;Ty2io3RTzGSjc+Mbz/giz8QxFsPxN0U7u50m5/w4/wDrfSqq/wDBFP4koVVfiZobLtx/yCrr+q8/&#10;jX6vPoKP8giH5Uz/AIRxJORB3x0rOODpxMZZlLsj8oLn/gif8SpEKJ8TNDHo39mXX/xNRn/git8U&#10;o4lVfiN4ffaS3z6bdDP5Ia/WNfDWxsGHj3px8KoWCrEucflWkcHTJ/tKfZH5It/wRY+LQTB+Ifh3&#10;5cfd0++IP/kL/GiP/gix8VoJN48feHWOOM6ff+v/AFx9vXvX61v4YxkPHmiLwwirzb1f1SmT/aFQ&#10;/JUf8EY/jKUaP/hNvDHOCGNnf+v/AF71Xf8A4ItfGpXWVfG3hRlVSNrW2oD/ANtjX64t4aBP+qbH&#10;Tik/4RojgRfpVfVaZLzCZ+SZ/wCCM3xuMWT418J7tmP+PfUM/wDpLVU/8EXfjhtAHjLwr/4D6jz/&#10;AOSvt/nmv10bw2z8eT7fdpsnhtRwIs4q/qtIn+0Kj6H5Iwf8EX/jQAyy+NPC5/eZGy2vzj1/5dqm&#10;X/gjH8XpImjm8beG4+M5Syvj394BX6yHw4FJAi7c9Ka3hveN2xh+FP6vT7ELHVEfk9N/wRd+Kkrq&#10;58d+HwoXkf2fe/l/qv8APHXmmR/8EWPishEn/CwvD3C/d/s2+z/6Kr9ZB4ZUrkQ87evrSnw4HOdm&#10;Tin9Xpj+v1Ox+TD/APBF74ti6Lr8QfDvl7CFX+zr/dn1P7n26fzpv/Dl74xI+5fHPhtv7ubG/wCO&#10;f+uFfrO/huPaRsx9O9IPDceQvldPpQsNTD6/U7I/JWP/AIIy/GCCM58beG/mbIzp9/j/ANJ6Jf8A&#10;gjT8X2bJ8deHQR6abf4/9Ee9frMfDKGPlD17VGfCgwWaP8zVLC0xf2hPsfkvF/wRj+L0UQU+OPDr&#10;FeG/4l9/8xx7wcD8/wAad/w5f+K+1lfx74f+Zs/Lpl707/8ALKv1iHhNCeI/z70L4TzHzF8uKPqt&#10;MX1+TPyfj/4IwfFYyKT498P8Nk/8Su+546cwj1/MUD/gix8SmZt3xG0UKUOD/ZN5ntnqlfrD/wAI&#10;ikjZIHHbipE8GKW3GLnpu9aPqtMPr9S5+T0v/BE34gXDAD4n6SuWO7/iR3PPOeOn58VYX/giR49k&#10;jCH4saVu/wCwHN1xju4r9XF8FBQAsP8A3z2qUeDIzx5WGxgnFJ4WkX/aE+x+UUv/AARF8YyweWvx&#10;b05W29V8Oyn1/wCmv40D/giD42VNi/FrT+BwR4ek6Y9PO6/z/l+sH/CH7lwIsD0xTh4PhjUKsC/X&#10;HSl9Vpi/tCp0SPygk/4IgeMJIWVfi1ZrI3G5vDz7enX/AF1Kf+CJHi3h0+L1mNvr4bfB495v1r9X&#10;h4QQHPl80f8ACGQCPLQUfVaYf2hJH5QH/giJ4vLMP+FwWXLFl/4p1+56f6+pLb/giJ4wiYTN8Z7L&#10;hcMo8Nt9Tz9or9W5PB1u3AgVee9Rt4LgIH7v64PWqWFpbi+v1GflWv8AwRE8Uyn998ZLMKHG1l8N&#10;n+tz/n8amh/4Ika+WIk+M9rk4Hy+Gfbg/wDHz/n2r9TD4OtwuxYPYfLQ3gyLtD6dqPq9MPr9Q/Ld&#10;f+CJOtQS73+MMJAXAVfC49c/8/Xt6URf8ESdTSMpJ8YYW+ZW48Mhfwz9p6/5+n6lHwnCFwI/bGP0&#10;pn/CH2wOVjHBwG2gcVP1WmP+0Kltj8upP+CJupk5/wCFxRrn+H/hGge3b/SqP+HKWqrEiL8YoztX&#10;r/wi49P+vr/PpX6jN4QtyQGiyvuKP+EOiJx5f/jtL6rTJWYVD8uo/wDgifrSyMT8Y7dV3fweGeg5&#10;/wCnul/4co6oSQvxjh2njafC4yP/ACcr9R/+EQhPW2H1pf8AhDodvzRbfb1p/VqYfX6m5+XX/Dk7&#10;UTEu74yxbVUYI8Krn8c3n/1qef8AgibqTyCR/jJH93+Hwmo9P+nyv1C/4Q2NTn7MPwp3/CJwjG2D&#10;GPSpeFp9ivr9Wx+YKf8ABFO+zz8Y4x83GfCa/wDybij/AIcm3jFmPxhOWUAH/hE0/wDk31Nfp8PC&#10;0C/L5A/LpQ3haNjgRZxwPlqfqsH0COYVEfmFF/wRKeL5f+FzsOP+hTXjPX/l9/z+lTj/AIIpslws&#10;sXxiYkdC3hJOf/J3/Oa/ThPDMKf8sOnoKcfDUJO37Ou1jnpSeCp72H/aFQ/Mk/8ABFgnbj4vTboz&#10;8v8AxScWOhHP+m+9Kf8AgiqJJ1d/jFMu0fdXwrHz65/02v03/wCEVi6+R+P41IPCkYbiL3qfqdLs&#10;P+0Kp+Zcf/BFobT5vxeuOc/d8Jxfl/x+1Yj/AOCLNp5itL8WrpwrbuPC0PXaR/z+e/av0uXwpEDu&#10;8nqeak/4RdT/AMsentU/UqfYuOZVD803/wCCL2murkfFS9G5cHb4Yh9SeAbv3NSf8OYNNHLfFfUe&#10;gO1fDcH6/wCk1+lX/CLxYGYBn3p3/CMQsDiKoeCo9i/7Srf0j81rf/gjBo8SeSfirqhyc/8AIvW/&#10;XP8A188D+VWR/wAEZNAdkZPidqmdu1gfD8HI/wDAj+tfo9/wi8QOVhGehqWPw1GNuIf0qPqFHsP+&#10;1K3U/Ir4j/sHaR4D8dt4N8P399qH2LdHq0moafBBsfajR+X5c0pYFWbJYLyBgEHIzbX9kO0S0Dz2&#10;qxjzjuKrnHz8gk/Uj16V9xfE74QeHtW+PPjTVrzQLaSSTVLVWleBdxAsLXvj3PtVOL4G+EI4Wx4Y&#10;sSNh3BrNPm/TuSf16ZrSWV4fl2NYZlLqfFo/ZY0FWtUlNvtfP933z9f8+taMP7NfgkWxkXVrD5lH&#10;3bqPOMEY68H/AD1Bx9mv8G/D4VfL0GzXGRj7Ou7HpwPYf5zTpvhjaSQOptlRlUfwkZxgEfr/APXJ&#10;NQsvw/Y1lmUkr7Hy34U/ZR0y5061uRYrlreMs3ylfu9u3+eO2ON/bU/ZLGr/ALO+r6V4etbeO6kk&#10;szFNNlVAF0mc4B7cdOTX3d4c8C2WneHrKxitxiCzjRPlHQKAB+n+eleY/tneGQvwbmgtl2faNa0W&#10;3kbvsl1S2jcZ9drEZ/XvXPnNNYLJa9eklzQhJr5IeWYqWLzSlRnqpSSfzZ+Ufhj/AIJ+fEqcLJ/a&#10;uiruwfnuJOPyj9K7LSv+CcnxJuE+bxDoKhuPmmm446f6uv0f8KfsE6hdWFrf2usR7braYVkkmyNx&#10;4yR/ia6m2/4J6+MIPueIIAP4cTT8e33a/jPFeOWIp1pU44mCadrcj3R+6U+D8lppKov/ACY/NHTf&#10;+CZPxGucE+LfDqYb+Kaf/wCM1t2X/BLTx/IqsPGnh3d22yT/ANYq/RnUf2HvGvhyzjv5tfjaOS7t&#10;7dVhml3B5pUiU8r0DPk+2cZPFdBZfsM/ESAqqeIoQR1/0qXn/wAh1yVPGjPeVOGIhr/c/wCAax4X&#10;4Xj8X/pR+bdv/wAEnfiBIPl8d+H1X/ZE4/8Aada1j/wSG8bzwhh8QNDLcZ2pOe2M42fjX6RWH7Ff&#10;xMt3O3xBbt7SXkm3/wBF1esv2XfiXaar/ZEesWnmG285pPPk27d2MZ2g5z7VH/EXuLpRvGvD/wAA&#10;/wCAaR4d4PX/AO0z82x/wR28aFMf8J9o/Xr9mn/+Job/AII3+KlUbviVpP3eq2M5r9Nf+GYPioo2&#10;/wBtWS/9t5z/ACHNQv8AsxfEuM+ZP4hslx/00uP8a5qnjFxdHWWJgv8Atxf/ACJa4d4N7f8Akz/z&#10;PzMm/wCCQXidP9Z8SdLyvOBZSc4//XVWf/gknrsPzH4h6advRVs5OT/X/P0r9LIf2e/GeowtN/wk&#10;VooWaSJhJLc5yjlD0fB5B/Co7j9k7xze4k/t2zkXHG1rr+kg71xR8c8+lNxWNg2t0oJ/lE2lwzwi&#10;vs/+TP8AzPzDuf8Aglbq1vHhvHthu7/6HJ9PU9q+kP8AgnTJ4/8A2CtW1XwrrniOPxB4H8QSLLqW&#10;jwq6PZ3IG37XDuOCxT5XXjeFjOQY1r6Y1b9j3xPZaZcXlxqsDRwxs7Rr9qzgemZhVK4/YQ12b72r&#10;Wv3cfeu//j9epg/HLiHD1FVliU1f/n2/u+E5cTwnwriKXLy76fE/8z17Trr9kz9pvSE0DV4vDPiS&#10;2kJA0fxNp8MjA+nk3C/qBg9RXgnxu/4IE/safESC4vvhbba14B1KRmeF9LvXvLPcTk7oLks23rhU&#10;lQDPHHFQ+Ov2Hr/wn4Y1LxXd3cM8emWM119ltftbTSeWhbYgM/LHbgDjnFc38Ff2i/jj4Z+B118X&#10;vBOr+KdIggs5ZIfD/ja1ldhsBwDHLNJsXoflIyCOnWv2Lhvx8yHOIqGOpWd1Fyin8TTa92ST1Sb0&#10;vsfCY7w6xUJOWW4i9teWXb1Wn4Hzv8Xf+De79pPwhNLN8PPEuj+L7FeY/sLfZbrp/FDMwX/viRif&#10;avnnxJ/wTf8AFHg3S7jU/i7rEvg8W7lLhfEOjyWwj5xuzNsyD2PQ5HXIr9Y/h9/wVUmsI/sfxi+F&#10;PnsrYa+8NSAbhnr5MzD8f3n4V7/oHx0/ZZ/aW8E/2Jfa7omqaVrEeyXRPFViix3A3AbGhuFKP83G&#10;OecYJ4Nfof8AaWT8QKKyzMlSlJr3Wo3fklKzv6XPA+r5rkt/r+B54pbpuy8207fkfze6H8L/AIUw&#10;/FnR/Duj+MjrkdzqkNoJIbFoYy0kgQEFiSwyR29a/fT9kv8AZT8Jx/s+eEotXvNR8630G1j228qR&#10;ooEKfKF2np7ms34m/wDBFD9gb4heK9N8e+F/hnL4N1XTb+G8huPB16YLeZo33qHt33w7N3Xy1Qkd&#10;xX058MPh8fh14Ls/B7aj9tWzj8tLnyfLLKBxkZPP0Jr7bK8HicvqNynzOyV+/XZHy2a5lhsZh1Cn&#10;Hl1vb5fM8ql/ZL02XUJZbLxtq1tGX/dwrDbEJ26mLJ/Glu/2WvsVsXT4i6tmNSVzb2uP/RVe4xWW&#10;2Vg67csSMrUWr2S/ZJOP4T/D1r21iq3c+f8AdPNbH4CeDF0G3uJ5b17hrRWaTzlG5yvXAUDrX4gf&#10;Hj/grd+3F8M/jN4v+Hmj674Zez0HxXqOmWry+HVMhjt7qSJSxDgE4UZ4A9q/oBs7dzplumP+XdeP&#10;+Aiv5kf2v9KZv2pPigJYzuX4ka90BwCNQn46V5+Z47E0aClTk07nr5NhaGIqzVSKdl+p3zf8Fqf2&#10;8PmceIfDH+0B4bX/AOLoH/Baj9u5Rz4j8M8enhtP6tXzbJpIc/KN3zcYpqaQPvYP+7tPP5183LPM&#10;yX/L1n0kcpy//n2j6Q1X/gtv+3npthNdxeIvC+Y4yyq3hlPTv81fRHgv/gpV+1/rXhTTdYn8U6SX&#10;vNPimcJ4fi27nRWOO4AzX5qeNdMC+GLxnDKFtyM7T6dOlfd3wc8DPc/Czw1dqpPmaDZt93rmFD39&#10;c14eb8TZth6EZRrNXZ6+VZDluIrSUqSeiPXLT/goX+15dMrN4n0tcY+7oMOM9+DW3Zft5ftX3GF/&#10;4S2zCr1VdGt//ifr/kYrgbzwdo3hXw43i3xRrFrp1jDKI5ry7mjhjhY/dDNIyqMngDPPT0qHSvid&#10;8CIRv/4WZ4fk+UblPiTTdx9v+Prj1/EV8jW4s4oqa0a036H0ceGeH4aVKUV8j2TTf2wv2o9Q2rc+&#10;LLXkA7k0e349vu/5/nvaZ+0t+0dcEJc+JoWUD7y6XAD/AOgV5PpHxo+CUSjy/H2hyE94/EmmHtj/&#10;AJ+q6Dwj+0L8DNVaY2PjfS2W3nMUnmazp8eXXqBvuRuHP3hlT68HHz+M4r49jF+zrT+89Wjw5wm9&#10;6MPuPWdM+N3x8vD+/wDE69cqV02349vuc10On/EL4y353TeLXU8YZdPtx/7SxXnem/Hf4ZLbLJb3&#10;lnLI33VXXdK/mb3Hp0ro9L+PPg3biFbRu2F1rTWI9el39e9fK4ni3xO+ziaq+aPVpcNcGLfD038j&#10;s4/EvxcZNn/CaTdP+fG2H/tKoZ/FPxlRsQeNLgDd/wA+Nof/AGjWZF8ddARlEOlpt99S07j/AMnB&#10;9Pw711ngm9134m2st74c0LEMMmxrhjDIjNjoDHcMCfyx+NeXU408T6ev1yr/AOBI6o8M8FylZYan&#10;/wCAnKXnjj46QYK+O5lUDHy6fafl/qRXP3/xX/aFtOYviHdf7P8AxK7LI/8AIAr1m9+F/wAS7gsI&#10;NAXoc508t/7XrCv/AIIfFi5JCaOqt2/4k5J/9Ka0pcceJ3N/vVR/P/gEVOFeDbaYen9x5HqHx8/a&#10;TszmL4gzfVtLsyD/AOQK5bW/2pv2pbRmEHxEbIXPOk2Z7dv3Nez6n+zf8XZo2/4k/wB4/Kw0NvXj&#10;/l4PNcZ4m/Zw+IlnLbxaldWVr9r2i3a400RCTccAAtcgZJ4Hqf19zC8e8fU43r4ia9WeXiuGeD6c&#10;f4NNHkWoftp/tc2UitD4/iO3n5tGssH2/wBT+fSs/wDba/aC+IPxV8IW/hjXfCuoWUMMdo1tfLN5&#10;DtcA7ppZLZWJX7xVNxB28kAmvYtA/ZR+NWk+JtO8W2mhreJZ3CXNuv8AYpZXKncpz5zKRnnoelcv&#10;8Tv2Sf2kNbu7zx94+eS6bc93LcXmkssayHncczHJzjjBB245AxXZmWf8R5wqccZVbpwfM+aTSutt&#10;muq1vdHz2M4XyfSVCnBRs7v/AIZnEeFv2mP26dS07RdB8J/E7w7YQxeH42tZtVurOY30cKfvJVkM&#10;bbnUYLRkh/ZsMRl+Hv8AgoD+1hafEq8+GfjH4k6bqQuWW3stTsILa3to1YE+buW3DNuXAXDIATkt&#10;gVp/F34Rajovwtt9PtdcsdQRPLupbGG3CKhkkH7xW8wly3mZb5duFwBkE14Zrnwtj13XrK21Cztd&#10;NVpvIN5GzMiwF8BiABgY5wM9SeOg0y3j7irGwqYWeKfLGMotxv7ttU03q3ay3sz4+GTYfEVnBUY2&#10;11SutOz/ACO9/bp1fxn8btW8O6rp2uR3n2lTGLW3V0baV2LOzABZCXUl8cqvYZ54f9mn4/6B8Kfh&#10;z8Rvhr/wjcNj4g8d+HX0SOT7cscELu7LIxRgFGOWXLLkE8gkE+weJvikn/CG2/hv4HaTdalN4f8A&#10;Fl1pesf6LLI0L2Xyt5LBQryHJcEE/M4B5FfKvxKsrzTPjBrCeNHur37TdzNcXTKq/aXd2AMbgbiD&#10;GynO1WDKwAzgH4/IsRiMdTqUcRHkablv77fNe8o6b3vrv+J4ssMo3UXtu329D6eb9nC7+OGsaLd6&#10;v8UW0fS/BdqJZNW1OSK8zHyj3YgVjHCsrD5BucZwNxKjHmvxG+IPw18H3d14m0HxVqF/aWesT6VJ&#10;qFrtjubyJSAblUIOFbLFd23BXIbIFe4N+zL/AMLF/YXXxA3xh0fS/D8ng22i15dPuirXE1pcSNa2&#10;L3EqqSoeW3+Qxr85G4n92a/PvSbDx74h1HXAdRF/oWgzC2uI5WxHCzKBGDgbj/vHk4Oe+erKMvq4&#10;iMp4ipy+zb0tZOLdrJq6d3sr2T82c+Kw8Klo9PxPZf2avHHj7U/Fvi3xpDZWelw6BC+qTXo0xWUQ&#10;t8whWNztQPHuyqnJxxjFdD8SPjpca54ouPAeneOrZfD+pXUd/p8sFulwrAxNC8TcFkDZb5QQhyp2&#10;ggEeOX2u/Eq78JS/Czwx4kvF0+51qC41jTWh+aCW3t2CqXJyBmR93BBEaj5SNrV7SwvLjVJvEdle&#10;QKtjbwWrSwyIiREZBznBBJOGJA5bPsffqZfHC42WI5kuaCSS1smo2u+7d9Oi0PNlR5IpJ2t+J6In&#10;xLvvhTcRySaJ4dstcZll0XV7XR0ure+zuRXIZSmSJBkHuMYGAB1t/wDttftIeNvCes6DrHxPj024&#10;vkZL+W10XTvOv4VXaI/Oht45IyVaQqwYsoYgEivlv4pt4i8Ra5eeEtQtjpzaaWEkM0hY2bZ+6VPv&#10;lsnjk4Ndb8GPBt0dAuW+Lk9na2+kxxi31K8jdZHVVICDA+8Tg4wSQcg45H09PGY/DZYlTxDhdp2X&#10;n233vql6kunK1373kdrrS/CzWfG+ofEnx14k157fUo5JtNaS4h86S+lhVow33F8ve3zDPCMcbs1g&#10;+JPih8QLbVr6/t7axvbO/ja0tpZJIIYnuoTsQs//ACzbMbqM7dx5JOST2kf7OHjjx14Q0Txba/s9&#10;3Ou6brOvWuieFbWTWo7ePUL2W4eNkZ9jSHcIztZDtj2ZclcCvKfil8XvEPj3V9H/AGdPFmlaTptj&#10;4C1S/sLHRNJ1GyurS+dp4yWlmjVftTtJE7vMSVkJTYifNueDyiX1d4nEybS6NdtetunXzKqR5ZOM&#10;lby8j24fsV/HDx7+zF/wv7xtqVuviBdS2zaJq19BYXGkwoLtpRLDI0YRdsdsy8AyfakKhg2at/sn&#10;/sZ/tefFrTdQ1X4V+CdOm0/w1MIpNTvpbSz8u3uYXnn86aTAbbkNiUnCylQQBgZX7NH7Cvxe/wCC&#10;iHjW3+H+k/Fu10D/AIRvTrp7WzvLO8uV0iyVoxDY25kfyxGZJCViEuUCyuc8bvUP+CcH7Kf7efgX&#10;9oT4g/AHwN8SZPBet6DqNwl5q11qx+yaqtmIUEKwqCZ1Jm3BmU7UdiCGUqfoKeU0a1aFWFKSoyTX&#10;LpdtPo7JfLtsc8E+Sb+as+hibfhPqeqeDfBVlcw65rl9cPBcwaKbW0to7pnaO3X7VdIVaMy+SzuX&#10;EYjZsEYDD9kf+CWHwr+HujfBjTbPxBpXwph8eWNnv1bTfBVjpn2q0ST7hufIhWZLldrRSs7yLI0R&#10;cMckL+J+h/tJfFT4V/tN2fi6y1OxtdW8Gx6hbWdqvhe0mtLiNIZILhJYwIFeGQF1eQsJVDsRl/lP&#10;1h+yt/wWAH7Ofw08SeH/AAh8LvAnh+6t9Hm1H4d6XD4Qu4re/u5JFM1sfLvZGjRWF00Dcx5kkVpI&#10;dwjbwclll+W4ypLWKd1qn3+evc9/LakaeH3s/ToftVcDTLK4S2vdRt4pGGY4pZlViM9gTzV62tI1&#10;GYwD9K/CeT9qH9q3xr8S4/Bviv8Aag1T4i+F/Hmg6V441TXvAWjiTVPCGny3USX6pZtbzBPsn3TF&#10;K+yBVMyAyEg/or/wSYtviB8GfCGpfAD9oWP4kWfjC01CSO2uPH3iB9Ts9bSBFElxpdyQo8ok+YYW&#10;XzUEnLyqu5fr8JjFiKzjGNl3PXcZ+zuz7ORNi4xXEftM6ZYX3wB8WnVfCVr4gtrfQ7i6uNBv0jaH&#10;U0hXzjayCQFNsuzyzuBXD8gjiu38xelcV+0vNbN+zp49W9tbm4h/4QvVPNt7OQpNIv2STKxsGUhy&#10;OAQykEggg816Rzxv7RDv2dnuJfgD4HuLy1hhmk8I6a00MP3EY2sZYA4HAPsK7EsAOteSfDz4ueHP&#10;hh+xn4U+LHiDw3rVvo+n+AdPvryxt7B7u9s7cWaOQ8UJkeR0XhhHvOQcbhzXw/8AFj/g5N/Z7urK&#10;60P4SfCnxsLhtws9X1C602zEhVuDEjNcv8w/56QArn7pIxU1Kkacnd6myo1KlSSiup+m08qxJvdg&#10;q9WbsK8E+P3/AAUx/Yb/AGbp10z4n/tGaD/ackmyPQ9CmbVL8t729oJJEH+04Vc8Zr8zPif+2j+3&#10;R+1dpcl5on7D+u+I/D99Yq3mfECTWr7S71ATnEcY0vTXHAwDC3Qnce3hM/7RH7U3gTUL7Qbf9qv9&#10;nf8AZzj8wRXGh+GNU8OWd3uAIKONDhv7+MqRyJnU5OByMLnHEUfN+ht9VrLfQ/Rrx1/wWh+LvxEv&#10;Z/D/AOxF/wAE8Pid4zkZGW28S+JNDuLHTVY8LJ8iOrR9z5ksJ+nWvk/45/Hj/gsz8ULS80X44/th&#10;fDH4NabdMGeyb4paLoLW2H3AJJZzTagABhSokZmHB3ZOfln4oeMNC+MFrb2/xV/4KG/F342WrXG6&#10;40XwX8N9e1m3iHHWbXbqwt488gMkcg+XOMcGhpHgL4CWt/a6F4E/ZC+K2s3DR71tfF3xg0Dw+kno&#10;v2bTrOe4cHH3VdX7A55Gn9qYWgtIJP8AvPX7nY3p4CrU2TfybL2o/Cb9lAareeJPjj/wUtsdY1pn&#10;2XknhH4da5rzTBR/z93sdskpGPlO/bjvisZfiz/wTA8F3y2Phj4RfGr4pall0nPiDxNpvh2ylbPB&#10;it7OO9uMH3kB9ucD17wb+zN8d/FVv/ZXh79ir4K+F42VttxrXgPxb4pu0/2w+qP9nZsjoQF9scH1&#10;j4K/8E7/ANuq4tbqyk+N3jTwDYtH5oXwXZeHfA9hL6rs0ZJ7nPbLxgjHJ4qJcSYiUbRl/wCAr/JW&#10;/E6I5ZW+0+X7l+tz518JfEj4x75H/ZN/4Iz+EtBsbuGNH174k+EtW8TLE4P+tW81uaHT4CfUQjjP&#10;OOBueO/2mP8AgpTo/h+88K+Of29fgr8F9KuJkku9O8I+O/DejXkZQcYTwzDPqBHH3QSSeORxX0Nb&#10;f8EMvC/xE8VDxp8dPHEPiS75aa+8beI9X8UXLIOpEk0tmgOBxlGA9D0Hrngr/glH+y58LLZbTw+R&#10;ZSblZn0Xwjo9szKAvHmPZySDkc/vAevPeuSpmmKrarmfrp/mUstpr4pr8X/kfmPqGieC/jJpskPx&#10;M/4KPfEr4nTSSebd2nhn4aeKvFAn/wBoTatLaKTwMFgAM9ateFP2ZvgTpccNx4e/ZT/aO8UK1wsL&#10;XGtah4d8F2xYhSAYTFfybccl/NXAP41+xWh/szfAbwtb2yDRdbvBFteRtS8W37LKxOfmiScREf7I&#10;UAYq94b+Ev7Jtzqq6vafs8eD5LxR5kmp3nheGSfzd5A/eyIZC2Bu6ntis1VxUui+bb/yL+p4OPd+&#10;iS/zPyVk+DHh68VoPAn/AATu+H9nfwsHLeMvjt4j8USbBn5RY6JJbbmJ9Qw4xjkY9m+GfwR/b3+I&#10;WkXlx8Mv2c/hb4QKtHbLceFP2U9ItPJUcYL+JWjlmyP4yX75ycV+n1140tpbiKO1SGLy87VVTsjA&#10;HbPTj249q5/xb8UJ/DOgNqVvr9pGsciyy/bL5IUKAhm6kc7QcZxz1xzjaksS5K9n5W/zdyZU8Kqb&#10;Vmvn/lp+B+Mn7VX/AATJ+PPwT+A+vfGTxj4+j0+9+FMlpKy2tvaxxvbT6laxo76daK8co/fjbGGQ&#10;DbhQRnHxl4k+FXiv4+eDYde/Z58PNHdW9vcWHiu10zTZdOj12Zrx7lFjRYUhcoGRfIZzIPJQgN8o&#10;X9iP+CmH7b/wj+Hn7I/jjx/4W/aE8N694s8RQ2kmgeFZtS8xRPHqUXP2NcidoY18weZtVTB5iljg&#10;18N+Hf2dPit8WdM0v4p+KPBnhvXoPEWuWcniaw1r7V4abVlKmSPV7WeWG3udixPlwHOXRWXerYH1&#10;2ApTnRaqN3+a6f8ADnxGZVYxqXpxVvU8D/ZD+GHizxu+o/BPx3Zz2/iHw3Be+INDsdWhiv0ubq1X&#10;H9ntEzBrcuyMpUH5943Iw2g+c/s7au837Qeh+NfE8+tXTR3kkdotrJJby6RcDkEKsZBRMttjhaMq&#10;dpzHjB+tvAfgvSf2ePFWveNpvgt440XWZreTT9L17xYDsMkUwaPZdrIkbq3lIY8wmVh8xkIJIo3n&#10;j7wj4N8fSfFDQLO10v8AtC8+13EMrWeo3E16SxkuLUFg1pjdkujqWAwqsOB7EcNGpFTv8KPHqY5U&#10;5cslo+vmcx+0f4Avvh98W/Cvin4L/AzxRqGsWujRx6x4mRjY30l4oLNJPbQrGEQIdplcfOEDmdmD&#10;GuW8P6x8Lvj5oUN34l8eNoWvXEgHiSPVtBZXkfDqojuIMSPIEXK5VtzSEMV61tfHzV/jK0Gqah8K&#10;9a+1Wq61Pc/2fHYi3igMnzNNFvDSOG3bt8ThV/iIyAeR+FPhnxV4+vIdS8b+IbaPUreaJ5bdNagz&#10;FEd37w+exX5dq8DJBNelhMO+bkje3mlb7zyo4iEaTlUa93z1+77jQf4Ufs6fD55NG+F/xO8H6zrV&#10;rbyRte614Zdr/IU+YBb3NxJaCVf4WEm/cvyBScHzNvF2qRt5Y+KHxPXbxtj8Oqqj2A8/ge1e+fGz&#10;4UaX8ItC8PXvh/ULi81jWrw3Ni2ofDW21CG74WTayyWSySrtO7z4y6HJALY4ST9sf4NWsjWt74B8&#10;JrNG22ZY/h/pqqGHBAD2QYDPYjPrzXDiY2qNQltppodGHrKpTU+Vu/e36n9KY1i5A3GT2pw1C4kO&#10;TITVFZF2A7qmjZcbi1fN/Vo9j9S9r5lhr6WIGaTOF54714j4p8SfBPxT4otfiZqnh5dN1fQ71hY6&#10;lrMYhacj/lkFc5ZW2llGP4N/YGvbI1WVdgbqOa+eP2u/2OLn9or4Z6z4Rv7cbbkSRxSafeNZzeXI&#10;cPseIBlyvDZJMgZlO1TUvD05R5Wb4erHms5WPKP+CoPws8Dft1aD4R8M+A/FuoXWo6bqyXR0zQ/J&#10;ma4zH8sRViP4ijbjlVKAnGMjk/8AgmH+xd+0T8PvjHH/AMLh1eF5tCu3kvNOupt1xCkkYCs865Ex&#10;YeZ02kEegWvRv2XPAXij4KfCWTwxpl9rWqa/8N9NbRtRvp5/ON/shjKNEER2b5Cvyhcl8kjODW5+&#10;wT8TraX4oXt5r/wz8aaDqmqF47uXxZCivNIoAMvErFgxGQ20ABgBtDAHlqQnUprmVtUvu3/E7ZVO&#10;Wi4LWyPl3/gqL+wZ8Yvjb+2j4R8EQ+Dbi3+FvieZNN1y+sdWkN20sSz3CNI5bJRiZVVGJVSgZgNy&#10;g874m/4I3/sa/sY+IdL/AGjbH433elroHia1kmXVtUto7XT2a42SrHJIFMxjjDMI/vYRh85OD+sX&#10;xP8ABtl4v1rT9DuY189d89vMHKtFMI3w6sOQRnGeozX8/X7Yvx/0r4Hftd/FL4KeOPBGnwrcX24a&#10;5Z6lqM+nG+ExuHmaMtIX812xJGjImdyNj5wNJU61aU6kX2VvluZ4f2MoupJJbXv+Hoeu/wDBRf4J&#10;fG79nb9u/wCG/wC0b8Xf2rfEfiDwpqGrRWvhr4l2+l2l5FoM/lxZh4Cxo7RR3ErJsdSo+7Id5Hgf&#10;/BRv4Ly/FrUL/wCO0n/BQBviAs1vd3Wk2vxDv4rG5a1j3yTQQQowWJzJtCwLDEZHkJ2qQ4Hvn7RP&#10;7cnwV/a9/Yn8F+Ff2k/2fPDdjPp2q7fDtj4Z8RPZJeyGMJ9osZYg6RMqDYwuNyDzSSg2gj8wdQgf&#10;U21jw54U+HMdzNeSLCNSurqWeW3ZX3kxuCqlmC4YsrDBbABIIwUa9SspSla8Vdea7PtqaT9lRXvJ&#10;PmT0Td0+m3foZfhBY0uY7GMR2w+1BvMaQnP+yOOh9+gNdwmjaf4q1yW51We38yaaNodJsbBFWZ0/&#10;hJBXG4dWwSSTyTyeDebUNM8L/wDCPaho62dwt0rfamyZCpXpweB19zx0wc9p8ABeeJ/jR4X8G3fi&#10;u1sNPvtUtbK41G5uBFFbLJKil3YgbFUvksR2716spU8Nh3V5btRPNjy0ZRaXRaP8vkfZf7Kvwjs/&#10;EPxNuNGvfC/h/wALeFte02OGXwr400t4NK0/Wo4ibW1kluLj7QRcxozvcR+UoeUbFwFFfF3xb8G+&#10;MvDnxm8UeG9UtNH1DWtOvru0e50bUPtNqn2eUoTaTB2WaMBNqPk7lOeTzX68/wDBfr9ob4TfAP4T&#10;fCG1+F3w1h8UeOPBFxbabZ/ErUPsk1kZlgila3lUbjenYGLqVWON5SNzZdD+PPhK/nn1HWvidq2m&#10;r52pXFxOLWwVIY9xcO6qMHy41BOAMdMDoceXh5YitT55faSdt7d0dmKqxrWpwjtrLy8/8l5nsv8A&#10;wTw8VWXwz/aK0vxr4g0jwnqkng6X7ZHZ+MtYks7dpURmCLIsMmZFkA2rjlm4I+8v0V/wXA/Zy/ad&#10;HxLt/wBtj4jfGH4feNNB8TWtrYO/hPxQ2oW+i+TFFEEcOodYi7qcjcA8vRNyrXwJ4F8ca5p/hzVL&#10;y2v1t5LyGaa7uG3KxVnIMYKndhiCv0Yg8E1q/s6fBXxf+1H4qm+CngPxZpem3NxZz6lv8Sax9jsj&#10;9nieVy0jEqh2hvmbCgnLFRkjGpRlHEOq5e7ta35s5ViI4iMYqN73stvQ/ST/AIIU/wDBTrTfg9pW&#10;t/DvX/g54kutIvtNt7Pd4V8PT6ksd1vdciKMbkaZWiQAAhmRckDkenftE/Gz9q/9qj9tHxJ4G+Ef&#10;xU8FfBmz0vRba2+GXgf4peD2s7y+kdg91cx+ckyR32SpyBIRE9vhVLEn4R/4Ji+Cfi94B+Mfhfxr&#10;of7SHiT4V2eq38VvpuuaV4RuNWs76VnkhTzIdpgmHmLs/eZClgeisV/U/wD4KWeCfjJ+zL4B+EPi&#10;nVvi1/wsT4q+G/Et5qa7fh+usarr+myxyyXt5FaIzCFIma3XBQpGUgVHhUsr+XLDwhWqU6NtdV5P&#10;597W9T0ablGnDndpW6O35O+3f8T61/4J1fs2ad+xZ4Bk8Bajc65q+uak82paxrF9Ii2kl9Oz3Mxj&#10;RSEg3tIzBFUKBkdevrXg3X/i5ffFu61DVfEdpceFb21VLLTYtNYSW0yhtz+epKuG44OMYNeXfsh/&#10;GLUvj7+zl4N0f4rwTah4m1TwvBqmr3GtacscdzJJEmWRFAjEYMhAVTtUDtnFfRnh7RrLw7olvpWn&#10;QiOGGFRHEgAVeOgUcAew49KxwmHjVpx5XZXu+9+t+/mc2Ircsm5LV/1oX3lLDJFGSTvwKqvO+ef5&#10;Uea2ck16vszh9oX0mHerEc2eMVmRz8YzVmG4JGKv2ZDqGnDIpXAWvPdf1uSL9pfw3oEepbYrrQb+&#10;ea08sfO8ZiVGz1GBJJwOufau2hmOcZrz/V9cvIv2oNB8ORS2vkXPh+8u5lZf3oeJkRdpz90idieD&#10;yq1NSn7q9V+aHRm+Z+jPVkaPvTh5eMgfpUCE7etSK2eK6PZmHOTwhd1fi/8A8F+tMGsft86fBs+7&#10;8NdLTdjP/L9qDY/8eBr9oLcAHpX43/8ABbSR9S/4KDzRE8WngzTYtzD/AG53x/4/+tfQcNYf2uZW&#10;fZmNWsqcJS8v8j89f2iPAULfD61UwL82pQq21eh3Dnt/IVl6P8JLFNK8+OJV2x7mxj0zXqf7S1nJ&#10;D4I01ba3Em7WoTt2du/TJ/8ArfpP4M0S9uNNh3acuPLG3du+vdf8/wAvtq2X05VXp0PDqYpqW59t&#10;fsx+FPBPir4LeH18MyRXf9n6ZDaXzQxk+VcJGoeM8DBBPP4GvSo/hPpcUXnf2djb/F5RPbp/nr/P&#10;F/4JuaFJ/wAKJnae1jQ/2xMvydMBF9h/L8a+gNU0RU0W7kVMMtu/zf8AAf5815dSlGMuVIwWLnLZ&#10;nklr8MtBkXC2sm0En/j3bjPpx/n8K1LL4T+HWKmLTVX/AHYGHP5dK+H9R+DXxXbS/wDhLtG+OPi5&#10;YJLVrm4hm8SXbCMYZvl+cdAuMfh3xXh2l/t5/CBp/Juf2p/GDL/FibVCOO3I5/l9a5Ze7K3Kdioy&#10;suaokfq8nww8OGLf9gyrHPzQNjPr0qZPhd4dVlZtOX6eQf8AD61+Xdp+3l8AIVBk/aw8V53fLldV&#10;BX3xj9evX1zWha/t3fs4O6kftX+J1wclmXVsDjjAA7f14pc1un4oTpd6q/E/Tmb4eeGI250xm2jD&#10;bbN8Dv2HFOj8CeGAVC6RM31sZPy+7/n6V+bVn+3n+zJCVB/aq8Vs3IEhj1Ug574x6ce3UVft/wBv&#10;H9mWTG/9q3xVtx/Cmr+v0/znPpS9p/dJ9gv+fiP0fi8D+GnOyPTZCPQWUn+Hv/nmpIvAnh5ThdMk&#10;z/15P+ny1+dsH7en7LpdQf2sfFy7WBGRrGMen3efz/PFXn/bv/ZQiby4v2svE77sfd/tjp/3x65/&#10;z0Paf3WH1f8A6eI/QgeAdCBz/ZTev/Hm4x/47Tx4B0MHA0qQc4GLN/8A4n/Oa/PZv29/2UIggX9q&#10;vxKwVTuUx6ryf+/f889aev7ev7JKr5cP7VXiT5uu6PWD9f8Aln/nr601PyJlQ1/iI/QlfAWi7vL/&#10;ALMkz/16vzn/AIDU3/CvtGIzFpLD0BtX/lj2r88R+3v+yesu7/hqXxBzjd5kGrMOvYeX1/D8+lOi&#10;/b8/ZH87zG/ac8RMxYf6u31XA/OLp+H4dg7+Rm6fTnR+h8Pw60dW2rp78YHFq3+FT/8ACvdJVdw0&#10;1ufvf6K3+Ffnvb/t3/srysZH/aH8VMvBDLY6r+mU/wAKki/bl/ZQRsv8fPFH3z96z1TA4/3P888U&#10;X8iXRUV8Z+gh+Hekkfu9Of8A8BW/w9etH/CvtLXpp8mGbnFq3H04r4FH7c37KDDd/wAND+It24EY&#10;0zVjj8o8f5702b9u79kK2+S5/aV19Gk5/eaXq2dvr/qvX0//AF1trYhUU9pn30PAuhRcvp9z6f8A&#10;HhJ/8TTZPCuhq3/IKvOPvD+y5j7/ANyvgd/2+P2M1CmT9prxA3OSsenat/8AGuv4/rzSL+3t+xz5&#10;m5P2lvEB3Ko2/wBk6rjuSfue/Xv78VPN5F+w/vo+918OeHZBuXS75vX/AIlM3/xHNNl0Dw7Gu4aP&#10;qHyjqui3BI5/3K+DT+3t+x0FYr+014i3YOQNM1Y5/wDIfT05zn8acn7ev7Gzt8/7Sevcrj/kFarg&#10;DOegi6/56VSl3QvY8r+M+6Y9G0An5dF1L+6v/EjuP/jfSmto+hEbk0bVMHj/AJAdwM/+Q6+Gpv27&#10;f2NEGR+0rr0mRllj0fVievTmMc/55pP+G9P2Os7ZP2hteOWyf+JLqh78fwAep/pRf+6HsuV/Gfcs&#10;nh7RgwV9J1Drx/xJ5+v4pQPC+lyybY9IvBjg7tMlX+a/5/n8OH9vn9jU7t37QWvdAf3ehaouPp8n&#10;+HX8KiH7e37GxBmH7QuufN/e0HVd3QdPlwB19P6lcz6RGqcU9Z/gfcp8IWRO5dJueP4v7PkGP/Ha&#10;rXvgmwEOJNGuPX5bFzj9K+H/APhvj9jBZePj/wCIFPvoGp+v+7TZ/wBtr9j90KwfGjXG4Df8i/qC&#10;5zz/ABbe1Zc0v5S1RjL7Z9han4R0kqU/sW8Dbc5Gly4Iznrt557Vh33ws02+jE1vYXEf/XS1ZDnP&#10;PDDNeM/sxeOfgh+1V8Sl8J/C74k6peXWl2/9pX1vPpdzbg26zRoTvkbBO504568e32Ze6EqgxrHj&#10;5jj86qH7y6asZ1JexkuWVzyn9pe2ufE37NEnh3VGu4f3UMsH2dD/AKRIpaJFPv5hVv8AeUdK8w+H&#10;nwt8b6doVpBqSThlgTesjZK8e/f6+n419l6z4C0jV/2eo7q+tt8kN8pG5QcbbtGHUevNclL4ctpG&#10;/wBSOR/StsvoU8JTah1bY8Tj5YnlUlsrHhE/gqWDULS41GZY2WN1zJJhsErn0rptD8Izx26+dF95&#10;kP3fx/nXYeJvA+m6j4hs21DToLhUtZtqzwqwHKeo9q0LX4d6Gvl40W1XjPy26jpj0+ldlSpocvNz&#10;S2OKvdCtLeExzTqrHJO6THY5/nXRfBbW/Cnhf4kJZ3WqW3nayn2O0j85NzP5ikDBOT2HHqK05fh5&#10;oCJ56aRak9GbyVOeenSrXhbwpp1n450Vbayjj/4mUbExxgdGB7VMZqUWFTm2PXzo8xPyQ1jeMPGf&#10;gn4dQQ3njvxRpejw3DFLebVdUgtllbGSoMrrkgdq9BWyUNuKk+leLftgfCbQfilpelaFr1is0cS3&#10;Use5fuNiNcg9jgnmuSLcpWQocsppSehdHx++A7Hyx8YPCeSMhR4oseR6/wCupf8AhfvwIU4f4v8A&#10;hNf+5osf/j3vX5i/tAftJaJ+yR8Xbj4P+J/hdqWvSW9pb3a6hb6nBAn70Ehdn2Zun1/DueZh/wCC&#10;nfwnK+VJ8B9QztxubWotv4/6BnsO570uapvb8f8AgHZLC0U9JN/L/gn6wD4/fAUjb/wuDwn833f+&#10;KqsOfzmpx+P3wC2kr8XfCXHU/wDCVWH/AMer8oJf+Cl3wkmj/d/Ai+Py/N/xOo8fj/oHv60z/h5V&#10;8KUdcfs+6k2OFb+2o+PT/lwPP9Kpc76fj/wDN4ej/M/u/wCCfrAfj/8AAdk3j4veEyP+xq0//wCP&#10;0f8AC/fgWIuPiv4VZv7v/CVWHJ/7/wBfk+v/AAUm+FTyjd8AL8d9y6zH/P7B/LH505v+CknwkZMv&#10;8AL4MvIU6qmfXtp/8+ntVe8un4k/V6PSf4f8E/VofHr4IHAT4p+F93p/wlWnnPv/AK+q8n7QHwNZ&#10;ysfxR8LenHizT/8A4/X5UP8A8FFfg/t2P8BLxhtHy/2xHyMev9nU2X/goZ8HJF2/8KMvfuj5v7aA&#10;9Ov+gf5/AURcr7fiH1Wnvzfgfqo3x/8Agn8y/wDC0/C2R6+LNP8A/j9L/wAL9+CJKj/havhX5vu/&#10;8VVp/P8A5Hr8qV/4KHfCcHyz8Cbr5WwrDWlx6cD+z+f89aa3/BQr4SeSw/4UFcdAONaH/wAr+n41&#10;XNPt+JX1Wju5P7j9XF+PXwRCFz8VvCv/AIVVhx/5Gp3/AAvj4H5wfiv4V3A4x/wlVh+X+ur8oR/w&#10;UV+FjAQRfs8XzMzDay68vPp/zD6lT/goD8PolZT+y1qW1XYL/wAVJCBkEg9LL/P8pvUvt+IfVaP8&#10;z+7/AIJ+qrfHf4I5Y/8AC1vCoyMj/irNPwf/ACNUL/tAfAznHxY8J5/7GzT+f/I9fliP29/AEcjT&#10;N+zNqHc5/wCEqiwOR2+x8fl+AFU/+Hi/wmc+Q37NWplum7/hIuPzNhn/AD75qvaTjvH8QWFoy3k/&#10;u/4J+qo/aG+Ah+V/i/4Rxnn/AIq7T/8A49Sy/tE/s8qP3vxo8G8dc+LLD2/6bV+VKf8ABQz4YMzG&#10;H9mW+b5eC3iBeec9PsPP0x/9dq/8FBvhQHVpv2Yr7cq43DXgM/h9gH+fej2su34/8Af1Gjb4393/&#10;AAT9VG/aO/Z1Qbm+Nvg3rgf8Vfp//wAfoi/aP/Z5Y7V+NXg3/gPi6wyPb/XV+Va/t/fCfPl/8My6&#10;iy7f+g4v5Z+w9cUrf8FBvhSX2z/sxajgcr/xPl/U/Yefyo9pP+X8R/UcP/O/u/4J+rA/aI/Z8HX4&#10;zeEemdv/AAlVjz/5Fpw/aL/Z/Vst8ZPCK/XxXZf/AByvyib/AIKJ/CyIlV/Za1Fzzt3eIhz7/wDH&#10;h9PrUMn/AAUa+HKOHj/ZWvjz1bxT1/Kx/nU+0qdvx/4AfVMP/O/u/wCCfrQf2jv2f403D4yeEeWw&#10;T/wlVljP/f2iP9pD4BtkD4ueEW+b/oarP/45X5Kt/wAFJfAkZwP2ULtc8ZXxYV4B7f6B/hTT/wAF&#10;LPBRj2H9lW5++D8vi3v9TYeo/Wl7aXb8Q+p0f5n93/BP1y/4aJ+BaDzD8VfChUeniqz7f9tKD+0f&#10;8CSu9fin4T5z/wAzXZ8/+P1+ScH/AAUz8JNLHbW37KV5JubAU+LhuJPXB/s/Pc+3StYf8FFvDgDb&#10;/wBk24wzbfm8aoeh/wCvA+nY9vxpRqVOkfx/4AfU8Pb4n9y/zP1XP7RnwLEe5vil4VXPOf8AhKbT&#10;n/x+l/4aO+AZZkf4teE/kx/zM1qf/Z6/KM/8FF9CB8sfsnyYBI+bxuvH0P2H+fSs+4/4KWeDS+z/&#10;AIZSvlYfeA8Y4x+VhRKpUjvH8f8AgB9SofzP7v8Agn61H9o/4BDr8XfCn3sf8jJa9fT79Nk/aN/Z&#10;+VAzfGPwmNxIXd4jt+T6ff61+TK/8FJfBE0m5f2WL5mGR/yOjf8AyBjtSp/wUa8FBmB/ZUvF9Gbx&#10;kegP/Xj7D/Oan20u34lfUcPp7z+4/WB/2kPgBnY3xi8J7u+7xFB/jxTD+0t+z6E3D4xeEmXOP+Rg&#10;h/xr8pV/4KMeCAPk/ZZvN23/AKHN+uPT7F+lNb/gol4G2+Y/7Kl4rfMPl8bSkAY6/wDHoP596FWq&#10;dvxD6nh/5n9x+q8n7TP7PoTf/wALh8In5fl2+IIsH8RUcn7UH7PkeVPxg8J98f8AE+j5/Svymb/g&#10;oV8Ppczn9lXUi3v44mx+Qtv/ANX8nL/wUK8AvuWP9lW+4b+LxxcbTnP/AE7ev+e1V7Wr/L/X3B9T&#10;ofzP7v8Agn6qD9qH4COmf+Ft+FPQ/wDE8TH57adF+1B8BmZUHxb8J+23XFOevovsfyr8q5f+Cg/w&#10;/PyH9k++Zlxhv+E4uOB6f8e+e340D9v/AMBumxP2UrtgAd3meOLjB9elv6gYo9pU/lX3/wDAF9Sw&#10;97cz+7/gn6sJ+0/8BCx2fFfwvxj/AJi3X/xynD9qH4Ebct8UvDOeny6oWOfp5f0r8qbf/goN4X8z&#10;yf8AhlS4Ztw+UeNbo5P4w9c/54rQX9vnw9AWSf8AZKkO3cpx8QJ/l9eDbHH+fxn2la/w/j/wCvqe&#10;HW8n9x+ox/aj+AhXcnxU8NsOn/ITbr6f6uq8v7VfwCUkH4q+Ghz8ynUn4/8AIVfl3J+3v4dCt537&#10;Jkx3Ngt/wn1wPl7cfZ/6846Yqi3/AAUG8JzEh/2UJo2ztbd44m7dseWP8/lT9pU6r8Q+p4W2kn9x&#10;+pj/ALWXwBT5x8VvDJ3Yx/xMpOeM/wDPH0pp/a2+AKfe+Kfh3cey30xH5iCvy5f9u/wlMDJF+yy6&#10;rjJ3eN7nIyO+EHr69fTih/27fCrqvlfsteW38LN40uW7g9MD8R0/Cp9pW7fmL6nhu7P1Bm/a++AU&#10;bMP+FoeHcrjd/pU/Hp/y7/SnJ+198ApHK/8ACz/D7HvsuLk/+29flyn7c3h5QAf2ZIxtztH/AAlV&#10;yeSef4umaVv267Ari3/Zps1x/C3ia6bjBHH7wZ7/AJVXPWj0J+q4f+Zn6lL+1/8As/8AQfEvRT2w&#10;32sf+21Of9sP4CCP938SNF3Djn7YAT7f6Kc1+WcP7eFzHIoj/Zz0nC4CqdYvOB6f8fGP89DVmL9v&#10;iSD/AJty0zjnH9uXTc+n+vxj1/8Ar1HtK3VL+vkX9Tod39yP1Dtf2xfgOx/0j4g6T/s+VHfv+P8A&#10;x5ipG/bG+ACH/koemjHY2uofy+yV+XsP/BQCXd5Un7OumsuT01q76+v+vP8APpVhP+Cg8qFnb9nn&#10;Sgu7j/iaXhxx/wBfAyfwH51LqVuy/H/If1TD9W/wP07/AOGyvgAowvjyzZuny6fqR/8AbOo3/bM/&#10;Z/b5V8fWueg3abqX/wAiV+ZEf/BQ7ULif7NB+zxpLySSYjj+3XuWJ7f8fPp/dOM/ia9K/Y9+Ok37&#10;VP7QNn8H9f8Ag7pOlWMsN1K15a312ZS0IPylXmZQCR6ms3UrdEvxL+qUN23+B+k3w78b6F8UNEi8&#10;U+EdQgvNNmZ447iFJozvU4YbZY0YY+nNdMmmH7xAOOfmqn4A8L6b4V8O2miaXarDDHI+EVcAcCui&#10;jgjdSgHVccd62jKXKrnnS5eZ8ux8l6v8Svhz4g8b63qD+N9Dt7iS/UTWjaxCXjZI4oyCCwIIKEYP&#10;Iqwnij4fNFsXxzozMykqP7Si5yOMfNXReHPDUVjpMdraQLHFHDhVVcYGOKualFo+g6Vca5r90kNj&#10;YWslxeSSfdjhjQs7H2Cgk10TqRii6dO8kZ40OORFnRtylcqy9xnjFR3Ph9S371dqspJb2yK3bPwt&#10;4M1rTbfVtPsNPubW6hWa3njhRkkjcblcHHIIOR9eKo3/AMP/AAjf7nuPDOnyeWx8vfZoxU+2RU05&#10;xkrjqxlF2Kltoy/ZFWNRwoH3a8u/bF0Lz/hOECbtviLQ2ZQM5A1i0Ne42enpaWMMKIFVIlA+Udhj&#10;Fea/tRab9p+HG0r8o1nR2OfbVLU15fFEv+Mbxlv+fc//AElndw7Fxz7Df44/meneAI1sfB2lSMu4&#10;W8Mbe5C4rutX1XTvD+iXXiHVJGS1s7V57hwu4qiruJwPYV5ZofxO8IWehQ6X9rk3rb7VAiPp/wDX&#10;Fbni74p+C/FXgXUvDNvcTiTUNLmtlY2xwC8ZTJ596/zVjh5fWp80XZtvbzP6SxuDxFSrFqDs3+Fy&#10;l4q/aE+GetaTDZafeXTSLqdlcMHs3XCRXMcj9e+1Dx1zWt/w1H8J4hua7vz2+WxavH7b4bWvDQ6x&#10;n/egxnPfrVofCa3YfJ4h/wDJccfrX0McLg5U0lfTyOyWSYPq39560f2qfhSrZE+oe3+gn+tV/wDh&#10;pH4dnWD4iVb/AOzra/Zs/Zfm37t3TPTFeaw/BuFeG8Rr153QjmrkfwWt5dOOnr4qt1DS+YZHU56E&#10;YwBXTSw1Hpf+vkc88py6n1f3nocn7V/wojj8ySTUFX/ryP8AQmoZP2s/hEyhS+osGOB/xL29PevO&#10;n/Z3tuv/AAndm3bjd/Vaqzfs5WxY58aQ/ez8oXA/TNYzwNGUtb2JjluVS2k/6+R2F18f/hlpULwP&#10;/aG6SeW4XFoMbZZGkXkt6MPpWDqv7YHw98PDzp7DXUjxkSR2IZP0c/rVHWvgHa6pcRzDxZHH5dvH&#10;FtQLztUDPTvjNZUn7OsKStLJ41Rs/wCwv5fdr5fMuA+H8TiHXg5wm+sW0jupYbC8tnr6l+4/b3+F&#10;Gv2U+h2kepSzXFu8cfmWYUZKnqd3H5V1nw6/bK+EXxP1K40vw7HqgmtofNlE9mqgLnHB3HPNeZzf&#10;sveFHv49Ru9agkmibcrKio2fXIH86o/Cz9mjRPhD4xvPEuk+PJrm3u9PFv8A2fcLHtiYOG3hgobt&#10;g5z2xjvjXynFZXgKn1WcqjS91S1bfZ6X28zaOW4GpJJp28mfS1/qNjrWgrqFo3yzbWVWxuAr55/a&#10;FsodY8AeLLqMHdPp8jeWzc7RHt6dBnafr+FeoWPjPQtN0+G1mmZnjjCkrjGR+Ned/EbVdGvfh3rd&#10;tFqELTTadMsaq4O44bj/AD3r5HJcPntfiuljMVh3TSVm+mz18ruxtgcL9XhUj9x8w6/4ajK/ONx3&#10;f/Xp/wC0d4G0rSP+CW+vLAu6Q6fbys8nLMx1CNiTXda7oO0N8vC7sHp/Wsb9pC403WP+CaniKy0+&#10;TzDFpMQZhkKCt2nfpmv1qlWrS4hyqN9FiIP7noTjacY5fiGv5JfkfHP7Cn7ZX7Wnwj+Mvg74eeAf&#10;jt4gtdC1bxZp1ldaLc3QurQQy3KI6JFOHWPIZuUCnPOcgV+6Hhn4i/F+00Ox1XWPC1lq1rcWweaS&#10;0kMFwp9gQUb/AMd+tfgP+yhoPm/tQ/DuJV4bx9o46f8AT7Fmv6NPBOlIPCFnBIn3YMbcdK/vrLal&#10;aVS0pO1j+Zc7p0KdBSUVdvc5zwP+0H4D+IGv3vg7She2uraa+y+03UrF4XU7VbKt9yQYYcozY74P&#10;Fb/iC4a0tfOVv3Ugwuex9K5y38GaZa/EtNYhtVSRtUj3SKvJBCqf04rpPiXaLZ+HmeMci4U7j9DX&#10;vR1qJM+Wmly3QmiMLjRrWXP3rdT/AOOiv5t/2tvD8Vx+1X8Uv9DRj/wszxB/AP8AoJXHFf0keDVZ&#10;/DOnsM5+xR/h8or+eT9qzT2/4ak+KIVFH/FzPEQ+8oyP7TuOxFeTni5cMku57vDf+8zXl+p4LceF&#10;oIyVa2+X+E+XwOP5dKiXwxGqktZbffZivQ4NKkRRthi+7ht0inPOc/X/ADxTv7EnmbeLaP5TnKyL&#10;6fT+f9a+JrSkfbxh1seVeM/D0I8Jagz2Yz9jcj93weP8a/Rn9nnwcLj4L+EplgU7vC9g+5Rnrbp/&#10;9avirx5oV2vg7Upvs4YLZSbgrA5+UjOBiv0s/Zi8JLP+z94Hm+z8N4R01jx/F9mjP+f8K+bzunKr&#10;hY+v6I97JeWniJ37L8zzr9qnwBb3X7IviSPULZWiXVNLMileqtewr/X616Dpv/BPD9jcW8cn/Cjr&#10;Hd5YO77dddx/119a3v2oPCCS/skeME8j7t1pDL7n+07btXp2mJmyh5/5ZL95fav5j8Zs3zjJY4KG&#10;Drzpc3O3yycb/Da9nqfovD+GwmKqVZVIKVuW10n37nkI/wCCf37Ise0r8FbFeMf8ftzx/wCRKP8A&#10;hhH9lKIAp8H7Nf8AdvLjjj/rpXs2wkc01oiycCvwlcXcUc2uNq/+DJf5n0/9m5el/Cj/AOAo8D+E&#10;n7HP7PGpeBrPUNS+GdrcXDTXAkna4mBbbcSKOA4HCgD8K7Gz/ZQ+BOltu034dwwN/ehupl5+u/Nd&#10;b8LIVsvB0NsqcLeXX/pRJXRl1xnFbZlxRxBLH1V9aqW5npzy7+osPgcHGnG1OOy6I80vPgV8OIV8&#10;pdCm8vptbUrgr+RevbP2L/BWkeGfDWuWfh7T1t4Y9f3iPczZY20GSSxJrj7394MeXz/KvVv2U9Pn&#10;/wCEI8U3EEf7xNWYx7ugP2WHGa+28Nc0zDG58416s5JQk7OTe1uj6nm55Gnh8BzRSV2l956NLrws&#10;kzqNoyqOrx8gf1qSy1jTdUXfp93HJj7yjqK5Wz07xXrbiXWdUjFs3WO264rqtM0LS9Oizp1sq7l5&#10;YdWr9qyHNsyzSXO4ctNfzq035pJvT11PkcTRo0Y2veXlt+I2/QXELwbmTcpG5GwV9xXk/jz4fweM&#10;tHvPC/j+/s77TL/w/dWumR61IsjpdujKjxiTgugBYdTk54xXsU0ahMjdXz18edX+FPxV1az+DHxM&#10;+HOt+U2owrZ6xalV+zzNJhHfbIHhRnKqpP3iemBXrZxUp0cPGrKWqdlG7Slfe/S6WqvZXPncyp0K&#10;3KprV6LVr5O3RnIfsZWfif4X+Jb74TfEP4qrrEdvLHL4P1R5FjGp2rwqzwld7byrFcZJYHJBGSK9&#10;Y/ae8E2/jD4Na/Z3M42rp8rrJIzARAL8zKFI3OAPlBON2M14l8Pv2BNd+H/x113WtDvVk0ZfEFve&#10;WUMzxNvhdDIXCMjbJYpchXQpuCEEEE4+nfEfivw34Yht7LxN4jsLGSRVKyajMkUbkdfvEBj7A/n0&#10;rhwsa2Iy2th8crK9k3pe+3Wzaemmj8jno0X9RlQrRUbXSu76PzPyh8c/FBdLh034T+EvB9zo95Db&#10;tbXGpaiknnw3hKMIXjncHYTyNi9XGK6S7+F0+rajbPr1wyyTPGl5cLCFxkgM+1QQD/EcDk5wD0r3&#10;j4z/AAl+AnhTx/qnxU8Z+LL7xZa+JNR/tSZ4bk3cIhkIQpEqbi22WNSACQu7JAFec+J9dmi+Kdv8&#10;PLbVL2RdRhE+m6SilltlbOSXAdSqnKgNyOpOSc55TjaeU45YZRTcrv4ry6XdtdXdaJ26ng5bWqZX&#10;WqUZRc9rcstFfokzPh+Ikvxg+H+rab4B+Gtr4d0HwLeajp/giGzUSXE5jnkF7qF0Ff52klXdyNxM&#10;bE7iSa+af2qvix4+0XwrDpOteEba4toy76DdfakaOwWR59yyFQG8xg6KPMxxGQMgHHqH7OPhT4k/&#10;DsfHDxvqHhw2ulf8JtcRQ3GoLGjXsLyy70Uuy7kDMVHl43NK5y3lgV49rXjXwhe/GuPTPGXgqfUN&#10;E123+y3Ul9fC9iWEHYWWMgHckik7BydpVeoauitltbCcTYipUXtYtqaS0aVo6Xvv993e6Vz5fFQ5&#10;sVJq9tn13Z1/wpg8YfFH4S+F/hpp/wC0JdaR4Z8c6kreI9PuNFWJoo5GWRz5xVFVZZ4UTzAePLOS&#10;wTaeN+OPgD4VWeka1qf7KviOO80K31C4lvpSQGgij2RNKHZ3aSPeUCP3DqcKWIq18fvEHxaudJ0n&#10;4ofEf4Y3lpp2qW8Wl+HdMs1ksdLlsbaNo0i8mQmRdxCSAgkFh1OMr86XWo+JPB2rXFzo/h6RdF1K&#10;PclrHcfLJtZA0TbSeQyo3lsMgbWAG4GvbweVYivKTpTajGXNa0bPXVSta7Wlm10OKpFRqSsn8rvr&#10;1LFv441zSNK1ez125jvLVZI5J7DEnmySb9mPMChlALMxPTrgkEml0TSI73wPb+G/CUuoTXV2sd3q&#10;V9CzOpZowwtliAO0RgDJIJY7iOABWn8MfBUeoeL9OtNastavrCKzkhuItJhia6l/eeUIndsKh3OA&#10;0jcqMcEYFfak/wCyd8HvgpFrF54Y/tDw5qDWK2t013eRah9i3na7TIUwhDBgFXYUC/Nk7jXbnGcZ&#10;fkdNRnF805JK211orr8b27b2FGinTlKXS/4f5nwroNlYWXiPb8Q/F0d1qM2oSx3y3jjc6EMhDscr&#10;n7uMgj8jn1CHwp8JfGugf2KLhr7w/a2cyXn2PW4Y5LO/ZcRTmDbvnUKmSCFXdKw37VBrq/iP8IP2&#10;UovhXaXHj+8vv+Eot/EE8UniPw9ffaLK9tyimOVcKw29icAhmwRxuPgHxG8MaHDe6xoGnBbaFZFe&#10;PVrWZNsgK53gAsrAKSeGIORzXZQxcsfBSjJxtdK6TjFtq7ja2ttF1XY45T5Pdl2036nuf7Kv7a/i&#10;n9i3xR4j1jw7BperadcaTeaA8euWs37uOYK5NvJEwkhfegz5bBXwN3IV08T+F3hvwH8Q/FuueJbb&#10;4SLawadetcQ2vhzWIVuVRlMxWGO5keWeKKOKU/KrEfLvZCQTyvhH4VfFHxHHCnhCaTVkRo4obN2D&#10;nc7YCqAfmyTkDnrnivrL/gmh8KPjl8W/jp4YksfgdpvnfDrWodTutYt4pLW8ljMvyRXAaVYZYgxb&#10;dhBMU3AlwqqPrMrjWxFSGC9rzpuyW9r2vpo9rvey6GMpSUuble1r36Hun7Odv/wV2+EPwU0n4efC&#10;j4eMv2V/7P0bxBeeG7c3dnBqM4kW1WeYAiHzkDl3BWMyDL8Lt+ffjN8Ef+CifwA+Mnizx7rXiDxB&#10;c+Lwt5d69408M6lOwDBYvMgW8l2bn2rxGuW+RdgwPl/a/wDamk/akj8A2A/ZW1Tw/puqG6kk1bUN&#10;etfNjggSB5AQMEcyKqH5GP7zPAU5/JnWvEf/AAUm8b+DfC/wt8Z/tW2ekQfGDxVIPtOprFBfWl1c&#10;3ZgeeBFZZjbrlN4BjiYSKoQFXNfXZpk/sIxourUk1blvblXRJWtbVrXfocdHlcm2t9GfJ/wr8f8A&#10;jfU7jWvFKapeakL6GPT9Yi1SETrdRmbfHDJI3KqZYkYhWU/Jkfc3D9Tf+CaHwG0b9sz9luD4FfGz&#10;4OQt4LTXYYrL4neGbxJtU0LUYHjuXsLqO8iYRWp+3bI9qsu+WeQLtlMy8z/wT2/4JR/Er4dfCHxr&#10;4AuvHnjL/hKYvGGi6rJo9rYxwI62d1cRRTXEc4urO5hKXUN35RSUt5bxBg0cm36J/ay/4J0/FT9k&#10;b4FaFp/7Cev/ABG1dbrxDNc+O7PwVfWdje3unGK5lEhdI45Ziv7uARxyoCnyoqvK7t8ysrr5biZT&#10;rQvCyvs7fLql5WZ9dg8PCNNNTvzLRP7/ALj7Gtf2JP2amuvA+u61oujal4p8A3CL4V8UfZLW3vVg&#10;EjyG3K2yRxGN1eTMaoI8ksqqQCPZbnT7W4khkuLdWa3k8yFtv3G2smR77WYfQ1+N/wASPDn/AAUN&#10;+Ifh/wCH3iH9mb9lvwMvgvV/ENxe6P4Lk8FxrL4EksdXQfYbi+At7uMi6luGkFuI9ivKsTOqs1fq&#10;n8A/AHxG+HWmXfh7xf4zn1bS/wBzLosN9I09xpwK/vbVrl8SXSK4JSWUeYVcByxXcffw9aFRtRjZ&#10;L+v6ZtUo1I3cpbN7/LbU7/btXk1xf7StlLf/ALOvjyxtpbiOSfwXqkayWibpUZrSUAoMHLenB5rt&#10;li/3q534yNcxfCLxRLZkecvhy+MPmDIDeQ+M+34iuuxlH4kZP7PFh4fj/Z/8HaZ4cutQvNJg8N2k&#10;Om3GsW7x3U9osKrE86SIjLK0YUurKpDFgVU5A5fRP2E/2UPCMGsJ8Pvghovhe41xpn1DUPC9v/Z9&#10;yZJAd0qywFWVxnIYHg8jmus/Z6u4dS+DPh+5tvFCa9D9hVIPEEKxhNVjUlVvF8v5NsygSjZ8uHG3&#10;jFdk6kA4U5qatOnUk1JXN3UnCpLldtX+Z+BP/BW/9jv4a/Dix+BfwGfxj4m1rRfF/wC1VcLrN34q&#10;16bUbs28/wBjtGiaeYs7xpHF8ock5djk5Nez+C/+CUX7K3w4/aS1Twz4H+E8en6Oum2txFaW+pXY&#10;UzOxLNzIM9OnQdMcYr3j/gtn/wAEwPit+0z8B9L8Zfszazd33jjwN4y/4SjRtHuPJVbmTduZIsqq&#10;71OGAcncFIzkg18xeG/28vhLqOotP+3xp37Vvwj8XNYw2+u3troOlf2WskaAHymGmx3Uas24qPLb&#10;C4y5PNeVVw/tKEacnZpu6btdPZ+Z7mGxNOnepFXb7JX2SPsrw9+xz+zj4RjhnT4UeGLeRV5uX0e3&#10;Mgx33lS2c++c12Nt4X+GfhCFZIUt7e2jXCrCoEa9+3Ar448EeH/+CMX7S8r21r/wWG+NUMmU8yy8&#10;VfGi/wBBQsScKq3UUEbnI/gzgkeoz6IP+De//gll8f4V1Y/G74geOkUfJczfFxtTAHX72X65H6Uq&#10;eApU9kvuX53JljKs37zf3v8AyPVPEH7Zv7F3w7Ro/FXx68FaRN02ap4rsYGQ+6mXIwfavMfH3/Bb&#10;H/gmD4Ft7ifxF+1b4ZmkjUoltoEVxqjv1x/x7ROOo9cCs+b/AINaf+CV9qS8HhrxpntnxUT/AOyV&#10;8g/8FmP+CE/7If7H37Kmm/FH9mjQfEi+Ir7xnb6ZL/aGr/aozbNa3UjYTYMNuiT5h247mt/Z0aWs&#10;r276afiTy1KukWr9tWem/E7/AIOX/wDgnPo1tLF4Q8E/EbxJcRqwg8nRbe1t5M9i01wrKpAHPlkg&#10;HpXzf8SP+DqTxVqTy2/w+/Y5060i6QSax4webI55ZI7ZOo7ByAe5r85JP2U/ivPeSWyaK37tcsxB&#10;4qpd/spfFiD5pdFbb/e/CuuMstjrzL7zmqUc0Xwxf3H138RP+Djv/go74m0mTVPCOgeDvC+nyXHk&#10;Q6hp/hmW42OBnyg9zLJGWC8425wc4rxDxj/wWf8A+Cl/jR5vt/7VOsWYlBDLo+n2lj+IMEKkH3Bz&#10;TP2b/iV+05+yZFq3hPwVpOhahofiRo18SeHtc0aOeHVIk+YRSOAsypnBKxyLn6Mc+3/ATxV8Gv2n&#10;fi9eeMP2hfgL4DtPiIt4t3GLeH7HZ61EkfkeX5d3qK2gKqUxDHbndsDc4bHpYeOBrWVJpve1jxq9&#10;PNI3c20vVnx148/bH/a2+KG7/hY37Tfj7Wlk5aLUvF15LGf+ANJt/SvPNR1jVtUdZdT1O4uGHG64&#10;mZz+pr9I4f8Agmz+y9beD9N+I3w08T3nibxHrl866d8OrfwffzT2Y8zHlzEiVdyjO3hg+Bj2k/4K&#10;Pf8ABPL4f/swaX8Dpv2wL1/h7D4w0vWbjWNP8H+EbGS70oRCD7LHKIEhE8kjHDbv9Xu+82GrKnif&#10;9oVJwa1td6K+/wChVbKqqwcqzqJ26LW/c8B+HF613+wZqXg/4X/tCR3utaw3l694Pm0lba6sFSZ3&#10;aEXTygPavbxibzCVVW3xlckNWp+zb8Yf2e/Cetrpk37Y3xSWwaz3HSda0SGKzDrHtG5jcXCjaGYL&#10;hVyBjcudp6b4Vfsxfs5eAYr7xl8If2qobj+3dGe10mz8beDrPdJKZjz9nNzMrkLHwrqu4yDHQiva&#10;Phj4g+IWleEbVvFH7DOh3N7eQz2OseOPhr8PWjka1GYZoLiO1iiltGYKpIQSR4YlU4AX6fD2qNTd&#10;u3Vr709PmfM4ynKEXyp37LR/j+h4T4i+OPi74M3ul+CtB+Jtn46XUMSaXdeJreVp7iFsJ5cMcEbK&#10;Iww3KrP8z/MAcCu0/Z8vvixq2oa1428YaNZWulizkjuPOhijkjaOLcoEEzgnAYfwEqF6DAIi+LHw&#10;2+G+h/F/Q/GXw+tr5Z4bNILexuJks1hhDqfs94lxA+8KvyKqlMLsYbMVzfxg+LHgPxL4nm8Q3fh7&#10;/hF9QtZStosM1w1sTggebEwlQk9mAiUgjg8mvSp06lG8m1Z6ddjxa3s69FU0m299NV8kVZNK0ePw&#10;0uq+H7zRdSGqTNFrWl3hcTwE4dZInDAzLknJUAgtg8V5DqmgeJte1WaDwjaTeGtVtJvLttQ1S78t&#10;bjaM7FbYMAjGGb2yRya7vxV4c8IaxYabq8ngq3h8RT6aLqGHw/qE3kXrhtrKqLI4Bzk7cIT7muD8&#10;PeN21CLVdQ1m6/sS30u6hbjRYpjNOFbajRswGTyO5PBI447vZwqSUXon2f5M4cPGp70rO6XVefVd&#10;UbXgI/H6w8M6hqniv4vW66X9jlgv7OVrt5UkwR5YfYsecnnEhXHSueXwXfXKi5Hh3xpJ5g3eZ/ak&#10;B355zncc5+prvpNe1TxRfw/Eue5l0+y09kdIN0OZeeEMcuyPnqFCnBB47137ftz+EYWMX2G6Xbxt&#10;Om2ox+CRhfyAHpxXPOjh6crTd+1zajjMVyKUaSu90lt5H9H0ayKOv5CrESvmlWIjoeOlTRIRxXiu&#10;KP0hSHW8bjtj8asvc2trBvvbtIl7l2ArzX44ftI+A/gqsOg6jrFnJ4i1C2lm0bQ3ukjnvFjxvKBi&#10;Mhdy5PQZGSK+dPhH8fvjj+0bB4iufir4K0G2+y7V0e503XjJYyWrH95KuBudlTcNxVVz0ADEjOdJ&#10;x9597HRThKWp9J+FPBVl4a+KWsW9zJ9pbWJ47/SuDsfjDLxwzA8jPOF9hXQ6r8PfCk/jK1+KKWv/&#10;ABMNJ/cTyNkbYGZHII6Z3Rqc+3HevPPgyj2MK+IdB8Va7qEOnPHc/Y9Y0uTy7e3kA+SKdv8AWHnJ&#10;5OAegAGKv7VH7Z/wp/Zg8SWS/Fv4veHtL0/WbGaWKLXCbOO5jQA7YrjDRvIBj5CQxB3dFwePl9pz&#10;ff36/wCZrGVTm0Z6l461rVPC/jjT9Tmv0jjuIWSxuDbPMqPsfAdF5PfkEdO3Wvzb/wCCvn7K2vQ/&#10;EzwB+2j43+N2raXo/hvWLK3tY28KxpoNms0m+WScibzxG4jTe5SRSBFGAOK639pr9q+7+Nfwl8G/&#10;tw/sW6j421a1tbiTSLjT5tJn1DTri28uZ5JTZREybleJVLhVHIB3LlT2/wDwUa1f9on9tL/glpp3&#10;iL9jS4uryx8TaTbXfiCx1W1t/tlzYeUZZVBaXbEykLvhVHZzuRcc5jD8s63s3rGafzslf5pnfg1U&#10;jUVtVJ2/I/DH/goH4t+H3i/9pjxp4o+D99pcuh6jqX2m4uNEkhFnJcOW3G1AVT5WCMqBy+9sAEAe&#10;P6FqE3hKwi1vQfEk0WoR3QaG1WIqR33hgeO3TmpvGOnjSdbvvCfiPxELn7PM32Saxl3W/m78OenT&#10;hueM4B6VP8J/DbyfETS9Cm2s11c7EaRt0LAg4JYZ7+mT+Vb1lT9opOK7eafcq0vrjstdn5Py/QyH&#10;tv7VgNxEZGuGZpLiKTCqrckkc5PbrjB496y9MvQl0vQgybixyMY9xyPwrvdX0y10yC71JLj7PcKx&#10;WNUUHerAgtjsNvP+FcdoY0e71S80wxyTKum3MkLLxteOJnDkeny/lW1WPJyr+tzjxijTlFyl/wAP&#10;/wAE9u/Z5+PPwR8MfDL4m+FvjXHqeo61q3g+Sy8G3UenR6jbi7KYVZVuHUwj7q+bGd0YyyglUFee&#10;z+K/7Z8BN4Vg8Oxy3sOjxWNnDZJyW83eXIABySWJOSSzY6YxwPhafTJY2Ot3EkabwqSr8yofdcZI&#10;OOxFer2cnxH+KGnaTqOnaVp9va2N5Bp1tPpkMNrMY1eSR2cja0pyxyzFjjaudoVR4cadOhNpaXd/&#10;L0/AKGOpvC+89Wmkkte+v6XKGvfCrx34Tj8L+DLjwqFj8ULALW6muERHdtuIy2Tsw0nO7HUelP0n&#10;4W3l38d7X4BjQrH/AISCbVho8K2d0LiEXTOI1XdCzCT5zjcpOcjFcU1trHjL4m6peahFdLaLezXe&#10;ofMxEUSsW5+gHHqa9h/Yl+KuifBz486B8ejpwvv+Ed1OG9gtblhAJJUlVkXzWVgnzADdgkdRzipx&#10;MqlO6patrTtc5cHiIqp8O7SV9dFvpp95+6v/AAQy8DftDfAVNY/4J9ftaeENf0nXPA9jBq3hd9Ph&#10;tZrJdJvJGMcjywFvMP2i3uMBxkZYEZFZ/wC3F8BPBPjD/gr54V0T4Q+M9c1bWbP4c6gnxM0V/Ggh&#10;lh0e7fZGI3lYiCEOJ5HjAX/WR7RtI24v7Ln/AAVK/Zg/bu1/VPiL8T5LzwD8W9AaRNKvfh217e6g&#10;NLjjiknhmnjgWCaz/dsxjnJWNmaRQhAkH4dftf8Axz8WftEftXeM/jL9p1KS48S+ILp7ePUtWe7u&#10;o7Yyn7PCZXCs4jhEUYJA+VB06Djw+DlUo1le2vVarW7X33t5NHqe1kpKpLba2v8AWnqfuv8A8Ezf&#10;B/jfwP8AtcfGb4c/EHS9a8VeD/hvfWul+C/D95JJcXGm6ewaW0KRyECRRbSQRlhzm3bOSpJ/UCGd&#10;L6zjvII5EWWNWVZIyrKCOhB6H2r8Kf8Ag3O1L9qX4zX+vJ438R+Jb7wzF9l0+z8QLqDyT2TQOzrZ&#10;sGcOsIDlhs4UyOTgsCf3cij8qFI2kZisYG5jye3NcGXwca1WKX2um19P6fmZ4qVOTjJf1qVXt88b&#10;T6UJa89KtFh2pMru616mpy80SOO29amSzyDx1pyMqkHNWIjjtVq5nK19BIbcjqOlef3yRp+01pdi&#10;dIt3kl8PXFyl6cebEsbhGjHGcMZ1Y8j/AFfOeMekREYwVrgZmtH/AGl7OJ9K3XX/AAjryQ33mfch&#10;VyskeM/xO8B6c7PYCpqc3L81+aKp/a9GejRw9qmS2yM0QgZzViFQTjNbGEhba3INfjZ/wV9tvO/4&#10;KF+IpNwG3RdMX6f6Opx9Dn3r9nIB8+AK/HP/AIKtwG5/4KCeKjndtsdN7jp9ki/PrX13B0ebNH/h&#10;f6Hn42VsPL+up8f/ALRtmR4f0VNrbf7YXaNoGeCfw6e317DqPBugh7OMKqs3lgSbsYX6+3Tv3/LK&#10;/aM0u9l0bQYtPZTJJrke5SMggK3qRnn/AD0rs/CGla7HYxxrdRp+6xhodvYdcP09x+Ffo06aUmfL&#10;VqmyPt39gHT5oPgeElB/5Ck21c/dXC/p/wDrr23WLQnQ7wYJzbuP0ryj9g6yuYvgbGbtt0jajN0T&#10;GFwoHc17Lqtt/wASS8wW4t24/Cvkq3+8S9SqL92J8bxeH3X4aXTKm1l8OTndj7v7mXn86/CfSdEi&#10;Yhmi5LfLxX9AsummL4Uancbdrx+GrhscHnyZPzr8HPD9kryKY0+83FZunzx+f6I9SpLYy/EOmfYt&#10;J85Vwy7mX25964Xxl471jwzpkM1hcRi4kkwqyRg4GOTXqvjK0EfhqRyMbUk+b+lfOPjzX/7c1tvJ&#10;b9zCNkf9T+deHmUpUaq5XbQ2pyisO293sdv8JPiZ4s8XfEXS/Durzwvb3UzJKqwhTjaT1/Cq3iL4&#10;veNtJ8S6ho9nPB5VteSxIGgHChiBVD9muJZvjZoKsOPtDk8f9M2qj4wt9vxB1jA/5ik//oZrCNSr&#10;LCqV9b/oTRipSsdLpvxa8cTsqyXkOWYbR5Ir0n4gahe+G5rJNPcK82lxTOGUcsw5rxfRoxJeR/N/&#10;y0Ax+Ne2fGyDytZ0WJh8v/CPw4x9BUQqVfYzbe1jt9nCM0ZA8W609s80UiljCzx/uh1xkUumeNta&#10;1D4F6h47kWH7db6qlvHIIVChTjIxj3rL0El/IgX5tzbPX2rU0vwT4lg/Zh1jSrnTmt7mXxIrW6XD&#10;BMp8nOSeOlLC1akptOT2f5FVqcOWLS6nM/D/AOKXjTxN4rXSbi6gFusUkkrR26g4VSfTucV6N8N9&#10;Uv8AxDrTW2oSZQQzNtCKPuq2D09a888AeGR4F07ULvVLi1lvruJYYVhm3+WmdzZxxk4A/OvQfgGR&#10;ceJ1hzlpNPuD9TsP/wBepw9apUxEVd2uiatKnTotta2bPZn8Ool9c4zu3KcKvP3BzUi6DE7eXGoZ&#10;ucqzDOMV0zaaG1O8JQYV1x8uP+Wa+3HNWE0lPMyIvmZT0B9O/wDntX2EcPF9DwHW945iPw6HPyQ7&#10;Q3O3sK574j6e2ieG77U7UbZLeNW3MgOCZF7Eeh9K9KNjt52noO3X0/H+Rrkfi7b2MfhO/OoRsYNs&#10;HmAMMsPMT8qzxVDlw02uzNcPPmrxT7o8d8Y+JdX0C3hSzuE817WJ2WSFMB2HA6fStr4Wz3/inxbZ&#10;6RqbrJHLHI8gWBRkrGz+nqK4PXdYl8TeKfPHEcb72Vei/wB1fwHPtXffs/Obr4w6bpsKfdtLt5MD&#10;PC2z/wBcfrXx+Gq4j2kIyk91c+ir08PySkomHc+JtWTUrqFJVjhjuHSH9yvIBIz06VheOviX4g8O&#10;eELrXbO6jWZWCW+63RgSW285HPc1oeKJQmrXNpA6hpLuQfT5jn/PtXnP7Qmqrb6Np3h2FsGSYyso&#10;7KowP1NaSrVvrDSk9zKpTpRw7lZbHe/tCfEfxT8OT4XXwy1rH/anhy1urgSWqtukeNSx5HHLHge3&#10;pXBRftE/FPG57uz/APANOv5V1X7bkE1pqngS1I5XwXY8d/8AVLXkES7o8j8RXtVLxqWXl+R4/Npc&#10;+gdC8e+KNR/Zg1j4m3ssX9pWevC1t5Ps64VNsJPy4x/y0P6elebR/tE/EpBsjurNgR0+wpXdeFlA&#10;/YS16cP/AMzht55/5Z21eGeUQ/7sZGOlOfwx81+pV72Paf2cvip4t+JHxB1Dwv4tuIGjj0G8ubTy&#10;oFjIljTI5A9Mn8K+mNU8JKur3ShFwuwKQP8Apmvavk39jm0+0/HpXj7+HdUD+3+iSV9y6vpxGs3q&#10;FNu1o/p/qk/w/wD11eDp80Hfow+F2Po//gh54bFv+054on8s5HgK4Hfn/TLLv0/z9K/TO/tQrsMf&#10;xc/nX58f8ETLFF/aW8VvHEGK+B513c5/4/LX61+imrQhC/y9CaqUeWo0c1b47GxfxlP2d5o8/N9q&#10;3f8AkdDiuHtgrFQw/wB76V3mqkp+z/MGXgXBOP8AtsteeW8qCT5pcdsCtqNvZu/dmUYuT0L7aTFc&#10;XguDtysTBfm6A4/wqn4qu9D8IaZN4k8TeI49O061izNcyyKEVScdxyScAAZJJAGSa1NLsPP163uL&#10;myWaJYZA29d2PmWov2kfgloHxM8JaLp0Vw8MNnrcGpyW9uAPNMSvtVh3XeVJH+z24r5PiTiOjw/g&#10;auIqa8sW15vsfV5Jkf8AaWKp02+VNq77I+av+Cf3i3w5e/D3Uvhg3xCa512x8TaxqDafdZScW91q&#10;EtyHAcAuu6bBIzgnnGRn6R8IaRcjxho89zLuC3i5Zvrx0+leT/D/APY20a0/ae0X4sW941rJp1nP&#10;9ohEY/0gvEYwCR2AYnHPKj617heeH9G0vxXY3KafC0seqRusnljcD5gPWvm+AOOKfFGUKq42km4v&#10;5f8ADo9ni3hmnluObpT5oNJo9RkdVk69fWuI+L0Im1DS1z/yxuD+sdbF34nga7KJLuO77q1gfEa5&#10;e4vtLWSNl329wV3AjPMfT86/R6VuZH5/7OSlsfkf/wAFaPDFpP8AtnXL+Qu5vDelj5e55r5T8V+E&#10;7GO+MogUO0zbm2KcjC+3Nfa3/BVXTfN/bFuGRR/yLuljJ9Bk/wAz9K+SPiJbXEV1G0M6qrTSfeUn&#10;I+Xk8/419Bg6dGdSCkr6foVinUjhW4uxxD6NCpJwq44z5S/XHStbRdBsJ/B+ualPYRSSWsMZhkaJ&#10;CVOe3HtWXqEOs7vMguI2x2b5fx6Guk8FwarL8NfFzXEEYkWGAwCOXry3Gdo/ka9XE4fDRp2ULfI8&#10;ejUrylrJnEwWwniE2UO5ef3acH8uoq94S0yLVPGOm6XeW6tBLdRqym3Vg4z908cVR0+OS3h8m4s/&#10;K7f6wPn3J45Ndf8ABfTF1X4qaFp7SKvnaggyy/L0z/SqqYbDRoOXKtEc9KtXniVFSerRr/A3wJ4M&#10;8c/tN6j8LfGVnizaza6sYYSqjCSssg3cHrJBjrxnkHrpfs8+Evhv8cfA3xyv7vSf7Iufh74iv7LQ&#10;763kLBIY438pn35Vm3RMSCOQfQVc+AmjrD+2Z4g8W6gvl6f4f8O6h9suj9y2aW4R0LHoCRbO3OOE&#10;Y/Tz3/gkv4iufGHw1/aIN3eNfSalardvaKpHnNLHebn7n5jtGP61+cZpUlRzCcacnbT8kfeYKnGW&#10;Gp86V25fcjyj49/Efxr4E/ZT+F/xN0C7tbfWPEsMz6pdf2bCwmwX2/KyFRjA6CvEP+Gvfj5sIPii&#10;xO7/AKgVp/8AGq9u/ba0l9O/YU/Z+BUr9o0VpfTqpYcf8C6/SvkmCyupl+RDj1NTVxFaUouLdrL8&#10;jhqU+WdrH2b/AME+fiF43+NXijXX8d3VveDTG00WbR2cUJjea52n/VqM5APFfTq+CbT/AEjNurEX&#10;lwCwx/z0b19uK+c/+CQHhZ5YfG2oTKrH+2/Dca+4Nxc5/kPxFfYMWhyBr5miz/xM7tduN23EzD8+&#10;Pyr28sq+0o+/umZ1qcowTRyD+C7DfI0doCuDskxgAY4P618t/t4/FPx38DPE3hmH4d6nDZpqmlTz&#10;XSyWcUu91nZQfnUkHHGK+1b3TXjF1Ep+VY3PQ9Npzzjv39fbrXwl/wAFYoTB4v8AAqk5zoNwfp/p&#10;B/8A1/jWuZSlHCtwdnoTRjLdnnPgz9rr4sXNzHL4y8Y2cNm0iq0i6PDnbnk4VMnjNe4eHfjhN8Sv&#10;gL8Zvit4TsobOHw3eWieFZZLVTJFEzSHe4bOXYBSQcgYr4fkeZ1UF/u/dHpX1V+zHZmP/gnR8a78&#10;8eZqFrH8v+ygP/s1eDha9b21pSb0fXyOrnUo8qWyPI1/bM/aBRTH/wAJXancOv8AY9t/8br0L9lf&#10;9pH4v/E/9ofwn4F8Y69b3Wm6hqYjvLVdLgTegRjjKoCOnb/Gvm3GecV65+wXF9o/a/8AAsQI51Zs&#10;59PJkrCnia3tI3k7XRnFK6Om/aN/aY+M/wAP/jn4q8GeF/E0Nvp2n6xLFa250y3bYgPAyyEn8TTf&#10;hv8AtG/GLxLpX2rUvEsMky3bKSumwrldg/uoO/frXD/tkK0X7UPjhG7eIJqk+DUgtfDSybVHnXrq&#10;WHLfdXAxn2PapxmIxEa00pPd/mb4OnGWIs0fUnx98T+I/B/wT8BeLNCKR3+sWYe+mES4mJiRucj1&#10;J6envWp8GdI8S+Nv2YdQ+J2q+ZearH48s9Js2hTaiwtDvkXYOCSSOcEjjGM4rJ/a2Ev/AAzv8LpJ&#10;FUyNpybiG4/1Ef8AX+de+f8ABN/49/AL4J/sus/xL+I2k6ReyeJLm8mgurgNOTtjRXSIZcjauMqM&#10;9enWniq2I91KT2X5HfToU5ScX5lLwp8DfGXhmD+3/GPha8tLefU7SLT7i7jKiUEuTtB69F5wKvxe&#10;FbBI5PLhX/WyY6jdlj09j2r0zxD+1J8D/wBpnR/sfwn8UXOrSaP4hsGvri4s54htk84KF84KSCVI&#10;4HGM1z40l2jlkVBnz5udwPG4457/AK8+1fQ5KpVMLeWruzx8w5aNblj2Ryz+ELCRmVLXa3zDcvPr&#10;XHfG+Hw34U+E/wBo07RY/wC3dU1W3tNNvvtEgMCHzWkYKrBW4VV+YHG4e1erSWJBL7BtHDt976/1&#10;/wDrc15b8avD0l14h8M6m4f7Paw3kmw5x5nmKBx/X0HvRnj9jl7lHR3RngfeqO/Y4fXLuy8AfDPW&#10;vHOuNNcf2To7mNWuHTzbqT91AOCP+WrKxxjhT1qn+wtpPjX9oz4feMNF1DxZGmqyahp9npus3yqq&#10;2PmiXdJwMAAKGPH8OO9cB+2741Fh4f8ADvwrsmkWS6LazqnzHaVy0NsmPYLO3/bRT2r0f9lX4aeJ&#10;vBX7AXjr4oX001pH4oa4XTVVipaG2hZDID6F5ZF/7ZmvmcHUrac0m9H+R60YxdRaHm/xp+NUlx8T&#10;NWX4RapdWvh22uPs+kiaQSSTRRjYLhywJ3SlfMKjAG/AAAFeveE4ZvCHwU+EWp+PZp5vFXxQ+J8C&#10;2UV3IUZdBj4k/dghSspaFgxBJWXj1PgnwA+FV18bvjR4c+FGl20s0Wqako1H7PJtZLRTumbd/Cdg&#10;IDf3mX1xXe/Gb4z6d8YP+CsHgnwr4On/AOKY8D+KNO8O+HrWJdsUa28iidlUcYafzMHqVCZ6VnGv&#10;V9svedjdxpxpuVtW7I9w/Yxt/h/8Sv2zviT8Afi7bi8t44BL4Ptzey25geNUaWOPymTexWQvhsge&#10;UcYGa+HvjV8Yf2nPgx8XvEnws1v4gXMVzoesT2kn+hwgOqOQrjKchlwwz2av02/Zm/ZI8K2n7Qmt&#10;ftGeJNN1BdYbXh/Ycj3gS38vykQyqiYY5GV+c4PPy96+Ov8AgvJ4U8OeH/2vtJ1zRNPSG41rwdbz&#10;6pJHGB58qTzRCQ/7WxEX6Iv0AsVWlWmlJ7vqLFYaEcMpdf8AMy/jf8TfiL4P/Yq+F/xV0DxEbfWt&#10;Yu5Y9V1AW0Za5yZiNwKleAg6D+deDp+2H+0bGuV+Iregzptt/wDG69g/aSCj/gmx8H3Lbm/tZgP+&#10;+LnNfKZbivQqV63tNJPZdfI86VON/kfaX/BOv4n+PvjH4u8Sp8SNfOpJYWtjJbI1vFEIi12isfkU&#10;clcjn1P4/V114Qso55mFsOZZP4e+49K+Pf8AgkTb/afG/jSPH/MO0/8A9LB/WvvIaSfOkaJFXdIx&#10;O1cc5PfPp9R+Ve1l0nOjeTu9TKrG0Ukca/hGzLYMK98ELnGef/r/AI+vT5F/4KR+NPiN8LPEnhFP&#10;AnjPVNHt73TbwSx2N60QkZLphlgpxn5sfhX3RNpTebGjSHHmKv3Rzz9R7j3/AFr5k/4KYfslfE34&#10;nfA7R/j74HshqFp4Mk1GPXbGEFp0t3uci4Ud0QJ8wxlQd3QE1jm1RU8Pppdo0w9OVSnJLor/AInx&#10;Lc/tH/HqMxGL4weI8mNSxbVZPvevWvpf9mrx78R/Fn7DfxZ8ea3431S61bR2zp+pTXjtNbARo3yN&#10;nK8kngjrXxrfMGaE4x/o6fyr7J/Ylt0uv+CdHx6Bi3eXY3D59P8ARo68OnWnFttvZ/ka0o802vI+&#10;aF/aT/aCj+ZPjN4iXdycatIM/rXrn7Dfxj+Mfj/9qbwj4U8VfE3WtQ024vpWvLG71J2imVYJGwwJ&#10;wRkDt2r5swC2d9e8/wDBNSxvr/8AbL8Gi0t2kEc1zJNtXISMW0oLN6Dkfjx3qaNWo6iV3uFOEebY&#10;0vj58T/2jX/af8V/Dj4deP8AXvMh16eGx0uzumCoo5wvOFUDPXt1r2f4PaP8R/h34Hm8V/tB/Fy+&#10;N0cSTC+1pvs9nHxhc7grMSeTzzgL76H7Q3iT4N/sw/Enxl461tmk1rXNZlnS2VV+0XbcYROBsiBA&#10;yxyASTySBXxn8V/2hPiF8avES6l4vvlWwjk/0XSbUlbe3XPYZyzf7TEk+uMAdVSrGhO8ndvp29R/&#10;u6bs9z7f/az+OF38PPg74D8VfCuRbw+KrGb7LqEssoUDC5l2nBdsk43cexHB+ZU+M/x0n3vqnxe1&#10;rcxy7HUGT8hnj6AcV61+0zaWsv7G3wDcXbRhtFuCrcY/gx3FeDWdujTbmvt2evzA1GKqz9otbaL8&#10;jopwjy6n1D/wTt13xv8AFDxdrEHjPxJfaklm1h5P2yZ5ArNcEFhnOCce36V+hH/BL/QbOz/bWsRD&#10;Evy2+qA4POBv5/Pivgn/AIJd2St4o8SW8G0tu07ce2ftDc/T5s1+jX/BNuIQ/tmWMvGGbVuSvbbL&#10;x/n0rswc+bD3ZniqdoaH6RWMmy3hyp/1r/yFaENyNvBPFUdJ0HXdf0v7fpUCyLDcOrZOMnA6U4aH&#10;4ttZMXOhTFfVF3D8qJYrCx0lNJruzx44XEy1jBu5434K8Q+E/EemNJpGsrOrr8jJG3P045rzL9s/&#10;4n+GPht4Wh+Ed5pWoalrfj7TbzTdPtrc7VhSSIxvNK5PyqPMAAUEsSegBYe1/Dvw1e+GdNt47y3k&#10;haNApjnjK8enNVfi38KPAXxP8aaP4ifTYrjVNOtjHDuyxQHPQDvya/MvEHjf/V3J6lbDSjKUrRir&#10;9Xp8z9A4Z4fo4rHQeKTjCOrdu2xxvwB8U+Hta+Fun+FrWK4s9Q8N6fa2GoWtw2CuyJVWRSDtKNtO&#10;D7EHGBXWf8JB4ItYyZPGek7tx/dnUYs/T73pV7wT8OvD3grxRNda3bLCbm1VGaRSg+XO0Ybr1PNd&#10;B4js77UfMtPDWh3FwzLhGWAhf++iMVxeHviDHPslpvESjGrHSavazT0+9WZtxJw3h6ONnUw15Qlq&#10;v16d7nJiSBreOeOdXjdVaN05UjHBGO1cn8ZdOtdU8G3VldW6TRvHHujkXKnE0ZGQff8AWu+svgx8&#10;S7/yluLS3tUAAbzJssMD0X/Gsf4zfDnUfC+jRaPqd95jahbthoQVZNssWSOTzz1r73Pszy/GcO4u&#10;jTqpydKeif8AdZ8zlGW4vD55h6koPlVSO/qj5/0r4e+Hp03S6DYtjnH2VDn8xXQad8OfCaNl/DOn&#10;N/tCxj/wr8r/AIsf8FWP2z/h18V/FXgXw+3hk2eh+JL7T7JrnTrp5DFBcvGpci5VS2FGSFA56Cud&#10;f/gs/wDt2wtxL4VU+2l3v6/6XX8ww8H+J8RTjOEoWaT+J9fkfuVTj7I6NRwkpXXl2+Z+x9h4H8MR&#10;8Hw5p/8A4BR/4VqweE/DOAp0CxK9MfZU/wAK/Fk/8Fqf29A/N74Vzt+6NPvQP/SunRf8Fr/28UbH&#10;9q+GcgdPsF76f9flP/iCnFd/jh/4F/wDKXiJkb2UvuP21ttA0BSAuk2q7fu7bdRj9K0IdM0dF+TT&#10;4V4+8sC1+IUf/BbX9vZef7Y8N5P/AE43v9LzinN/wW//AG84hltW8NfjZ33/AMm1qvBfitdYf+Bf&#10;8A5pce5JLdy+4/cRLXTF+VbOJR6+WBUggtfurCvTpsHFfhqP+C5X7dseUa+8MtnjPkaj/wDJ1SJ/&#10;wXF/bylk2R6j4aVv+vfUT/7fVX/EG+Ko9Yf+BGP+vGSy2cvuP3INpE6fKq4xx8tVriwXGcfpXi3/&#10;AATJ+LHj39o39kHwv8bfiffCbXNek1D7b9nlm8lfJv7i3TYskjlcpEufmPOTXu3ijTzF4X1aaCWS&#10;KRdLuTHJE2GRvJbBB7EGvz3FZTUw+OnhanxQk4trunZ2PqaeNjKjGpHZpP79TBubWEj5gorNvLSE&#10;g42Y9ccV8U/D39oX4u+KP2k/H3wg8TfErVLWz8P69d22jiGQmaWGK9aIKF5MjmIAj1IxgZ3L7t+z&#10;Tq9z8U/EuuWGv6/q1xDp9uzQrLqDpIjCWNCrbGALKSynAxwDgZxXTm3DMMrourVq6RipaR6NXXU4&#10;MHxZh62NWFUHzN28tD0fUrCFt2Qreorn9Q0oNktF8oXJYr0HrXrOs/BPwJZWtpJHFqX76xikkZ9Y&#10;nbLMgJ431xDfD7So9D1bVIprxpLaynSJZbx2XkOv8RPavgcPneU1uIHlEZT9qv7q5dE5b83l2PpM&#10;PmH1ilzqOn9I8217QlkRsL8uMdK4f496bawf8E+fGemWtusa2tmVYAAdLtf1r1/VdNVQzL83fnvX&#10;lnxeeTUP2NfiDaCxkWNbeXDSbfmxcIeOT+uK+hp0eXiPLX/0+h+aDHa5fX/wP8j4Z/ZH0cN+1D8P&#10;Sw/5n7ScsoPT7ZFX9D3he38vQbdSP+Wf9a/Av9lvTVi/ac+H6RqRt8e6X/COf9MiP+f/ANVfv9o8&#10;Sx6Pbpn/AJZ/1Nf3pgY8tT5H8wZ5rh4+rObaIN4uj2/9BKE/qtX/AItKp8L7sf8ALwlRLCx8WLsT&#10;kajDnj3WrHxWQN4WfB/5eFr2qf8AGXyPl5fCVfA0f/FLafj/AJ9U/lX4E/tQeH2k/ai+JztH974k&#10;6+c9udSuP/1/hX78eAyD4XsR/wBOy9PpX4Z/tKaIbj9qL4llJlXd8RNdOxouOdQnI53CvOzqPNQ+&#10;f6HvcN/71P0/U8ki8LuMKeu7G49+B/nj+laVr4dVG/1gztI3Y5X36f8A1q6m38H3qgynay7Rt2xg&#10;n6cPnvWtYeDL1oUlO1o3xhlt+v8A4/x0/SvisRTP0GnHseZ+NfB8kngvUiN2DYTE9McKfT/PFfpd&#10;+yr4Yjb9nLwC/wBnXLeCdK3Nt6/6JFg/nXwz488H6rF4I1ZojE3/ABLZfkaHG75W/wBvj/PrX6Of&#10;sl6KD+zJ8OlaHbjwNpAO31+xxZrzatDmw/z/AEOqnP2Nb5fqYH7UfhpP+GU/GSxxFfm0pmC8HjU7&#10;Y0/SGzYQ7Tn9yvTvwK7f9pzQkn/Zf8aQFSP3OnH7vpfQnP5ivGtP+H3jw2kJHxr11F8tT5a6bp+F&#10;9s/Z81/Kv0gMHRlLA89RQ+PdSd/h/lT/ABsfo3BtaUqdWyvquq/U7wdRmtrRtIsrqwWWeMlix/i9&#10;687g8C+MEbMnxi1yTH8LWdiB+luK6Xwx4R8Vy28kb/FTXF2txst7DnP1tiR+Zr+Y8RhcPGOmIj90&#10;/wD5E+zrVKnJ8Nvmv8zR8C+GdMg0BoxbEBdQvAq7jwBcyjFbH/CO6aefI/8AHjXF+GdD+IKWlxbW&#10;Hie8kih1C5j3zXVshciZ8sR9kOCTknBxk8ADAGsNM+JSf8xuRv8Aev4f6WdTmGEj9cqP6xHd9+/o&#10;c9OpU5UbE3hzSSOYP/HjXqn7NWg2o8EeKrSOMpG2oNuCn1toq8SbTviMp/4/t3+9qUY/laV7l+yP&#10;Drlv8OPFx1dhJcLqLlf3wcY+yxYGQid/9nj1NfpXg/ho/wCtU1KqpL2NTRO/Q8DiqrOOU3/vR/Mo&#10;N4Cjs5BLpl5NGytlSZSa3tKn1HTot11B9rj/AI0jb5h9K5FfHPj+MceHNLPqDqD8/wDkKmj4jfEi&#10;3bdF4U0X/gWoSf8AxmpynijhnKMQ54XFzpvsruP/AIC20efWw+OrxtKz+f67npWmah4d1eL9w2xv&#10;7spwRVGXwF4Fs7i88QDRrX7TOokup2H3hG25WJ9iAc+vNea+LvFXxS17wZc3j6RpuhR27GS81Gxv&#10;pJv3a4Y8mJNuemOeD17j4t+PX7c/xAe51bQdR8T2/grTZoZkuL6TVJbe1lLgMCCy/uWI42g5fLHk&#10;jj9iyni+GbUVRpx9tJpOLs4p9LpS3/7dufDZ1jqOU1uWpF3W2z19V+vQ+jPGnhf9qH46a8vib4bf&#10;FS38HaNqFl9ltJoLGTdeyqplgly+GSNg7AFTjJ5DH5R5n44/Z/8A2ofjH8T9Z/Zz8UeMPFFnpNxD&#10;p9zYeKb37PPDFxE94kfmQ/OSqFQY8FSybhjNeA/Bb9vn4x39lpsV/wCNvEGoX/g23+1Q+HdJ1JY7&#10;e9tIj5rTP+4KTxqE7MMo+VwAQfc/iN+3B+0P4x1LT/GnhHwj4i8ItJGJ/DU15C0+n6gskAfymxGU&#10;P+rY5wWKlirLgkFV08NJPEzlzKSvezVrpt9L26XTTV73PLjmGCx9GM5KUn1V2+lteiXz7HmPxI/Y&#10;r+Iv7PXxnW28LeKdS1bwHptrJcNdeR5bwSEnIbZGqb3KqudwB2gkgYUeCSfti/F7w9+0HJZeANH0&#10;nUC9/tt/Dy26STLDIDILbemHBI25UE/OF6nr+g2j/t9/Cn48+C5PAPjD4T65Dq91I0cem3FrGIZx&#10;HuZps3DRoY22uNoZvugZJ5H533uufA5fGePg58AZNLmtdUS4t/EE2uTWN/pbpI7Rly++IbVXymBX&#10;OVHO48e9hcJhsPiHifaKr7qs0rNO7fva9FZLqz5rFUqdPFOeHq8q7K+nktOhXm+K/if4zz6oPGhW&#10;3W11e5uND08Wjm3024nl8+WZlynmzBjsHmA4VQvAUZ6b9n/wwuv6bp+h+JLSLVL7S7x7yWx+wJsn&#10;BuZZTKU+66AfeBGVVuMgVX8NW/xY+Jvxl1Hx1b+ANNvrRtWabXbe3tQbczFE/dKwZA52sGxxuBHz&#10;AGut8NaP4M0Lx5rcusw3Fva3unw3iaWkMbjcpZF24ySSysPmOBuOSete5m+KoZhh0qNGpOu4qS5W&#10;ldx0slu3rd9HvuOKo4qn7sW5LrtfXe1zF/as+G/jP49xp441bxpp66fDZQbbea6kLFvnC3TEZDGR&#10;y4EqqFPyjgivn6w8LaB4D8cNpHjPSI5ptEt7q4mv4gZbW8RYXCocKf3bPjcc/L5bgjg19CeInvdf&#10;8UNJpd/JYWMmmQx7bqFTtEQ3IitnGAwGOBnkYGSDyMvhrxfHFcah4IsLSa+sNJvIlgtVAku7ZY2a&#10;VkYn5GK/Ou7BDDAYk4PuU/7bo4VYTGXhBU1LVcr52rcspJWb0d7X7syjRxFOHsqmml9v6udF/wAE&#10;+tc+DNj8arm11+1s1tfD+qX2uW9jbWrCfWr61mP2a03ZYE+asbgDG4DOACxrc+N/wv8Ajj8HvhD4&#10;u1PxA8Nvprag954h1G4jFw0M5n/eL5sZDSSeYGVztK7l65zXz38N/Dc/gKNfjH4Hu5vDt3Lrsl3o&#10;smpHy1ZluJRHCdx+cK0JDNgMu85BwAfsTxh48+Ivxw/ZOb4da1rdxNd2/hGHVvFmrfYPNOo/aUt4&#10;be22hsK8Tl2yeXbe5xmTHy+cwwGIrLmqW5Z3tLq42v0e2uvQ4lC9Nq+z18/U+T/CvxR+Gel6XN4J&#10;069fUvDj3ElxpfjKz0mY2s88cX+skikCMEkwV2hVYBuw6ee+JvAPhL4ht9q8C6FEmqX2qLaW2gaX&#10;cebcXXnDqnJ3tvARQcH7vBJAHrPiSw8JfCbwbfSWOmalq3hOKwlM7Qwqs0Fy27bIm2PKYBBzuYNg&#10;54NePfA/QviLceOdN8UaJpEmlR29u0d3fG2j2C2uQVW4j3hdpZJDggjjowwa9XLZUZxnXpNwhGWr&#10;v8W+j/vdNu1tzzJyXte6Z718FPgn+1X+xl4Qg/af/Zft7bxFZeDtV1C2udQubUXVi0xAtncpmNpI&#10;/wDSHijO4hXhdgBv5/YL9mv4Dx/B/wCGtvqmv+HtNtPE+sWWmDxFJp1uFVpYLVItoOWYrv8AMbBZ&#10;sNI5BO6vy7+JvwI/Zj+Dn7PuqeOta/aevG8U6DGqeBfCPhzULc3dtqEyLcwtcxo5ZAr+a0hYgKwO&#10;S+Aje+/s2/8ABc7xX4jg0n4YfHj4D/2lrU9rEIvFHg/WLVrW4lyUU3UTPtswWA3P5hU7twjVSBX7&#10;TwVm2Ap0uXEe5KT5o81na+jd0tG+zOTMKij7iX3a/I+s/wDgod8Pvij8T/2QPF3gX4SSTf2pf6fs&#10;a2tP+Pi7TIP2eL51ALkKpLEgKWO1zhT+VfxR8XfEv4s+DvBP7GfgL4V6x8Qrz4U+G9Qv9cuNHvN0&#10;lpqdyIcjbbu7MLSVvLC/KSTh0RVIPvn7SX/Bdf8AaZ+AfxD8SfDTUv2bPC9jqNjqC2duz63Jqkdl&#10;IHwMiLyPP8zbt2bo3QyKWGRsPx74c/Z9/bF8d2h+L2seG9dm8K3U11qPiLVFyILXexkuJcbztDPI&#10;So3CRwFO3ayFtuJM6wOIhKWG5pNaS5VtGLu901e9mvzVzmwuH9pFzbtsfYn/AARr+O37ZOgfF7xB&#10;f+APh54dh0Dxvr1pJ4x1p/DEhh0aFWkWGMJauggR9xiVireWW8xyVDGv2x8NQQLodqY9Lkst9uhk&#10;tZmDSRnbjaxDMCR0yCRxwT1r8rf+CR/7XPxu8SftMXDfGDWYdSsfHmi3n26wt9Bg85ZtPRmRwsKC&#10;RjsQqdyks0mADwa/UfwF8QPAPxD0f+0vh54osdStoD5Uy2swL2zgf6qWP70Mg6GNwrKRggHivPyP&#10;FfWsGpOq53btzJJ27W10t5n1F/8AZ6aS6b/hb5dC9pvhzR9GWZNM0+GBLi4eeSOKMKpkY5ZsDuTl&#10;ie5JJ5NWliVRjGKcSx6mob27tdOtJL6+uo4YIY2eaaZwqxqBksSeAAO9ezyh7zJTj0rE+Ik0lt4A&#10;1q5hhWSSLR7l0jboWEbEA/XFcXpv7YXwC1P4tzfAy38YXS+KoFeSTS7jw/exkW6gn7V5jQiP7Odp&#10;Cz7vLYjAYniu+8Sslz4TvpI1SSOTT5CvzZVwUP6Gi8ZR0dzSKlGauc38BJNZm+Fmn/8ACR39ndaj&#10;FNcw6hc6bC0dtLOlzKkjQq7Oyxl1bapZiFwCzYyewcd9tcD+yzp2raX8CND07W/Cmm6HdQm6SbRd&#10;HuPOtbA/apsQRP5ce+NB8qt5aZAHyr0HoDgYwDWkkaVJXrS9WV5I1J+YVRvdMtLqNoLm1jljPDJL&#10;GGB/OtBl75qNl4JxWTimtS4y5TwH4qf8E1v2DPjHcT3fxE/ZJ8B311cEme+Tw7BBcSE9SZYlV8++&#10;a+bfij/wbif8E6vFOoR678N9M8YfD/UreYTW154U8TSZikByrqLnzdhU4I2lcdq/QqaMEcVn3gZV&#10;bA7Vzyw1J6pfdp+R20sTU/mPzk1z/gmR/wAFQvgsqz/skf8ABXjxbcxWwxDo3xS01NVRwBwvnSiU&#10;Adv9UPqMDHxt+1p/wU3/AG5PGGq6h/wTx/a/+EPhu3+K2gaxaTeC9S8P2Mv2fXtQZvIEjBnKBTBP&#10;JKpVVUlSCFI21+5F/I5fpX4s/wDBVKyt9D/4L0/A7xVHp000VrHb6rrDW9q0jRWltNcPPOyqCSsc&#10;KM5bHCoSeBXPUocz5G7xad7+Svvv02PXwUlLEJrR9Gj8qtR/4KG/tJ2jTQytoZuCDHJO2jJuPXOR&#10;nbyevy/1rltf/bq/aZ8QR/Z7nxlawxj7sNto9ugX6EJnsO9cv8VtEudA8f654e1Gxkt7ix1a4gmt&#10;5oyrxssjKVI7EYxXKiHMm3Heu+ngMGoqSpr7jz8RiswnJx9rL7z9Fv8Agjj+zb4b/bt0j4weOvj7&#10;458TNdfDXwLLr+g2+lX0cMM90m7as6vG2+P1VShwTzXn37RPwN+EEvijQ/8AhZXjbUPCdnqOm3Et&#10;lqVppa3aC5BjZY5FMqbUKk4Oc529Aa+sf+DcP4LfEKD9mv8AaW+LbaH/AMU3ffDC+0m31BbqPLXy&#10;xecYtmd4xGd24rt5xnOa8B/4KQ+HraPTvBoiG2NYZlYbTw2yM9/qOe5Ga78dh6ODzrCKEUrwjzW0&#10;1avt36np1qMpYGUJPW0Net36+R+w37Gl18J/F/7MXwxvfBX7Mvivw74m0LwLYzXHxGXQntradRbw&#10;maVZbG4zNHcyIpaJ2UhGLMg27D8j/wDBxdrPij42J8O7/wDZx+FOualq2nyXMWsQ/wDCNz3pECXF&#10;ubadPNR1eJ1klkDgEqMhipBA/Vr/AIJuwk/sHfBuNB8q/DPREGPayiH9K+Ev+C9fw71fwf8AFrwn&#10;8RvAuhaDpMl9p92b6O3uAtxrio0IbdEyhfNjDsQVJLAgkqVQh1KMambcstPee299fwZ83mdWpQ9p&#10;GFm03v6+X/DH5QXH7OnibUtZuYfE/wAKtDt76x2vaPpcC2M0zB1VooxbgQySjB4cBjhtpJxnV+Ik&#10;/jz4haUviXx/b+MG/sKHybr+zFaHfHIqRK08gBABAjQs+S2QMV6rabZ9Dk1ObU4NWa6haC3ur7Us&#10;XMa5DfvGZZdrA9chcnduZuh5XxJ4kn1nxRNonjKXU7szW8M2l2uoXUrQ3cKyHzGScSnzsDIPUgAj&#10;cMAV7OGy+pLCTcZPmWtn5d+u3ZM8HE5pRjjYQqxTi7Wa89Hbp99jJ03S/hi3h+3134leKvEclitm&#10;YbWHxrHazRQvgMdkrKZGDchVVcgNncDgHyXxxb6z4uura88NWwbR9KmkgW8s7l7+2gjzu2uVyxQH&#10;5h8vAIB6V6l4o15J9OuvCreBLLR7YqJ7WP8As/55mB5PmXAaQY64Djt17eX6B43vD4pOjajFc2cM&#10;1qpW3aPYswGRl8lvnwcgtuPr6134WXtqHs5S/Nfn5nk5hh6mFxjrRi2uitf7raXOH+Mfga58AtY+&#10;NbX4iWmpSpatKp0dpWECoQdrCaNMHrjaD0/PoNb1/wCD/i34TP4w+Hnh/U5NSuL6BtQnk8mOM3Cx&#10;kGRkRiyDOTnuecLnA7jWfhjoHjrwy2nXWtaXCrWssV41uxW72kjhoZGClsngxkKc9BXQ3Mnwb8F/&#10;Cs6LpfgTT/sulTCOw1KxkhhuPLVd0khlRczP8+SJCy8YBFejluDxkVP2rXLfTX8mcuY5ll9GMPZJ&#10;ufLrZaryl216Hgnjrw9FZ+DrEeJpdX3M+LGNJhbjdxu3PIpEmRycADjGcYrZsfjRoyWUKXGg6k0i&#10;xKHaG+k2E4527RjHpjjHSuO8YfEPwF4G8XzeIJtSvvFmoXFx5ZuNaZGjtYd2cJGj9BjHzAqfQVaP&#10;7dfjuA+TZeOtajhT5YY45Aiqo6AKFwox2HAro9th4yanJJ/Jnl1KOIqRTjTck9bt236W3+8/rCSy&#10;IXOacto23kitf+zWUY8uj+zH6iPvXyrrRP1L6ufP3xx/Ys8L/G7xjN448R2WlXmqQ6bJbaLe6hY7&#10;msN+MhSOdpI3MM/NhR2r5v8AgJ/wTE0X9hy18SaZB8Tr7VLbxM7fY9Dk2W9jK5TCwkbSMbsHByOS&#10;zBscfokumueCp5ry34h/sjx/EL7ZZR+OtS02zvMs8MEnmvuIPIebd5fX/lntwMjvxTxMZRXNrZ3O&#10;yltyy2PNf2Qvj38QvGvw/tdL1L4ffY9H0W9fSbpdPvo77dHGzIZQ4ALgkAfdHAJGcrXkP/BWz/gn&#10;V4L/AGzPA2k/DrUNeuNJ8Q2OtRf8I3rEl5+7Fo8sZuIvLPEhEauQi4JZUPITFfQX7Nn7MfgD9kvx&#10;bqXgnwHBaaXNr8n2mHT7KHyreUoqqzeUOPM27Szjk4yevPwH/wAFtf8AgqR8YLDVtS+AfwI+Gepa&#10;LdeA9SR9e8a3mnv9otWZFCSWR/1kUbiWWJ7jaAwYxqSHY1jh+aUpJO26+T2/D8jopYeoqr5FdWd/&#10;Sxs/s0fHj4Qf8E8/hRq3wr+FPxd02zu/hjrV3pWuaP4ysGjfUHKsq3oihHmTIZNrphgpjYg4LeYv&#10;y/8AFj/grl4q1f4x2Hw6/Y2+F2n+FdR1LVjN4itdQ1qS9sdb1l7gu81uqyeVFbvI28qpTeUU7lyV&#10;b8/NT+KnxP8ACnic/GCx8XStq15cfaWvLjE0l1PuxJ5qsOOp4YcjHrmtPWfibF8RtNXW76CUa5NM&#10;Ar2CiEQNkENuGCSWy2BjnNc6oVKKqcq815J9/Nd10DC1Y05yj1vf5dvXtofRv7TX7LXw40fS9a1/&#10;4qa3d6X4u1TxxEviK68M+GVi0LRF8mV5LM21qWVDvNuFkDgKWwwO8uuX4z8Jaj8J/A/gjT7s+FZt&#10;Ljt2m02406xSXUdNuHSPfbXswQSAZYPGN2NrnBJyT6x/wTi/bI+FnwH+A/jf4LftYSR6t4bvoW1K&#10;bTdPhePUJ7hGjlQeb5iwneUC5bDAMwywcqfmr4m/tL+NPj1eW0fjqSO3jgtUs4Xh0xFgjtVK+THv&#10;iAwEJ4z0O4g7mbNYepz4iLqK1rp3/O/9I9LFVYexlOCs7fdbfr19Dzj4qX1tdxR2WmxWyx6bbLBC&#10;YFGHb1Yk85BGfcGvPPDOj6lo+r3JmnT7RLpN2XjMn/LNrdznIzk7c8f5HZeKrmw1XWb7StEW1jle&#10;PMl1c3IUS4RfuHgZJGRnk7sc9TyHhmwm0zXlk1S1kVZop41Yx5V9yMpwTxnmuqupRrQi3e2l+h87&#10;iqcaypta/PTUzvD2nNe+H5Et7ISXD30axHnjg9f4cfWvW/Fsd+08Fismn6dBoPhZp5mhnXy5bucB&#10;Q4IAzkeWeBkda4fwg1wLfS9MtdIX7PPqCCaVlHmMwIGRx7/X8K9U+JuheGr9I/BUyWNpbiYy3N2s&#10;IWaO1t08tWkzltp8stjr1wMHNcUaV7ya1SVvnqbU8DSWBTv71l5Luvz3v0PHtQ12+g8AQw3epD7b&#10;qGIlWOPYxt1ZsbyoBfJz97JxtxXv37KHjqz8MfsxeOvh34g8LWmpHXITHY6lqF6IYtIkRSGmIKnc&#10;cTbBkgIX3DkceAX91c+LvH1nNYt5NnDNHBp23CbIUOFJ64Yjk5zya+iND8P/AA7uvDvhf4dQeKZd&#10;Otde16M6rNc2rXDQqZvmLpGNzBgoGADgJyM1zS5IxlK2kU3p3SOXB060a3tXtFWV+v8Aw59bfsq/&#10;8E5rX49+E/BPxl/ZL1bQLHwDrHhkyeOrP41apHHYR6wJGD26PaNFcyxPtVwGdfuPhiFwvzL4W+Df&#10;7Enwe8d23if9sJvE2u6J4oh1O20+T4d3u+6s72GYot1FHOEEsRBVkWSRSxPzALk19Uf8FJ/BP7LX&#10;iL9mB/jb8Af+EB+H/iHwLqWm2Wt+B9P1xLWfxJLI0UUd3BpDRErKrS7n2vxHFIrFzFur1z4Xf8E9&#10;Pj545/4KCeB/ix4+/Y9+H+teH9V8G2Vw2ueFdCutDs1lyzyTyiViJdQOQxKZUo68BlIX5jD4yUaf&#10;NOT967S6u1la3z1fU9SFOrzOk0tLa6NLu7dD7f8A+COOsfBfwd+ztoug/BFL7S9Fk01Z08L67pqn&#10;XLVmY7mnjQLIwOPlkVSrct8wG4/QXxk+NXh7UNf0PwB4T8TXVnrcmrW8s1ksLpIbYSpv3HGFyGXg&#10;kN83Ir0f4ffBuy8NeD7fS73WdTeZoFaZLi+ZvIkK8rGRjYoPG1eMdc185/tT+CNX8nQNQ0j4sX+m&#10;a1D4402yu/EWj2uViHmji4t2YxvvDBCcMFZ43wuxSXiozw2VSto3rfbrr8/1Ipxp4jFPXY+pjAw+&#10;aoZVS2iaed9qryTWtY6VLHYQxT3jXDJEqyTso3SNjljjjn2rm/idq/h7RtK/s3WdchsRdAr5k0m3&#10;auPmI+gr3OZct2edGnKUrIvaZd2uoWiX1jMskb8I685wcVah3t0NZngzxJ8P77SIbTw3rVubeGNE&#10;iAfHBUFceuVIP45roLe2glTzYpAynutTGpCWzCVOpF6oihyO9cC62j/tMQs0Nx9sj8OHyZFJ8r7O&#10;XfzR6bvM+ze/p0NelJZAc4/SuKj062P7Qwvhdy/aE8PrELby/kMLSSF3zjqHSEde/vRUlHlV+6Lp&#10;Rfveh3MORyanj3fLxT0hQclakWNccDFaqxzS7ElsrE4r8hP+CoOnLP8At++MJmG7/QdNA9j9jj/z&#10;+Ffr7AOa/KH/AIKQacZv26/FshQkm205fw+xxf8A16+v4Ol/wpS/wv8AQ87MP91l8vzPkv436Xug&#10;8MxQRHP9sKeVzu/dse+QOh/MdcYr0Dwrouy1jGzcrQjduUnP4evHb9K5L9ovSr+5XwtHp9wscg1p&#10;dsiqMt+7fjp3rs/C3hjWzp0PneI7hW8jDYWP09Nn/wBb9K/RpS9258fWlqfan7F9kkfwZt0yvN9M&#10;Ts6dv/1de35+qa1EiaDeH/p3bj8DXmv7FunS2XwTtYrm8Mzfbpt0hxzyPQCvUtfizoN5tX/l3b+V&#10;fI1v94l6nXR1jE+bdatI7f4Pa5cMuPL8L3DfTEL9q/BPw/CrOCqt1/Cv6AvGdhHF8EfFWwfc8JXX&#10;Tt+5avwH8N2chWMxhfQ7m6981VP3o/P9EelVexJ4w8Dah4v8MTaLpsjxtcRyR+chU7ecZwzDPFeY&#10;W/7EutzNh/Ek4/7cYv8A4/Xv+j6bEB8w3cn+LGD+dbVppNmEzDEyqG42ycfz/Oipl+HxLUqiuYut&#10;KKPE/hX+yTrHw78dWPjD+07i6NmzN9nNvEm7Klevmn1zTtU/Yk1jXtdvtcOu3cf2y6kmWNbWEhSz&#10;E4z539BXvVtoFhgsYzjof3hOOO/PpWva6FYhA32cM27ruPB7DrQsqwfLy20JhiqkZaHzxp/7DuqW&#10;dzHM+rXUhRgyf6PBz3/57f59q7rxt+zzrvje+sbzbcW5tNPS2VW8k7gMc/639K9ct/DlhIuYlA5B&#10;27zy3Jz/AFqwPCkDDHl/dUEsJDkH6f56Uv7JwfK420fmXLHV29zwO2/Y918ARx6leAFifljgHf8A&#10;67V0w/Z48Tt8OZ/AJW63TagLn7Ywh+XG3jmX29f617DD4UtVUNJbo2/lV3HB9+f84/KraeHtKIx9&#10;mUfMdw3nH+fzpRyjB03dR8tyZY7EPRs+apf2MPFbw+WusXS7jyy28AIHfH7411Xw0/Zm1/wRraao&#10;gmk227QKsjQKF3LjccSk8D/61e4xeF9JLbntk+bnIb9OvOfy+lSppGkQOVFqnbbtkHy+9VTyjB05&#10;KUVqhSx+IcbNmdPpcMF/fOELbpV2txtP7te3Ye1LHZfPvWLrkfM3seOf88VoPZW/lsLbainnap6N&#10;gc/lTUthv+eZR8zBvwHTp/nn0FeoonnSlqV00mOXcxXLcfw+4/xrlvif8ONU8Y6PeaBpySZuNitI&#10;vltsxg/dZ1yOPXrn613kCqp3AK2eAqn3/UVImn6VcO019p8DMWARmXpnHGf19aqph41KbjLqa05y&#10;pyUkfN+n/sk+IbRPLiM+7ccsy2+XJ7/66um+Ff7P+v8Aw68Zr4ve3ubxlhljMRkgUnfEyDnzTwN2&#10;fwr21fDGlTb5PsMO3dj5gCvPOO/b8etPj8IaI7YGnws23+Fc/L69Mf4c15kckwMJqSWq8zqlmWKl&#10;Hlb3Pn2+/ZQ1291mbVjdXJ8xmOxUt+CTzz5307dq5Pxh/wAE/dZ8Za8us3fiS+h8mNUjhW1tmHHP&#10;X7QOufT+tfWLeDtGSIFdPtW5ZVLRgYI//V/9Y0h8IaPNnfYWv7zjDRhge+OR7Z54p/2Pg+a/LqTL&#10;McRKPK3ofPHxx/ZD1r4yanouqy6jcaf/AGPo0GnrGqW8vmiNAvmH98u3OOmO/euOX/gnFqJPPjG+&#10;wzYX/Q7YYwcZyZzX1zB4S0PAjfSbXDLuH7teBk49OnP+c1JF4X8PyRgppdtncx3eWOoxznI5z+P1&#10;611f2fh5atamccVLofPmm/sj6vpXwH1D4Hx6ndTR32tNqDajJFbqykpEuzZ52P8All1zzk+lcOv/&#10;AATf1TPlnxXeeoIt7bn6fv6+vofCOi/Mw0635OG3Rj5ecfj/APXpF8HaBM7H+z7XDZzJ5Y/POP8A&#10;IrOWX4eVrr8TWOJmj5r+CP7FGq/CHxq3jGPWLm9xp91beTKtsoPnRNHuyJieM5PFfQ/iCxtF1a9k&#10;tmXb5ybZC4w37tOnr+Ht7CrUnhLSYojLFp1mvbmIAn8AKp3NnHaBobVIYl+9tjQDnqTx9M1McHTo&#10;6QNI1nPU+tv+CKWlRw/tAeKptn3fBMo9CM3ltnt7etfoBrSjcyHpuPIr4H/4IooF+PPjDaqrt8Fs&#10;OG5B+129ffevDczMD35rz6kf9oa9DCUryb8/8ibxLfPafACbZLgtNj85lFeo+Fvhv4ZvfC2mmbRL&#10;Z2+ww7meBSSdgz2rx3xzNIv7P8ig9Lgf+lC/0r6H8IzBPCmmgdfsMP8A6AK+K4uqVKdGkoSau5bf&#10;I97Jfd52vIi0r4EeDLwieWzEPBAWA7cjj0rR0n9nj4e6dqx1e5iub1tuFjvLjfGv/AQAPzrX0vTd&#10;L1myjfUYNxT7p8wrjI9iK1rLw5oNooNvbMvf/j4f/wCKr47+ycHmkYrFUY1YpqXvyb13vytNO3md&#10;lbMsbTcoxqyXTTT9Tkde/Zw+F2u3y6h/ZdxZyJj/AJB120IJHc7ajX4B/DGzvYJGtC0ySAjz59xP&#10;5967qSwsdu0mT8Lh/wDGsuPwz4Ys9Y/tZNLha8lCq11LmSTauSo3NkgAscfU1rHI8py2o5YPDU4O&#10;bTly+7d97JWv9xlHNMwqQ5ZVptJaK9/zZi3Hw58P6M+/T9PgVfaMZ/lXkP7TVvDaeKvDEUahd1lf&#10;Hp1+a2r3TxJebQUj7/pXg/7VUxHjDwjwebO+Gf8AgVrXu5XV/wCFaMU395fNUqYd876H5d/8FQdO&#10;tpP2tpW+XcfD+mbjtJBGW7+uP5V8x+MPhVrviG6LLoV1sjkcpJbtbkMGC9nlUjGCOR/Svqv/AIKa&#10;WxuP2vLiMruRvDem7uT6Pz+n5mvEjpEciLsLrliFKzMAxH/1vx4/P9SwspR5ZLojhrRj7BJrc8gn&#10;/Z18STDcmk6pz1zNaH/2ufatHQvgt4psNA1LQzpV8/8AaCxjfi2GwKc9PP56n0x+leky6AHflWyd&#10;pOLg5/MemfyNRjQrV4cNCzrjDfvmIyOfXGe+P6V6DqVp6OTPFlTpRekUeOD9l3xbezhIbbUNu7HC&#10;22f1uBg/rj8K7j4Ofst+KfBnjvTfGUtjqVw1jMZPs5+yLuO0rjIn4wTn8K7DS9E01bqOVbXHy8N5&#10;xH1HXoeP/rV6Z4a8Iaa1uuYuEH3RM2Fx9T7+3XtzXDmWOrwpcvNudGWYGjUqc3Lszx3Wv2TPFF14&#10;K+IHhzQl1mw1Lx/ujvtXFvayG0gc7TDHH9pUEbA65JyDIx74HJfsUf8ABP8A8afsXeP9V8ZeH9f1&#10;rWrXWNIax1DTbrTbOAH51ZHDreMcjB42kHd34r63tvCGnGHy47VmK7Q22VuT1J4P0/IfWmv4Es9p&#10;ZEPUrG3mHIz1H6c+uO5Ar42XsqlRykrtn1UaMY2t02Pk/wDag/YEuv2g/ht4H+GdiuseH9P8C6eb&#10;W1kS1tLppxjaMg3SbSB35JOfXjwyT/gizcoi+V8TfEDN3UaHYFfw/wBP7V+it54GssYkt1BCjksT&#10;7dOw7dfYdqzrjwbYEb5UKoTnmVjhSPc/5+tdlGnRslbY560eaTkz54/Yv/Yruf2Z7m70hNUvr6LX&#10;NY0ma6vNQjtbdLdbWWZ8gRzyFt3m46cbfevT/wCy4EbUlRl2LrF9t+Xpid+OT+tdZc+H9HtiJJNO&#10;Vv7zFmwO3t/+v6VlXVnaxJ5VhaLGu4kLEvRzzn69z3r1MNThSb5dLnn13Ka16GRqGk2rm4by2YND&#10;LhWPzfcbr+P1OPzr5w/a1/YdvP2odX0LWrrWNW0ddD0+S1WOz0+0uvPDSF937y7iYY/3TnrX01qV&#10;g0txNbyQZ5KlSvPuCPru796z5PCGkuN50u3+b7u6EYIGc547enb+fVOlTrx5Z7HPGTifCr/8EfJo&#10;i+fiNrzDOBnQbIZ/LUDXrXw5/Yn1P4d/sy+Lf2bkvtSvIfFmoJcyau9vZxyW/wAiAqIxdNv+4MHc&#10;MHsa+ipfA+kzQ86Da4yuMQKeeO/4fXj6VEfA3h0fI+gWknGc/Z04GR0GOvJqaeX4OMk1H8SZV5RV&#10;kj4k/wCHQ1lhVHjnXwT90tptkB/6Vf411nwH/wCCbf8AwpH4taR8VLLXta1CTRbh5YrOa1s4llJj&#10;ZBlhcHA+bPAPSvqyXwX4XXLf8I/ZEnOQbft9e+NtRP4J8MtIoHh6yxzgfZ1Pt0/p6itI5bg19ky9&#10;vUjK58lfF3/gmFc/Fj4ma18RbzxVq1rJrF4121rDZWjrEWGdu43IJx9B+hxL4b/4Jo3+gaRbaPBr&#10;+oSR27Ocy2NoC7HnP/Hwc9cfgK+tF8DeFQxP/CN2SsR95bZOnTsKenw88NL8yeH7P5sfL9jUBuOn&#10;Tj6+1EsrwNRtyhuOGLrU5c0XY8R+KH7Jfij4mfDrwz8PWmns4/DNqkKXyfZn80CJEzhpML0z1Pf6&#10;nz2T/gmjqmM3GvX8jNt/ithnt/fIFfWR8BeHWU+Z4fsWCg5ItEO49O69R/8AWqRfBvheJT5mg2LK&#10;v3sWa4YDv0FOWWYOW8QWOxClueP/ALL37LOp/Aue602SOaeLUr+znnubq4gAiWAycYRju3eZ+GPy&#10;9UutNjVZPnUnzpuT9777Z/HnPrWhLo3he1Y+T4X09vl6SWSf1HuKjlO5Fht7WOONVyvkg7UXHQDt&#10;nH5fSumjh6eHjywVkY1qsq0ryKbacu7Oxt+T97HX6e+O3r9a5Xxx8MPEPihreGLRsQ2qMkTC8iRj&#10;ubJJBHbI6iuyuNPS6DQT26SR7cGN4wykZxjHp7Yx/Ko/+EM8Oqd/9gafzw2LJB+HTn6+lTiKNHE0&#10;+SoroVOpKnrF2Pm/4of8E8tU+KnjW48ba/rtxBLcLHFHax3cOyGOOMRxxrlCcBVGcnJPJ5Jr2Rfh&#10;N4puPg7L8FTp9rHo/wDYFvo9olvqiqbaGON1LLmM5d2lkdmbqzdBgV2H/CD+HivlLoNkrD+7Zp97&#10;0xt+v+es8fgPwyJFaXw5YsOgxZrhevX5fb9PxrmjluDWvKbxxmIjL4jx/wCAP7Kt1+zlf65rvw/s&#10;JZNa1jR5NPh1q+1eJ57CNz8zQKIlVXJ2Nlg3zRqQOGzxPwl/4Jm+HvhF8V9G+L2m6lrN9faLqKXt&#10;vHea/bFJZVbPz/6MpIJPOCPqK+mI/B3g+CVQ3hjTtwGV22qZC/iP5fzoXwH4WcceGbDoDzZR898d&#10;Onbt/Wp/svAp35DT65W0TlsaOkfED4uaKltBpPhrSY47WTc6zagGZ8EnBPbr2HQH0rwn9tb9j/U/&#10;23PiLpvxB8aXDaRd6bpX2CGHSdQjkjeMSvJuO9M7syHoQMY/H2lfBXg8p5MegafnAHlrZx85Ppjo&#10;f6U9PBPhFk8ptE077n+rNqnqeOn09j+dR/ZeXqTfLuaSxuIqe7KV0fPvjz9gk/EL4BeEf2e9Q1W4&#10;t7DwtdNLbX1vexGe5YiQfMDHtA+ft6V5xB/wRq8Mygb/ABvrC/3s3lrxxn/nn9fyr7Oj8IeGzJ5Y&#10;02wXptVYV/Htz/n6VYt/C3hLd5g0fT26r8tvGc+3SieBwj1aBV5P/hjwb9kz9gy1/Zg8Q6pqmh6x&#10;d3q6xbwQ3S6heRfuVjlEnyhI+vbk4x+Fe8XGmwJdZRBzJ2Gf5D+uPoAatRaT4ZtotkOjWK/Kpz9l&#10;j4HRT9MdPx/Cbdp5EcMa26xKvyKrDaq+w7D0pwp06MeWGhUpSlZmfDpoS4hZflX7QDukACgZ5z7d&#10;fpkdxmtXQde8a+G9OuPDOmWvh+6sbiSd3S9vpB5kcrlirL5LDoSCAcEdaWGWwx895Bt/umQEf73X&#10;3q7a2WlXUoWaa1dONyEjHJ9/b/IxXJiIU62k1extRnUp/DofJ2rf8Ejf2bfEmrXGrJpd1Y/apmcW&#10;tl422wxZOdiK1izBRnABY4Hr0r0r4UfsJ/DT4SfBvxh8EvCVwzaL42tzBrTX3igSXCgps/cutiAn&#10;A6lW57dh7vBoGkSZZ3tVLPhnTZ8wxx9f1rTtdG0CAqqzWbcMR8wx35GBk9a8+VHD6qx20rx1SPiz&#10;/hy9+zGQXGo6821cbv8AhPIck9v+YX19q7v9n/8A4J2/Cb9m3xj/AMJv8NWuJL5l2CXV/FXnAL0w&#10;Nmnx4XnJHJJx1xivqA2egsGJls9vQvuTk/j+H+Rmqd5a+HYJmeKSyUquAwZFzyf84/wqaVOjzaIc&#10;oqKulb5Hyf8AtEf8E2/hZ8e/iLefEv4heINWkv7r5mhtfGscVtAOu2NG0slRnJOWJJPftwlv/wAE&#10;f/2cJshdR1wHp8vjuMkn/wAFHH49/wA6+w9ftvDAmWV7ywVm53tIoIJ/i6de/OelZEcPhhI8peae&#10;Iw3zM0iAZzx9e5/D2r2KOX4OpC8o3Z5FbEVI1GeVeLv2D/h34/8Ahr4R+E2uapLFpPg2zkg0WS18&#10;XKs7q5GfNdtOKv8A8BVMD1rn4P8Aglh8CoDtTWtY3BsN/wAVdFz15/5BnTP+RXv6J4cA2nU9PGAQ&#10;D5kfY9D+v4571Okvhpf3T3ti7bunmIT0/wDrj+frh1MDh5PWJVLGVVs/wPPfgD+yJ4E/Z61m41Lw&#10;fqsjJfyQfbWvtdFwwWN94CKtpFjnGct0FfSX/BPprU/tiaTPBtbf/axDL0/1Ux/z6V5Zcah4dKtD&#10;HcWB2/Kq74+Dnr19D7fSvSf+Ceuo2lx+2T4djtbyFt1rqIKQyDj/AEWU9B9K5JUadHSGx2e2lVpN&#10;s/U74ByLdeBr52/h1Z16f7or0TR9JsLhd8sW729a81/Z7zH4E1NSv/MYk/klel+G7nA2v6rX5tmE&#10;/wDhWnGXdnT7ywfuvt+SIdJl+G0nmLZTafdSruLQwMs8hx1wi5J+gGat6B4X+H9te/2vong+G2uH&#10;HzXA0lonOfcoDTvDl1aRh1IXJupuf+BMa3op42HDVyYDD4WtGM6sINp3Xup2803ezOXEVq0ZNKUr&#10;PzMPX7P4c6lMP+EptNImeHgDUI4i0f8A330rN13xX8L44VtBr+k+ZtIjjjuI2YADsF54rrpp4lXc&#10;SPesbWtRtkOUkxhh/wChpRmFOjTjOVONNN7vl1frrqTQlOUkm5NLszhdYbT/ALS5tF+UyHbx1Get&#10;eMftSFpNU8OwcfNHddfaS2r1zVZ1m1OaVTw0pI/E15B+04zHxF4Vj3H5or38cNbV8bl9WdarXXTk&#10;qf8ApLPuMDDlr0G39qP5o/nk/aU8J6S37QvxBX7H83/Ccaxu2t3+2y1znwJ/ZU8bftT/ALQmg/s7&#10;/CvU9F03VvEEF09ve+IpJltIvs8Es7l2iR3HyRNjCNzgYwcj0P8AaaWE/tH/ABHhUj5fHmsBuxx9&#10;um6cfQZ/wrvv+CS1vNL/AMFM/h3a2ufOk03WUjCjksdJvBx+Jr9SrVKuD4b+sU/ijBNfcj5+XLWz&#10;l05PRyf5mlL/AMG6v7cMdy0MXxL+EcirNJE8iatqpXK4zn/Qcgc9TVq3/wCDdX9suC+0+yuPiT8F&#10;2l1K4WC0Qa5rDeZIwXjK2GFxvU8+tfsl4qs72zu9Nkuysf8AaHiIpCiyZJXIAJHbJ6evWsfwe8cG&#10;oeD5Zo9i2/iy5aTdwMfuCTnv6181T4kzSdNc2l/yuv0PR/s3C6yWv/DH49/Ab/giF8fPjX+z94U/&#10;aUtvEfwj0rQ/GcskWk2eu6trCXQkWaWLawt7aVVJMTEEMRjBODkD2j/iGn/aS06JpNbPwDi8iIPd&#10;NceLPEaeSv8AeJESgY9+Omff7C/4Jf2/gPxF/wAExvhLr63AfWIPD+qQabcXWplYdOdNWuszrCqt&#10;hxjhyAOFGc4xqa18RviTfvJpI8XX2oRMwTUL661CV2MbMMg5zvHyAgDA/EV42fcY4zJ8TOE4uS+z&#10;aTXTr6+XTrc6MDl8cZFezS87r8t/+HPxi/bu/Yf8QfsVazp3hbx14I+Gd9Hrl1JBp+u+C9c1m5X9&#10;35TPj7VIiHAkUZ2sCc88V4xZeAfDEjq507jsFZv8ea++/wDgvdA9voHwl83VrO5b+1NSCizBO3P2&#10;Q4fIHzYI4GcfhXw5poJKsT0OV/z/AJ61+icD4rEZtw/HF1170m9Lt21stW30PhuKqksBnXsISskl&#10;tofth/wR10aCx/4J9+A7e2iVUjl1cKq9h/a14f619JeLbYDwtqiBPvaXcg/9+Wr5+/4I6xbv+Cfn&#10;ghi2799q3/p0u6+kfEkanQL4PH96zmX842FfzPnGGSz7ES/6eS/9KZ+7YKtJ5bS/wR/JH51/s12P&#10;jP8AZs/bt+JXxB8VeCvD+ueHdX8W6nNqWm3kkD3UtlLc3BRo3MUpiGXTcpKFiqqcEDH0B8Brr4bW&#10;nxO1jQvhh4LbQdJm8PT39npkPmfZ4YZL9GUIZGLv87ynccAljtCqFUeGfErxjZaZ8YPGlr4R8X3C&#10;3zeJLyPWLe3jWWSJRdttJjyMgb8DkD92pJyox1v7CniDUJPiprnh2/s54/8AimLmUSyRqBNtvLQZ&#10;wOVx5hwDyQe+Bji4mzHG4vh+tSq2tGDsra6K2+/mfL5W5S4mhf8Amf6n2h4kKPY6e3/UNtx/5DFc&#10;Da27T+FvECr2tpj+r122qM0ml2OT/wAuMI/8dFcr4Yg8/QfESnnbbzAe/wAz1/NORv23ispd7/8A&#10;pEj9Pwf7rAS8rf8ApRxuraQvzKq/KvpXmPxssoz+yV8QIDH96xmO3GMfvQcV7de6eSGJX9a8b+Mt&#10;nrC/s2eOo702/lNpt1tjjhIbAkyMkt7DtX7X7Hl4hy1/9Po/mjvxUpSyzEf4X+R8ZfszaVJ/w0t4&#10;Cn2cf8JtpZY+/wBsiOev1r949Oj26dCoHVP61+H/AOzZYeT+0H4ImkTaq+MdNLArwD9pj/z+P41+&#10;4VsDHZwgDpHX90UY8tdeh/MecyvhY+rMHym/4SxQuP8AkIwn/wBBqf4rKG8KyKx/5eE/nTYlP/CY&#10;JkY/4mNv/wCyVN8VMf8ACKyNu/5br/OvQp/xl8j5yX8NFHwAQ3hSy/64LX4rftGaOkn7SnxEkIzn&#10;x9rJKr/1/Te3v+dftP4CIHhOzx2hx9ea/Iz9orwlN/w0v4+lj1GRWk8Zam2I/L4DXMh/uHj6k/zr&#10;mzVJ0Ne/6M9vhuXLjJf4f1R5nYaA0q4JY7emVA3c9/bPp/ia3NK0vlVEO7cMbmT7v4en49sZrS03&#10;wReSFY18RXCgAKdqQH2wMw8k89q6nS/AUsh2pr9wNq5YKsOeOc/6rt68evfn47EU+zPvqFQ5LxV4&#10;YX/hCNWkcMq/2XOVBB3H922Pw5/EV+gX7IWlGX9l74cSsnLeBdJJyP8Apzir418a/D3Um8DavND4&#10;tvVb+y5zlkh2j5D1/dZx9OeTX3Z+yDpZX9l34bxnkr4G0kE+uLOKuGMP9nfr+hrianvL0HftDaFH&#10;L+zx4whZMq1vYdB/0+J/hXj1ju+zR/L/AACvoX462G74HeLYgOtjZEf+BS188pdoqLHn+HBr+Tfp&#10;JUvcwEl3n+SP0ngCTlRreq/IsLGSOCK6DwkkZSXce4rlzclhnd710HhKXMMuG9K/k2veNO7PvsQr&#10;0Wi14btoUtrpYyP+QpddP+u71ckDK+1V/UVx/hLxfpumajrFhr2v29u0niS5i0+O4nVTJ91yqAn5&#10;j8xOBXXeYrfNnPpWmd05RzGcnGybuvP0OCjflWoMZOgi/wDHhXr37KiO/grxgJE+b7dwMj/n1irx&#10;15CBwa9l/ZGcyeFfF6HnF4P/AEmj/wAK/TvA2Klxo4tb0av5I+c4y5lkjf8Aej+ZxzWku7IjP/fQ&#10;qCaCXcFMffj5hWq6BTwlRTRgsCV/zivzvFZDQlUdtHf9SqdaSRymr/F7wrpDax4NvtdjWS0sfP1B&#10;NxaK3twgOGx8qvks3PzEMuO1fN/xj/Zi+Fvx18Cap8S/h1Pb+IdF8ZQtDhtH3CJUjaN2/eBJCQ4d&#10;gcM29EII25r6W1D4d6RNf6ncy2cf2XUIVEtuq4DMdwl3dmDrtBz7+vGP8N/gR4I+Bek2PgbwsbsW&#10;cGnolrBeXjyI33mZlVvlQncSQoA9BjgfpVDMK2Fy+WKhVlKrThShC2iik20tl1V9F82z5erlEsfL&#10;2VeEVFynK+8tdn/w5+bOrWU/wG+Iyr4a8H/aNU07QZrVdMis5JIYIBvVpVESERI33l/gCSqM9RXv&#10;nw3/AGdfjx4Qv9c1PwD4xtbP/hH5oZ4LG6uJJLaaxniM0U6JJHKIp0Vp4QioB+6B3DcTX0N8Yvg1&#10;b6V4s034ueC/AEmqa9dxraSeVGjNawsjMZod/BkXBypZVlVvLYjKMvhk/iyL9oHQbrwh8b/C9rdQ&#10;6PrU2ja1o6zf2a14zJi2maO4WMxmN2aOLkFmlIIBYCv0CpjMXjMCnWXuqMXK/vScpNW91taLW3M1&#10;e/R2Z4+EyGlhZTlFc1Rt2s3FJLW7fV+ifYpeKPiT4S8efEnw54p1DwlqV5caLZ3El3bXWgw+df24&#10;5UQC2lYMzM3lNiNApl3gDkCbx/ofjvw/8J9c8X+LPhrJDZeKNcms9YtJLiKYR+cpY7o0Li2g81cK&#10;Fdm8xnY4J5+xv2Pf2WfhV4I+Cdrq/h621O2jh8PyQ6bJcajM89pazojSAZY7SxjVyo4BGBxxXnnx&#10;11+7+C/w81DwD4c/Zw1TUNBvLMq2talEPs8caxx7VcRsZY2aXOzIA3cjHf7/ACvhX6hw/GvKbhFw&#10;lJJXbd9rpXtfTrZdz53MKOIjjJynJP8Amsra/r6n5zeOdBfVdEvLP4aWNlZuzyS2cl5eOriQqifZ&#10;/wB2iKy4QkOx3qzuckPIH4T4Z3eo+E/iR/ZXjyaCP/iW2qedd+bG0UkhkYxR5UowDEAgttO1SGJ4&#10;r1v442Ov+APDc3xOuPCkENjLbhJtQsW81LOTzHZIpEcAo0igdNwAIywyQOf8KeB/hj+0j4x8L6zp&#10;nxDvtO+zt9o1mxuIUyi71Uqnz/MSYzhi21VVd3Q5eR5tmWX11VxCVkrKWjadla7V1Z/8OfIwqyw+&#10;MfM03ob3izwP4ih0W6udB2SXixt5ClRtkb06gdOcnHv1rJ+HfgLxpqF6174z8MWt1qFpcCTSVt7k&#10;xLJ+7UEMqbhIDj5kYYJUk5BGfUP2g/Fnhb4D/EbR/Ang2/kW31EPaalcaskc8WxTwQw+Zd20KM8H&#10;pkc45f4PWfiDxpq9xNd3l3DBazzeZNNPJAYYxgDZtwsgO7GM7vmGeGxX6Vj83y/iWLw+IU6bcGk2&#10;0436PlWru+m7TO3EVljKnvX2t/wT5N/aV8QXXwtW60b4qeDr7Tlvg95o9osw+z2jvud48EbY98p3&#10;ggA/O4A+6T9PftGaeB+zR4Bn+HnxHa61bxJ4B0rVdfhsb1IpDDbwwOsKrEo8uMEMoZizEq5POSY/&#10;2mvhVqPxz+HHiS41rwZrk1no5ikmM0KOsl4Qx2hdx8xWUlUUbdpB+ZjwfD/ij8I/F/g34Ff8JH4l&#10;tZ9Jga7ey08aTcYktLqLZNFEUXcse8HlWPXjAHT4GGIw2No0aErKtGok3Z2e1pJOz1W6e78zypcy&#10;uu/X0Og8d/FGxsvAmqfFDwV8HE1rT7i+iGqQ6pq63CabMyE7NsYQ55ykhARiWBTKgDg/h9Hrutax&#10;4fv7N47eSPTUS0t7VjNHJblAPKaNmHzAnkEcEHB6GrGgftI/EnwB4c8R+Btavm1fT/FmkvplxpOo&#10;aWHjfcSZLkxlRsnjYRtlSGBVj8wwatfCvSb2/tLW7bR7XS20zSFmt2tfL3k7CpmjIyXYhsnkYyOO&#10;AD9DRy+OCymoqU0m5aK710sm7u2n9bHDOeqUX69jN+Oer+Dvh9rup2fjH4Uaprf9qaBdNDatfNAb&#10;aWaPYk0mYDvUMSuEKvlQFkRhub0L9lL9mj9r/wCPHxU0PwJLnwX/AGX4ek1G1uviBpsd0tzbtbtD&#10;ExivoneW3ka0jiH34rcJuVdzLv0vhbrnwD/aT8TXcnxIv9Yu5ND+Huo2d7cNMgeLVnjuIrW4CPyy&#10;oHhbA+ZZNz9FyNj45/HTXPjvYeH/AIH/AB0+KX/CWQ6bpjS6GL67uhfOrsC0ZulAklfdGjASM+Ah&#10;wTxXs5bjMuyjDwpYuLqSu3yx62tfm7aNNWVjnqxlK6i13PHPH37MOg33xj8U+APhz8QvEfjC38HT&#10;QNH4q8N2cMkH9qLIWe6leGR1t7JUjuJElLMx2RnGGLD718M/sn/tZ/s9/Aq0bwP8S4Nc+H3ir7Lq&#10;F14RtdFtry4vtUktI2nkMkbo8G+aPywLeYhFRmwOTXzD+zB8G7v9n3xjo/xc8J2/ilIYdS8+PX5L&#10;FpraB8qpSaYxeSMqfLZSzKFlXecMcfrR8dvgH8e9W+CFh4A/Zj+OX/CIXi6olwdekRXl+zySpvC8&#10;bcLE8pVABuKoCwG4t97keDp5nk+IxOHjKnfSKSV9ddE3rdaNPsY4itGNoJXtufnZ8AfF3xX/AGbv&#10;20fC3xc1T4J6z4fs9LvIrWLT9SuJLiS+86PYrsVglwWSeMiJA8gzgyF8uP1x8B/H+11Ky179oX4e&#10;fD7wP4m0mK1UeMbr4Za+NS1ZrqJV3xPGkKJctAjf89DIVyETJCt+XPg/w5/wUC8FaMvw+0LwpP4j&#10;+26Hea/4ivvErXUul6zbu9zcXRMjCSOGeYI6xsqRyMWRt/8AGZP2Ef8Agol8FoD4R+AGuaD4u+G1&#10;1beKNQn1y30W91u286O5UNBIY9PuJHnurVIoYwJo3hljLB41K7h4mUvEYHE1Kb5lTcrQco2961rW&#10;2t9x9FgpUVgYyk9299vl/W5+1/w4+Ivgn4s+C7Hx78PfENnqmlahHutryxukmjbBwy7kJG5WBUjO&#10;QQQcGuS/ak1jUfCPwqvPFukeEbzxJe2jRw6b4bt4pJI767nkSCIzJGpZ4kMnmMMEAKWxlVI8h/ZF&#10;/aw8LnxF4k+B2uwaPN4w0u+luNV8RWFzbW8HiIL5SfbpbeJi9rdlWhWaOSNPnDbNyj5fnv8A4LCf&#10;8FLviH4C0vQfhP8AsofFi4sfFF9NLLrH/CK6dHfXCQqqMqb5Coj3busayN2x2P1mMxNLA4H6xWdl&#10;t0vfyTJjiKcK2jPnv9nrxH/wVX+EX7YvxI8UfDfwBP4tt7XxhBaeKr7xV4djWO7a4miM1uk0P2iY&#10;RxmW3xHHcTG3jZGaHAZV/XvwT4SPh/wDdTyaNcaL9tsTNdeH2vvtMGmy+Xh44GHCx56Ku1eMhVLE&#10;V+E37MX/AAUe+L3wt8aL8Tf2kfit4o0/TdY8XSz3V9oNlY2WqzXcpWCa+vIFmQ3v2X7Mkf2WW1lI&#10;hvJXXyz5Jr9i/hV8c/FXxN+GUfim58f6feW93CzWmraOqmz1K1Zcxzx7gWQMhw6Mco6uMnAJvI8J&#10;LEYbmjJvyb1V/wDM0xGOozso/P8ADQ7/APZb0NND+Bmi6ZB4U1DRI43umj0nVbxJ7m1VrmVgksiS&#10;yhnweSJH+pxXeSqey18o/sgfE7xhrX7M/hW9l+JPiS4mmguGuLjxJbiG+dvtc3+uWSNWBAwB8oBX&#10;BHGK4n9vL9uzxJ+zZ8NNU1uw8Q6zJfWEduY7qzaJ41lmLiOORSPuNtb5gM8cHNe1mGDngYSqVehl&#10;PF0/bPXqfad5rul2LMt1dom3725sf3f/AIofnS6hqWn6fpz6rfXMcUMagtMzfKvPBPtk1/PP49/4&#10;Ksfts+PPBmp+LdO+IEn/AAjGh3NpatdXV5HE9xPM3yRov3pnUwPJ8vKrESccV9Hfshf8FT/2i/iD&#10;4e1Cw+JOrR33hvzDp8325okZ50AYhGjww2/ebJJXPbt8ljM8wuW0fbYtOEGlZtX320V3+B1xqQl8&#10;Nz7e/wCG0tE8I/tmzfDDx/8AE3TLHRY/CZvLhriXyo5bp59lvbR72AMmftH3cmQeUMjZg/US/ZNT&#10;txc2U6zRNwHjbIPr0r8K/jZonx6+OHjKD4q+HfjZputLE+3Tb7dtktljPzosyjLBTGACctlgO2R6&#10;h8FP+Cin7RP7PWjaL4P+J3iqTUvDfh9ZZLzXdOvpLhtaE5xDEHcjbMZDjc7ABFYnkgHj4b4myvPM&#10;V9VjWipN+7e6b12d1ozfF4qNGKm4tdD9dLzRmzvH94feNfj7/wAFKdHVv+C6nw50uUfLffBPxfCw&#10;Yeuj6tx+tfemt/E/xbfQ6XrF5q+oW8EiLcSQrfSMQpQOfqQOB7kevH5+ft/a1Ld/8FmvgH4ohLv9&#10;u+CPit48zAs3/Es1YY3c5b+vr3+2zDKpYPl52tebT/t1m2T5nHEYrlifjN+23BHb/tgfFCFf4fHm&#10;qfj/AKS5zXlESjz1ycc16r+2zL5v7XnxKlJ3GTxhfP8AnIT/AFryoD96Gx/F3rOjH9zFeS/I3qzv&#10;Wfqz99v+DZ+80q9/4Jp/HLRbm+h3C6vvMjaQA4bSyOn/AAE/lXl0H7K/7P8A+0prGg3X7RPxZvNA&#10;0XQVSabTNP0GWeXWVdQskazLuEB+QAMVckNwODU3/BsdqNxd/sx/HzRYoFf5bVlLdt9nfL/7LV/4&#10;n6xf/DqxsbCw8EatqzNp4G3SYkZgVJ6l5Vwee2RkYrs4poSo46jWi9XCD9LQSPYwmKjjq1aElsoL&#10;/wAlX+R9jeAv+CiUf7MXw90v4KeD/DupeJPCOgabDp+g6hpWl+TqEVmibI0dJ5FEzxqMGQbC3B29&#10;TXxN/wAFbP2ok/bt8J6Po+vapqmn2fgcTXlrrd1psVtcToZbdvLYRsyCQNHtJBwSOdu7hurftBeO&#10;r+3htNG/Z08XJ/Z8X+uknsY87T1Je6LHp+GOAOteR/FH/hY3xws7/wAK+J/go3k3lwJJoWmtTcTg&#10;MDsLwNv3HB43ev4+ZgLYjFKVWWt767N+Z5ObYWrRoynQi3ffuu713K8XjDwV8M9Zmf4mfCaDVPD+&#10;rXEEdq8NyYntrsxrvclJ92HznkAAsMgVz/xR8MW+v3tvY/Du+XQ7HctzDZajeC4clVJMYijRwzYY&#10;DO3OMjnGa9a0/wACWXivwjfTRaSWkaHbHbXIXz7eQKmUMTEMcYBJXIxznFeL+ONe+L+q6dd/D7xz&#10;eRGDULdjpOqTWqRxi4RSEik+UHd0IyST3PFfV4fFSpVbVYcs11XVevl8z5LMMrjXpt0J88H0bTUX&#10;5r/hrHA+JPCXxz8Ia2sPh/xldS6bseeOxvBkCUnkK2NrAY2lWHA4OKtHw74X/wCFXjxvrnhS3XxP&#10;Z6sF1Sa8je3he2mVfLMRWYqWWRJA2FA2uCRV/wCFfxL+JGg6FCnxBlkurRklS8hZhPbGUMcvjDeT&#10;J/FwNvXI616X8OPEPwb+I3iJvh/HfaHe2upWX+kaT4i0QZRl5XaxbZcbT3ieNyvCqTla9jB0asm0&#10;5xkuqktf1PmsdisPQppOlOE9LOD91fe7/cfO/izX/C0J/sqay+z3F5DIkP2TWBexx7sfMUCrt6Z4&#10;JP51mNoXj34x+G47bwpf6b5bXUlpDbwzJBEQoQFjJgYUryQ+SAtdv4s8G6r4H1T/AIRG20DTbCyh&#10;jUyXOmW+5pkZQzKEmbzD97GQSuVIzXOaZ4t+E+lXcegeAoPElxe/2g7It9oEdnC6nGSSJHIHU52g&#10;nNetTwcaXu1Gkn0Xp2PEjmkcRSc4xblFPVq+vm7/AJ7Hkx/Yd+InjTxle2Hw+1fSdTsoW+a70ye4&#10;vFDYw2EihaUjeGXOzHfJHzV1C/8ABKj46Y/e+LNKRv4kbw/ruVPpxp2K6/4s/E3x54Nj034YajFq&#10;WoaPeMZ/+Ed0G+uo4YSZB8+yLaPMPXru6ZI78sfDPxIvD9rt/wBinxZdRy/OlzNeavvlB5DtiXqe&#10;p9zXnywVHma9m/ne510MyxlakpKaS6fDr97P6xvPZPvCpP7Q2j/UriqNvq2lalueyvIpcfe2MDip&#10;sK4yF6/rXxvs4yP1jmmiwuoL/FF+lB1JSfl3D6VTeWJW8rcuf7rMM1k+KvGvhfwlpFxqus6zZ28d&#10;vGzsZrhUAx7k4/xqVh4ylZJmnNU3ZyvxNuNRg1a98cf2TNaW/h2Jbn+0mZV+0EBjsUDJKqOT0BIH&#10;XmvxT/4Ldftn/B342/GybXfg74ja8h8ReC4tE16SGb9wBDdyzrHgcFgzA7geQxAJGc/Un7ZH/BwL&#10;8NPCcOrfCDTfhDrkmoLcvbX0l95C2zWpJVZleOR94kBBCkL8pO7HQ/jz8b5vB11qDa74VZZrC4uD&#10;IYxNkw559PmwOM8Zx+FRVoVObkimm99H02NpYrER5YRaTeny7EniH9ln4peGP2Wrf9qZ3sbrwrda&#10;sllbrHMHuIrzcwHmxbD8hCH5iRyyjqwFcX4c8b6X4J1jTPF8Wi2b3kN1HdTabLDvt5GVwwVuQNp6&#10;ED14xwa+gPGP7UfgX/h2BpX7Mlv4d1Aaxqni37ZJqlvDstisLSMY3YybmJLIwUKR8ikkECvk/WdM&#10;v7Kwa/uZJJVmjAheXPyMKvCyqV6N6qd1deVv+GM8PjKkK0lJWkr+lulvM9Z+LfxL8N/GjxXrvxP0&#10;/RYNLutRuPOfRdPZkgtM9Ej3EnaM8DPY/StWw0L9mTxZ8EYZda8TeIPCvjS2ujF/ZFrZpfWWpZIK&#10;MJWZfs/Abduz0GAd2F5/4Ia/eeIvB0miXnhHTZNTs5C8N5LYjdcR7DhH5wcHB3YyOKz/ABdcXWiW&#10;N5qs3h2L7ZbXCyRRSRqFLBsHOzGMDPXjNVUjHETU+a0rWt6f12OiNSpWpzqy1utU/wCtzznVNDPh&#10;zxXc2EF0062NwQzSJtyM7gPyNW9Hl/tDxFC1jclYLi4O2NDuaPucZ7fzre8cQadd6Ba+L9OtXVry&#10;1WS+MgJyw46/+O45PriuY8G/2X/akGoWz7jHMHaIqBsxjOCw5P14/nWlXmpuK3vqrM5aUvYRUIb7&#10;9tv+BudZpNz4E0jxBpWo6/Z3kzWG0SWcfyo7jJ3ZyDzx7j8MHS8Z+Lf+FoW91pOhWcNsZI2a+2Lh&#10;phHyEJJztGF78n6U74h3vhGbTboaxa/Z5pIBd2sghTzrrdLgAsuQSAeen3OK43w89zaXr2GjEhrm&#10;3YblG5vLPY49RwaqpGabguv9fkel7TmvCVrPfzG6VaXNjqVv5NjJGlrtOdoXcecc+pP5DrnFdx4e&#10;8S6faXy63BfWdvNabZI7e8QyRRccBieMgLx1yeOQcVyurWwg0JUS+tY18/bIkjbWYqMnAb7uMHOD&#10;yT+Fc74aL614gktbm8jaOdwGh8zCyfN91foO9cmIccPh3GSvdHLisVHDpU11eh+j3/BIz4ffsr6v&#10;H4q+JH7QV54Z1rVtSaLQ/Buk+M9BXUNOF5MwWOaYFleJfMZQZI3UoC2Du2K39FHwt0nwrottpOg6&#10;N4xs7zS/D+mRotvBcI0cU5yFAIJwFUEBSSQCK/km8O+IfEvh7xDB/wAKz1q+0jS7d4RIsLPJGzDB&#10;2yfLyQc4yAa9p+GniiT4gXM9n4U1O5s7y4bzL64t7gx4EagAKquPkKgljjKnueAfmo4GEMU8VWla&#10;60T6a3f5LTyFKpVlT5I2Wn3n9M37VHx5X4NfA7xV8RNHXTdQbQ9AutRuLObUljMkMUTO4BzwSFIX&#10;PViB3rwXwH4x+F+m/s86RrPhvxXpMfhu11qxu7Vb7UXu7sKUjBeSWeTeG+7kuM8844r8J9W/aT+H&#10;KC40O/0trnULZWika8kzDK6DAVgxJJzyCc8++SPrD9gxNB+KH7HXxOuktoottvIk0e5XaMbYmwcc&#10;beDx/Svh+PuJ6OVYWPsIOSlKEHJrliueUVfu7X22di8ixccRifq8d1zO/wDhTZ+pnwo/4KQfs86Z&#10;4T1m38bftAeD7u70i+mSQ6drcUnmAOdu0BiTkHgDJ4+uPzg/b2/4LRah8YviBp3hz4LWBksU0yWG&#10;4kvUHmxXBuOJFCE/ejVAMnGHJxXxd8Nf2WfE3jS82aNoUcFpb7vO1O4XZDGndtzYXHuT1wOpwffv&#10;Bn7IVr4f8NXD/DvTftGpTKfO166tyWZj98wow4Oc4dsY7KMZH7zLgfC+xjTniHbySv8AM+flnFaF&#10;TmilF36Hjuqf8FLf2xPhf421LTT471ezt5NUiv7Sy1B2doY92QiBwcIQOMcYTaMCv1M/4JIf8Fdb&#10;j9pi8u/Cvxe1K1s9ZWOFbO13FPOXbjKBvvNnBOOxPTpX5ifGb9ndPgz/AGfYfGXxHa+ItH1K8zCL&#10;y+26lYyNzI0MzZbGSSVIIY9QSBVLWfjN8f8A4GeMdD+Kvwd1nSJtL8LWrQ6RJa6XGGtldVQ/aVxu&#10;LkImGJwCMgg9PkpcPUp5p9WwNWPOujdr+XZnTRzBxUnWk3Htv/wx/Tpb3C3FulxBJuV1DK3Y1xtt&#10;Ncf8L8llXUEbboKRNZ7PmCtJI3mZz0zGq9P4j7V8Wf8ABGP/AIK0+Fv2sPCFr8HPjH4ig074hWEH&#10;/HnN+7j1OMD/AFsBJ5IH3kzuBBOCOa8k/wCC4H/BR79p/wDZS/a28P8AhH9mfxRFoG3wWkmuX01j&#10;BcC7M91N5MaiVG27BbOSQfm81f7vPoUcnxmIxf1WUbTT1T2/p9Co4mn7KVSOqt/kfrFLqMdnG1ze&#10;TiOOMZZ26AV5trn7Q3n+JbzRPDdpNcWunGMTalalXj8w7mKHnsqnP1r8F9X/AOC2n/BTzXbW4srz&#10;9oi2hhuYfLYW/haw3IO+C0RwfqD7V5hc/wDBRX9uT+yte0hv2m9cS38RNu1iNFhXzDsCfKVjBi+U&#10;AfIVz83Ukk/RLgrMPtSiv8jkoZpg96kX+H+Z+3niD/gvf/wTs8A63rng34k/GxbHUtD1CSyuo7XR&#10;7y4SSVGKsEeGJ0YA8Eg4B/X5t/aI+JvgP9pf456p8evhZrLaj4d8QWdk+nXnkOnmrHaxxOQsihuH&#10;RxyBnHuDX4s6olreWq2t8yzbWLZ245Jz/wDX+tfrl+zT4fs7P9nHwTbWSBQvh21KjkZBXdge/JH+&#10;efdy3Io5PiPac17qx5eaZjh68eSirXOF+P8ApiRX/hRNu4nWm/hBz+5k/Tr9Ofeu40G322KsyMu2&#10;EeZjI7dc+v4j1rD/AGifDb6rqnhLZNLF5WuFvlbDFfJk9OR16nrz2rrNM8IQrZohuLortGN10+cf&#10;XOf0Havoeb92tT5mt71TQ+tf2SLYL8HbMZ+9dTNwODyK9G16NhoN4f8Ap3b+RrhP2SdK/sv4NWNp&#10;uditzL80rFieR3r0TxCv/EgvMf8APu1fI15f7Q/U7cP8MTwT4gwLbfAjxZI4+74Tue3QCI1+AWjW&#10;dupjZLdceuOnA/Wv6AvjOhtv2dPHDFfu+D70nbjnEDH+lfgfpMTKiso24x97tx/n1rXD/wAFvz/R&#10;Ho1tLI0rO4aOTyYvD95cELnMEG8Y/XpWzZapcq4RPBuobmb+GxOW6/5xUWmhsxnd/wAs/Xk81sW5&#10;cXKqGbdu/vHjjr9P6V103Ll3OeW5NBfXYf5fAuqsBw3/ABLzx3zj3zj6GtCC8vMAnwFq7fLgldNP&#10;HPf/AB9qLZJdoG9huwAc5PHrzx0rasonC5LNt5yi5ra0n1M1HyKNvd3LnefAWs9cKf7PP4D8f85q&#10;yt/f5bPgLVwu3I3WRBP+cdsY9TWvDBIqf6xt3T5nzVq3iZQUBYDZxub5m5PT/PNFn3CXKZMOq35l&#10;EsngXWfu/dOm5x69T/X+dXItS1KRsx/D3VtzDC/6ASTzyMfX8a1IIztXL7mLHPbjA49u35GpI1lL&#10;FVf5WXrnryP8+/pVW8yTLS/1ZWyPAGsr/e3abjPt1/T+VNa+1kNiXwJrPyj5s6fjBzz3x+P41uW8&#10;UhZFV/m3MRs+n+FDWszwM2WA2g+x/Lp/kcU7S7kSt1KMUTNtW5sWjZgGaNuqj6Dv7dqkS1UHzRbL&#10;z6oDjjrz/L2/Gta9smS/femcDonGMDAHPTPaq8kTq+Cu0rkdMf4c1rEwla5REci8RQRlun+rB/XH&#10;WoYtV1WS4ltbHwrfXnk4WRrS1DqOAcZzwfm/T2Na0dqgJYOB8vTaT16dvT/PSotLjVWu1RD/AMfQ&#10;H1wg6+gH65FN8z0THzFMah4hUYb4c616f8eY/lu5OO/4cVP/AGtrIQKPh5rO7rzaLgnHbJ55/wAP&#10;atKGMFmSXcQy8dscjnv/APWqaSznCLGSc+chw2OORj1xxz+XSlaXcXMZKXfiDZuk+F+sbVBJb7Go&#10;9vX0P0/q2G811D5a/DvVFYbnINunOMdTn/PpzWw1vNDE+xQF2Hr14H5/Qf8A1qnu4n+1y7SMrM27&#10;LDHXtz/XtR+86Mn3b6mNDea0wx/wgGq7d2P+PeLtx/e5OePTgfWpDceInGR8ONUYFhz9nTIz2zuP&#10;Y/8A6ua0YF3RqTJkbj1OduGJ7nj6f5KqAm5WDbmk5bPGeMHv+H6e0+93/Aq8Y9Ci1zrOMy/DrV1Y&#10;/wAPkx4H5t70y4u9UjC4+H2rf7W6BB+H3v8AHpWmkW5pkjRtrQHnb/DuXH+Riq9xbSRRLtUfeA2h&#10;+vPb9f1qXzdzbm8jLmuNWMTed8PNT9W3RoQnHY7/AK02S3khhX7TaeS20M0D43LuAIB6j8u/foKt&#10;albF7KUbVC+W3U4y2Pr3z+PepdfXOouuVX5V/DCLip15rGkdtD63/wCCKMSj44+LyqBVXwaw2j0N&#10;1BxX3xrabhJz/FXwf/wRUiH/AAu/xltfd/xR+Bt6Y+1Q197a1GGD84715eIVsU/kQt36/ojH+IrN&#10;H8AZuAoW4X/0oSvoDwjcFvB+lybs50+A/wDkMV4J8S7dT+z/AHBC4H2lf/Sha9y8FHf4L0dgOP7L&#10;t/8A0WtfC8aU74ak13l+h9HkPvc69Do9K1mSCMxqejD5a2rPxEdmW4//AFV5v4z+GXhP4iG3/wCE&#10;nhvGFmzGH7Hqc9t97ru8p13dBwcgdqwV/Zp+GMYY/bvE/P3V/wCEz1HA9h+/r8/p4zE4f3Ue9Uwe&#10;Fq6ttP0/4J7Jf+LI4eFbd8uax/8AhI5p9XtS77V84V5Jqn7Kvw0u4maHXvF9u+Pvw+NtQBP/AJGq&#10;PwH+zP4F8HeOdL8TaZ4i8XXF1Zzh1XUvGN9cwt8p+9FJKUb8utZ1sZia0lr1Xfv3NKeX4OFNtS6P&#10;p5ep7TqNw1xOSf71eI/tasyeLfB+DtzbX4Pv81tXthUl9wH514v+1iG/4S3weW6C11D/ANCtq+wy&#10;GnKWaQk/60PKxDVPDtLsfmL/AMFNJIh+13MzW6u3/CO2OW2/Nx5mAD/n8q8Bh8TWbjC+DtXkVmxu&#10;j0GVhkYHB2//AFsn8vbv+CnU3lfth3v7z/mXrBdpGQPlY4+v+NeM6LqV4LVUhneMLIwBLYXGT0wf&#10;6V+tUqb5I27I8apK9FEY8SWZG5vBWsY99CmI/wDQKgl8TWZbbF4I1oKcsNugzfh0WtVLm7a4mlNz&#10;Nu3KMiQrnj6//q9KmjvJGuP+PiX7rfdY8AkA10RUu55sjL0jxJYrfRyyeCtezwWX+wZ+PTHy9fy/&#10;nXr3g7xhpE1sqW/gLxMzbfmCeGboqTgcZCdO1cHpct1NcwpJdSN++JX0XjIJHp+nYV7N8Ppb1NKW&#10;drubb5QO1pCDkL9eT+f868POv4aZ7WSyvJpEa+JbBflXwN4qXORuPhu649h+7OfrnrjI9Y5fE9nL&#10;lk8BeKPvMCq+Frk85PB+T1r0KW5ka+ldpZF3TPj5/u5Y/kM/ywMdldr2Szi/0xtxM2Dv5/10nv1H&#10;5/mK+P8AayUkfScuh5hfeJ7ba8Ufw68U7Tjb/wAUrc+vp5fHA6gc+1Yt74hRoyf+Fd+Kh83z/wDF&#10;MXXXoMfux2A9OfyPrV0k4FxsuZGUtDj9/jI/ef8A1vrWXMt1L5zfaGZVjfd85+b5e3P+QcV3UcRJ&#10;HPUpnktxrLTvGkPgLxQvQBW8N3Kjn1Ozjr19Pzq1rOh3GjXdxpl7ZtDdWzGOeOQKrRuBjBx3BB79&#10;ea7DVIbsG1JlkKm8gB3Nlf8AWr6+tHxf0tx8Q/EM7Ixzql02VORgSNz1+meP5YHrUcRL2qj0av8A&#10;l/medUpx9m5eZ5xf2UFvC222ZlRSSyqMYHT9O3pXPweKLi/hWe2+HniOaORMxyRaDKysOmQduPb3&#10;H4V2+s2jxJcKoQHaQzt0z3+oz9OMdcVS0aCWLTLP9+yqluny7vVRxjn+VerGb5bnmVFK+hyg167C&#10;MF+GXigtvJ/5F+b15x8vH0x39DUc+s3bNx8NfEyll4C6DLx0zxj1NdksMv2f/WNg3Tn7x5+WP17f&#10;40yZJmgZpJmyu07t/I4I6/iR6VpGXUzadjiv7SupsBfhz4rHzbQx0KXnt1xjoc59cfhI19fyjc3w&#10;08TccjGiyAAe/H/1q6t4biRRtLbmVjw23OQef88+nuy7trgQyOJHVipPzMcAY9O/5du1bxk7mTUe&#10;xybahfMMv8MfECnaQG/smTIxkccD8/yz3dBqepTRl4vhr4idthLFdFdsfp/k/XjqrmO5klYfaHG2&#10;T+FyOe/I6d/5U2JJ5YI2M+wszNjceMux6L69ev51acrbkPl7HNNq2qBZP+LXeIvm+6P7Fk5GOPfq&#10;D0z6+1NOq6l/H8M/FA+bPy6LIO2eBjB+nc10zpIEkElx1KEdsjn6/p2+lQyRytyXb5lOfUcc/n0/&#10;rTjzdyfdXQ5251G/yHl+GniYDHOdFkC/mffv7ntWreaXLZSyWclp5U0bNHNG/wDC3IwSvX8CMdjV&#10;6a3uGMKSM277VH8zZAPzjjnHp+f41qeMLJm8Vapcbcq11NtAz03njGfx9/fFClLmSYW91vzObhtC&#10;nC225v4VAH8z7H6YxVGG98Q3Lqtt8M9cdNo/eR2I2t+P4Z6810UVp5ZX9y+3OflyCTn+dTLCu2OW&#10;R23BV3ZXHOOBwen+cdKblqTb3bnPJqPiFrUbfhTrud2Fxp68fQ+vQ9Py6FWvPEe7avwp17G4iPdY&#10;jPH44Hb2+vfoBEFUApt+b7xz3A9valMK+YPMXcoyB8vXn07fT681BT5bbGEl14j+WT/hV2uhOPm+&#10;wrgc9OW/n/8ArXf4rYDPww1rKk/MtsnH1+augNk7NlONzfKfqO+OvPp79KX7HhWkC5wpx07dAO2f&#10;8+1TK7e5Xu8uxz8s3igzfJ8MdYZunzRR9cdfvEZ+n64FTW9x4qWL5fhlrjR98QRcgcH+IY547Vuv&#10;ZhZGkKZYsccZ9eP1/wA9pPs6hQzP/Adp44+Y+n8/c1nLmWz/ACNo8tjGS98X7fLHwu1rIUjmCAcH&#10;jHMnpn+VSLe+LcqsPwt1tQ2R+8hgBOR/10z7j0x+WxHDjd8q/Nxz9TgY/L39KtR27yxMyJj7w2+X&#10;24zj2/yO+cpN23NYpdjDW/8AFEKNLcfDbWooxyzbIOBkes3Tkfka2FtLlJFWeLy5FJBXjII6+oJz&#10;x3GO/rNe6ZINMkLIrZj/ALud3r+v8+M8Cta80wPqErHq05yd3+19fb9PzwlI3j2Zn6XpUt5cR2Vu&#10;m55HURq579uvQEn+XWpfsfjW3vJbeP4b6lI0TMjMs1kcspx184HqPf2ANavhfTPK1yzO7C/aIyM9&#10;juGP8D+ua2rmw83XNSyjbv7QuPujp+8Izj8+f8K82pVl7Zx6Wv8Aid0KcfZc3W5h6fJ44iciT4Va&#10;qP737yxAx/4Ec8dq0bK18bogmPwu1nIX+G4sMZx/18//AKq3xp8flxpncwjx9fmarltYmOwbdHuZ&#10;p1O2MZ7P/n+VebUqdTspwUTl/wDisEUJ/wAKw1dtseW/0ix9PX7R68f/AF+KqzQeLmnk2/DDVguz&#10;CSefZjJ5/wCnn/IruLO1aN5FZQN8D4HHQqR/XrWXqdv8rSbVbjAIwM/454oo1HzhUiuW7PL/ABO+&#10;vxtl/htqsZx/z0smx6gYuPUeh9aw0m8VKF/4t3qXcKzXNkOmcjP2gd/8+vU+NvtEcjKrrycZK5Vs&#10;cjHPIH4/4c1hgVYtIvytuO04+8enGP8AHH0r6rC80qKdz5rGP95oTQ6l4s6P8PtSLKoBC3Vj0Ix2&#10;uPX+vej+0/FcUeG+H+pL8+Ruu7LOf/AjJ7+vf3quA0R+/wDwqNvHuf8APfii5dxPbq27aJW54O0b&#10;HP4nitJJkUn3Jpb/AMSJC80vgTUF287pL6zwR9PPJ/Q/0r139ghJLX9snw3a3CYkFvqMbjdnY32S&#10;bjjjqOvOcde9eNaqpawmhEhAZecnBUdh9a9g/YglD/t5+H1IyGfUtx3Z5+xz/wBRXFWp7+jPRjL9&#10;yz9SPgBEf+EK1PP/AEF5P5JXd2JSAZy3Fcb8CIzH4Q1JSP8AmLSH6/LHXZjaEPy1+W5vTkswnJd2&#10;ejh5c2HXy/JHJ+HPG+jaubiXw94hs777LdyLP9jukl8uQ5yjbScNjsa6aHxf9ktjNdXKqqglmkYK&#10;oHue1fNnx8+FPwB8AfYvFEnwQ0/U9U8QeJLTSINkbrGJJ5cGWTZ02rvO7GWbauRnIv6j8K/gd4Z+&#10;L3hn4ZaN8DtLn/taxvL3ULq5VnjhhhCqAEYkMWd0HP3R0BzkfBU8wjg5OPO7+6rW6ydl1PpJZbRr&#10;xUtbNNrRfZV31Pc9W+KPh2ZRGvi7TY+7br6Mcf8AfVcRqf7TfwG86aGb45+EfM8zDR/8JJa5Bz0+&#10;/wBeK8s8KSfCz4lfEbVPCHgb4BeA/sOk6s9rPqF5NbNM8cMipMwtkPmKc7wpYbThSTg4rE8R/Fub&#10;VPHN54Z+AnwF8FajpPhvxRHpGsx33krfamFVftH2KFcY8knlpM5xkJtw5wq5pTxUHLmk9baLe3Ve&#10;X5mlHKadOXKl0Td7K3q76N9j6Cs7qG+tY7+1mSSGaNXhkRtyupGQwI6jFeW/tLxbvFXg/f0MWodD&#10;721evJaJH+7ihVFT5Y1UcKPSvLf2lLYN4q8Hkj/lnf8A/tvXs5Rg/Z87/uT/APSGEai+sUmv5o/m&#10;j+fD9qpwn7UnxQgXovxE1wYOBjF9MK3f+CbngnxN8TP+Cg/w/wDBvhL4lap4P1C/g1MWviTRVRru&#10;xZLG4kzGJVKncFKEEcq7CsH9qyCE/tYfFPIbd/wsbWy3PH/H/NXoX/BJDUtL0T/gp58L9U1fVLez&#10;gjj1YNcXMwRFzptyBlmwByR/Kv1nE0XHhm8d+Rfkj4qM5f29K/8AMz9ENY/Y7/aqXQLfVrP/AIKP&#10;fEK4az8QzwWkc2g2LkSJNIu9crksSnAx1bjHFZyfsp/tUN4Ss9SP/BRLxtGst1dIsc3hnTj5bBE3&#10;EfJnJB5+gx619M3Hi7waPDul2snjLRS0HjG4mbbrEIxH9pkbf9/jIOa4+LUtDSJb278aaS0c11MJ&#10;LdtWhG1Qp3NnecZDYzjsOvb8wzytmGHxEfYxbTsmlGOm3var5WR9Tl9OjLDvmdnr1f8AmfHf/BMH&#10;4WftJ/FX9iHwXdeE/wBuDXvCmh2txqTQ+GrHwnp81rps32yfIjluEZn3ljJ1wvmlf4a7iD9nX9po&#10;61c31x+39rwjWPKXEPg3SPMbgn5sQn39evGazP8Agk/JfWX7B+g6Xp+rRGa21fV0ls/taR7v9Jck&#10;ENzg9QD6+9eq+FvCfxdOoX17rtpaxw+d/o4m1VDujw33FCnaOnPX0AAr8t4ozvPqeeVqUaDnGMmk&#10;+SL00t9l6JeZ9FkuCwrwlKTla6u1zNa29T87f+Cxngj4s+D/AA/8PZfiJ+0DfeNo7rWrv7PDqGg2&#10;Fq1o6+Rlg9rEhbcGwVJONi9DXyvpf8OSc9OP8/0r7e/4Ll+EvEGm+Bvhveaq1vtk1q92w27KfL+W&#10;2+8QozuPIzngH3NfEVgpBXafb8j0r+kPDF4ipwjTlXjaV5XVkuvZJL8D8a4+lGjxK4xd1aPVvour&#10;ufuN/wAEbs/8O+vBZZs/6Vqw6f8AUTuq+k/EMIk0i6jk6NC4/NTXzV/wRoK/8O+/B6A7gt9qwU5/&#10;6iVya+m9ZJ+xsP8APWvwDOqP/C5iP+vkv/SmfveWy5srov8AuR/9JR+cfj/4YfFWD48+PJPF/jf4&#10;YadpGra5eXektdeNobbUHJn2wrcIWG1FjZvl2sd+BjLM1d1+wv8ACHxF8NPiRrE+p+OPA99Dc+Gn&#10;j+y+HteS6uEk+0W+4uM52DYQWwBuYDA4z8s/t7+FNR8U/tGeJbtfB91fTWviCaC3njtfO2gYbbsO&#10;cK+QMgAkDqeK9A/4Je6q978d9ShtdDaxgt/BN3bQ2kMLLEqrd2O1xler5LcsxJ3knnFfGcXSr0ch&#10;r1pQfwO6tZOyez1d3/XQ8/K6mFlxBGMY+9zPW/6H6TXk6f2TaLuY7LZAWWMnPGKw/AkO7SvEHzK3&#10;7qXgHp871qWxlXQLMXA/5d1+9Wb8MMS2viRQP4Zv/Rklfz/wnUw+I8RqE1S5ZO/Vu37uW6sfoVuT&#10;BVfJr/0or31oMsDjNeQfHuFo/wBnbxtHH/Dp91+jGvcby03Kx2gV4n8e9Nlh+B/jaT7dI26xu9sb&#10;4AXk9gK/ea2HceIMub/5/R/NHRUqc2W1/wDA/wAj5R/Z70423x08HSLG4VfFOnlj6/6SnP5/Wv2q&#10;QYtYsL/Divxt+Cdukfxd8IS427PEVjtb1/0hOen0/n34/Zbaot4Sf7p/nX9quPLiYryP5nzaXNhl&#10;6s5/OPFMbf8AUQtx+qCpfikCPC8n/XdP51FtLeLIxt/5f7c/qlTfFMf8UtM2P+WyH/x4V00v4y+R&#10;4Ev4f9eRn+A2/wCKXtf9w/hya/Lv9o/T0H7SPjZguQfE157k5lJ/r/XrjH6heABnwza/L2b/ANCN&#10;fnT+0P4S0u5/aC8YTzQMWk16Z2UO3c9vn479B6Vjmf8AB+Z6/D3+9S9P1PPtC0jzmVhDuUj2GPcc&#10;f/qxXV6Zo8SJsWH5guflk46Hn/P19ql0fwXpY5jtWLbsY3Pn/wBC6811GkeFdM3DMBPC7f3j4H15&#10;r5CvY+8oGD4o0+NPB+qRsCf+JbP944z+7bj8/evsP9jq3L/srfDeZhnPgbSvf/lzi79a+Z/E/gfS&#10;rvwbqltDbyq0mnTDes7ZVthG7k84+nb8D9TfsaWaL+yd8NUznb4F0obvX/RY65acP3MvVfkVipPQ&#10;2vjfbhvg34ojUZP9n2x46/8AHwtfH93430OzupLaZb5mjcq23S7hhwfUJ/LivtD4xwK3wp8TKRt/&#10;4lsLZA9Jgc/pXyVcWMqXLDcOp/Dmv5a+kbHD08PgZVYt6yWjt0Xkz9G8PZTlTrqLtqvMxovG2iNH&#10;lI70c/8AQNn/APiK6Lwr460aATB4L87lXHl6TcP6+kfH41VFtIOMD866jwPpMk6TMdq8DP61/KUo&#10;4TFLkpUZNvpz/wD2p+jVnUjTblJfd/wTwH4s/E74earrsPw8Xb4k1TUfFEckfhGS2EbwTJcxyx3s&#10;jhPPhRUUq5CSHDAYXOD7jZ+P/Dc0bRQXkkkkOFmSKxmOxvTGzivNfiR4pj+F/wAUtJ0r4g+L5ZND&#10;8Ua5cabounx+H42J1B7hXH+kiUuv7kOu1kVSXB3k/LXqvgD4YfDL4ZeGofDfwy8J2Ol6cqgxw6Xa&#10;qqN/tEoPnb/aJJPc19vxRk+Gp4Gip0ZJpXj7/utvSd3yrVWS0Tv1k7I8XC15Oo7SW+umvl16+dvQ&#10;qy+ONCU5IvG9cabP/wDEV7p+xRq9rrfhzxg9n5qql5GMTwPGRm3XnDAHtXlkxt4FO6KTp/zxb/Cv&#10;V/2N7yK4i8aQRIy+X9mPzKR1jf8A+Jr6DwQwuHhxwkoWfsqn2r9F/dR5PGMpPIZP+9H80VX0NpG4&#10;1Kz/APAgU3/hH2LrjVrLr/z8D0rPN/EZHKpIfmPHlt60fbNxxtkH/bM14lTE5H7eS+rX1f23/kcs&#10;aeI5V734F658OM0Tf8Taz6f8/FTeJfCcGpRxxT6lZhRbRhd1wVOQOoI5HsRWVOV8ljj+GrviAkra&#10;tnhrGL8eK9jC1so/sjEtYXROF1zvXV+WhDjiPawSn36ehmTW+oWFp/Zl7rFpcRtDsiuLef8AeJ2+&#10;ZQOnT5lB91ABNfCH7VXgTxn8IvF+sfEq78OzX+j3NuLDxZqE1xK8yGUlLW8WYg/uwZBA4wCvloxA&#10;Cu1fa2p6zLpscmoxrNthVmOyEnIHp615H4r8d+GfjXpL6NoqTwtfWtw1/Y3WnkzXDoU8veuHR4jg&#10;hgQQw2gFSAR5uS8WZdKvJTwziou0p80pLkSbUfKTeqdrKyvfY8zPMvrVOVRrWk07RVldtpN/JdD5&#10;1/ZX/ai/aY+HXgjRbbS/jRqWnW8l3ZxW/wDwkEcMmm3Z+cmylmdGCh03KkwIO5I0Y42lfs39pr47&#10;/Cn4x/s8+ILHw58Q7W0vpIrX7bayblYRrIplKYO2X5C2NrMoIGT3r4i0a1/aE8FnU/DNx8Jdat/h&#10;2dYjmbSNDt4o54oVd9rQxyEltkikHkAqqKxUtGw2PEPxW0P4pXd4ng/4fahc7LGMNqVnNPMLdUQ7&#10;t0KqVQEyj7x42IDkcn9pp8SZpgslqUU06dVSte7Sv2torX1Wqb08z8wxntsHWVK7adruV77ffb/L&#10;U4Hz0+Mmh3Hw/wDhmlxJBqunS2y6peKkk8q7AvmlC5Eg2M4ChlLrkDZuBXnfDnwt0r4Q+KdP0H40&#10;aVDFJfWwk8O6xpZk2XDHYsyBtwEZEnPITBbLAHgbH7KurR+C/Hnhjwp8RbRdNutLmltFbaZo7lZA&#10;qAnEZYYYbsE4XJwxxX0f+1d+ztp/xF8UeEEkstO0/S7OSUM8+qiG2gvJsbeQoYl3UE8lS3H8RNdO&#10;V5fWllOIjSp88E5arV67PTV/Jrt3OD2calDmtzSb9Eup8yeP9D1P4i+NLCz0y7sVj02zaK9uLqEM&#10;WAlTy5uR8+9T8pzyFYkg4z9BWng7+yNJGi3eoQRwSSxvcSREcy+UOf4mB2+v4nvR4M+BXwO+EfiS&#10;/wDij8T/ABdpMfheCGbT4rV2VWvbiQxHzSzZLqrJtjdfmRWbLHGa4D4xX0HiC4ij8OapJdWa2a3F&#10;qtr5lvG6lBh/MXAli2sp+XIBHJyDXdgOKsVwnJUpQ5nVjs0k4cunMpXaT100/LXPnjTjKUXrp3E1&#10;yTxfpXgDxRDpfxZW6uIdWSfQbaK1SVhEpba7bY8MwKgdAFOeeePjnxd4h+Orrq2leNphHZXNnuup&#10;ryYAzu5/4+GZzkPt+6VOQXyCO3sPizwv8ZLrxDp3iL4eeIW8O6myqYV1LTQPNhdiUdhjaycNklWI&#10;bqAa3/Hfh3TmNhoH7TF9BbvrUcwtb7RtN3Ryrjk9HAG04Gfu7mxgYA66PLibYuKc6smlJSV+XV2f&#10;Pp+PU8ipUjVqXldW09D5Y8Fae3iK8vvAOnJcapqTwy3lrOkhuJcpETLLl2JyE3Nk5Bwc9yOttfiJ&#10;ZWfj3w/4Bg8P3p8RtYw2kN/a6hGp1ER7FjViW2xKIuNw6kA4JOa3PhX+zD4YtPjVr3ws0fW71dU0&#10;Wzk1TTd26JdTtktxN5du5GVdFKblPTjA+U4zYND+Gfwz+Hf/AAs/xFbXupW8mvNJbxNAr3FtauzL&#10;H5aLyNsYQsA456ZwDX2eOwuMweV82IpycJyikna8pO6TTWq8+jK+ry5br8Tq/Fvge1+Fngr/AIWd&#10;qmiaxfax4gv5IdS1ax0+TyYVLEInK/K55VQpOdhGQcZ4DXPhxY/EP4gafYeCfFlnDdaLfW0bapd3&#10;620cOWJ+eQnapHJLE9M5J2mvqL/gnl+0zd/Da+uPjDMG1j4OaHdSi/0230+2jmjvmgMQedGH2jLB&#10;wYVLNGcyAc7jH9w/DP8AYa/ZO8R/sB6ePGfwr0/RbrUPDUd/r2vNaxC+tbpgJZpFn+bIVsquGKmP&#10;A5BIruyPgl5nR+u0sS41IL34yVumnysmrnNjOWhBXX9f1qYX7F37RP7MZ8H6ddeK/jd4EX+x9Gks&#10;b3WIdWigh1GISvbzQXtvORmX93byC5Kp56kHaEQb8H/gon8Tv2Ov2l/DP/CsNC/a/wBLt9YvvJ0/&#10;Qbe0Vr7SEdyVaWaUAwQgblzcK++JUbbluK+Rfj/qngC98GfEnwr8Cfgdsa216W50u61TUpLW60vS&#10;fs5321vaKQZkZXZ9u5hGjlii/eMX7Ix8eXNz4V8D/EH4DX2krJ42j1zTNduNIlt4dHgkO+QmGVcG&#10;0kRUmTa8UfzEkuCCn2T4hpYrC/2e4RavGK5edX6atWs3a6d7dzxI061R8z23Zyn7RXhT9ob9lbxr&#10;ovgX9pW01zx1puq2i2UesWeq3Y05EeGNg1pJJiO4ZVbawICuI2XI4Ze4/Zm+A9l+0j8e/wDhXd3e&#10;6HHp8ES6hfaxYyRyNcx+VGS0bKXxPtZdyMQYyGyMjB+2P2Sfjl8L/iL8CfF3w+8e/A37HqnhltW0&#10;qHQbzw7dx6YkcCM1pGjSjFo00ckjLG7q4MrIpOFzoeKfhxo/wG8F/wBufAzQm0Ya9pcZXR7ON7i2&#10;029Yyq88YkLCLhgGOQCEUY6AfP8AFeYYvgvDSlgJRqxqNNKprKMndXXNtyrTp6H1/DeBhjbKp8MX&#10;qrfgfNH7Qf7GXw//AGYfhreeMPAWparqF5qVxbrp2lqwWRrp3QRgOg3bi53YUZ7DORXxV8ZvFfie&#10;68S6tY6nevcX8Ms+myzeS/mOUwHw0nzYX+/1/lX6VeLP2hIvhh4p1Kx+NmtWOuL4ft0n0v7DepNJ&#10;NJgeV5iqAEk3g/MABmMY2gjH5c/tw/Fyf4w+M5vGelW9voV9capEkdvZw7fszTHbvkfO6QAYyzHO&#10;AcADGfynJcXmGbY5fWk1zWkrN8mu+m261t31OzPsHl9Gf+zyV3pyrdG54G1nxhrvhq4+GN34StV0&#10;PXJrM390NBh+1wJHiRDFcSBpoxkgsqP5bhF3AYAr91/2SfFfwO+I3wWg/wCFGDVv7D0xV02S31cM&#10;LiOWONVbexZtxK7WLZIJJOTkk/g98Hj8cLuwj8LSyXkc9lDGbK9mRSqg/wCruEZiCUAUjHVgSO1d&#10;Rq/xF/4KGab8DxovwF17xzBLfahcad4mg8J208ikY7CHds3/ADBnAUnao4wc/wBD8E1q1CM1Wb5J&#10;WUXsvd3Sfz2PmKOHqVK3s4q9+p+pHhr9sH4efsr/APBPjwj8cfiZ4uXxL5ttdP8AarcQxT3sv2u4&#10;b7MsSlcsAPJyoJBTc+BuYfn3+1b+3H4B+MXim/8Ait4d166m8P6lYraJaXFoBMG2yOVBdnjUrIxA&#10;PHABUd6+TPiK/wC2H8WNLtdGuh4w8XJpP/Et0/da3V7DahkCLCqMGRJQNqkD5gwGOi1wl1+y9+09&#10;ceH4bvTPgb42njIMdz9h8M3ciEKzKSCE4K4x3wc55r7DPMNh82tzTaSlzdj2qOWxjLmkvu7H0p+y&#10;p8BfFH7aXgVtDstJurXTfDuvWLssaz+fc2+pX0kdxd20WWg2wLDgsoB+XknG0fXn7RH7C37PH7Nf&#10;weuZvAOqahLaafNDe6s1jeEPPIkMNuIiRnbGzedM56ktgcACsv8A4Jz+Mfiv8GvhRd/sveP7LxND&#10;N4dWwi0PXFs/s62kOo2/2lYnSRGUTxzORsf5m81Bt3HaffPDvhjQ7X4eeKNSuPDEviG2124lgvJo&#10;7OXUf7bUOfLkWFAQImXB+b7+Cfu7Sf5O49zviatxE6SpT9hCSsoJvmWlnt1V/NN2Ps6GXZfHC8sU&#10;k2tW+jPy3/aB8V3PgrxFpfgT4U+O55HttPmXWDHdeZbxSySo6GJBwOFC4Oec5PNa/wALNZ+Ikvg6&#10;9i8f6Q2pXEM1tc6bp+qSnbLISWMrR/3VX5wxGPujHBx6R40+DdxqX7X2peJfD3wUvr7SdYto7Dw7&#10;c2+nzSrbXV3cNDC21Bje3kTIIyckq4UEjK9j+z9ovx6+KXxNt/ifY/s/P44k0fWI4Lu5j8M3N1C3&#10;kmRfKuFiG0AByRGXyWCZJUYP32UQq01h3DDtaKTm17ybd+i6bPr2PkMVQk7xXe3kdB8EP+ChHx7v&#10;/FF14e8c+JWuf7RiKxv9jQxxSmEj5SgwuUCjuBj652P2tdUl1L/gpL+x/rkmySa6+DPiZTztU4st&#10;SUDgcAV6r+1l+wFpWgaJP8f/ANnvwnLb6EribxV4LhcNc+G7hhuf5UPzQ4IOMZQc/dPHhnx8F1f/&#10;ALa/7FRtleR5PhP4qgXDcn91qK4zX7JjMBU9jSxTr8+jjbW6fK2XksfZVuW2qaPyr/bnjx+178QJ&#10;FBAk193AK44KKa8i3HP3f4ua9p/b2gkX9rbxkJcb2uLWT5enzWcLf1rxmVCnz+1Z4eF6MfRHZUf7&#10;x+rP2I/4NavGC2ngL4/aBqN5Z29kdJ02YzXF0FYSeVqCKu0/eB3Hof4R619Eal4e+3QRTyWywyQs&#10;291b5VXcCcNjj+L06/n+a/8AwQ2srC9+Jfidr6280xNprR/LyuZpM/gRX6neIGtxbzSRDCruRsty&#10;2T/if84r0eI1KrTws+8Evu0/Q7sqly1qsu/L+COH8b2mjWGjizhgjUyEHzEXaCpHYAeo79fT087O&#10;iyWsa3Ra3bdhdzL86k98KMjjuelenfEgQ6fptrYRSHzZLhAzNn5u+Oc9vx6+9cF/Z0OsPK1kzw7b&#10;jypvMXB+ViCQQSCCRxg4P4189Rp9T1pVY83J3PMPHvgj4X6x4WksfGejW9hcW9y0tle2kMqsgx1d&#10;41Hlnk4OcEHJ6Zrx/X7ubwd4RvPCn/CUXHjzw/dW3l3eni3ka5gbdgOs6IyuVODhiD8vHc19reA/&#10;gx4j+NHjKw+GXgext7rUtWmW3tmuZFjXaq5ZnZvYEnHXsCTz6h+1P+zd+yl+wF4EstB+I2na94i8&#10;ZaxaeesFrqsFnaAksDIRtYogIIGA7HjOM5H02ClWqSiqcLzfS+/y/wCGPks2weFw8ZOpUUYy8tV6&#10;a7eqPxx8I/GTQZ9Rm8Han4s/4R1WuGZb6HR3uJJ8jBVwyttOMdvve3TsPDnxX8H+C/iNfeFPDdpD&#10;4uXULGOztLzxFpun2dzYTMylpbc78JJxtDMcHdkgYr1D9p34S/DrUYZ/HOmRaTql3Z28yzXkMMkT&#10;QXOzmHjGWUkYzu3Yycda+TfEgude/suZ9WvJjJiMRpAGZH6EY+X6ZLE+le9Tr1JSvKCUtmlpc+Ex&#10;FGmp2p1nKDWjtdL7rM+kvDfxU8X+DfC98PEmh3X2TUoPLZtUtQPKJyRIqozRTgOQQzAglsccZ+bv&#10;ilq9tf6yb/4ealJDdNdEra3xjRVUcZSXI9QdrYxxX0f8Ff2INX8S+HNI1bwb8bYfEmly2vkeJLOK&#10;6SG98Nkn5RPFOJNqDdjfHuUkHg8CvGtI/Z9sfEviBfBHiLxZNoqwavJa2d9d6a6zakzTlFEEYJyW&#10;2n5hlVIILDivao+2qRSez81fTs0fP+xwVPFTlzWklZ6OzT3TT/Gx5pJB+0LJ/wAjB8UrGxXzB5cn&#10;9vGQqCB0SAsSCMdRzj612ln8C/izfWcV8vxp3CaNX3L4U1B85Gc7hBhvqOtdR4v8X/Dj9mPUNen+&#10;CSP4r1zQ28ua+1qTfHpAJaLBjYiO4lV+6xMgyCDkA15Hfft8/tpX17Ner+0H4oiE0rOIrfUJ1jTJ&#10;zhQHwFHYDgCs6lTDxf2m+urNsLhcbXi/ZQgorZ8sVf5NNn1F8O/+Ctn/AAVt+GXg230TRtG1Cazl&#10;hCQ6je+E5ppJVHUiQ8MfUkH8K9SuP+Cw3/BYLxf4atP+EP8ACesafawxKJry18FyXMkrd8kxsqA+&#10;gGfcV+x9t4b0W2t/s2haLbx26jDXE1uuPwGOaS007RLQNFoWmQzSHmSZogFB/wA/jXd7PIo/Dhkv&#10;u/y0Pcjjs2dr1m18/wANT8LfHH/BTn/grr4g13+0G8deMPtlnbsk1jp/hqOGSOPqztH5BPA7kcfj&#10;Xinxm8bfHD4j+JNO8U/tJ6H46udV1hVj0268XNdA3YzwkXmYXbluFTjJ4r+iHxv4MtdSsrrW/CFt&#10;Yz+LotPkTSZ7mAtbpMQSgk2FWaPfgsoZS2Oo4x8L/tm/Cr/goJrWpfD3w74z8KeAvGT61fLG3g+x&#10;uPs9qt8kUjmYrNlWXG9s87fLGFO5s8OLwtCtUdShP2SS2sulv8z1MPWjiYxp176X1TevXrc/KyL9&#10;nX4yeJfG+meCvA/wW8SNqF1IJJrNtLlE0it93bvA3KeDkf4V6/Zf8E4v2pXsGJ/Yy8bXFzDIq3Fu&#10;2hTfID3YHHB9R17etfqr+yl+yJ+178Hdf8O/HT9o7xL4Z1JdBjuLHQ/AlnGW/sDT5WQbY7xQPtUy&#10;xwwKWlXLeWQCpY59/wDBXxQ+FOtfGy81jxn8YLG8uYfMVrT+247eDQrdMDEiqQjbnUZMhLbiQuF4&#10;reji/Y05yUb3SV/TTRW+epVbHSliKbteMej/ADb/AMj8Bf2nP2DfiH8H/AvhfxB4g/Z48cafqOpX&#10;ssN1p8mnymApktu3bcK5zGByc459R89azoN/4nVl0u1ksbKz1GO31Cx1VkT7JMeOCzbiMA56dO3F&#10;fs7/AMFbP+CjfxB+B/j/AMWeAvh34jtfEnh/xR4fiuPCdv4f1y2H9nvBnz3uo5InDxM4DBVJ3BOw&#10;Y5/IPxhoMf7RHxAt/HV14xsbzWtckhn1aOaabzLu5c/vGdiCRIT1JLEnLFskivBxdKjS2d5S1tor&#10;fPvqtO1z6jBVKtTC3qqzb08/Q9l/Z98f/Aj4U6tpNl8RtX0jxdpZukj1CERmOaDzCQF8tzukH8OR&#10;kjI9cjV/ao/Z4sdK8Tad4qX4WanoOiePre6Gj2d/Zvbwhi6+TJGHOdpjcMDkevPLHJ/Y+/YM0L9o&#10;Lxn450QeIJLzVfAq2l1a6XeXhjM1tHNm6jwRuOIwwB2jDFQcbsj7q0b4UfCf4wa9o/w71Dxt4n8Q&#10;eEY/Dcmo/DPWrLU/MgtoSU320qPkNLC2Fy/yheG/1Zx1Rw7xlGUHBRttpd3T11/P1KjmFHCYq0tU&#10;1Z/p5f8AAPyx+IfhW9Pgy/8AClvb3y/2DJ/qnUBV2ttZ8Z3Dv2z/ACHl3hi31bwve3l9q3h+dftm&#10;20tfOhbmSQ/eHTPy7uhr9Df2zIrG/wDgf441jxj8KbGw8UafrS6NZ+IdHu41a6WKVjL9oijdldyG&#10;Xcyg7WwpYKoWvE/jVbxeF/g/4fnstLmvLprKGd1vLZlx5gGxACM4B5BGc5xnAGfnsZhalPlW697V&#10;Lazsr3DEOU6l2uWS7a6P/gHiXxJ04N4N8Pi/MZvZvPRGZTlIFICnjnr5h9OKwPCen654e0i/1+9W&#10;GGW3VUhhuYQWnaQHainqGxubHQhT6Va1jxXFMbjVdakmt5bWIxWyxxHcjlmYkqSAOpGM4rI8C20X&#10;jTVri8GoyWtvotqbsNcHcLiZmC/OxbC7s4GM4AA7lq45S/eRSd3p/T9CKmL9jOMUtVp/wSPxk6po&#10;Nlp40iVbht0kgZg+C5BCjb324znkE4qtpXgp9F8X2Nj4j011+0WouNobAVDnBB/i6Y478denZfD/&#10;AMHJ4mXUdW1XURbxx2M0mm6kuoR7AyMM5TByGJxzgnPBGCapeIPF/gyOeS40XT5Jr5gY2WOQfZ40&#10;X+7nkknPTjnrmuKpadTmb0WhpOHtOSrPyaut7aXLXg/xDrOg6XqeuwMtuGystk0hJliPDMBtPT1y&#10;M4JzlRW58OfEmv8Ai7UX1KLUbUW1rGQ1usD5lduiDgYPfjj9a5qE6X/wh8/iKDVJlvZgsEy3AOGB&#10;U5QKARt6AZ7e5AFFJL7SdOFrDI8cyOJImhkzG688HgEY9f8A61eVil9b92mrdm7/AJGuKhUlTSpp&#10;3auzsbzQtO8Ja8vijUbWRbq43xyRNJuHPQjPt1/Sv0b/AOCUOt3uif8ABO/45eLVSCQ29veTRq7d&#10;WW1RsN+IIr8mtd1vVJJYZdX1KWZWGLd45shecYr9NP8AgmLJPpX/AASJ/aG1E3Bf/iV6gq7ieD9k&#10;Xg/nX5b4xYP2fCNGLessRh1f/uLFaGPC945rK6taE/8A0lnjWq/t/fFrTrW18OweQsdsQbeG3tws&#10;HmYxuH+2M/eJJ49OK+hv2WP2pNb+GvhWax+LvjH+1otV3XFm1uDLJHI7fcz0woB44xk8HNfnLbaL&#10;4g8UG3+xaxFAJGxIJ4+ST3Ar6G+E9v4Y0vwha22kLfXNzpLNNfxu24OCeGI7L7A96++zTPswymNO&#10;pTqttaNPVbdex8jHDwrVG9fvPXv2zbPV/GrWfj2LWYbzyWSV9Ivoyjjc3yyDOeCD+YPHrV8F/BD4&#10;meJfhIfipZeJE0HVbCbzvK4EckWzGJEPDghiOM55HevI/ir8UNa8d3lubjUIUWFgnznDGPnAPpjH&#10;4cV64fjNqR/ZY1C20XUvNis7eR7q4kmZn2YwqKDzjHrxkCteH8fGWYxxUlaVm3u9bXutd2zpq+7G&#10;yuedwat4Ev7+O98MytoPiTT2Saa80u4MVqZ1+ZZLc5DRvkA4BADDjbjFM8f6nrOt2drr/inVb7Vt&#10;UvJJJdQ1vUrt57i5kJIUO8jFnIVG5JPBA96+Otc+INw3jGS/043CWrbZEXefv9c19P6d4quNc+Dv&#10;hy/llmkaaOSZnZzsB3FVAHQMArngZI5Pav03hzM8Zi8YliZczbTTa19BQlKNOf8Ahf5oUy7Iflb7&#10;i4XpWbeTNEw8xW+XouPSifUXddzBV6lssMf5/Cs+61HI2xtu46V+kSloeNKraNjL8R6xKlzDa2iM&#10;WmkCKoHPJr9rfgL4cvvC3wA8F6Jf2+24tvC9ktx838RiUkfmen1r8T7lHmmjnA2zxzB4W4ypzX7j&#10;fAnUtR8RfAjwbqurTtJdXHhWxeZ2/iYwLk9Ov+e1eHio1PrHO3pYUqkXHl6nGfHCGNNb8MLhRt1O&#10;Ro93Ufun5HPHc5/wrqLGF2ijLMBuX5XHOfpn+v1rl/2iNDtNY8Q+GrW/jVki1RmVWXIJ8lx37AZO&#10;Rn8c10WleA9Cjt026VC2VB+72/z2/wDrk7Ra9mjkqX5tD60/Zch2fB2xLc/vpM4GO4rvPEMW3QLw&#10;gf8ALuw6dOK4n9lnTYNP+DOm2dsm1A0hVAuMfNXc+I1b/hH7rPH7k9a+Urv/AGh+p24f4Y/I8H/a&#10;EgaP9lv4hOVPy+B9R6Z4/wBHavwM0QvIqgnPyjax/wA+1fvt+02iwfsm/Ehh/wAs/AWqHB4/5dZP&#10;/rV+CulxhWQhfvYrpwvvUbPv+iPSxHQ3NNQ+YoK/wn6jmta0Qm5VvxyKzLWOdSjQQ+Yu1gc3CqRz&#10;7tn/AD71q2qanIVmGmKMcqPtSc8fX/P8+yKtE5ZfEa9rbBVWdY2DNy21fp7fT9K0rZpB9F/i3dDj&#10;P+f85oQRanJEETTNv93ddRqOv1yB71oQRao0Sg6Uu5hhc3yfy3ev+RWlxcxoQeazLuDKdvftx1/L&#10;8Oav2pZAPmOAp9fcn/PtmqEEOso/GlR/+BsfI9evvx7VeSPVw3lGxgZf732yPIz7bv6Y4+lURLuW&#10;bcAbY1XncQq8YzgcDPTt+lWYYSXx5ZVWXPCjnkD+tQRR639w6VGecKPt0ecYHv8A4+v0niTV3DMN&#10;LXJXHy3kfJ/PjoadhSJIszSDed27JHQ+uP0x+X5PmjdoPmclf4Q2CPp/n+tSW6aqf3o0xBydq/bI&#10;9pbHHOemcfTqRikWPVblNg09R2Vvt0fPuecdPX/9V6EVH1LGpxs+oSB0Yvv4Zl56Dn6881GyKZMS&#10;R5GD+HHv6dfzq9qEbNeu0L7t395gCOO3J4/LFV0VCzB32/MwOF/p9OhranH3TklIasLRyZ+p57/5&#10;x/nFRWEG575BK/y3XTb6ovPHf8v0FaNoqyZcn5sjgLtI5z2x/T+dVoLS/guJzbWETLJdN8zXCrgY&#10;HIB//V+mK5eUcfeFJJm8hfl+TG0Hryvr0x/KiRJUEZTcq+apJz1Ib/P0okTW1Yg6bHt2ldo1FOTk&#10;Ht3x7f40vla1IkaNpluuG3HOoJ65/wA/0qdAGysBFhk24684J65/z9fSrdyfMu5D5Yb982Oh7+mP&#10;8/jUM1rrLxMjaZbruzlhfR8cD3/w7/grx6s8kjnTrfaCWz9uj5zznH0Oe/NSEbyGRYiVWXcp+YcM&#10;O5PH5Z9e/ToVVyocCNh+9zx34H/1ue34GmQ2WtgLHHptuwYlvm1FBznp+v4470Lb64EZv7Ni+aQl&#10;R/aK8DAHYeo6f/qpXKe+pN8omkypXbF94j+LevoPr/niqt0iBUkI/iB+6c/n+nXtUjrrCO3maZb/&#10;AHcKPty4659OOn6+9QudalXH9k2y7eeL9fQnuOOlLzNYyK9+g+zTMkeQsbDtgcdf88cfTMviDbHe&#10;NHF/FGhHy9flXn9KrXceqywlI7GHLLt/4/V7nHvnn/Pra1oxz3Mr28u5VC/MvQ/J+vPH59KzUbyL&#10;i7RufXv/AARKEi/GvxoCPveDl545Auo8f57V996xCSrHH6e9fBv/AARNiV/jV4ycrgDwmFU55Obq&#10;L/CvvfV4yozjpx+teXivdxcl5ImnK6b8/wDIzfiPAW/Z/uE2j/XKR7/v1New+BCR4I0fn/mFW/B/&#10;65rXk/xAgz8A7hF6+cuf+/6mvTvBU4XwXpIBxt02Af8AkMYr4/imHtMLT/xS/Q+k4dlzVZryX6nQ&#10;RyZLEt0oeTONtea/Gn4AaP8AHdtNfUtcurFtLWYRtat9/wAzZnd9NnH1PvXFxfsAfDCaRbjxBruo&#10;3zRt+78xl+QEjIBIJGcc4/TFfF08uwVWnzVK3K+3K3+Ox9NUlUjP3Y3+aPe337WXa3NR2g2atbE5&#10;XM39DXhsn7APwJKfvLS83LjLLMi559NmKu/Cz9in4a/DHxxpXi7wnqupR3FpdrIU84Kkqj+FwoG4&#10;ck81X9m5bFXjXbfRcrV/xDnxFn7it6/8A+igvzYxXjP7VUe/xZ4UI7Wt8P8Ax62r2gHAAU+xrx39&#10;qGPzfFXhsgfds7zP/fUFfS5JS5cwg/X8jwcfJ/V2fkv/AMFPZ7k/tnapEqFtuh2AXHp5deP6Lcss&#10;S+Ym0mRvvNndya9a/wCCohVv21tUUdV0awA75/ddfzrxnTJ7yJEgXRbpgrsWZVUE9hjLD29Opr9R&#10;pR/dxv2R4LqP2VjahmcmQMjKu4FmVunA5/z6VMkY+0I7Q5PlsQ3PHQf/AFvXiqMMt2m8/wBh32Hf&#10;O0QqegHbdzx/P8rMM+pmddugXjbcq2I1JOTyeT1+h+nrWlkcMpl+2udl8sUku4M2G9/T8f8ACvZv&#10;h9eMdESISeYyRsFUN7dvT8B/SvE7dtR86FYfDupNmT5THGG6EDoH4Jwf51614CTxdLpAFl4A1ly2&#10;QP8AR0XJwfVuOR9P5V4mdR/cnt5K5Koz0xZ5JbmaQpuZpmI2nqc9fy9fepEunNvGI5OMyfNuOf8A&#10;XPx/kVmwR+LzcuT8OtcwWZtxt0AIz6F+mDVq10vxtHbRr/wrrWh80h2/ZU/ildufn9CPpk/j8RKM&#10;VI+q5mOmKeVOi4O5oRvxz/y0APH+eTWe6SAyF5ThoZAw6Z44JH+frWg+k+MfJm/4oLVh5mwKmyNc&#10;bd+Tkv7/ANazp9M8Y72Z/h9rP+obbiNOcj/fwD7HBHWtaPLtcioc5rTSKtuDtwL622j0HmqfTp/j&#10;3q78Xg//AAm+uctldUudoUf7ZP8An86bfeGfGN5Jar/wgOsRqLqEtJKsYUASAlj85IwB6d+e1T/F&#10;Jll8Xaw6Dcr6lcbWU7v4zg/5+letRadaKXZ/mjzqifsnfuv1OI1eGaTz4/nZtp27uef/ANefx/Wl&#10;pa/6DauUXP2WP2x8g5z/APWxW5qdtE/2gqrSblP+96Dnjn6c/Ss3TtE8TnTIdng3UGWO3VfMCxqC&#10;QMEjcwJ5HHHp6ivZjL3TzJRlKWhXngb7MftCnH2pjynUlE56Zyfx6fXEM8UjI0zRmTG3526jHf8A&#10;Dj/OK0W07xJ5BgHgjUv9c7ja0I42Kv8Af/2T+Y98VLix8SLKynwXqOc4CF4Mjnr/AK3t+p6ZrSMv&#10;dMpRkig4lRPKhl2YU/Lt6ZB5P8+aYxkjtpBGGXqflXnp/XnNXJ7DX0i3f8IbqSnksN0PHpj94Tn8&#10;h/OoZNL8SSRSE+CtQCu2FG+DdgjuPM479R3966IyiYSQ2YyJcM6u+7LHJ7j0/nUcauI4tjHKl+FG&#10;MfvGx15HUf5zmxcabr7OzDwte4zhQzQcccf8tOwx1qMad4jCIv8Awit4wAYtloO7FsH94egPvitY&#10;yVjP7REqoh3AbV+XZtPLfePGKaiswVCyhcEHcTg5I7fmPxqddN12NWH/AAi97ubaxXdACoGeRmTn&#10;6daX7FrKqzSeGrpdu3biS3PX6S/j7e3FPmIdyrcK4kja3ib/AF0Zwp4PzDnj/P8ATT8UKX1zUQed&#10;1zLt+YnGHJ4H4Dr6VRaHWLieGJvDF5EvnITM8kGFG4dcSE/XjNa3iZopNd1CQENG11LtCc5G/n6j&#10;B7deO3Jf2l6f5B9loy5Udl243L0DYzj6fXmo1LSpEXGAYwOPunjk/wCcH9atRxyb2EwVfm429+vt&#10;9Pr+HNeKDWDL9nh8P3Eu1AA8ckKg4HbdICec84HP1FH2hc142JImmVNuG+Ri23r2AwPz9uvvT4og&#10;gJVVIVDhduOOPbAH1wBjtwKjVNdjjDDw1cbf+vi34zj1lxnPHfj8aeP7Z3Lu8OXC842tPbrnGT/z&#10;0+vpSLjYmkAG1p2bsM9cc9P89fyp8J/cNJHFheRtXIA4wT9en5Z6ZpIYNdMYx4ZuF2uBukurbHXu&#10;PO74/X0zTGh1o9NAmXg7s3lrwPXmbk/17cis+Yon4aRWaNmw3BbnafU+nT2/nUwtFW2WdOf3e5sj&#10;rhjxxjPT9ajMGrPK2NDn2liFb7Xa5Yf9/Rn/ACelTRQaqNsS6FMzbeV+027DdknHE3Pbn+dZSZtH&#10;sSRqYsxqu35+3sTjoff6/wBLEUNvjKLj58Y2k85/Lg/p9TmvHBrkkSs+gcs2WX7dbcDHvL0P8/xq&#10;1HaaysYKaGzYbK/8TC15PfOJf84/LCfw7m8GOvIozp87L8q7Cvs3BPX0/wDrfStQ28cmpEN18xju&#10;bnC56DjrzWbe6d4hms5o08Nv+8jKr/p1s23PsJCcDjnBPNbBKHUCPNDL5hLN97jPUev8vwzWMrcu&#10;jNIp8xo+HLSBdTtQhG5Z1X5VGRtYcfp+H5Y0ZYov+Eg1AgcNqE27d82cSHt7f55qp4bWFNVtTNJt&#10;VbhM/MOm7Of/AK/v24q/d2PiD/hINRmi0u3uLeS8meKSPVLVSVZic4MuemMZxn+Xk1JWra9v1PSp&#10;v918/wBC9BHEIYRFGq5gwqr35bpx+FW4gIrfPQ71DblyRw3+fx+pqmlj4lHlxwaBCzRrtYHWLUY5&#10;4/5aHJOfrgVOtv4q8kwjw/Au1gedYtvf/pp7/l+NefUt3OyNyTzI49+T96KQMvqCp5PHOBWDrkob&#10;awhwep5H5e2Of88VrHTPFyKySeHYVLKQW/tu1I+7x/Hxkj8M565rH1rSvFT/AOs0C3jzkbV1q26d&#10;v+WnWqo8vtNzOpdRscD4vcfaGIX29ioP06Dn/PTm5HeQRurMEw3y4z/Ef19/8ja8b2niOOZ3Ohwt&#10;G0jbGbVYOfw3n371zph1oKrNpkJ+VmwupR/eyeBgnjkV9hhV+5Vj5bFStWdyRl3NISo27FHzZ5Pz&#10;ZH+fXpUdwxSW3dV2/vGbhSuflf0+nX6/g8wawSzDS4V6Bf8AiZR89e+eOo+lVp4tYdoXfSoVCtnj&#10;UIjuyCPXryP/AK/NbSiZxfYra/cSDS5l3n7hK7sY6cH+v4H8PY/2DZ55f2/fDkJZi3maoPmH/Tjc&#10;HHP414jrUetzWUkEelQEMpX5tSjUDPfA69/bI6dq9m/4J7Ti4/4KAeHJbd45I3bVNsoYMGBsrjn8&#10;euR61hUp+635M641P3LP1t+CUfl+HNSjBGP7Sc/+OR/1rrWBUNz0XPX+lcx8IEEOg34H/P8AMf8A&#10;x1K6oEFTg1+b5lS5sbP1PWwcv9nifHH7Rv7UHwu1v49/DT4d6D4z0O+07TPFs+qeLtWHiC1S10v7&#10;NBPFHDKWfPmmZ9wTGQYucEiug8F/EDxJ8T/j/wCOvil4Cl0a+0DQ/B8WjeC9VbV4Jba+1El7icjy&#10;33KhdoI2yVP7jI4bNd9J+zB8E7nXbrV77whHLNczO7iSaTbuLZJxn1FVdT/Y2/Z91W/Gp3HgmEPh&#10;R8rntn1ye/6V81PJ+H63vOc1J2b0Vrr5p2X/AAT6RYzHU48qjFpJpavZ/Lc8N+G2h6nc/E3wr8bv&#10;i38IvCPwkt/CtvcT+LvEF9rVlBJrWpTo0O2MRTSKtupZmVppS/7zaFXnd4r8MD8D/Anxim8CaPd+&#10;Cptaf4qW/iDWPjHq/izSZIF0uCSJ4odPkE3nLI0EaQyowA3PcZLBlA+5dP8A2QfgFYzJNB4NXdH6&#10;zMM/l0/Crsf7L3wQik3L4MjIUkhWuZCP/QqIZHw7Go5uU27PolfbfXy6WK/tTM/hSjbTq+jb/X0O&#10;u0vUtO12xt9Y0i+hurO7hWe1ureQSRzxuNyurDhlIIIIJBGCK8z/AGj0ZvFnhHYf4L7/ANoV6RZR&#10;WWkwR6TYw+Xb20YihjDfdRRgDn0ArzP9oCVZvF3hIEdPtnHviH/CuzB4ZQ57bck//SWY+05a1P8A&#10;xR/9KR/PP+1lcCD9rf4rxCPbj4ka6en3v9On/OvKtVsTeX8eo2+oXFvJHGUV7WbacEgn9QK9D/a/&#10;uM/tg/Fja7fL8Sdc/wDThNXlXiXW9V0owJpf2PdJu8xrzeVVQAc/JlvyBr9gy3DwWV0XJXXLH8kf&#10;k2cY6s80qxpys1KVvvZP5F/Gf3finVt27H/H8fb2qWLVfFWnjdaeNdYRhzu+2nINVoNF+I90xMWr&#10;eFF7/vJp1x7cp/8AXrMOoeJLDxIfD+uTaVLmJm83TpJGUMNvy5cDswORkV2LCYGo0pU0/VI8Ctjs&#10;1o0+dVnp2Z1th8Vvi7pA8vTvit4gVWXHk/bsqfTgg1qWv7TP7Rtmnkw/GvxEsfHyfa0x0wP4euMf&#10;SuB1vUbmwhilt44XaSYJ+8YquGOOq59ux49a77w38GPFPiPQrfXrTxX8OUjvIUljW6+JFrbyAFQf&#10;njkCshx1UgEHg+h48Xl+R4dr2mHi/wDt1P8AMrL8dxJj4uVHFNJd5NFHxl8Y/iz8RtH/AOEf8dfE&#10;XVNUs2lSVoLqRGyynIOdueD7/pWRZTx53BR3z8v+eaZ8StM1D4c+I7XwvqVz4duprrYyzaD4kj1K&#10;ONW3Yy8ShN2UPG7IyDjGM1becxhST1/2sk8/nXRhaGDp4d/V6ahHskl+COXF4jMPrkY4ur7SS63b&#10;67XZ+53/AARauFm/4J+eE1U/d1LVh/5UJz/WvqTVc/Z8fe/eKP8Ax4V8k/8ABD+6km/YC8PxswxH&#10;reqquP8Ar7dvw5Jr601QkwqoJH72Pkf74r+Tc8pf8LmI0/5eS/8ASmf1xlPvZPQf9yP/AKSj5L+I&#10;fw58Eal481zUvIeGa/1QC91DUi4QzBeI0PC7QMnAycdc443/ANkDwL4Y0n4gautglrJdDTZFlEYR&#10;mVPMhxuKjrwOpzgj2rrfHGgam7NNJre2GRTJHZpGMpk8t9Tz25q7+ypqOj3njzUNFiso2lh02Utc&#10;LGAWUPENp9+nrn1r7DMMq+t5DUvaS5O22h+e4HEOlxEpJv43+Z6T4wtFsrSzRU2j7KOD9a5n4TDd&#10;H4kQf3Jf/Rj123xWt4raGwMS/etP/Zq4n4O4aTxIh7xzf+jHr+J8PhfqvjdGkl1/OnI/bMLP2mRV&#10;J+n/AKUa11Dgso9OleIfH1DJ8HfGEXG3+z7vKt3yWr3WVM5Of4f8/wCfavBfjXoWl2vw48ZS2+mw&#10;JI0F0xdYRuOSSeepNfuWMw9s8y5/9Po/mjdTvl2I/wAD/I+dfgvbu3xR8Mu8WPK1uzCsD0xMh/n6&#10;elfsM4xaQ4/ut/M1+Sfwjs44fGmgzLGcrqNo/mBSSP3i89OO305781+t06/uYeMfKfw5r+wa+mKh&#10;6M/m7MJc2E+ZzoVl8VIQ3/L/AG/X0ytS/FMf8UvOv/TZf/QqjACeKkYn/l8t+n1WpPikD/wjExHa&#10;Zf8A0IVvT/3hfI8Of8IzvAQP/CNWwz/e/wDQjXwN8fWtI/2gfFSz6vDGx1iQ+W8g79sZ9D6V95+A&#10;WVvDVuOOrj8N5r4x+OGj6ZP8b/E000MbStqjsx8sHsO+P6/4VjmSvSt5nrcPv/an6fqji9Cl04lW&#10;k1K12sMHLLtA/wAn/wDX36SHVtCgG6TXLKNerlpox+Z/r/kv0jw1pTEb7a3Ct0Uxjnt6fWt+10HQ&#10;kCo9nad+kKkfl/8Arr5WrTj1PtqdTlehkax4h0M6HdIPEVmrSWkm1ftQ3H5ODw2fyz0r6P8A2K2W&#10;f9kv4byIQ2fBOm/MvQ/6OleE+INB0C40G8tDYQ+XJayp8sK85Q8g44/DvXu37F6Rw/snfDqOEFVT&#10;wbp4VWU5GIVHf6etZxoxWHlbuvyYYipzNHV/GZlX4TeJy6/8wlf0kFfIt1qA+0Mhj+62OO+K+u/j&#10;E4Pwk8TkN/zByQfowr43vJCbyVc9HI/Wv5W+ktT/AOE/Af45fkj9L8N5X9v8i9HeK7fO7cV1ngvV&#10;7S3trm5kbaqoGY7c4AzmuJRjjb92tDwR428KzatcaBH4gtWvRGHa085fNC79mdnXG9gvTqQO9fyd&#10;gfrVKpz0YOVt0lfT9D9LxEYyotSdj51+M/7RPxD1i21TXPjv8DbjwX8HJ9bW01DxJrt0lxdNHJdR&#10;rHNJYeW62q+YQS06vhRtwCQG9++BH7Tnwd+PWis/wZ8UXGoWVnCiwz3GkXVmtzEOBLCbiKPzo+Mb&#10;4wVBIGRkV8ZftY/tr+FPGvxf8U/s5/Ev9jGTxb4Q8K61Fd61rNv4xtvOt4orm3E0jQxEhowZFVoW&#10;kByQXClTt9b+I37fX7I3w3XS7Dwd8bvDel+IJtJbTtH02O8muNGsZl2rHHeRWRZYFVjtEhC4XPzY&#10;AFfu3FvDecZpluHp0cFUVWpdxdOSlSjFqLUppc8+Zr4m3FJJNI+OwONo0a0uequVaWkrSbu9m7K3&#10;a1/Nn1RNO7kmR2/OvVv2MJnk1fx1bl87dPsGX6kXQ/8AZRXyl+z5+1D4P+NrT+EZp7Gy8VaTbI+r&#10;aPDr1leE5A3TQtbyN5sOWUeZtVdx2/eVgM34v/Hf9oz4HfEW8PwJ+MWn+G7jWtHsYtP03WfDNrc2&#10;Gq38cl4yW93eXF3B9ihZCcsiu+xZGXDKob5/wZyvMcn8THhMdFxqeyqLXW946NPqn0fU34odPG8P&#10;y9i18UfzPpMahdRyNiU/eP8AOpE12ZComG7565P4Z6r471XwFpuq/E5NFXXbi1WTUR4euHlsS55z&#10;C8nzFCMEE+vUjBOxJOjFQG/i+tfg+LxOOwOZVqcKj92clo7rRvY7qdGnUpq8ehtHWoZIWAPVa1dd&#10;vgLfTiP4tNiPP0rjJ544IHlknjVQpLM7bQBjqScVyHiH9p34fQ3Ol2F7cGGOS1aCyu5Ly3WG88pg&#10;riL95uYhmAK4GOT0Bx9pw/mWbY7J8bRpw552g1b+7LXXbZnmY6pgsFUputNRTbWvod7r2peTpsaW&#10;Wkfarq4zHHucLHCMfffuR7Ada+c/h7+zj8c/B37RF58VvHHxLm1nw/bwvHpFgsb7khZSRGBHtx5b&#10;AABlYFcgYr3bSNatdc0m21bT7hpLeePdGzLjvggg8qQQQVOCCCDyDSazZHWdGu9MkeQRzW7JI0Mm&#10;1lU8ZB7GvHw3EGPo1KmF9lGKnFwl7i5vN3ave1+2hdTKcPiKkcS5OXK7xV7R8tt++tzo/C3g6x+J&#10;fhDXNQ022t9S1jSbLzbe08xHN/YTIVubYA5yJEUbdw2CaKFj9yvnb4n/ALOHgb4Zaxc+O9P+NVrD&#10;ofjDTZJ9HltoNxNusEUf2tI40844hSNZljBChcso4rs/gx40X9jrxzeXXgL4Ea94wOt6fZ23iK40&#10;uYL5ESMy/aViCtliznIPlqSPvckjP/b3/Zg0nRvjC3xdtNckuPCd5psz3vh++1aZbfSr2adTJLAj&#10;OIYllZtxwAokaRmB3rt/rjhuhkOL8G6VWV5ugmr6xk05v1vfra/yPyzidyedVHVhqraX20V+35Hw&#10;9qHwCso/jbqXgofG6bULaPVLibSRp8KyWo1CaKG6SJ9y5CFZdp3rtDkhtmTn1P4veMPiZ4t17T/A&#10;vxUt5V0H7PZLJZW9ureeYyrMGyh+dhtDs/ynLAZJzXIfC7S/i9qHxE13T/AWkaKStwt5pdi+txxX&#10;VxIkTR70RyEd9kcILhlIzwrA4HU+J/C/xD8Eak3j/wCIq+MtIjjkiS+0yO3lurNGK5Y+bvKNGxVT&#10;uQsI8gscqa0w+FzfGRjPCxnGDin7jvFrTRpW2d97s+YlBypr2cdH6nK+OP2MPAk1/rWs678UPD9w&#10;unuumrHqTbGiQhbkPGqttOGuH3qBwRnA4FaXxx0bwv8AEzwLH4M8E/ERrXSbHQ9za3puRGjQQsxy&#10;+ATCUAU8kHcBgkGvYfhTrfwU+OGhzy+ONJmvZI7261DdqVmv7yOKUIjj5d27ZHGcDgjOcjKiH4m+&#10;BfC+h/BnXtJ+HegW8fha0aPbDIsbXAlk3tLAsYx8rId3UZ24OBXp8TZRktOth61Crzzi+ZLmu42S&#10;Urx2X/AsiMTH2N409F6X+/yPlafV7b4U6Jb+HPijey67o7afbxR6xNObi5tZGcv5CoAEdVXBKq4J&#10;DEKGyK9U+Ffxi+CXxG1Sy0bwl4dW807RlltrG6vmWaWOTKkLtcZiONoAPPUEDiuNsNAu/Fd3rHh7&#10;wzqN9d2uqK8sun65Zx78RlVdY5d5CtuKY27gTjk9DxnxJ+C154e+I2peNND1JfDlxo80NxY6fcay&#10;IZt0zOwjXbgEBhuKbio3fd4xV5NxJUwThGq4xnTa1STuk72lFpdeqen4HiVOaTcrWOp/a2vb+4+J&#10;ej+LNOsZHElvHb2MlgzLqlrJAW2XCoduQqzS27RjcWinfP3ePP8AXfD8vhf4LabqBihWSG4Wyt7y&#10;4twsMqQmXZM7SAfP85yGUBCCAD8zN3Pjb9ocfD+zsfHPxD05tQbU4otDHiK4hjSS2vIZYLibzIQN&#10;oXadhZQoxkFc1T8FftE6KvhLVtK8I+HdF1C81KGdNLk1mwW4sLHzMtEPsxX98SS5yWKLnOHGUH22&#10;NzyWbYesnUcaEpJxbtbR6u3TrZfLzOnmp+xtKWrvr1se2/sj+CPi5+0P4U0H4O6TrcfiWxt9WXVP&#10;HWj6hpFtZ24j+3vb2c5EMYN1lI2k3n5SLaUPuUx7/s79tH4q/Er9kT4W+HfA37Nvw50u6sbGMf2p&#10;Z6hau0CWIB8wQgzxKNvLlN42rtCjBxX5s/sCf8FC/FX7JGs+INZ8UfD8654u1zzpdS1i+1+5gW8i&#10;iQRrGYAskW2IrlBEEKrhFAXg5/xv/ap+OP7Rvi24Tw+by+ury3gbUrVrxtQgeQXMjwQNICvlKxUA&#10;KGUZHc5A9zC8QYXLsAqGAcnXqWvLoop+aekuy0PExko16t1flW/dnu/j79pf9jL9ofw3r3hH4kfB&#10;W50nx1480eXUrzxppek/2hBbSxxKWEKiUOzJHCq+YqqoCEs+wO58c+Bvjv4gfs7fFT4beFvgl8S7&#10;zxN4f8aqsk0fiOBbdbDT1uXi8q5TdMsIW4gWQ7SVUCQMQpcnpNK/ZY+K+o2LeH/2qtb8O+G9WuLq&#10;31Xw/Pr940E0VtKjfbLKGPy9kk6xwo3ktIkihfl3mRiOu1X4L/8ABMHUv2Q/E3j/AEvxfrUmt6tc&#10;SaVZW2l2YhvIbi0d4w5gnUYWSVA8jn5igAGCHqZVcy+tPHYhQpuklLmvyOTT1i4rRu3l29DlSjGN&#10;46rZL12OX/bz+L+v+I/2t9U8d/Cr4qW91No6xQ6ldeF/EExjTU3tljYSlA1vb5SJLeSDzZS7QuAC&#10;AwrxfSf+Ci/7aGt61rXhDWvifdabb2dsqTWbRwwR3RBO5B8hO4nk7SuRn8PIfG/izX9H0vVp/B+v&#10;XWqXSXUemQf2lq7yzwBcrDGqt/rFVVONu0KEwBggDjfAnwV+KPxq8Mx/YI5dQ1ix87UV1BrgFbaL&#10;7zbmPUHaSBknJ+UfMQfls0rYPiLFVMbjYRVNtKKlq1pe9un9M6cG8VhaChSm0+ttPyPbvHfinVvi&#10;Z4auNZluo7XVJnzJcRqkfELgKJ5GPzrlQoyFOcAjIJPinwl8D3HxX+IC2c2vRx29nMojut5YtcYC&#10;ISByYxkLnhV8wenHpfxPj8Q+INfuPhFp/g29uvEepWv2mf7OrBbaVlRvN8sjdsxnC87yy/KWII9j&#10;/Y3/AGK9I8Rwab4/j1Cz1yC1W3iuIdCvRJdRw3Eyo8ojj3NmM8ujqMhm2kECvPyn6rgZWqt8lRu1&#10;le0e6/JX9Tvo4PF4mp7i18zB8K/DvTvA+s2c3huSS41B42j+y3t2+xhLgFQx3beVHA+X26V+gf7P&#10;X/BUnwD+y18LNJ+C/h/4PeIrltNtAbm6uo7eP7RNMZLiQhfMAA8yd8NjJRVyT1rxz4p/sEWfgXwv&#10;canq3jHX7g2atMbyx8B30yrCnzZYRA9B1xxweg5r3f4Dfs3/ABN+KUt3rHhT4HfDHxPDpGq6CbzU&#10;PHmrXNjf3VmnhzT2+xLCtjN5KGWZZCxIYkNGy4Oa/dsLg8JhcqoU8DXcqaXvRkteZ/avvr1W2h6W&#10;HwdTDN+3WnyNT/gmTqHxK+J/7O+v+Nvh58ILPUI9f+JupS+Io/7YhtEhmawtYfMTCAhZYgszYAYS&#10;3B5fG84nxl/4KPD4JfE/xD8FPGv7PXiB/E2pnR7W9aHXoUVbjy42tniyBHC4MkZZlUAtGc5Ap/gz&#10;9mrwv4X/AGX/AIofFP49fA/RdBi+H/iTUtR0/wALeBfFl3b2TsNJ0vdLD9nniJW5lTzl80b41m5V&#10;SSK8A8O/Gn/gn/4g8PWdx8Qf2U7+Sa6udFbWJF8RarKyebdTJfOHN1vcw2yWzRA/fdmBGFrtqSTr&#10;X6aaX9Op1Qjz1G+nZb9Nz9C/hd8EP2iPhw3iRtG+Heg3h8TfESfxXqj6p45E7Q37xwp5UQNgNsSJ&#10;DGEU5KgYDYAxn3vx61HwW/w9+Hnw48DWOqaoviI6Dpli2orZ21jLBaSRtucQtuVIgy8Jn5uma+IP&#10;DXx//wCCe82pW7al+zf4gt7GZNKNxKviLUmnWeS5uBfHnUNpVI1t/LbJZmdywACivWPgB4i/Zq/a&#10;C+HljZeJP2eZrHQNG1DSkhg/4SbUHC3ly84vdn+lbiEhS1WNj/E8hIGQD8fxRjK2WSw+Nni40aEJ&#10;pVOfaUWrKKdr817W8rnrZThVifaU50XOTXu26O1rvXbb7jrf2qf2mNW/ZL8U+D/B3xJ/Zy8NX2or&#10;DFqeiJovixc2Q06WZYHfdZINwN9OEwGJ+YnDcnz3wl/wU9sP2J/EPij9nv4TfAW4m0nTvFVxeq1x&#10;4igUiS4C3DJGi2eEjHmKoBZmwuSxJJPM/Ffxj+wl8Lv2j/DPhnSP2XPt2jJo90fGl82oXsl9Hdxi&#10;VY4rZTe7PLMyJu80Z2MxHTn5g8X+KfD/AMTIfHXxP+JsWtWHjXXfGVrPZ/8ACNzCHT7DTArC4jCM&#10;dzShRCiZyPlJJBOT9RgsRRxmGhVpVLwmk0+jTat/nsccsFKF4VItNaP7/wBD9Tf2KPj6f2lvDXin&#10;9oY6HfaTea9r/wBk1HT7zUo7mMNbwxQrs2wx/KUABDAkkdT2+L/+CkPh3QPDP/BX39lPRPC+lQ6X&#10;p6+H/EUcFraLtjhEkNwzhB2yzsQO2eK9u/Yn+Lvwf+C37P8Ardx4V/tmbSdW+J2qQ+DdBZTd6vfQ&#10;/uWRFiUs0rpGQ0jA4XqTyM+K/wDBTLUmk/4Krfsh+IL7S5rOSbTdc8y1umXfFmHgNsZlz83IBNet&#10;iKXs1C2zv/6SzlwqUMe0ulj8bP8AgoJEIv2u/Fcca/8ALHTP4cDnTbY14pNGWJ79K9y/4KGLv/a4&#10;8SSuv37HRz0I/wCYVaYrxFwGkwR977vtWVD+DH0QVP4j9WfdP/BCRYj8SPG8Tn7un2LplR1Ez/41&#10;+od7ErLDFNG6+VcBpJFGSq89MHnBr87P+Df7w14ZWX4sfEDXNEvNTl8PWGmzNptnfCA3NuTc5UPs&#10;faTKsA3bThS3A6j9GdWthbOl6RtZicp6jOR+PqT3+ldudVIujh4dVHX56nZgU1KT9PyOG8fubm+t&#10;BFdxzrGy+X5y4VSGGcgjhu2PasHSbLUdRSbTRFfXEkd0yxSPEGaWMjJ27Btwp3e+CPSuk8VvbRak&#10;2lXTs8ckhlUyzE/vPlwM5B29F2pknHY8HjtL1zxBD4puje2kcKSW8a7bF5DGnLZB3uSeCDng89BU&#10;4fD0lRleSs9fuOepiq8sRDlg+aPXo0/x89j7a+CSfB74e/8ABP8A0/40T+CIf7Z03XFabXYdBhku&#10;1ze+UrCeSF1BTKkd12gDBxX58f8ABU3xF8XPj94v+H3ia28dLqklvokn9rLq0y20k8fnOyMhlVVd&#10;duDlDjgjtivvX4XaLYftDf8ABLnWP2afBWvtJ4n1jWGgj0vTbuCO/EQuYZ3kjSWWPAEYZslhjtk4&#10;FfAP/BU/4ReMIvGXwn8NeI7DVtFi0+yaLXo/ILTWkX2iTkpuUSEZGBuwfXBzX03DscN9dqc1ua91&#10;ttbp8z5jiaOIlWbj3fTy/LseF/DPQ9Sl1n4jeGLnRorePVLu8h8KeVG0WVkZihV0XayZVRjsemBm&#10;vMfE3wa1j4fQ2viG68CG50VYlgvIvMLGfgh5o8HKsp6n0969a+A3wf1ew8ceNp/Dnjm11jS73VHM&#10;cmk3SkJkB1MsLujxS4zxhxncAT1PWaX4m8O/Es3Op+MbtJo7GbydQ3MYpFKjBZlx0I2sGGRxt4ox&#10;FDlxEpwWtzxKWKoUZKNSVo2XTsux598KPB3wM8A+O4/Hnwm8S+MIZpLYR3SSaDBLBNGy8owE2ZVJ&#10;HPDZUkeopdN8J6lpPxkj8Va8YdcimviNDj0WWBpNOteXd9kpXYytyhDZTJbOQCdrxHpuq+CtH1DV&#10;vhvqM0WhSXKtcafb6TPI4Ynbu80uSgOBg4HJxgdTxPhWe68TpNLJpdvDp+oLNb3v9l64yXxbJxOz&#10;O+FbcMlTsVuncV0YPESpVHpoltf83seHnFG0VOLbTW76+i9Oho/Gn4GeFde8E3WgWnhCzhurzWrd&#10;FtrPT4mu9V3I8vns4LNEzruJfDZLHGAAx8UmtfgJoczaLe/D7wus1mxgmW4tb5pAyHaQx8wZbI5O&#10;Bz2Fdo3hvV0+Fn2KD48anqWh2F88MV1b6MrfZDu+W3L+crqzMq8D5fvduvizfDjVoj5TeJIwV4Ij&#10;sLvaPp8nStKrrS+Bdb3ucMIuNl7Rx0Wmq+ffbufv3qn/AAVr/wCCek2kHUrz9ou1uMKCml6dpl1J&#10;IfQYWMkn2FcDrn/BZv8A4J5u0lq/7S2l6XHGuWsZrS4jm+hHl8Gvz18O/D7Sbb942nxlV+6u0cCv&#10;jDxj8FNV+O/7VHinwpoerQ2YsZDJI8kZbKhQDgD6V9dnGV4TJcv+sczk+aMdtNb/AOR3ZPWx+bYr&#10;2Wi07b/ifuBon/BbP/gnhqO5NP8A2k9J02FWIZruzuUeT3G6P9TRJ/wWv/4Jma/fnRbv49aas1p8&#10;0esXFlcDy2II3RSGLqMnpxg4zjOfxs0r/gmtqWp2bXLfExV2feX+zTx/49Xo3hP/AIIzDxJp0d5N&#10;8bZYTIOF/sfdz/33XzEsVCo/dS/r5n0zyXMKe8/y/wAz9gPhT/wWm/4J/a9qU3wot/jza+KtQvId&#10;ttJb6XcMtwp42MfL2q3b8R7mvhf/AIKI/tXftDp4ik+D+geD28P/AAysGt72x082yXB1G3SXckEs&#10;mzakW9d20sxyPvYO2vCIf2Fj/wAE6fHOh/Ge48ar4jju43gGn3GmiMkkA5GHPTr9PcioPHnxV1HX&#10;LOHw54m+I39ox6hds1v4a1C4zLDDk4aM9Av+yeufY0vY161KdNyVPm69dV6nZh6UsDapKDqSXbZf&#10;duekf8FF9d+AOsfBzwhYfCTW9JufiBdSsk1r4d0w/Y4dPnh3FWlIKSSAiNPkbILP8qnOPmnwR+y1&#10;8ZvCElp448I6M17qFncx3NvJDZnETI24HJ+XHy8nd06gA5HE+J/EXjPwb47ax0bZJaq2bWH7Lymc&#10;Zwf4eRjPT64Fdp4t/ax+Pdj4Rj8Gt8QLyCxkWP8A0G1vAkyIfvrnoVIJ5H514eDy6jg4zhi5SqOL&#10;tdf11PXnRxFfEQ5pX5le7f6LsfcXgX4yWfxe+HvxG+MGm6LDpHje38LW0P2XTfJW4aXH75ldF3GJ&#10;8IGViSDnnkbvY/CPh74afCj9hHw7Yfs+699o8V+G9Ht/E+k6Ha3CrdPJIoa4i3EgMkgklXYe7KBy&#10;BX5teFfEXwxb9j/WvG2ia3DpHxAsL7ZpxtNYWG5uY2kjUq8Iz5qlWfnPGCc9zZ+Dv7aHxKm+D1v8&#10;LtX16Gx0WGH+z9WdbcIfs4U/6OXUZAZiWPOCQpweRXtSx1OVWndbpu/rZa+emv3mNPL5SleUnZS0&#10;T6pdP8ip8YfiFf8AjzwD488T+F9NbTfDd9qV1PbwTSM11l3OYpXyQQjMRwATxnsB5/4d+JvjzxXo&#10;8VhLqsVjDpOnb7xprYPujiTCMXOWLE4VRwM46YJp3xqm1nwl4LuvAnhW8mu/C12i3egQtlvs8krx&#10;maNenDYT8AMV5fp2peO1sdZsZNLu1muvKha3WI7nJzkBfRUDe+c814ONrSp1I88tVfZ6Pr9x2yqy&#10;9td/0jlvip4w1Pxbqsc1+lus7ZkuFt7QRlpGOcn1P/1+vWt2DwzqekfCW202zsWS41ub7XfXPllj&#10;HbqWjjTgfLk72I5z8p9Kmg0nT/CE9xrPi/SjJeQybz9qlIkhJAKxlckFvY8gfTNUpvjx4ivPEja3&#10;qF9Nk4CRxMFjjUABQFHYAAfhXg0pOnepW3a0/wAzFU4+25sROzZ0eneEbvwZ8NGE+o2/2y+T/R9L&#10;vLfOUYn98390DkD0bB7HHn7WraKsNre38dz5gyscOcrnoOef0Fen+E/G3/CyYdY8Q+LbO9S6kgSO&#10;zuNGhiwWiQIvm+aeECgDK5I5OM813vir9mXSbJPCdlb+FbzStY1izSa41K4kaQEM5K3CqyDAKqef&#10;mXOSecYyq8jpc8FdK/8AVu7Nqs/qdFYhy02S/wCB2POfDXg/xN4k8HLDY6RCbqz3yiB9u92IyEbn&#10;liF4U+vuK7Sz/ZP+PPxi0KHxNo+jxi4S1MklrdKsLJEqjjB5wApPP419sfDv4YW3wt+Dy6B4i8HR&#10;3jtCi3V1dRWj3Dk7ys3mRIu8Fs8k5zu+tU/hPeRaPq2uXcrXC258P3ot12uy7vs7/L656e/Svey3&#10;h6VTkrYiT1Wy037nnvOsVKpZO10kz4Jvf2PfjHNfKLTRrW4aLHlhbzjPoB9a/Rr9hX4B/Frwj/wS&#10;N+PHh7XrGO31DVI7+K1hZ+FcW6qVY9vun/61eFfC6/1+7ub52kuPLUIsMrKcjLgYBB9D07dK+6vg&#10;re67Zf8ABNP4wTy29wWOt6qsKnIJBLDjj2+v0r888bsly+nwvhXFO7xeG/8ATsTv4VrVHj6spdKc&#10;/wD0ln5q/BP9g745eML+HS57C1uLpmQQxrd/6wE4xkdPrntXoPgX9lHx/wDCV73xNb37Tx3luFvI&#10;ZJASmG5QDoeB0z6fh61+yZ461Ob4o2Nlp6yRkTItxukI6sM8884z07fhV+/1jVYp767s7a6uYZol&#10;81skszNCOehxwxIHp9K246yeWHwcp0abUXZXvdejVtNdmeFgZKo7s+ZPij4Z0+91WGzFutv5kpVh&#10;1d+T198DtWr4d8IWXh7wdrHhTVNeVbPVIPJ+zPMV2jjlsckcn8T7YO/rvhG31bx7M9snkwrH5iqq&#10;k5YgcfXnn3Ndr+z98AtN8XeNzqPjzyXjs8vaszhmkO3AyDzs6cdc8d6+f4Zy/FYqdOlFNtr7u7fX&#10;Q6cV7sbs+PvFn7E3xV8RLNrvhOTR10uLCx+TOy4G4DLZHOSR+frX1J+zV+y3B4j+G2meEPih4hi0&#10;86bZy3ISyUMZBuVEPm7PXzMqWPAyAMlhuaX4At9TvvG2jpObfT4b5RGq5AdRcp93HfHAxxgdMA53&#10;vEd54f8ADOiW3hfQbuZftVmzLGZAsqIWwMnPzDKtzjOS3PZf1yrgI4ONOlRlKNRtXkunpe5lgZR9&#10;+c0mkuvXU8t8D/sAftHfFr4m33g7wNceGYbS3kdobrWNY8hpYgeoGDlsdhxXoWsf8Ee/jdZK87/G&#10;zwX8rIskckN6CrFVJGRGR/F1HHfjkDjIPAni628a+D7dJrjZ9uLcXB+YeYnvkdO/NfpFpd9ZeGm1&#10;jUNbUsJb4KqtltzeXGob8D/nmvrqmIxEIpKb6b2POVNOcpSgmt1ufAV7/wAEhPjxCVFp8cvAMhWY&#10;RspjvxtYg+kBz0r9M/hX4Mv/AAJ8LPDngrWr61uLrStBtLS5uLTd5UjJCqsU3AHaT0yM968417Vt&#10;J1P/AIl9mm1m1qISN5ZDAbX4yeO2OP517YsCCzhRecRIOuedoz15/wAMVh7StUnaUmzCtGEqako8&#10;r+Z5B+0D9ntPE3hSSaeOL/iZSD94wGf3bfrxXT2epWX2aGX+0IdpjB/1g44/z61j/HnTre+8TeFz&#10;PYRzKt9IQXz8p8pgDkH6+3JH06O3s7KO2WMaXHlV789u/wDn9K9GL/dxOCofUf7Mojm+EGmSRurB&#10;mkKsvQ/NXZ+I4/8AiQ3SjvCRXLfs2wrF8IdLVBgfOAuOB8xrrPES/wDEjuDu58k7Rivk60v38vVn&#10;dh78sTwL9rXNv+x78UJUXp8P9V2/Nj/l0k7/AFr8E9N3Mqq0a5wN2ZOn6f0r97v2ycW/7GnxTcg8&#10;fD/Vv4f+nSSvwVtIgwUvtHQfnXdg3+5+f+R6GI3Ru2IcNuwvX+FzgfoK2NOkuWZdqqpx97cBn9K5&#10;+00aznn868u79VZQQLe8Eajk9tp/yPy1ovDugCQR/b9a986oM9PZOvWu6MpcuiOVx7nQWn2xlACq&#10;vb7/AF4+lalrJeqgX5Q/UdTz9PrWFbeGNDjXfHqWtx7u/wDaS9P++OnX/PXStfB2guNzaprm3ccA&#10;akuPp9zPGPXt3qry6oTSNu0E7YjCovfO78u31/8A11fAxuH7vbt+Vdx6/wD68Vj2/g/w4Cvk614i&#10;Axlv+JwuOOvSP1/z6Wo/Bvhxo9n9oeIG3KNy/wBtDA594zzxjHrVJy7Duomvbu6kqZIjhuPm42+/&#10;Hrznj+tWI55ozhNoUcfMenT2HtWPF4O0MMCNY8Rhi2dy60AR6/8ALP8AzipI/BWgKy7ta8SYxwP7&#10;YHH0Pl+3X1qozknsQzWFzdBTKGVug4k/H0/z79acb51LmV1zx3Jwf1/z+mWPBHh8PhdS8Qf3tzaw&#10;Mgbf+uQ9v/r9S1vBnhuOENHqfiD7oA/4m4x+I8v3/DpzWilLsYy5drm1FqMTuqpIm0c8N1x+Hp06&#10;daHu2QbNyj/aXt6jk/5/SoX02PTpGtbfcFTATc+ScDg59eP0zUhYqpCIuMjdnp26/hjtWsdjknH3&#10;nclMrI+3z0x37c55/p/Wpbe/nY489DuOchsZPtVMQFzlPlXGB5Y6DPT6VUtPD2k6m93d6pc6t/x8&#10;FI2tNSeJQoHpgg+vYcVcm1sR0N0NcxFZFuI9u3G1m6j1+lLgodm5PQ7ix7fy5H59+lYj+DvCfmqF&#10;vPEHCM25tdOQQR/sDHPP1/Sd/B/hlWXbea8rM23zP7dcnHTB+T6/Q5qfe7FRt3NfAaFWNzFjcfl+&#10;Y8Z+n+fah1KKR5qqP4gc4HPT6/571kjwh4UAw82tt8uVb+3nPY8/dH936dceomuvBPhDz5Ill1zI&#10;kbprz9OgGdp74P17kcEvLt+JXuxd7l6GWdGCQtD90jC9+M/59sDsKk8+/P3hHu7hWPT1z/T/ACMa&#10;Pwl4Xliz5uubVcjd/br88k56Hr6cZyemaUeEPCqFvMl1x13fdOuyADGD/d9/1685qbvog+LVM0JD&#10;fY6KuVy2ZDkcdPz/AE/OmmK6ZsRmNVI/d/LwMf59B9O5zJfCHhwzMqTa590n/kYJTznp09+/tTLn&#10;w94ZiCyfaNcB/wCxgkGR+C9cZ6/lT5pW2NFI0pjOoYBIwxGTtYjdx/nn+XajeXDyRn/V/Ny3UZ/M&#10;dKp3fh3wzHaNKg1zzI1YK39vy43Y/wB0fzx161c1OGHTrlrKzQxxptCgyFuijGWPJPfJJNRf3rWK&#10;+zofZ3/BENGPxf8AGkj7cf8ACJoAi9s3MZ/kPxzX39q8ZZs46kn6V8D/APBEJc/Fvxw0j7v+KXiH&#10;UYGblen1wK+/dWAVQRXi41/7a/RfkKn/AA7+ZX8dxbvgRPxkeaP/AEetdp4LuhF4R0uNyvy6fDj2&#10;+QVyHj1QPgPcH/p5T/0ctb3hS6b/AIRfT1J+7Yxjp/sivm86p+1w8P8AE/0PoMlqezrS9EdhpFwr&#10;mTDdBzU9xeRou9h0x/OvDPjx4Z8aeK9b0WXwvretWqRw3C3C6TrVxZhyTGVL+S67sYbGc4ycYya8&#10;81z9nLX/ABlp66b4xF9rdstwsi2mv6tPfRrIAQHCTu6hgCRkDOCfU15OH4fo4in7SdaMb9HuezVz&#10;SpRlyqm5eaPq651K2hiaeeVY0UZZmYAD3qpo3i/w3PqtlaW3iCxaSSRVSNLpGZunAGa+RbD9j3wt&#10;b3Uc1v8ACjQ4Zo2JjmXTYlKsO4IGRXovwR+Acvhv4o6PrraXaxrbXSv5ir83A6fnXRLh3B0YOX1h&#10;NrWyX/BMf7YxFT3VRav1Z9V+aG5Zv0ryr9pSEyeJNCbPyi0uP/Qov8K9RGepavM/2g0EviHR2Lbg&#10;trN+GTHW2WU/Z4yL9fyOPGSvQZ+Pn/BU/wC1N+3DrHkwfKuj2Ct8wGT5VeOaVBeSBSLT1CqJFx64&#10;HPPb16dq9m/4Knjb+27rkUT7WGk2G32/cLggfjXh2i6TqEsMTv4/vlbcRIq6XCyrg8EtuHX6Cv0i&#10;npRj6I8CUtDpore+iVWFkv7sYjxJnH046f4VIIr4xKstgrDA6FcYx/T+ntWZZaLdTSyRr8TtTjZG&#10;+XZo0BPPPHzgg9Ktr4e1ONkiHxW1JlxuXbodtgEEHs3v68ZNDv2MZSjsW9MGofalj+w/LuwdrYzn&#10;Pt79K9Y8FTajJab5LJdyqPmZvX64HX/PSvJofDuqI6bfihqK/vB93Qbfjn/f7Z/zxXdeGND8TiFZ&#10;YvjjqSJtJZf+EZtCO3cnPp/nNeRmlP2lPU9XK6ns5nrdiLttry2kfy9cydcHj+EetaUMV227ECj6&#10;S9ffp/n9K4K28H+MWkyn7ROrkAZ48JWJxyOh3Z49/XueRp2vhLxe8IkT9ofV13OwX/ik7EjhiO7Z&#10;zx/Lk9vkJ4fXp+J9Qq1+h1Fwtwo3iyjPy5b5jyPy/wA/hWVef2gsjEwLgY+Xd/L5eOn15/Cs6Twl&#10;4xR33ftG6viMK2P+EQssFm3+jD0z171QuvBXirzFYftD603ysVZvCNjyBz/fP0x+PerpUYrt+JnV&#10;qO2xbuobyMh54YwQvXkA8/7vOePbNU7trkq0beSseMKvnNx6/wAJz+H+NZGp+GfEcIjz8f8AWJAz&#10;qnzeFbFSSzquSVc4+9np06Vs+JLF9D1G+0ZLiaRbOaSBXm25bYSoJAwMkDsAOeK9OnCKkkccpNxu&#10;Z139vk3Or2/zPuH75/z5Qdv51WWw1JyrLHD0+95h9f8Ad9M+uKdrRuVW4eKVt3ls0ci7WOexAxz6&#10;fh378zpvg3xVf2Fve3vx41+OSaFZJBFoGnsoyM8Ep267sf416FOOhwzlyy0Nx01kKWaG3+8vHmMw&#10;Bwcfwnt/P8oWi1XDFhDjbkKrkAH/AL44/rge1ZMngXXCjM3x98QfLIyBl8P6eOhU5Py/7WKafAur&#10;NN5knx58RcKPvaJp5GfTGz/Dp19ehKJzynqaTw6ii4a3RtvLDcxzznGNvr69ajNrdq+8WkY5xuZi&#10;Onf7nt+NZsngnVkTMnxw8RcYG1dC0/oP+AcfTA/nUkvgbVTBIB8cfEmVyfm0KxGDjGM7CB0rTRdD&#10;PmlIvTWcq/OLS3+YYz9obnj/AHaSOzuXO820OP4m81ssMf7nT/PtVB/BWqKzb/jt4jG3hx/Y9h/8&#10;Rz27dPSox4I1FVWZvjb4m8tj8u7R9P3L8xH/ADzOOg/zmtIvyMpJmm1vqATaBASvP3n6Ef7h9fbm&#10;mSR6gw4it2bbjb5j5/VPx/lWefA+peayyfHHxP5fAkV9E047sgjkeXgjj9Pamw+C9Q3/APJdPE+z&#10;PzK2j6dnj/tl64+ma0v5EGjJBfjavl2/zdR5z+3+x/8ArpYxfCJcJbrvXna7jHHfC9O2P51k3Pg/&#10;UIVEyfGrxRI25VEbaTpyhstjqIv6Vv6paW+kancaTbzSTLaSMiyTY3MmTgnaAM/QAZzx6l+gdLkD&#10;zXoZm8u3++Rt8xjj0/h+v8u1KlvetuaRIV2jHzXB57j+Hp9cdaJIZ3iZYG2/e5XtycHof5duayrX&#10;wNfSwJNefGPxVG/8Xk2enFRnBHJg7jH50cxKV9TYI1AbQqQgZ/56HnsD93ngn9fahP7QDbtkfPTa&#10;x9f93n/Gs5/A02FK/GXxev7zHzWOmsSPX/UdeT+NPTwNLC+V+NPi7dtLMv2XTsnsOluemfXsOtTz&#10;+RSj2LyJcl/uovyY+aRh2/3emBVho7zGXWMqUySLgk8HPp+nb8gc1/ATzA+Z8avGHzbTt+y6d7cn&#10;9xz36nvTn+GwiBlj+MfjD5MfN9l0/g46f6j0/Ss3LXY0jGRpFZgzSK0JYcbVuD6+689/xqyLGd1U&#10;4jx5YHNwfmyev3eetYqfDmB5i0vxm8YBtuGVbfTsHjpn7P8AyPc9OalPgBkXzF+NvjPc3PEOnjLZ&#10;x/z78nj37+lZyfkVF8r1NiIXxTiSL73zKsxGDjrjHp+X51NFbXxAfzI/u8bZiMrjoMDr2/n74A+G&#10;8KHD/GjxsvQf6nTs9emPs/t9ang8ChWDP8bfGzc9107AyMD/AJdvXn/9VZyOiMtToYlvQMCSIbl5&#10;DTNx25BHqf1/O7G05GQkEny7jtnPJx/u/T864+/8Bi2spry0+MXjZpBE7YaPT1BwOF4tuQf89a6h&#10;LFbGYwwTTSPH8vmyMDJx3PYkjBzjHt2rmqROinLoakRupFLRRxrljuVpSSPb7v0rQgh1B38391u6&#10;5+0Hn8MdMf5PNZujwCaeLMnmEzAMpbgZJJ59Rz78E9cms+L4YLc6tdRN8X/HVvHDdyIBa3VhtADE&#10;ADdaHgDHU59T1rgnZSsdkdrnbWo1GIE74ck43edjPPuKsIdScZDLuP8A005HPTG36CuUT4RW+zj4&#10;6fETIXPl/a9M9SMf8eXt1/CpZPg6Hh2t8cviJ2HzXmnDrnn/AI8/Y+nt7cMlFnZGTOkklvVfyWEe&#10;1lLAed0x16CsXWLm6ELZtg643f67rx/u/wD1/wCdZt78HbQZZ/jR8QmZQAG+26eATnPOLP0P9aw9&#10;V+EWmoMp8W/HhA+9u1CxIK+v/Hp657VpQpx5jGtUKfima5nZg1sn3sZ+0cfXG3pgfqK59bW5Ee9b&#10;dc8cfaOvXvt9ef0p/iH4Z2dvMyn4keMnZWw7NfWg5H/bt+Hrjn1zlP4C02OJVfx74v27T/zELYMM&#10;H1Nv7D246ev1FDSkrHzeKnzVdTQ8udEEcVtGNyjB34GfT7v6dh7VSuo79uRaKzNnd++4OTyPu9/X&#10;/HFV7vwHppbePG/itio5xf2w45/6d/Y5/wAiqN14S00Tqq+MPE212IZf7Th+X5WPaD2/InrjNbXZ&#10;jFomvjcpHxZqDkEN5x9M8/L16f56+r/8E2RLH+3V4PV41C7dR/iPBNhcYwMfh/kV4Pr/AIfsre0m&#10;mt/FHiJZlXO6TUoTzjgkeRz+fA/Kvdv+CdFpDa/t/eErW2iZY4f7SSPe25sfYLjkk9zwf8ioqfw5&#10;XXRmnNpofsN8MwttZ6paEZ8u8798ohrpPMCqcHFcx8Pbq0vV1Y2k6uBdqsjL2bYldHuRV257V+f4&#10;yjzYqdv60R7WFny4eJ53cfE74fW+pyWc/jnR1mSZkaFtUiDK2cbSN3X2qx/wsTwblSfF2l/e4/4m&#10;UX/xVfN+o/syTPrOpTWttZyNJqdxJuaPDfPKWzn3zg02D9meeKZn/saxGf4vLA6/hVrh/LJQUvrK&#10;18v+Cdcs1xsXb2Dfz/4B9OL8QfCJT934o01vpfR/40sfjrwswZU8Q2PT/n8Trz718yXX7ONwjMF0&#10;ewb5cfLGB+WRUUn7N7tG0Z0XTxuHzYjGT+lV/q3l/wD0EL7v+CR/a+L2dB/f/wAA+lRqVtcnzoZV&#10;ZZOQySfKffP+FedfG+ZZPFXhYH+FrsbifUR4rb8IWsmgeGNN0JkCmy0+GEqvAXZGBiuZ+Ldx5viT&#10;w4CcfNc/hkJ/hXBTwqpxqW192f8A6SztWIk6lO/80fzR/O7+2ZdOn7ZvxcVWx/xcvW8f+B8vP5V4&#10;38QbgPaRqcf6mbHT0r1H9t+4eP8Abc+L2w9fiZrX/pdNXjXjS4MkUYc/8s5Od3+zX6pgaP8Awj0f&#10;8EfyR+KZljn/AG/Xj/fn+bOwe4DIp+9npuJ6f5xXONOF8YJlv+Wc23v/AM860UuHaJct0Xsfy/lW&#10;IJT/AMJXCxP8Mv8AJK9GpT5Yx9UfORrOpUml2Zd8UyLJZw/xf6THlfxFP0SSQ6VCu4/LCNv+FVvE&#10;zt9jjG//AJeI/l/GpNFkP9kw4/551Sj/ALQ/Qwld4OL8ylrkobX7TBH/AB8RZ/8AH/8AGt9LsMo2&#10;jB6MP69a5nXpB/btsVP/AC2j/wDZq6Pw/o3iHxHPLZeGNBvNRnt7Oa7uI7O3aR47eJDJLKQoJCIi&#10;szN0VVJJABI5ZcsVNzdkmd9GNSc6UYJttbJXZ+3v/BCe6M/7BemIM5h8SapGzHufOB/rX2Jqb4gU&#10;YzmaMY/4GtfE/wDwQLuJJf2DofNPzL4x1QMuenMPH+fWvtS8fJXA/wCW8f4fOK/k3O6P/C5Xa/5+&#10;S/M/s/Jpf8ImHX/TuP8A6SjzbVPF/hk3P9g3vhJrqSOFf3nnTKr5BJPynrx+o/Dd+BmqeFLnxRcH&#10;Q/CFrZTNYymSeOSRpHAeMY+Y9Cce/Fef6zGur6rNaxX7J5JUSLF94fIOTxwDn15NdN+zpYy2/jW4&#10;EcarFHpjqWLfM53rzj24/wA5r6jFcsMnn093ufn+FlJ50k7fG+nmemfFtxHY6fIUz/o7beOnPSuH&#10;+Ds8Utz4iSG2VW8mXJ3E5/eN612fxeYnSNOkH/PJh+orgvgmXOpeJFz1hm/9GNX8bVsTUl44U6Vl&#10;Z2+yr6031tf8T9qy+H/GO1X2/wDkjppMj5S2fl/u14F8afE2gz+FvFuiw6hE1wqXCeQT8xwSCPyr&#10;3d5cqADu3KM/lXhfxm8z/hGfEqId3zTLlv8Arp/kfjX7Xjads4y//r9D80FOX/CfiX/cl+R4/wDC&#10;62B8RaHPNGMrdW5UH5f415xn6f8A1q/Vy5XFpDj+63/oRr8sfhzbxpf6O4+4r2xGBwPu9v8AOefx&#10;/U68P+jRY/2v51/VmI/3yHoz+d8Z/uvz/wAjn3fb4oUL/wA/lv8AzWnfFQkeF7gD/nquP++6jm/5&#10;GZSDz9qg/mtSfFQj/hGLkc/65Rn/AIHW1L/eF8jxZ/w0Y/gE/wDFN2/fl+n++a+PPjhPZwfGjxHH&#10;Nb3TEao5Pl2MrDkL3ClT1/n0Oa+wvh+dvh23B55f/wBDavlr4vQOnxb8QP5oUtqTnbjr09KzzD+H&#10;r3PUyFWxUvT9UcnpGoWDBWEF4Np+U/2fN/8AEVtWurWQjXMF7935j/Zs3P5JUtiJF2tFM21hhcAj&#10;H5/54q/F52CGbdnlc181UUX0PsIyfcydY1zS49Gunmtr7YtuxYtps4x8vrsr3b9jWVB+yb8PQh/5&#10;lWzH1xGBn9K8j1m+t7HRLq+v7qOO3ht3eaSRsKihclie2BnrXQfs/fHDwt4J/Yb8H+NptOvruxtd&#10;FtIJpbGGRo7aOWR4lu5ZIwxhtlUec8oy0cRDlegLpxj9XlZdV+TJq80rWPZPi25k+EvihUfay6HI&#10;fy5zXxJc2eqvq11JHr1yq/aH2oscWB8x45X+Zr83v2hv+C2P7Y+hfHDxVa+FvGGtaLotjNqOkxeD&#10;tf1S51IWNy4eGQym5igmdoskRpcxkxlVMimQMams/wDgrP8AtL/Fj4WeJH0bw74e8M+ILK8RDe26&#10;PLJaRsrM0pjl3AKzAJ5hBCEjKnOR+H+M/CWd8RYHCRy7k92fvOdrRUrJPVPrvZXPvODcywOVzqxx&#10;DfvJNJX1tuuh6p+0j/wUm+J3wV+JHjL4Z6eunXM3h37HdaSEj8me7h+9PHIksJ8zABP7nqhLK3y1&#10;+f3iD49/tJ6R8Z7P482XxGnXxBJqDatotxMqt9lV5mIHlsgVVLAjaECHByMHFZfiFfiP8Rf2kNQ/&#10;4aK8bp4d1ifz577ULyxjBFwYy8RdIgilWYLzg4DZCsOD1H7PvwXm+Pfxwj8A3q6ddzTQsbrVJpJT&#10;+7it5Wmu1Tf8ysNhf5W2D502gEj6TIeHeH+E8rc6lKk37KLqyjBWkuWzs0kmm7va+u2p5mPzTMM2&#10;xPJTcl77UU5Wad9Lq+nbscZ8UPjD8SPjNLqXiPx142hW7uLt7jVGeVYftV9Ii77gxoPmZ/LXc4HV&#10;QTiqPxD+NuqeOpU8OXtvoSQ2U0k/2qzs4vMuZpsM8jSoiO/IwFY7VBwAKwPE934e8LahqPgiFrPV&#10;hY6g32bWrGHG6PaQyKSSuCxychjkcNin+EPhlr/xhMem+CNFa4a1t2abVGmWC3s87tq3M8pWKNSE&#10;YjJGTwMk4r7ynHL6ODjW5VCnBXjpZJPRfnbyPnJ1sXWrOEW3J7re7O7/AGYv2jrv4C/EmHxFeeMf&#10;GGm6fNp8kEl74X1BYZjcbf3TvFIpSaND1hYBXI+8vUeq/sYfEj4oeKf2gbX4ja18PNI+Mmt6EwkW&#10;38dS3921hYwRT3U14tvFKiyxwqjs6O0h5wiFjur5lPjDxx4Zl1bwTcahasjJGJo5JFa3dI95RkWQ&#10;f9NXIYYbDt/eIPbfsmftB+Iv2cvjJpfxh8KXsMOraPNDewadPGwtdVMEyXC2svlSx5ido1JB3ElV&#10;ABJyMaeV4GWMnjIwjzyio81leyTtra6vfXU66OYVVyUZTfKm3217b/cfrh8S/wDgs/4I+E62mrax&#10;4K0K8to9Hnsrrwjo2mMl1Z6ss6PaszFisdpPYyo6vucFo5Av3SK9a/Y7/wCCl3wq/ah8SWHhfwz4&#10;LW21KfRZLy7+0aQ0cMUkXlCRFYyNnBk4zyQM9K/IO80z40fBqLXP+F4TQWttrk1tfeMvA9xcWkl3&#10;H5CrNpxks52QNHvmK5gfzEjaWMiPLKfVPiT/AMFgpvFXhvTdA8LeB7PwjJbzi91SDRdSkt7fUZiF&#10;8xD5akrEHUYidCWUbWkYAhvwvi7w4/tTBuGT0U6km71U6aUdNG4cnvavo1fRt66fa4HPKOHqP63P&#10;lXSLTu/nfT+tD9gvEn7QuiajrXiD4eeFbfR4vEOgxwXE1jf2KN/aELjcywDzVLkqCm8HakhUNnDL&#10;XNT/AA88DW/wG0U/FTw1Y6LPsj1FJtYMM9xp0nnGXyjMpKsDkq6ocMHZec181fsx/Gf9k340aJ4R&#10;+M3wC/Z/0zxZ8UNI8H28Udja65F/aNvbofs04nnuimXi2hRJKoLiWMRvtZgv2peRWPjz4f6KPEXh&#10;maCPUNDjNxpupRr5sJbO5H2sw3A5BKsRkcEjBr+ac6jmnD+DxMKntIOlyKTkqcKnNzKM7Ri3eEt4&#10;ykt24p6O/wBJ9SweYTp1VGM3Z8t7uNmr/fprZkngnxV4StdJis/D/hrQ4Y2j8xY/sqtu7Fgc/N2G&#10;euNp6EVtjxbCnCaHoyt0P+grXKWtifCzLd2Fx5enxW0cUlmI12xhcjzM4zwuAefuj2raN00y+Yki&#10;sG/ir81xPFee06l6GIfK9tI3Xk/d3SPbo5fh1HllBadm7fJXeh7N+zHrVjePr1/PY2cRjto1b7La&#10;hSRk4HHXk8D1NfP/AO038ZdC+IPiLxF8AW/ZV8XazHceE5b6/vtSuo7CK0tYzL5M8JjkMhJmC4XC&#10;Mhw5OBhffv2SWDjXGYdIk7e5r0i/sLO+t7iKeEfvofLkkHytt54yORjJ+hJNf3t4U4XGcQeFuClU&#10;q+9KM+ZuKbd5SXay+4/E+LnTwvEVWMVZK3/pKP57by7+JHws+POn+IfFHiG40XxFp2sWEkAmvpHh&#10;mglMfDj7u5c20jjkSIGPBjwPqX9tz9qT4j+GvDUGm+Cl1Cz8+QJdarZXiLFvU87Nil8bgwKljnGC&#10;FwRXc/t4/sfeCPDV/wCMPAPwzsI10/xDrtvq/ip3mCSQEoxjgiXhQD5j/NwxDhc4Ga+ZR8UJLz4T&#10;WP7P3i7w+0dvpNwDBcS2wlniRHkjhlZo5N4GxhuTaq71BQ4IFfG5/iMdlmIjl8ZSi6TTqQTspJ3s&#10;007teX36Hzsm5Ye8JO9v60OR/ZP/AGjvjDqR1az1DxSF1/7XcNqK6lYxql1ZkqqTK3B3hyxYyhgw&#10;K7edxHZeOo/GDfEjTfAHg/4v3Wlafb6fb6r4ruHk8u1dpXZYRGucM7kRckDKsxbGNo8z+EX2HRPE&#10;MkF/eNfNdafNbrCkLYuFCKGOTGQigEMCwG07SynBJ91+E+k+EtW8C3Xjj4QrZ3Xitruy0nUPDGst&#10;LPeWkZYJIEmikClCG3xziNFAwrgFeKjhMZmGKq4jDpJKL6baays90nq/6RwxUq0f3j/zPMrvxh4m&#10;Hhuf4f8A9l2GizeH76+mW+023kkiu943SymQl2KyO8rld6sO2MAV6B4S+H3hv9qfwWur+JvEWmrf&#10;ahbBY5pLopIZEK7IniOGZ9oCqwPz5A5wRXJaj4z1vxvPryW2rRzeG1uGg8ZaSNNVrnSCJBIskxTc&#10;JAmxmEsYG5eSPlArY8YeKvD2neAofAvh/RvJtrPT/wB/dWKSbRGifNIFwrsd2DIVI2F0IyOni1vY&#10;wrfvoc1WWrlFtcsmk201q+jSfS1tB4qnUlFTnaz+75Hl/wAbPgp4kvvCdv8ADrw/fzx6fo/iOe+0&#10;m+hSaGOC4Z0Z0jG8nqgGNxPUDBOTN8NPhR4k+GPwh8Xano0L6nJo11DHpuoLakeXanzCdyjndliA&#10;vIXB3c7c9fZ+M/hnq1up1LW0Yf2bZ202gwxpDI1vuV5rm3Zx5c0iorYDeXuJGegrnbn4k/GOxguN&#10;W+C2nR6vot3utY7fUmbZdfdjWN1WT95KMblQFs5b7y4FfdcLU41sPiKGNvKCT5Xa/vStq07XXfoc&#10;Mo3hHr6GP4R+GXh74q/CbxZ8TdUuo7fWJHEtitrqMNooljjm85Nk0gZd+S+UJBMbIE3OuPbP2S9M&#10;+H/h3w34R8VfBe1XS/FFj4Ui1jxZofjDRVZfEUllqAdksLh2VUk8tJGb94N4CpgsCY/nnxL8D/2m&#10;tSs47Cy+GHiBLXSdFn1fUrS00G5ihlRGQSTr8oVoogVbdwQD78d1+zV4O+J2vXPibxn4412PSv8A&#10;hFtBjnt7XxNqa6TE7TpLNAsZmMTOrEmRWU4ZicuA+5vYyvE5tltKdWlRUmlpdPo9Ff8AO2lraHl4&#10;qmnLlfu9WfU3/BQ/9vL9kTUvhBd6n4S+LuuReJNc8QR3Gk3GnySWcmjzJbPHKryMUkjHlmTaqfNI&#10;JMLlWevmP4YeD/it+0D4Eh8EeFvhxfWum+KNS1C38M+K9Vkcrc3n2aS4jtfMJHmSSiFlEjdWLFiQ&#10;jY8A1z4BePJPBnh79oHxbqvh2bR79tmmpoeoQXl5CxJLLPbKWeIpu2tvC/fG3dk16347+JfxJ8S/&#10;Bf4YeD/g1qsfibUtGsbyz0LV9LWW01axNwJkOjKmxXkDgyuu3zGcTYLDcEX3K2Dp8RYiMswptOCU&#10;uSG0pN32d9Xvf+njGp7D3aWsm7a9j5l+Mnhw/CS41rw/qGr2kF5pKzR77e6S4jaXcc7ZlJWUZzhg&#10;SDjIJ4Nenfsx/FSx8AeD4/BPh6ws77X/ABJpcUFrJcTlIo2SZZElMa5Y/uxgc44Pbp5Prfwf8d+P&#10;fjFb/Ajxr4avNN1WzkkhuNNWGSWazZUDt5yBd6iNVLOMDYqsSvykV7B4X+C9l8KZNN8cfENmlt4F&#10;Mlhq1vGHSbLExlTgk4GG4B4PsQPHxlHCUcOqeJbve9u/RLz813PUp+0VJVIR0TV32P1M/Z8/4J6e&#10;ALC50H42eN9ctvFHxC1SePUNS1yC63x20n2YQmGApgKg3fdxj5OAMYPoXwm/4J4eF/gZ+0DafFr4&#10;TaUkE1q0nmQso2zSST+a7Hvg5K7c4xj0BHzT/wAEofG3iab4vXfxGm8WaxrHgq3KrZ6U0Yi/eCPL&#10;BIiyqGZju7fKAe+a+9L39rHw+PAOs/GewtNS07S9F1Q2zRy2ELSEDOSP3uCq4GWYjv2Ga9rD5bl+&#10;KpwqpP3feulJ2svJfgfaSq4f2cJx5drp3S1Z1lp4Cvb3Ublr6wZZZobnzHC8Kzow4H4/lWD8Xf2r&#10;P2U/2L77w/4P+MOo25174iX0UvlfYUmMDtbw2pmnJI8qDEYyxJyA/pXB+BP+Cv8A+ydq9nJFL41u&#10;by+aUI0U0lnbyFmAG0RtMG+9xnGOV55Ffm/+2T+1Xqfj39qLWPj98M9J10Jpcs39m3WrWcN1Lpqp&#10;bukoyA6x26qzDaSVXczHBJx14riajltFU8Neo29dGrL5o8fM8QlRU3a10tNfyZ+mXwO074QftKeE&#10;fi58HX8MzaXp+oeMtatLy/VYd99DKbZWkhYszeWUTyY3CmMRBVU4UASf8OOP2WLcTWLX/iZkAQRz&#10;R3UJY87s58sdCT1zX5xfsNftbal8E5ryay+Ga3utajcRz6dcRXQthFIu8vFsWIBkdVO9SxyACMFQ&#10;R+h/gj9uLTfFnhODV/Ffws8U2OoglNQs7W6jljSZWwVRnlUsvccdD1r0sHxJSxFGM6sWpPtd7eiI&#10;wNaWLbVCdu//AA7tqIP+CEn7MDvJc/8ACbeModqgjdcWuW+YtgfuT3/mPw734U/8Eyvgl8LNFg8P&#10;+HfG/iaMWesDUEmlmg3GURtGFOIwNu1jkAZPc8ceWeMP21/hFbCaTXfAPjRl2ybf9HiYBmBAxifs&#10;SK+VviN+1F+zD45uLXT73WPHAurezjg2x6C5YsjP8+Fm+8eRkc8deK5s2xWV5pR+rYrCyqwvezhN&#10;q/8A4D0Po8Hh8bRqc0MXGDa3ul+p9seL/wDgkH+y18TfF2ofETWvF3iyO8ubqVpokuoI1y0hZgo8&#10;rOMk45zipNb/AOCNv7LXibwlp/hG513Wre3s1mK3Fm1vHcTmVgzNK/lfPgYA44A9ck/Fer/th/s1&#10;PtdfEPjqNX0y1tuPCch8vykh/eg+byx8ok9/nOc1lx+PvhD4i+Kfij4iw/FX4uWtvr2vG9t7Ox8F&#10;3kkNqrOWKKyzYbOTyAOnTpRLM8pwWFpJYeolSaUEoT92ysre70T6hLDYmVRpYyL5l72q/pn3tof7&#10;KHw4/ZFsNN+Gvw3ubm6tJjc3wutTkje4Rp2iWRAyquIyIIzjGCV5zgY+E/8Agp5BcXf/AAVQ/Y9m&#10;lUMZZtbiXj/YT3+lfTnhP9rr4Hw6FpmnW3hv4nahJY2McTXLfDu+LsqkkEkqT/nivlv/AIKKeIdH&#10;8f8A/BQP9i/xX4Zt9RtYb7WNfW3j1rTns7hflhHzRP8AMnPTPUYPcV9Hl+dYPMsTGFNyckm9YyX2&#10;X3SPPp4atRqJ1HfXc/IT/gpLAkX7YHiZUOdun6MCf+4VaV414I0Hwr4h8U2+keNPGy+HbGZiJNWb&#10;TnukgbHG5EIbaTwSuSM5wa9r/wCCjaN/w1/4keUHc2m6Qzbux/su1rwaWCNjlu/OK+jw/wDBjfse&#10;fWf7yVu5+o3/AARK+FOq/BTxJ8TS3jvQ9W0nxR4NspNH1HSLw/6UftGAvlTKkiv87fKU/wCWbdQM&#10;19+azpcmoWQkigk2q3ZcKvPX6f4GvhX/AINrIpfivqfxO+CHjzxNrUmhR+HrWXS7GCH7RDaySXJ8&#10;zAJGwMVU4BHIJ45z9EeMfiW+ha9DeeARfXC+H9WWz1LQrgPJHaxsn34GQHb8hyEIAIY/KDiurGUa&#10;WJxEY3s+WPp5f8OZ/WsRg4e8k7tfd/mux1HijTbS4sfs0gjeUyKY5ViUsgyMfeBxyOv6cVwtpE73&#10;upTXF6wWK4Rf3yxoOUDZGOSckj8DxxWnr3xJ+HOq6rb63pfiu3eO80+SG3aO4CuZBJjYCWALBvlK&#10;4Jz6c55fwh4gTxTf6ppR1KSSSz1J4hCtuQYuOMNhjg5z/CMj8SsPSqRoyhKLVh/X8PUxSlTmnfz7&#10;G/4C+LfiT4N/EDT/ABZ8Lnj0/WLO6c2WrtGrmIlSGG1yVYMnBBGMMc8njD+LX7U2qfFP4yXXiP8A&#10;bP1vWvGWmw6TNZ6Xb+GfCOmrLbMzZzJIJ7UgBvmDASE4xgd8rxFp15e+J4b+5VsRXHmLJs2l2zk4&#10;JGOcdad4h+Gfhy5D65beIFlaScC4tLiALIrYB2glsMM5xgcgc44BUamIhWjUpu0krLvY76+HwPs7&#10;V9ebS/n69Dxz4beAde+EPjrXNPimtbWHUNcm1PRdYikRpjaSkmLzHMfz4jwCuFGewrL+OHihfBmu&#10;HxR4L1GKF1vpY7jSoLFGguI/vbwr7x5gOcYz0465HtQ1DwyfDd1aarpFw2oR747S4jvnjEcOG3ou&#10;1Duycdyx6Ada4GDw18I/i/cWcms+DvE2l6wHZbdNLjM6XOEGf+We5G2/xNk4ONtfRUauIxEFUbTf&#10;U/N86pYDB15UpRdtPO//AA6/E8F+LHxt+LdroNtrOg+MZ7rT7oEs62eY7XcpIjSL5Nqjg+uc4IB4&#10;8l0Hxu0kk1n8SreO4W4t0f7VayyW1xKGO7axJww5Od4PswBr074p/C53vb3UvAumTWUNtMbWfTdf&#10;twJbe4JALIBgDIx8pUFTlsAdOl+JPh34f674Ej8DRafcafcXDWs11fLZ+cu6FCrhcsIwfmIH3Cu4&#10;jgYNEJKnPllq29tz52tVpujFQT5H1vqkvyZ5xqXij+y/gzqGj6D8B7OG0huDc2upaTqcNxHdxMyq&#10;okVmcyhTjd5eHUnLbcV7l4X+P3jK18M6dbRT6barHYwqts2g3zGIBANhO7kjpnviuH+CEXwR1nf4&#10;H8R3K2djphkOqXWpaOkzRMwV1dIfO8vc+zp0JfIODg+xWP8AwTj13X7KHXdD/aS8GyWN7Es9nI3g&#10;N4y0Tjch2JMVX5SPlUkDoOK9iXtowVpb32/4Y8utKjpei3fq2/8ANlKziMaNjaMDPvXy5+yXoEXi&#10;H9v/AMXWJmI/cybV67+lfR0HjfxCrs9z8J7sx4x+71SLI9e3+f0rxz9lTU/h9bfty6xqvgvwd4gu&#10;PFLxyfaNLuL6BbePkZIfHPbHWvs+LMO8VlMYc6j+8g9Xo7X09dT0uHsZCjjudRk9H9l+R9b6d8Lo&#10;9L0GZxArN5pyAo5z/n2Ne4eAvAVppmhW5EC/LGDtbkZxXm9h4u+JdzYyIfgRcbVk3M39twcH16dO&#10;P5/Ud7Y+MfjmumxrD8DAy7Aq516LgdMnivkpZfKD+KP3n2csz5l8MvuZ8n/8FpY/HOj+DPCVzq3i&#10;DRdN0+a4MUNiznzpuM7vMICqMckckcDJzX57aXcaz4s1w6hrfxG0e1+wlYbX7VfRSPtQ7lCEnJ5P&#10;Xv3r9Ff+CveraH4h+Hng+z/aZ+D+rWNpDfOdNu9F1qGSRm2coVZcDjvzXwlZ6T+xHbhVm8AeNpF8&#10;w5Zrq33HHb2/zzRUyr2koT9rDRLRya/JbfM6XxFVo0/YKnJdbqJHrvxW1eCxjk8R+OfD+oFl8lEj&#10;sYppOAfmLKeO3OQaydI0/UPEOjXCTfEa18m6bDW1xfQqoUnoBISRXcR+Fv2LPEGnE2/grxwJBHlV&#10;a+t1XjPzHYh4xwTjPoDmq8Xhr9gnSZle88E+NLqRSvnRw6pD8jdgAwBwfUjB9B0OcqdKWL5HWg9N&#10;ry/OxUsRXp4OFVU5JXun1+aON8cfBS50jwvZa7p/j/TbixgB228+oQloTnlcqfmyaseFNd1CO2TR&#10;vBEGl2dxdW2y+t+Fjuv9oljsyB34/nX0Zo37NX7FXj39l/XPj9aeA/GElrot2sTJd65bpJDkgt5c&#10;agKeBj/gVeK22lfsaPqKeX4I8bDS3t9nl/2hbrOsmeDuxt2nnqO4/HixuTcvJVpThFPTdvyvdrQv&#10;DZ5GtTcHGTa10/I5PVPFMMPh7TZ/EOqSzWtnr0aXnkjJijBJIxn5TnnHA6da0PjHrfhjwP8AErT7&#10;X4e/ECDULW9t5L86naKDsS46R47OF3DHJGR161z3xq8F+H9E8QaTcfB+DVoNC1qQxR/21JDJcCZW&#10;w6MYgAyYZSMjPvWF4d0r4c6F48vU+Mk2tT6Xp7PbrJ4caKOcSKcLjzOAAfqRXhVaNqzouS0aXN0X&#10;mn26bHoyxsvq8pQi0nZ2tr3NSe0j+JPjW30Px5JcaHplrD/oMN7CVacHJ3seCzN6jPoPer430nwL&#10;8KNds7mw0Fb5hI6XNrfLuG3A4KNk4OfYnHGK66TQ/wBi69uF1W40n4xyecUdLgzWJYg/dO8qeT6n&#10;pVXVdN/YSttSnha3+JUebffbySahYyNLISQVbapCgepPP0xnjxGVz9t7V1oP56fkcNPHfWIyfs3f&#10;u/8AgnH6Z8X7q1G220G1FvJJmGOO1AjRR1UKOv4k16n8NPjr8Utd8Y2Os2U+l297aYjsWu5GcRRY&#10;wEKmT5VxgBemMYHaud+Heq/sbXvh1fCvjt/iI8lq0ht5tFhsoldGYtmTzCxzyBgEDjv0r0KXRf8A&#10;gn3PBb3Fr4a+LFrHHte3ktbvT0kzgc7xznPOf0GM0ZfluI+tQqqpC19ub9LHHisbKUVRd2l5fkel&#10;+PP2h/2zdbg+16h4y8OiLzPuw2oXuxxjPH3jx06egrD8PftA/tbQJcLp3i/QF32rxus1uuNrDB5z&#10;29egrhZLb9i6W9aaW/8AjU6szHa2sWe4fjnnH6+vatKbT/2KkikRdV+Ni+XD823XbP1znHfg/h6V&#10;937WWlpR0/vf8A4uene1pL5M6/w38bP2oPDiSajF428Kjdtfy/KDdGB6Z4Of0r7g+FXxt+Mvij/g&#10;kh8SvHviK5019bm1CYW5toVWI5YKcru47+hr86Da/sQG4WD+0PjgsnmqMnWrJh9Ogx+v4d/uj4VX&#10;3wPsf+CQXi+Lw94P+Itx4Hu9YEWrateeKLX+1Ypi+N8SbNu0MoXGc8jrzX5R4tYPF5vlWBoUqsI2&#10;xVCT5qlk1GabS01dlourPo+GsTSw+IrNxk/3c1s30PlX4eftEftIeHvENnrGl6vodtdRSoyf6Gpy&#10;QwPTfzyOncHHekv/ANpT9rfTW1RovEWiql1Eba4/0VRlQm3pv4O0dfYVylwv7DCQiSwv/jwkylAs&#10;g8SWAAB7fd/XNU5Y/wBkKGR7e48QfHAjzm3Iuu2GCRn1B9Rz9ema/Tp1nLScov8A7e/4B8/zU+Wy&#10;5vxGXv7QX7Qa6gt3JqehmRV2Etana2SDgnd7etb/AIC/ar/aG0fUJFi8ZeF7VtnG6IMvp0VvT8a5&#10;2O9/YtR1SbXfjq7eWx/5DOn8e/KH24/nVpH/AGMhu+y618cBJw3ltqumHAI6Z8s5J5OccelY08Lg&#10;aNRVKMYxfe6/yJjXqS+Ntr0Z2GqftWfHW20W4m/4Wf4LT7VcBZlh0tsNli/OBwcqP1qr44/aI8e6&#10;b4S0HVX8Q+G11C484zXRspGiePKhdoK5GCrc8jriufstf/Y3nMdiL/42KqsSyyanpLBmB6j9x29P&#10;1r3rwN+zz+z98Wv2VPEnxuW18dNpeg2qi3vr7WLBr5VV1LCONY1j5Xzj82RwuATkNWIviMRTjzLm&#10;v38mzoo1KcadTe1uz7nk3hz9tH4waTqun6rb/Erwc01k3+jrJosjbTkHGMe1eheJP+Con7WHi9Y9&#10;NuPEXhL5rlZA1roLoxYDud3P+enbxBJv2P1BmFx8X/vbYWW60jg4PX9z06f4jNXtO8W/sjW/k3MO&#10;s/GQeYD5e+TRm6Dk5MXP0x+NdDqe0a5px08zl5o01pzfcz0DSf8AgpL+1YNWjE+ueGCWvI33f2ec&#10;5GeeG9Cf0Pbj9ifhpq974r+Gvh3xLqYj+1ahoNncXDQrtTzHgRm2gknbknHJ4xX4eQ67+yDLPHeH&#10;UPi1JGsi7lZtGyozx0gPX+XbvX7ffB25tZPg/wCE5NOW4FtJ4bsXt1uggk2m3TaG2fLuxjOOPpSf&#10;xfEn6HNUqRntf53ON+OGpaRpPivw3Jq8u1WuJAn7ssWO0nAwD26/X6A7UHjHwoLRdl02FTbuMT4X&#10;814qv8YdPtb3xd4ea5jVyk0jDcOV+XHH4n/PFbKw28UXmKq7gudwXb+tdceX2aucla59R/s6TQ3n&#10;wh0i6tWzHJGzLxjjcccHpXWeIU/4kVxt/wCeLVzP7PEYT4S6P5a4/dv+PztXUeIgP7FuAenlH8ci&#10;vla2laVu7PRw+0D5+/bbIh/Yq+K0zdB4B1XPPH/HpJX4OafGWcDPcdz/AJzX7wft5Rhf2Gviu4UH&#10;/ig9T/8ASZxX4RWcCx7T8zN22jJ6dK7cH/B+f6I9Ct8RsacEMy89E64z3Na8AVJEZU43f3s1nWSR&#10;+eox/wAswSfTmtO2H7+Mh+cn8a9Cn8NjmqfDc0raQCJRt6EZ+XpWtbEZ6cY/u8/SsuOWRo8ODy2F&#10;9ByOPzx09vStK1kREDIo29dvHB9cVqZ3RqW+WCg+3zFB16flVqMOvAXA6nbg/wAqo2sxIVRF0XHK&#10;9RViF1zt2t7+me36U0K2hoWygLv8rcrMdp3Zz6evp/nvYBQcmFVG0bu+SSPz9P8AHmqVvMCeIfm3&#10;NnA6nA/zyf5VOJJN+Cg2hR90cnp9P8/Sn8RLLEQR3Zd3DI4x3ztOT+vH5c0TLtjDEY2tnn9B7fjU&#10;MEh3ZXONrY6nnaff/Hg/hUks77ZCzfe7+v8Ann862jE55dy1dgvfSM443HHUDr+vTqP51G0Qw2Fz&#10;8vTof8/59KkuFL6i+0YZmO73PA6U0s643Atjjbk/lWqjY56kveZJCEhAO306N371DpCo0l4GTaft&#10;jEbeCMKO3r/9b0NToJJB8z8f3So5yTk/iPyyfwraQ5i+1KCvF4x9zhV/z/nipbExkXUBN0A0YHys&#10;NoXp8w4xx3pd/wA8LE9ZOeOM+n0/L8O9eVgLhW3A/uSd24cHK9f8OmKducuufmG/bt98/wD6/pSt&#10;oP4ldE1wZHt2OWb5WHT7vHXH5dMf0qaZt8srMnO9uNvLcnselU5lUwswQYK43MS2fT/PXj6ZluHJ&#10;lkfc3zMSfcE+n65pEpiwTxxpiNN0gdhy2ecn8v8A61Oa5DKwjtlX9838Rx91f146f41Vs+VIYpwz&#10;7uP9o/1P055pDKpRkJ/5asD8w4GxR7n2/T1pGq6jnKNNIqf88fmLf7w7evHv+FV7qYjy1Lru3fd2&#10;jj9Oe/XtSzALLIJFO5VJ+733DNV7him1COGkBYKevHp9KBkGoYNlLhuqsv3vb/P+c1Y1Nz9vm3H+&#10;IdD7A1BqRKWMoZ1HynHX0+lTawpOoTMT82R94egGPT/P4VFr1Ck9GfbP/BD87/ir47aOHaP+EYg6&#10;np/pA6e3FffuqcfKfrXwL/wQ+j2/E3x4W/g8N2wUMe5uP/rV9+XsUtxcLawqzM/Cqq8mvCx2mMfo&#10;vyKpaxt5sd4wsHvvgjNaJ957hSo2nkiZTj8ak0JXstEtYZpUjZLWMHzJVXoo65PWofiz4k0f4deE&#10;dB8Ka7dAXmta9bWNnbK3zTTPJvYAD+4iu7dgEb0p0dtFCAxjZs/9NDXi4x80Ix7ts9vLUo80uuiN&#10;jTLebUH32gSRlyG2sDj9eKuS6Dqy8JbtyPujBrnDFZ4ybXHsWpBZQMv7uIANz93rXkfVZczaf4f8&#10;E9n2+iVjoD4b1gxbv7Pk4zwV6Vc8NWVxZ63DNdR+WvnZZpPlwM9a5b7KsWGjgb2KsePwziojagqx&#10;CN8w6En+Waf1ap1l+H/BE6nkexLrGkF9g1S33f3fOX/GuB+N7xXGr6dKjqy/ZZMMvQ8rXLiwA+To&#10;q9CWrU8UR7tL0Mbvu2so4/3xXoYOmo4hP1PMxStRZ+Rf/BVYMv7cmvr/ANQ7T8Yb1gX/AB//AFc1&#10;4toj7Yl+bqzj73/169p/4KqhT+3T4mXcf+PHT9x7D/RY68T0GSSSBZVf5t2RuPK/Mec/X0r9Co60&#10;IeiPBk/eN2y3M8zMBtwNu1ieo78/zI/nV+CQidCxH3SW+X5RnB4/T/61ZGnSEz3B24bj5TjI4A/z&#10;/wDqq5FLJ50bJ94Iw9CRnrj8/UZ/GqlExkaoaFTGSwO5gdx/i5A9+46cd+cV2nhuWOSwaEHb+6I+&#10;71HqTXBF5ISkkcvLSAZXvz/n8vauq0O5WOx2JKvyxfxMDzge34+tefjo3pnoZfdVD0vTbxHkEa4+&#10;bj72Mc5wc1f0+5U2g3Ko/ezD7uc/vX/Drj6VzWk3G4MqgjPyfKPXPBx7/wCTir2mXQFquWAZZph5&#10;hXgZlY469x/ntXylan7x9PCSsbzzZMzH0j246gfPVU7GIV2OPJkHyrggdfrmmNdlZZoWf/nmOe33&#10;/rz9P61BcXE7Ts/l7Q0bhpNuVOQOvf0/ziohHUc5FTUmtH8hYuSt1E3T/bX+Xt6e1W/iBFv8T6w6&#10;qwxfXBXp03secdjWTqM8ixwqCxVb2E7V+9gSr0/z/iNDx1NLN4m1YSKv/H5Oe3BDt+VdkYy9pH0f&#10;6HLKV4v1X5MxdXKSJdMgO3ymIJYjYCCPw/n/ADNSzdU0y1jbaMwx7FTnPy/X2/P0zVnVgdlwVk+V&#10;Y3KrzgcHHt/jjrVLTZXSztlWP/lkmW7jAA/lXoRXLE4Zv3iWNwIWLHCi6c5KjrsU+v4dc8ihWQ+Y&#10;skmfkyF6DqM+wP64z9KbDJNGjLv2t9oYlsH+5Hjt7f5xUZuGV8iNWYqfQ8ZH5VcTOw6TySqlWbLc&#10;MTxjtx+f+NRStEI2dG2/uyDvUArlfTPX/wCtmoZnZowsTYkbGCx/iwf69qSaSSO3k3K33CM9ARjt&#10;09OvHP4mtomZcdgxZlIJySec8YyB29evbHXFQQYe2QM23bvx82P42+hprtMxK/7W75mOevH+fWmQ&#10;yj7OiHnhx8uNv32/w9q1Xwmb3JMRr5qq/LbT8v48D1//AF0sYVtxkHr8qtx+v0OMUgDPHN5jfd2k&#10;At169OP51EsSFlMm7oePX/P+etFyftC3xtyi+WD/AK1MZb7x3jjrjt+fpxWl4ojEuv37eWPlupCu&#10;7/eP5dev1+lY98ZIUXduH76MdO28cc+1bPi+Ax+JdQVmVf8ATJSG2j+9j88c/T06k/5eJeX6oPsv&#10;5fkZ1yIdkkhxwCfvH3yeuaLZt0aOUXlQPl5wcDP0/wDrnpUjhjIchvlRvwH+evX+VNiw6LI3zbo+&#10;Vwew6ZOOc980/tE7aEkTP5WT/wA9PuhgcYC84p6zRrIGYH7pwfTJH/1vQ+1R7XeDG3gyH7q+y/5+&#10;tOhRDcYZRh/TjjjjpSsVElMis6KdyruXLc9+56en/wCrinPcJ5Q+U49RxkYzzx+n+AxBKGAjyhyu&#10;0KFboMgfn/n0y878EL/Eufkb5TkE49z7f/WqJbmiepO1xbkPsXpkjORgZ9O3cf409ZFkt15+UqSj&#10;bs4G5uvp/wDW+tQ5ZnKhlwzfwn8z+P6VYgV1hhjWT93kkAZ+Vdx6f57+2TEihIg4bzHOF2g5Oc96&#10;mjeLC+WPmDDOcc//AKx1/wD1UwosSZZF+8pycZH3sfn+XFWIYACuBltxUBep5+7/AJ/DtWMjVRYz&#10;UZIpNKmILJiFieOhxjPPv/T8NW6Eaagylt2JW/iGOp4/yO+O9Zer26x6ZMjD5Y42+VOM8Y46duOf&#10;5cVsS2vlX0zgD/XPznoc5/nn0rCZrD4y1pkcdvd26rgfvV+bdzyR/j/j1NaCZXVLydtoZryXAPA+&#10;919j06jmqeklGkjTy/l85Su3Jxz/APWA/wA4FiHy01S8jVgFW6kZfbL89f8AP8z59T+K/T9Tvh8K&#10;9TVid1XJHzAD5gfx/wAf61ZS6AjLKjfKcfU4P5/h/hWej7nbbuPy5UMo/L9B261NukMJO4dcdODx&#10;79OD7CuSUTeMtAvbhGjUfNxjbn0z/n/PXD1i4CsyZ+XqcdD/AJ/lWjdu2POC4yMNvU56j9f8elZG&#10;sf6suj4yuExnOfc9x/hXRQj7xz1r8tzlvEVwsc7RsyjrubrjnPPP6n6VjThjGONx2sNu3/aP5dOv&#10;0rU1pld2Vf8AdVc9PbFZE/mbozEp+ReNucr8x7nt7V9FRX7tHz1b3ptkFw/G9mQ7ioAL/Mfvfj+n&#10;X8qz7+SIy25C7t0jM2e42Nj8f8a0JvMSI7SF4UN5a8d+f89Kz7xJGkjK/MqlgCuNpwp/lnPp/XT7&#10;JBieJtr2UzKm3jDfwkZGe5Hv6DGPpXuX/BOeyV/+Cg/hltn3f7Sbrn/lwn/x49vpXh3iO3YaZcRf&#10;9McbdvbHpnpXv3/BOiB4v+CgXhkKPlP9pHcV6f6BccY+ueamt/DfozTofqxomveHfAOgahrXiC8+&#10;y2z3ihpVheQl2CgcICe3pR/wvn4UyJ5i+KGx7abcf/G6p+LrWOfwdcQSxq4e9j+VlyM1yP8AZECf&#10;uhZQr/uwgY/SvjZRoynJyv8Aej1qMans42Zpafo6PNcXB1uxZJrh5I2e6VWKsxIGDzwD6Zqc6RAX&#10;YrrNj93+G8Qg9fQ1lLZc/IqtjnG2nbWVtrJ2/u9DXD9XttI9H23kaEmkQ7cjW7Hnj/j6HFN/seJG&#10;51mxXPTF2KobrnB3lmz/ALOP8aUpG/EkO3n7zYo9i19r8EONTyHahcRRXjbZPMVeN0YLBsDtXJ+O&#10;be81vU9MvbK0kEOn+a9w8kZUYYKOMjnpXULAuf3SRt7bM5/CodctpP7FusxY/cE7vLHB7VrUtSw8&#10;rfytfhYVJc2Jhf8AmX5o/mm/bnBi/bc+L3md/iRrJ/8AJ2WvF/GEimGMH+64GPpXs37ejFP23/i9&#10;lv8Amo+sYz/1+SV4h4skzDHg/wB7/wBBr9Qwf/Inpf4I/kj8QzCN+Iqz/vz/ADZ0kM+UXaf4ayDI&#10;f+EohJ/uy/yWr0Eh8pR/sj+VZTShfEsLZ/56D9FrsrfZ9UeTh4e/P0Zf8SN/oSsD/wAt4+f+BCn6&#10;NLnSoSp/gqt4huD/AGeOP+W8f/oQpNDkH9kx5/uUv+Yj5Byf7Gv8RV16XGt2/wD12jP6tXv37Cf7&#10;asv7DfxeuvibJ4UXVrHU9Fn0vUrZI4/P8mTB/du4Oz5lTOPvKCp4Y188a/OV1q3/AOukZ/U19j/8&#10;EfPCn7NXiT9ojXtS/ab0LT9W0vSvB9xcaZpeqbPInuWkji3MGDZ2q7MOOG2ntXg59KjSynESqptd&#10;k7Pp16H1XC9DEVc8wioNKWu6utndW63Wh+hn/BBDxJ/wkH7El3qMdmtur+P9WaO3VQoiVlt5AmAA&#10;BjfjgY4r7XupN8kaL/z8RDr/ALa18Vf8EN7Tw/oH7M3jTw/4Xuhcabp/xg161024A/10EYtUjfqe&#10;qgHqevU9a+zpmMjx7QPmnj/9DFfzTmVOMsyqSjs5Nruf1dgeeGBpRluoq9tr26eR4nrJi0bxJeSC&#10;8ZXv5I9odgV+VBxjqO34V2H7O0vneObp4rksv9nuMfQjn8fx6V1N18Ebe5hj1vULW5uHulBjjs7E&#10;uEyB8zZPU+2M034V/B/xh4O8WzahNpsP2H7JIizRwukjEkY3K3Q+uMjpz2HuYivhauV1YOXvKOnm&#10;fF0stxlLM4V5R91z3vtr23Oi+LjbtGsyP4Ub+dcB8EHDa14kQNz9lmP/AJEr0j4laPql/o8NtZad&#10;NLKsbAqsZOOa8/8Agh4G8W6Hr3izVvEGgXdrDJbzC3muYiquu4Ebf1r+Rq2T46XjRh8UqUvZ2V5c&#10;rt8Mlq7WP13B4ihHh6tByV+iv/eRrCXCZJyfLHfivAvizr15d6b4l05fD15HE1zMn2qTyvL/ANZ1&#10;4ct9MrXuayM6fVQa8Q+LMyyaX4itV++ZpMEcfxiv2/MKL/tPAu21aP5o5qE74HE3/kf5HGfCnTrn&#10;VtU8PaXbY824mtY1LDADMVAz6DJ59Pwr9Orso0cab8bQS2fc5r82fgOif8Jj4RVUb5b6wwev8Uf9&#10;Px/Wv0gu3RW2n+4B+lf0tXfNjYryf6H4Djv9z+f6GR9gujry6gjr5X2iE7t/YEbv60nxcjM2g3Nr&#10;ErZEyBmx8v3x3pNf1EWdsHQfxevvXR/EwRXXhHUsDlUMir/usD/Stotwrps8eXvUzh/BcBsNEhtb&#10;h1Eilj3PBYkfpXy/+0Bb6nonxk1iBtDmuPOuFmjmjkhClHRT/E4YEZI5HYc19PaJcAW8bbTkqAa+&#10;ff2mY8/Fy6IRsfYYG3Z77cf0p45fu22duSyksZbyZwVrqWrwLhfCt6QON3m2/P4+bV+31bVyhH/C&#10;JXvv++th+P8AreadbxI43Er/ALLA/wD16tRJyBn8wOK8CXL2/M+vjtuUtZ1S8l0a6ivvBF5PG1uw&#10;khke2ZZBtOQV8z5geleVfBfx94CX9iyz+CniLxLDqWpraX2t3ng218Nz2N1rk0AWaCzszcypDcRw&#10;xW482S2m+Ro41baWZH9TuvGeiHW38KtKy3Cw5ZmUIodj8kY3EbmYbiMAghG57Vpt+zhB8Z/2HPBM&#10;+kQ6TD4q8Iw3Go+EL7XNL+128U4lmVopIDJGskcqDyyrNhSVkHzxoQQcPYS0tqv1NObkqRvex/PP&#10;/wAFFZNTv/2iNf8AGdhrFhIuv2tpqzS6bfTyxv8AaIkch3nAMtwJGbz3ACmfzTtTlB5h8Ovip4o8&#10;B2Usy6pBbyS2MkET3lu0pjYjHzjHJ+ZtrFW2hyAQK+ifiB+y38dvHXxT+IHjfx38JLO11TwvM94P&#10;h14d8N3C+TFHlpp4be2iltbW0i/dmVpmRH3NsLtuFeG/FHw14li03R9K1/wDa6TD9hU6Tq1rYOn2&#10;+2EhjEomBdLhV27DIh2jBUZKmvPrxjiLUpRvF77fl1Oh06tObrQun0Wv3+Ra8ffHaw+IPh7S/C+r&#10;+BNHn1p3X+0PEUEJjnk+QJtUkgEcJwSVBQlQgYiux/Zu/aOi/Zw+KWh/EqC8tbxvDeoNKljDAEvd&#10;yxGKNUaUYeMswDorK2wSYxnNeTjwT4b0qQT658R7dpLSTas2n5mfgK6vHgqCGD42vgqyMDjiotUv&#10;/FMeh3FrZWbSW+j7LiUsqzSWiyqi+bvTiNWJiDA9HKg/McnlxGT4GthJYOUP3Urpq99Hva+ytpo0&#10;EcZi6dZYiT97o+une25ufG/4gp8YfEF38cfFM2ix6vrWtzy6xpOn28dtDa7gGTy0jI3BsPnjIK/M&#10;SWJq7+z98d/Gfwp8OeKPD3hbxbfaPo/jS1ks9YtLdoJIb6HY6+W8cykrhZZAJEw43MAecjzXxP4K&#10;8WaPB/bGtPa3VpFIkUc1rqUUm8sgf5ArFmABwTjCN8rYbitPxJf+B4bqO+8F6bJDY3lxKbO31G/S&#10;8ktbbeVWKZljjPmKP4tihlwQBzXVHBYOWEjgZQUqa0SaVklZpfKyt2t3ONYqv9ade/LL8Xfd/M3v&#10;iX4V8PaX8OtG129u7XUNSvhIdPvbG/kZkiWby/JuInXahXy5GATqJVJP8Ncfp17qL66t/YQthpf3&#10;ccafMgzxgjnd0HHOamvtWuLy6bSYtDtYHb91HtVjvA6EFicEY6gAnOO5qbwHrHi34Z/EDTviV4S8&#10;SXmmatod/Hd2ep2d29tc2dwp3JLG0fzI6tgjbkgjNdGFoyoxkm29X9xnWrKdaMoq21/66nS+Mf2i&#10;Pit8SvD8PgDxT4nuL7T4b6S6t01YJLMpZVVmed13thUVeT91VB+6Mbvw38FTXvw78ReMbTwlpviz&#10;Tbe3gsrg2PimC3u9NklZWWcWbATSgEbfMVSikkM2eB56Nd06e91a/vbq6uNTvpDI2qXUonWUsS0h&#10;k8xC2XJ+9kEEHO7PFOHQLy+vZ7k3n2YX0ry2sa27oJXLkIqoikLnJxjj+HIrjxGBlKl7GmlGLabs&#10;nrrd7NNet/VNG0cZU9pzy952a326Le6fpY++v+DfjTtOsP2sdc1ux1Oa3kfw7c2f9mtY3UxdGliZ&#10;syIvlxqjIn7yVsEsqhSWDL+zWv6leWfhzQ5rO0kmaSxjB8tR0yfU4r8PP2Fvh38UP2RJvh/8b9ds&#10;vB+it8Trm4tfD2veJfEGoJLZ2uLi0lzbafHLJEZGdjHI8bMSI2QFd2f168G/E7w78Xfgr4B8X/CH&#10;4ueGNU8Mrdab4Z1iG81S+XW7TVppFH2WWBrXPm4dBmRowWLHJ4z/AC74weGvFHEGe4vGYGg6kZ0q&#10;cVtq4TTez7PS+rd+yP0TJM4wuFyelQc+ScZP8U/6fQsz6T8cLvxf5+patY3HhlZCyWMESfaZORhZ&#10;N4UYU5IZXB45U54yPiP44+LvgXUW1TSPD8j6DZs7XMe9Gk8nAdsBC7HAB2kYIztx0NfVNr+xd8RI&#10;rWOH+19NURpt/wCP6YZ+vyV4X8f/ANnz48X+uN8JvAeqf2frGtXsdnpupQi4bykJJklZlPCKqyNy&#10;p4HIO4Y/EMp8OePMPmVGOPytxpP3H7qSael9JP3vO3kehnGd5T/ZjWFxTdS99G27/NfDfpsekf8A&#10;BOz9ojwT8SvEeveFdHvLiVm0WG+s7p4maKaMld6eYePMjeRVKnB5GM4bH0wSSrfe7V8i6h/wTm+L&#10;3wf1fVPj58L/ABrcyeKprOytR4d0DWLiy0+/m8xY3kuEi8vzEUNuAb5R5YypXcp97+CGiftAH4Ue&#10;HLrx14is59cisETXIr/TwftEgXB2NCIhB8wPVJeO7da/trw2wUsn4dpZZWpTpuHM/eSWjk3um0nr&#10;t+B+W53iJYzGPENp3ts7rY+Y/j/4C8a+LvHv9gfEnSdH1jVlu21LVBDcNDFbwGQizRPlPmbYVKNn&#10;GWzgkcn4s/bL8K/2V8QZrq18D6bDL4a0lyzWd8xma1kiA/esd2GXajBdo+YJv3qzZ+xP2r/2sPBf&#10;wq/al1jwd4qu9Jh1a50vT4Y1XWU+zoyeadkjzCE78Sr8kYkPzDj08y/aT+NHwgtPhbpPxO0HT4fE&#10;WtXmoXUuj2t5ZyNCLdYgZFZVU7iztEqrkEkHH3TXyfHmAwtHF03gKntKsn7zk01Z6NN7trWNl3d+&#10;h58K0I022rN9j5G+HV58K/2notH8LlBouvQTXM7axZ3kskN0F8mRQY5cTb1LTB0dQCkZIdhkj3D4&#10;a/si/tKfCDxpNf6f8RIbjw3qkkdzqq6TcqZgnmKJvsrPjyJGiZ/mQjkEZwRXL+Kf2ePCXjvwpJ+0&#10;n+zTNp/hu70xUu9X0W8vC0mn31myyP5cxbygSoO3JCOsiglVYgetfsT/ALaXjv8AaB1S1s9V0vQX&#10;tU012urrTJyrRXcbr0iZmbY6vuxnKMGRuUbO2T8G0cQqlHEc1Jt8sbO616/4XZX2fpcmVFcqm9/U&#10;4b4v/FG+1e9034ffAPTLo6fb6P8AaNahgzZObuV/OkbewG11wI8kgnAxg15N8UNK17xj48/4Wz4p&#10;0C/fRfsdvaPr+v7o2vZCscbyFg+ZCownJbHzD5gTX3b8UvhzJ4m068l0CytVuJopHuI/JXNxNhQC&#10;enOABknI2j0r4c/bK/Zu+KGuatF4P1Lx5quvWq28bzaR9qmmt7CZI9xXBbavDRjoSSePb4TGcK5h&#10;w3ntZ5jTcabaUKsVdVG0r3V7ppJpafPYxxEVUw1k2311ON+H/wAFtd8ZePtD13w34Bt/Fei3Hiiz&#10;05bNJmgnnWaUQrEx/g3hgVmBBUkMcYIHafCDR9C8PftffFLTPhT8FmvbfRfEq2X2i8xDNauxu/Ma&#10;NsOxjG3yznAPlqTyRngf2Iv2uNS+AfiDSr3U73Wrfw7oGuWd1rQsEFxDaiOVWQSpIQ+xX8sjYSeG&#10;GCMZy/EGhav+2B4z8XeEfh8uqw3Xi3xRPq1tdW11HFbwsk0rfaJ3GWEarJkKoyzMvcCv2ngbA1K2&#10;UYiMH78bct1Ha673Vn5nLSjCMY8vXf8AA/Rj4pf8FWfg/wDsX/s+aJ4R1XwudX8SHwmoNk2EjkaR&#10;mzGu9f38a5O5h8oJA5JIHyz8Nv2t/iH/AMFd9db4BaH8I7TQvGU7LJqXiiHVlttPGmpKP3s1qyNJ&#10;PLEZHKRJMqEyOQqZNbnwx/4In/FLxh8HLrw18fPixe+Itf1TwzGvwpv7qWe5060ttv2qWLEkjmG4&#10;RFZEjCxxqZGYPINwX0z/AIJ4/wDBJb4wfsmfFv4S/Hc29vJPJp1wPGC+Y0b28M1tcOrSqxGJR58c&#10;DIu4FoA5Izx9Dl9HNszxkqWOhzUZOzVkor83ddb9DlzSnGjVU5PW2x2v7Ov/AAQ6+H3wl1TwPr/j&#10;fxrJ4mxayn4iaPqmfsV1K0J2JbxKowiyYzuJYn5gV2ha+l/2ev2Cv2Zf2WNbv9d+DmhXls2oPHK1&#10;nfXj3UFtMqyp50Al3GF2SUo2wgFVUY4JPsGs6lpOg6TPreu39vZ2drC0txeXUixxRIoyWZm4AA7m&#10;vjfV/wDguv8AsK6N8Vbj4aHUvEV1a2+qJaf8JVY6KJNNZSCHuA+8SGKNxtZhGScgoHXJH2lOjlOT&#10;RUY8tNPa7S+SufPVsUlJJvft/wAA9U/bS8D/AAL8NfC3Xvixrtn4Z0fxCtrGsPiC8s4o7qTEiERr&#10;Lt3lmIVevpnAHH42eLPi18M9cOp/CS00zT7KPULvyrXWLi6S5KsGddwB2ABt4y4Ycpnvtr6z/wCC&#10;pPjnQ/G/j3R/Emj/ALSsPxEtNXs7/wCw+EfCd5avHpCD/j2IMat987i8kgyQhCn5Vr89datNOivo&#10;dPm+H8elXBujBdSal5brKd3/ACz4LEjOcqyAkE+1fi/HdH+0uIOaceWnTiknde8/i5klvbbr10PY&#10;wFavTwrirWbenl/wT9Bvgxrvir9nX4SarHpljYah/ZugWz6Lpuhqokn1SKEMzRlVPLBS5bGCucgj&#10;Jr5j8Tf8FP8A9rH4m/ATWPh1JBp+l6NJqsctw1voL/aXkIOImmbK7igDEBV3DdxjIq5efGXR/g78&#10;ObGCZNQurjWLp7K30v8AtJ41kkUlGDiMqzsw2DbJu+VuOldB+zCumftRrY/DvxdrCHT7/WIbez0H&#10;S7UxR20ETH97xz/qyeueD7cZuPs8tX1WTbsk0tL66/00fW1sD/a2HVWhPl5Y25fNd/8AgHy/4Y1v&#10;4qWmseIbi11q8bWtfs0so0RYnmMe8bzGpXzGbPGIxk/MeVGK+lfBfxq+M/j3Q4fhn8ToP7bSztVt&#10;jcSaWha3iWNUwVWNQjBU278Dqc5Oa+o7X/gj3+wZqnjhND0H4j+N49TsbwXuoQbV3PA33Yt/lfKd&#10;ykqwOeDkdCPWG/4JdfsrIojtPHnxEhkVMNdx6nJHJIuScu4Tc+CT1OTnrXoZXRoRqqeJej0kuVPS&#10;2lu7vp+J8rLBZpThaOnztf5W8z4v+CPxL8TeFPEmuDw+txqjaa0ltDcW+msJLbgq0LjaSrr82e/z&#10;9uK9Cu/2rvjxaLMtja+JI1abcqx2MuPm25/h65HTt2xXpXwS/wCCZH7NFp4h8bS+LfFXjVJf+Eku&#10;Bayab4ivla4gWSWBbm4Max7pnMLKeXwEU7jnA7T/AIdmfsbQpI7+LviZJ5m0bW8Ram23jIjHzjjo&#10;cnPPSvvsPjuBsvpql7OT0X2Y6+e5m6eeUdKc1Fb7v9EfLupftOftgXsbW9hrPiqGGJkfbb6WzMMZ&#10;5zsyecZBOOe4rmNY+IX7VniTXFu7jxH41+2ag2W+z2tzC0nJGcRIBjtjjAXoK+w2/wCCYv7H+rI0&#10;lh44+JVu4kb95/bWoh2wOuXPbJHvn8ayof8Agk/+yVBdNqUPxZ+JTTZYsbnUbyVfqQQM/wCP5V2U&#10;c84J5m/ZSX/bkTOp/rFypOrf/t+X+R8kTa5+1bLFf+H5viZ4sj86y23MbSX3z4QDbxGWDEY64z3N&#10;eoeHdL/api0Nbqb9ojWVia2AFnD4g1Biq8YjUbcKwAAwOnT1r1N/+CRP7NkzyTXHxx8fMsg+aJJL&#10;1DnPCg7jgdM5BB61PY/8EjP2ToLtvO+KPj+8hOAtvcTXhQNj73Qcj1/LGa0xWecE1IqPs33+CL1M&#10;qE+IKc7t/wDlSR5v4W1f49SXkzP478dOGkDKw1zUCuOTkfvOOMdOMVX/AGurrW2/a1/YZ1LXb28k&#10;vl8Sa+k82oyO0rtvg4YyZb8+lez6J/wSv/ZM0x1Mn9sXxjbcPtNre52+53ckjr9RXkH7evwz8L/B&#10;v9q/9if4ffD+3mh0/TvHWtLaxzK4MRke1b+LnG5jXD/aXD2KrRjgabjPW94xWln217aH0OTzzL6w&#10;liJ3Wml2+vmflL/wUWlkuP2s9bnkfcx0nSVbvkrp1uD/ACrw0ISdte5f8FC2mm/av14SnBNhpvy+&#10;n+hQjFeINEXJXnB9a7sP/Bj6HdV0qP1P0b/4Ny/H1l4F+LvxOkMbTX0vhG1NjZ/bhCszfa1Vt3IJ&#10;wsnQdenGa+1vE/wb8UR+Nbr4geHdd+w65If3lxHbo0UkSodsUkZ5k56NncvY9j8K/wDBvR+z94M+&#10;O/7QnjzSPGWhWd//AGf4HW6sFvrVJFik+22435cHadpIyOeTX6b3p+36hcWylVbDLvXtgdPX8v51&#10;1ZpWhajyr3lHV+XQrC0ZVMRNy2tG34nw7+0R4e8W6Nqdnq/jnRdO0l7zVkkmisZX8qVSCrTbSMI+&#10;MgjDHPUmvPv2PfG0Pif42a7o3/CTR2Ft5xETalbss1yvAURTZwSdpO05wBkeo+nv2pvAuv33hLWY&#10;/DXj24a4nt3a40681ozyCFBlvJWRy0ZIAPy4HAz618eXWh6x+zxcaT458LSNeQa4A1rdalcSSfaG&#10;yGK7vmIc5wu4YOTyOTXZRqSrU/e00SufGVqawOYTqxXMr3to1+Gvrc+qzpttpF20tqLqOOS6Jkeb&#10;dIzsPTJY446A4/Om+KvCPiEaitx4d1aO4EcbCTzGVVK/MSWVyDkAdRz1APSvCPi/+058RZvCEt3o&#10;+lX0UMkJ/tKzm2iSykc/MVCFm27iO5HOQeTXpOi38fij4A6V4j1DSftVzeWcc6st1undm5Kq4AO7&#10;gccYPQ96FhfZU1Um73dj2/7aeYTnQw0bRitbrr5Ja6HJ2vxnu9G8btp+qRWMlrcbI7eZdUEkJJLD&#10;dyVcE4CkHGCcdMVV+IPxO8NfbLO4vdAkkSb9419pviu6s7izCjYC0JVUmXowwXBzjpzWJ/wh3in7&#10;TqmseHfE1vukbK6Hqi5EqjJb5pV2q4B+65Ab+9Xl13F4F8W6/e6fJpktnqbMvnPJqHkWtu3P7wII&#10;2EWQDkYx3HBxXuUKMadN8r/yPhMwrYrFz9lNfDu9dF/l1TIfil+0VoHhXVrfTZ73VPEc15qnmWt1&#10;czSwzPyoU7sspbaCduDgcAkCtTwZ+0HqaTa54b0vwvp9rHqMC3dzFqU0Ek9ptGzfAkoG7JwzKo3E&#10;cjoTXmPx7+EXh/T4rHxZ4b028Vo2V4tR8/z7SRRtBKPgBTnIIKqa5vxnFB4pEFtdTR2l9Eo8m6DA&#10;uR0GG4YqecjJAzwBRhalWKqe0WvS1reRz4jA0amFhShJOMr33++39M9E0Lx58N9O1P7U3hPS3kvJ&#10;JIrxftTbJwcECTaBuUMBnILenOaJvFWvQzNDB8MvhiqKxVF/4SqVcAHgYM6kfkPoOlcf8NfAeueB&#10;PE2m+NdSvNNu7fzG824dZ/KTBxskEkXzZB/h3cAk170vwm+FGqqNUfwF8Od1z+9bPiTX1+9z0XIH&#10;XoCQO1ddGWKpx0kcdSNCjZQ1Xnd69j1iK08tjJ8u1R83yjnPc/WvnX9gm0kvv+CoHiaI26t+5kZi&#10;v8A4+b9f1r6W+zDa21+nI3L/ABY6j/PFfPf/AATgtri5/wCCnnjAR23SzdmVRnbx97/Pr7V9XxVL&#10;/hJj/wBfIfqenka/2iXoz9JrbS1jikihg2+ZJu3bevvj0x/n07zS7Nf7JVIwwKqv4f8A1zWTHp4M&#10;LFQBhs7tuM//AFq67TbH/iUK7I3yjlcH/Oa+Yry6n0kT4j/4LkusP7P3hN9a8PNNpv8AagMmpR2x&#10;fym2cJuA+XOevGa/MC41P4XXltChgubeWNSr7WciQjJ/A9+p61+xP/BWrxD8R/AX7P8AoPibwVdx&#10;R6euqRx6tHPBHKjLtYLlHBHDlecdcHjFfnKPj745ulMrnSWZmz82g2nHt/q+PoOKcsPg69OMqs5L&#10;ySuvzRnXx2Kw8uWEVZpa9V6eR4l4e1HwNDZykX9xGskpZNoZiF6Z55/DNPmg+GUt00zPdbpCA2Y2&#10;3N3xn65r3Lw58fvGXlF7rT/DsnzH73hu1Ppz9zr2/p2r3D44eN5PBPgXwXrug+CfDEc2vafJcXfm&#10;+HrWRWYCPoNh28sfx+mav6tgdoSasv5V39fM4ljKtSXvX16X/wCCeU/DyXwd/wAMVeIobaJmtfty&#10;tMJI2yyhJOnPJByO33j6ivn2G3+GfzQpc3W0Ekr5LMPrj/65r7a034vX958BbjXH0XRI5o7h/wB1&#10;FosKQzfK3DIBhgOnPqffPndj8fNZt3yfh94LbLY3N4RtyQeuRn/PatMVSw7wtKMpu1nbTux4ety1&#10;Hyp3v5f5nzt4p8M3tr8OLPxh4Tkk1C10vXC/2W8tSr27CJ3OJcfMu1T8p59+K5jwZa+ELnw4t14u&#10;027uLy8me5kP2UMuSfvZIPTPQY/GvoL9s7466xqvwC0Xw7Z+E9F09tY1GdJm0fSY7VeDGOiDn5S4&#10;64w3Trjtvh18ZZfDXgXSfDqfC7wPcLbabDF5l54ZSSR8Jjcz7slvr3NeJHD4f6xyuTta+3mfQYqu&#10;lhqcddV0/wCHPlnXtL8Ba/pn2I2+rp9nh2wpHG3y5/hAOeCf61yOo/BpzPBrmnzSR6eQ0c1vNG3m&#10;DHUAkHI68/8A66+4j8d4V8zPwe+H/wB37w8LL0OBn7/09f5kcd8SPiJFe6rpHjLTfh94Ttzabvtm&#10;lppm20nG7K7otxzxxwRx6dautl+Dr/ab+XocdGv2Uvw/zPni/sfhpplvZxXml3ixGNWM0IMcnB5J&#10;H6fQfiZraT4eanZpJpFpqTRn5V2QEgcYK9e+cn0496+gviX4o8H/ABY0SHQ9T+D3hTTQs0crXmja&#10;bJbzMFYMUz5h+VuhBHT0r3T9nDwt8HP+GbviB46n+BXha4uPCyJPp8dxaysimR408skyZKgsW5Oc&#10;k89McNLC04YjljPTpozrxOJy+pTi4xkpWs9vvPgebQdBeREt9N1QszcKYT8wx/Tj61aOmaLG0jDT&#10;9U3D5v8Aj2J28Y3emfb8a+rP+Fy+Ab2Td/wzX4NKttPyx3KsAMDqJeDnnt3/ABe/xX+EhDLe/su+&#10;FG37j+7mvEIz7+bwM/l+ldfs8Psqn5nF7Wj1jL8D5Qs9G8PGBYTp+os33d32U5wCTs47Hrnt/P8A&#10;Qn4YaEq/8EOvFdjHo1032nXAyqIj5hYXOMgH06emAPpXjlv8WfgwLja/7JXhvoRu/tO9ADbuR/re&#10;5PHbtzjFfYejfE/wND/wTD1HXI/ghp8eiNq6g6JFqVyFP+kdQ+/ePmx3PXFfmHiZg6Vehl0VXUf9&#10;qovW+tntouvmfRcP1oQnXcYSf7ufbtvuflxbfBTxlcaZJcWvwv8AEdxHuDLcR6a/Bxx27gjjsK5y&#10;f4fatb6+uj3HhTVFYbiYWhIkzlcrj2znP0FfWt78cvhJcRR21x+z6zR7uU/4S7UNoyPTcRgj69PS&#10;ufk+Jv7OH9vb2/ZLVrhrcj7QPGV9kYxntg56/wAuK/TvY0nH4/z/AMj5t1qUXbll+B4BpvwW8S6p&#10;Msek+AtcuSZM/ubUnPvgenpj3rVP7OXxO01EuNQ+EniKGEp80k1vhdv1J7nj2/SvoTTvin+z5aym&#10;e2/ZkuIG3CTdD44vE7j0HUf15rvv2ebX9nP9oT4p6Z8NNW+A1/ZreHYtzJ45vJfLJYcbSozwcZz+&#10;WaiNOktedfe/8ivbUOsZfh/kfDrfDqOK+ks20S9Rt23ynYBlwfu5z/D696+ovhD4W1rQf2VfFl/m&#10;8GnXmmfYzbtIoUMDvRguSCSTISSAR2zmm3njD9mOz1OfTbL9ly6aOO48pJl8eyrnYxy43RZ7Dvj+&#10;Vd5p+ueEY/hdqmp6V4EvrfwzI0cdzpbaw7q7kbkUMY1IYgz5ZcjkA42jN0acY4yDc1pfS/k/I6ac&#10;6MqU+SL2627ryPhmPwPGlyEj0+6LKoBQMOAf4ev45/yNfQ/gn4t8XtDYeFfDd9dsrFhtKr9Cfm4A&#10;x6j+tfQFrqf7N15K8d/8CNWj/dja0fjJjubAwv8AqOnr6+3Srcmufsu29tmP4C6/u8zftHjY8qo5&#10;/wCWH4dOfepVKEZfGvvf+RhKtQlpyy/A+aIvhn4wh8cah8OP+Fe6lHcabaGa6vDcK6LIDlk+XjlM&#10;EDcTntX74fBPTzpfwZ8H2DxMv2fwrp8ZBYHaVtoxjPrx71+V/h/4l/AXwneQX+gfDXWtKnLgG4l8&#10;TfaEjGQQxQwKXGewOccDvX61eH1tx4V0n7Nbxxx/2XbbEiA2qPJT5R7DtXJl+Jxn9sVsNUSdPlUo&#10;SXrZxfmmr+jPTzPA5T/q7h8fhaj9q5ShUg7aWs4tWWzX4o4j4x36WPirw6BFPMZppl2wx7sfKP8A&#10;P4e9aK6x+6KrpV43yZXdbnOai+I3k/8ACW6K8w+YeYY9ufbrx6f56VveZAIQjdAvf/69fXR+FHx9&#10;T4j6Y/Z7cy/CLR5zGyboW+RuCPnPauq8SHGhzf8AXI1zvwG+b4UaTz/yxb/0M810XiMgaJOCf+WZ&#10;/lXytb+NL1Z6GH15fkfOv/BQKZIf2FfioWOA3gu+TPpuhYf1r8K4ZyhjBbt8oH+frX7lf8FH5fs3&#10;7CfxMJH3vDUy49QRjFfhjBJGrYESn5geRXbgf4Hzf6Ho1zbgOmyhftenpIy/dZndc855w2D/AJ57&#10;1o2iaIThtFjYBj/y2k/+K/z/AD59dSniOyHwjfXAQZMtvab/AF7g1cs9T1ES7B8PtXYt0H9mt6/r&#10;Xow5bXOKb5WdRbw+H32qfD8AH8TG4l5Ge/z+h/Sr1pJ4ayqroUO7oR9pm9P9/H+T71z9tqWo7FP/&#10;AAr3Wi3/AGDcgn86vxXuqHdJ/wAK311V9tMPH+ef8itPd/pEK99DoI08JGRXPh22xzjbcT9/+B9P&#10;p/8AXq/EPC+A7eHYZBt6+bP04BH+s9P6dB05u3vdTc7v+Fa+IA2M/wDILIFSQ6nrrSLt+HeubeoI&#10;0w4OOvQnn+tOPL1X4FSkdJbxeFwsayeGbWRevNxMAPcAP7e/4dKsJ/wjjD5fDcIXd8224nPTv98+&#10;vTOPrxjnf7V1heR8M/ES7v4V0w+voKsjV9aC5b4Za9ng86Tg/TnvVrlMZNG3GfD0sm5vDNq24YUG&#10;4nzjH/XT36/jT4v+EeEu6Lw1bJ827ctzPz+b9P61kDWtYnVlPw215cjGBpRz2x1PX9entTZNS14B&#10;nb4eeIFjxuLSaYRjpz/KtE4GbvsdHPr8BkZhtRnLNtHb0HOTj39hwepj+3Q+Zu+0H5efmbGPfr61&#10;keY6Hy7iAK+3JjaEblOOhx+NWDMhZZBbKTu9uevHHt2/+tXRE45fEaSavAjHy0DKADx6ZHr/AJx6&#10;U3foO1pbrRIZpJGZ2aaSQFTwP4WA6Af55rLN0ycQWIzuwd0eT1/zz0+nanFreqyPKdP8E6pfFW2v&#10;JY6cHTdjPY+h9v61WnUSOgA8Ow/N/wAIvaqpBBHnTcjnn/Wcc9un1PV0UWgRviXw1ZttyR++lAAP&#10;b7/pjPTnNYo1bX3Xafhb4gHY7dLww4Hbd71M+o+JIiu/4X+IFB/vaaB17fe9D/nFTeIGwkfgwbVH&#10;hPTk7qRJP8v0/edOv4etKf8AhFQ5DeHbX5ySzLJLls98+Zz/AD+uOcpdV18Ll/hfrgA5GbFefrlv&#10;r69PyGuvEIDI/wAK9a+YY/48Uz/6FzR7i/4ZjtI0vK8MGTzm8NWaqvH+sl54A/v8c+/6dRrTw9Ju&#10;RfD9n8uWWPzJsD/aHz9eOv8APGKy4dR14Zlj+F2tGMr8qrpydBxz83Uc59aet9rahmHwp1olThsW&#10;ca9s/wB4dsn3qf3b2FG5dlstFO94/Ctj8zAr+8l+X/yJ/PrUK2WiHcZPCtmu77rM0v6fvP8AHnjj&#10;iq0l54gxkfC/Wu+SLOMHHHP3+n6VCuo66ojaT4W61+8xtZrNBn6Zf/OKPd/pD5pdy21l4adsyeHr&#10;FR13bpOMf8D9f5evQvr22nnedplDNzsXnHt1yMdj3+lZct/ryKxl+GmsIq/8tJLeNRj1JL/rUzKj&#10;nyrjTdj5XerYJQnnkjIyOnBP6VMeVS0KlflPvH/ghz5UvxB8fSrjcvh62Vufu/vzxj86/RnwVLBa&#10;avc61JbrM1pbZiRv7x78c9PSvzn/AOCG0SJ43+IjrCq+XolmuAeuZnP49P1r9EPBbCa7voGbrbqf&#10;T0r57NI82JmvT8kdGC1im+jZ8e/Ff9p79i/X/wBpTTfjR8Wvjvr6eIvBM11BpvhmCSGPTrVX2o8o&#10;Vv8AXuCpywbcCWXaAtbzf8FaP2L1n+z2vxT0vzGl2rHO1tjGMhjILgR9M8Fg2eo5Gfi79tv4FeAf&#10;EXwo8E6Z4qhWOSz+IHjGK6azlaK6uIf7cuwhJj+dwvyn0G4cjPPyH/wpP4UeG/2lbjQfEB1y48OJ&#10;4RublLaPXbhZvtSXNmoJLyDPyTsuBluc4rzMdksa1Tmc5tLtKyXlsfXZfjqccOrQhrpqtX5n7J3P&#10;/BWv9kpX+z6F480rUFVmRpUa3h/eDqv769RgP9ogKcH5sc1n3f8AwWL/AGU7C0ke/vrWOaKQotv9&#10;psZmkx/Epj1FlIxznPFfjz+0J8KvgBYeBYvFnguDW9Nhe/s7eOaHxJcMw8yZQ5YM2WTaWPODn2BD&#10;cD46+D3w30DwtNqMnjDVRcLCfsjNrEhX7uFyzPwM4PUD9K8+WRQhG/NN/wDbx3/2hGTtyQ+4/cK1&#10;/wCCw/7KF3qAs49W0n72Gm+12W1TvUYY/bvkPzH5SM/L34z0ep/8FT/2UoNNmvNO1aSSaBsSW39n&#10;IzyckZQNdp8vDHJOCBnNfjZ4a/Yt+EOj+EYdT1r4gancRz2vmwyN8QLdZogehdGukGB/s8kEY9K8&#10;z8C/CL4b+Pv2kNB+FFn8Z9R0+z1C6uHurg+Km8mFYYmYhik2zcx2qPmORnnArOGV4Vc3NKp/4EOW&#10;Km+V8sNfI/eHw9/wVI/Za1+SSK1162LxKu7zFs4+WGSoDX5Ykeo+UkHaW4r1/wCHvxh8OfHj4faP&#10;4/8ACcEyafMLhbX7Rb+U7osu0MU3NtzjoTnHXB4r8VW/YV+DejRfb7P48Wk4j/1rS+OJY93Gef8A&#10;SBkHGOnXjFfrF/wT78Oab4c/Y68C2OlahHdQtDflbhJjIJP9Om53Ekk9icnJFdWBwdCjJ1Iud/7z&#10;ujzs4q81KMfd36I/Pn/gqrIg/bw8UwNj/jx00/8AknF/n8a8P0/TNOZ/OHiDVIUZizRwxQlR6j5k&#10;zjqf517p/wAFUrXTH/bv8VTXkrL/AKHpu5lkIx/oUPvXgen698N1T954ss1K5+VtVXgZ9N3/AOvp&#10;X6Bh/wDd4X7I+QnKMdjobfRtOG54/Fmrcn5dkVscn8VIH8v63bXTNKIzL4v1nd08z7Pb7gNx6fL0&#10;P07Y65NYtv4h+HRYA+MdPXK9W1ZDjn/f4/p1+tu38T/C9iqSeNbFWRSNx1Rducf7/qM/r9bk0Zps&#10;14dH0O5kTzPGeuMBzhobU44OP4c9+3cdxXWeHNA8IC1aO8+I3ilgRjatvZYJHbmPr29MD3Jrg4vE&#10;/wALw/mSeOrBWH3W/tZOmO2W6/nXRaH41+FcQ2N8QNKXcv3W1uNec+m//wDXXFi6fNDRndg3Km7s&#10;9G0zQfAruvn/ABI8ZI275VhtbD0z18jI/wA/hsWPh3wFBHth+JXjZeWGFj084JdjuOYep3c9v5nh&#10;rDx58IIo/Mn+Iej+yt4gTOPTmQf5xitOP4ifBJW2H4kaPtZuP+KgQL/6MHevnauH13Z9BDEadDsH&#10;8L+AIsovxJ8bNu5x5OnKcD1/c4GMngD+QxHLongSRGSX4m+NizDap+z2B2KTnI/c49Rg+tc7H8Sv&#10;gf5e0/EzRF2nA/4qBM/+jP8AP48tk+IfwP8A4fijoa4x8zeIE9M/89P8+/WsY0Jc27NvbR62NxPD&#10;ngiG4S7Pj7xpdJBMji3uIdPEcxU5wxEOccdjnH403xXrNrquoXWoxEqs8kk0av12lmIH9Mj0rmbv&#10;x/8ABM5jT4n6M3sviJAR7cS/5/StAaXosse+CS4ZWUkN9vl2t7jD/wCePw6qdJRld3OapUUo2RJq&#10;N7a7ZLZ5G2vuAJj5HcsORuIH+epFJdA8IsyxHxv4wjY4VY4TYrGuBwoBiZscdzn9BVmXSdIiDfaY&#10;7jdjLM19KOncnPr3/wAawZvGnwPNyqy/ETSF+b5tviVOPbiX/CupR5tDk5lGWpoS6J4VVF8jxp4q&#10;3Ag/6yx5z7+R6D1/Wo/7H8KLFsXxt4uZt2d32iy+XH8I/wBGxgH8fT0NEeL/AIGydfiVpXzLlj/w&#10;ky/y83pz+lNm8XfBWJQF+JWktux93xIpIPH/AE19/wAvbitVT82Y+0940JdE8KrLtn8W+Kv+BXFp&#10;8vvzBj+nr6Bh0DwzIv8AyNPiqRSu35pLNRgjj/lhgnoAentWdJ4w+DSPgfELTiyt/B4kT9MSeh+v&#10;0oTxd8GFJSP4jaf8397xMPp/z06/SqUeXqwlURfOieHA+J/E/ikNjKxrcWgz/wCQOAeelJHofhoL&#10;GkfiDxCNu7bvuLXnnr/qPfnHT0qkni74JDKzfEnTWLbiVbxSMdP+unByf84pkXi74IjaD8TNN9cL&#10;4mDfl++rWMVbcydQ0pNH8NqP+Rl8RyMzEuzXNt3HA4gHbJHuT1OKadK0KRPn17xE3yhdq3lsQB+M&#10;HXp7cnpxVEeJ/gs5McfxF01e2f8AhKB+Y/e4/wA+1Rr4m+DDEI/xH05Qew8VDjj/AK69v854p8sT&#10;Pm97oaS6N4cjuI5ZNb1+SNZFLRz3VvsLA57Qg/r/ADrS1rWTqurXGom12tcSu4g8zd945x78e2ef&#10;wrmB4m+DwOyD4i6fu3DGPEwIAz1/13tW2NC0MxmSN7oq4+99umOV4OR83fPvzT5VcT2sTNc24Vtu&#10;1mwQeRwO/Xk+/wCHTgGAaZost1ItxqeuBWbG2PUIVCjgYA8g47dc/jzT49G0eFt7faCyt8zSahNj&#10;/wBCxj644/Osd/GXwlEqpN40s16gr/bxyPb/AFnT+dDXUDUXTtDQBBqmvthWI/4nMPU+v+j9OB07&#10;fnToLLw0UCG91zjA3HWI+QTnOPs4x2471mp4u+DzAY8a2vXHGtk/T+P6/wCHFNPjL4QbCkvja3ZW&#10;XOU1Zuf/ACJ/hzkY70tO7KUvI2F07w+jqEvteO/5hv1qPheDni356f146ByaPoC/IsmvMzdVk1qM&#10;Z9/+Pf1/zyKxD41+EgSNYfFlu23PyrrDAH6/P19M/wBadD4++FkarnxZajkEgasx49P9Z6nnnPXP&#10;pUOKtuOM5f0jdTTvDjsDImvNkct/bsfHPtbgd++eccVNFpPh1ipNxr/zDvricfMef9Rzz6nPPrzW&#10;APiB8KiP3nim1VgP4tXfGf8Avrgdvx98GzB4/wDg+qDzfFVp83UtrDevT73+P+GcqbNec2TpXhqS&#10;L95JrRz03a2mTjpj/R+/I9P5VOun+Fd2xk173x4iXj2Obf0/ye3Pv48+DffxRbrwD8mpO3vz83b2&#10;/mOXf8J98HJCNvimP73a+f8AHv8A5HTms5Q82bRqaHRJaeFbiPfBba2qycFJPEasoz2wbbkYHf1x&#10;066r6pHPetepui3neUVySuTnGcdOvOOcdq4w/Ef4Sqix2viSLliFBum4yfr/AIjpiugs7bTLuJJI&#10;7BmVlDRs0znORx39Mfqax5bbmkZR3Nmx1OO1mjlMowrhtuQF+mc9M/5Pe+03gy6uJL+XRNYWSaRm&#10;k8nxQ0akkgnAWEbccn8O9YttYaUibjpvmt5hGWmbd/PjpWIPiv8AB21uTFcattk5Rw0Nx8rZ6H5T&#10;yD+WO3WuWpRjKV0dUavKdy3/AAgTIpbR9fZsH5l8XPn6f6n1/nU4l8ASIVfRdc2t0/4qyXjjjB8r&#10;jgmuIj+MnwUz8+sqOu7dY3PPOf7mOvb8KUfGb4IqEhOuNwoG9LC5PfqTs+nf9K5ZYd+f4m8a/e34&#10;HY3KeCZHKjQ9a+6No/4S6U8YI7wnHHNZGuW3gyZZCmk60q4Hzf8ACUSnjA5/1Q4464PFYjfGT4Nb&#10;FVNVkbGdmzT7lv8A2T0rJ1D4u/CZ8pBqMjFl+b/iW3Oen+5/ntW9CjLm1v8AiRUrxcbafgO1fTtD&#10;EhlFhqjfLndJrz9+egQD2+h6VRNpoDQ4azvs9EMmryNj14x+PIyO3pVPUPiT8OpSzWzSs27+PSbg&#10;c/Qx/wCe3TjKk8d+BVKjzZhuCnDaXOe/f5OP8/j7tOMYxszwMR/E0NWew0RBse1vwzMQqrrbr09D&#10;t/x61XudP0NpvMNtqWxslU/taXYoPfnn1Ht9cVnt8QPA6LtbzmCtyy6TcNn/AMc69/19ahb4hfD7&#10;ymRGvPlyWxo1x0HQ/wCr9fz7VfumWpYvNM0l4FX7FcKrN/0FHJbPHTofxB/LivcP+Cbd3Jfft3+E&#10;76a2WPzl1D92rcD/AIl1xyPXgfrXz7cfETwOvygXDDdgLJo87EAdv9X1/wDr+9e/f8E0PJT9tfwU&#10;62ax+ZDqEi77cxyANp05Bw3zDg9CO9ZVuX2UvRmkVI/QP9tP9o3Sf2Xvgk3xI1+W1jsI9ct4bya5&#10;nWMJG+VyC/y7s7cA9enHWvjDV/8Agvb+zppm6BPGQ2QJiTZFZSZkzgLsMqsM+gDEepByPpT/AIKy&#10;Wthe/siX1vfWdvMsniCyjjhulBWSRpMInzcEltqgdyQO9fkzrPgXQvD72s83hjS7MXEyjT5rjTQF&#10;fjO0HBCkjcBkgehzzXyNXLcPi5RlJO/lJrr2PpsrxEqeHa036pM+urL/AIODPg7eWNrC+qQ/bGmZ&#10;Zmt2sXhMeTiQEyKUPfYwJ9z2z/HP/BxD8HVuH0fwrrEds8TRx/2pdTRLC2Y9zuYktbh8qSAFB2t8&#10;wDrgMfifxDdeHPDLR6qmj+H2UtJ5dszRRu5BI+6OV/hGfQ5PtVtfG3hu7FrJp1tpo0sKGZppAvls&#10;x+6OG2c+/QA9OuFbIcFKLinJP/Ez1IY2SabUfuPsqz/4OF/hkrI0nxc0/UvIk238MGiqshUD70Tb&#10;UGM/89FjI6AMcioB/wAHGPw3nssReKbGO7lZfLRbWKSGDP3g7ZRnK+uyMMe6jr8H6dp/hy8+JXjj&#10;WdE0a2tzPZ6RttdOsYJklH+lB2Z5lkxtVF+YDDFh04re8C/Czw5pt7NqVpYa1aQC/cyLH/ZODvla&#10;Z2d3snVsFwcHAABUcDA86WQ0qcleTd+8mdEcz5toR0/un3Vof/BxN8EJp0h1zx5ZeTGg+0THT7b5&#10;nzj5F+2AsoyOeCeT257CT/gvl+zNqNrDZXus26m76x+daJtjP3W3i9AO4fw+59gfzs+D3hn4Z/EH&#10;9o+D4b+I/ifp9l4ebR766uriaHSILhrqGW3RF3i2UfMk0mM8lkyCNpr3L4mfCP8AZH8DafpI8P8A&#10;j/TVurNBLFpc/inTd1w8ablDCVVKA4C4A5ZsDceK6o8O07NO/wD4Gznlm3NUSSS/7dR8u/8ABTTx&#10;z+y18UvjY3xd/ZwsdRsrzxHc3V14ytLzUlmja+cpJ50KZZow/mtkb3QkfJtwy18s+KZh5Eeefv8A&#10;/oNeiftP3w1H9ovxpeDRl01ZPEl0w05N2LUeYf3Xzc/L93nnivMfE82beM5/vf8AoNfp2DorD5XT&#10;ppvRLd3fp8tj8PzSX1jPqtSyXvPZWWml/V7vzOltbgNAh/2R/KsppceJoSR2k/8AQVqxbSnyVI/u&#10;j+VZrv8A8VDDgf8APT/0Fa76r0h6o8WhT96fozS8Qyk2Gf8AptH/AOhCnaO+3S4hn/lnVTX2L6fj&#10;P/LZP/QhS6Q4GnRLvx8vSl/y/wDkHs/9lXqVfEEmdWgx2kT/ANCNd38Efidp/wAI/ixpPjzW/Dlr&#10;rVnZx3Mdxpd8u6G4WS3kjwwOQQGYNzxlR6V57rbZ1WDB/jT/ANCNd78Gvh/8PPid42/4RX4nfE9P&#10;COmvp9zKusyWvmqJkiZ448bgAGYAE56dMnAPj5tThWy3Ewmrpp3W/Q+gyKVSlm2ElB2akvL8T9dP&#10;+DeScw/sPaohPzD4iaiCfU/ZLD/Gvu7VJ7iW1kitb1reRo8R3EagtGx6MAQRkH1yK+Bv+Deq4D/s&#10;T6xsPH/CxtQ7Y/5c9Pr7n8Rane6fpc95p9j9qnjjzDbNIE81sjC5wcZPfB/Gv57zahy5rWS/mf5n&#10;9O5bVc8toyfWK/IpDT/iRHt8v43a8NqlVCwwqF/AKFP5UyWw+IzEtJ8b/ETY9GQbvyWsVvGPxfYY&#10;k+EdnkcKB4mXn/yD7fTn8aa/ir4wHzGHwssQ3Vf+KkDZ/HyeP1rjlTxPL0/A64/V30NVtL+IPysf&#10;jT4kX6XSc/8Ajuaa3h7xtJugm+M3ih45OGVtQDDk+6/p05PXrWL/AMJb8YWOf+FUaf0Gf+KmUEcf&#10;9casWXij4qPPH9p+GNrGuRlv7dVsfh5fPf0rGNPEdbfga/uFsjr2CQp5St91fl/pXzr8WLjxUt54&#10;iEkOnyWbXkgb95IkyDI7FSrc9TlfXtX0MH3fMRjj8q+e/i3dn+0dfgDfK11INvBz83T/AD1/Q+Lj&#10;aP8At2Ev/wA/Y/mjvwtT/ZcQv7jMXwZ8QP8AhXSaL4i1Pwr9u0ux0+O71C5hY+ZFsj3bVww44Hp3&#10;5GM188+I/wDg4H8c33iC61OT4hafotqspFppkdvLhIVYhSWkuSrkoMEqvXJA6Y+iI9KvNW+GzWum&#10;xNcXEuh7IY41LM7NCOAM5Oea+afid8Q/2dPhzJdaJ478QaLNcroVnEun+XGskeIFDRsRGxVt3zYz&#10;nviv3qNSWHzP2cY8zkm7vorpWXkfk1TD08Rgfaz0UXy2S3e9/XoGv/8ABdjxNr1nbx6N8X9OuJN4&#10;+1NHMi7wWA2oBOcHGTnk8cj1/YD9qf4jan4E/Zx+Inji1uWVtF8G6pfRMnUNDbPICPxWv5qtO8Sf&#10;Ce61bX/DsfiKzs92vXL2cSzxxqYmcuo4X5xlzyD6gDuP6Lf25LlbX9j34tzySKir8O9aZnZdwUfY&#10;pTnHOR/OvQhP2lbVLTt8jxMwo06eFhKPVvp5H40+Hf8Agup8bdN0dftXxCvprhYwHmjjm+UjOdiq&#10;dpJI6dB2719Efsafto/tA/tP3reLPFnhiTVtD1m2mTS/EjxSMsV5E8Y8mQoC0YKmT74CggEfeGfh&#10;74aeJ/AF1Zw6Fq/xA0u68m0M8FrZ2L3shU9isSM2d3q3H6V+j/7CX9kv+z9aXuhCJbW81KeaNY7c&#10;xqMhAQVYAqcjkEZ9QK0r4jEOm/aQjb0OvD0KMql4tp+Wh6tajxsw3iDR9vVdt1KePrtqxEvj1uVt&#10;tF49Libn/wAdFXoJbhMKqLtAqZZrgBSq4bHOO1eE4x7I9dN9zwf9qz4Y+Pk8PyfEb4YaL4L0vx0t&#10;5G+n+JptPaW6jkSF41OcLuwjFRv3KgckLuwa6DwB8dP+Cj3xE8AfDXw54b8WWvhu+ttKvdW8Salp&#10;vhC0i0+9aCSa0is4yZ1RmkkZZ3VY0VVTcduRE3bfELwXq3i3y5oNYaFYY+Imj3AnPXr7fWud+F/x&#10;X8DaDoHw+k+JWqeO7B/h1/acw0nw7aRC0v7m4lnVZ7hzLmWNIJPkjKrtd2Yk4AHo0cNhXheaMOaV&#10;9V23OGtisQq1pyUY9L6nwp8efjR+2VqH7d/9g69+2HoULax4cstJ17WIdasfD18bVJbozRXDxSm3&#10;MkLG6hZUuI0aYIF3KoL+DftX/shfsz/CP4bS/D7wD+1vNr19b3k9zqGm2uqG8jk1V1gf7N5KokAS&#10;FJsNexs+8tjYNjLHxn/BR/8Aazt/iZ8XPHN94En1BbHxB4iuLa5h16zumvtX0oGCa1vpJriZ0ifz&#10;EfbHbxwoiMQi7JWQfLWi/GLSbXRLXSbj4S6PfaiNUWa81e8uLrN1bhQPs7RRzRqQxyzsTuOECmPD&#10;b/MlLD0rxlTV7/cdsq8qcoqU21bsbHir9njx7Y6re6X4ZaG8ubGXY1rHqEE0tw3zsyW/ku4mKIBu&#10;C4YHcuzKmvRP2bvgF8UPiX4K8Ux+EPGENx4buPBE2rePG07UPLj0hILsBVvFMZb52jjYCMOGLISC&#10;0ZVfKdE+Kwjku7+z0TRbOdNQ83TJYIJoZtPYspLxPG4ZlXYAEkZgu4kZJYn0wfH34W/C7V9P8cfB&#10;uDxVbW+rRWaeMvC9xqQaG/hlhibUY4bgSSyQh7iORB5m52ikiZsNGc8vNTUtY3XqKEabftFJpf1/&#10;TPHdAvtS8ReJrHwZffEGHTdKW+Uxz+IGm+wxEDG+aOJJG7bSQjNis3QLrSIGcS367mhkMkbWpb5s&#10;kAIee2GBIGK739rT4gfATx58Rm8R/APQ9VsbS8zLexalbw20EczsWdLe0iLrbxBiSE8x+vWvPLrR&#10;7O0Rri2sZV86NTHHJMWaI7v7wCjccdxjB9cGstebRHK1JVHaV0uupevSCjwQ2lyt0zBzL5m7A5+Z&#10;RtBUHj1+uOKm1XTtb8G21m15Zt5OsWC3FrNcWTbZo9+C0TuoLASIyFk4yrgEjr21/wCLPC/gH4T6&#10;l4JudOjuPGOprY3ovbSygultrfZLvt/tEVy3k/K0DsvlFi5ZHEZjy3nF9rXi3xZe2N/4v1rVdW+x&#10;2C2tj9quJLj7PawodkKbidsKD+BcBVzjFbRlLsFaUKduV3fXyPR/h/pPw/8Ai7aaL8Jp9c8O+C8X&#10;gk1zxtr6tINzDai/uYWlWJd2CqK3zHc7FQCm34L+IHjb9j/4lyW/hDxXpP8Aadjc+TNr2k2dlq8k&#10;KoynzrZpUeIK6v0Vwx2lJAnK1x3wo+Dt54me+8VeKtZu/DvhuK2f/icQ6L9q3AvHGQsfmLwqzKzk&#10;MWRTnB619CfA3/gmt488bavD431/wrq3ijwLa6xdafqkfhbWre31TMLbHKbhMqyJICWjfAYDCOdw&#10;evRoYepWp3jTf+Y4VZRtJvle3b/gnon/AASN+BHxM+PPi34j6B8C7ybxDcah4fkstUiuo7W3gsbO&#10;WYFGu4bmCeF90wjdFgZmj8iXhgQr/oh+wD/wRT8Ufs1a3efGj4p/GXXtW+I15ebrfV9NtIJre0tT&#10;EF8kxXltKjSfNIhcDhMbCuTTf+Catn8IP2F9MvPEH/DKfxC0nUpo5bO3i0vxJpl5b6hatL5qXV2X&#10;vImluuVjwytHEse6II0smfrFf+CnnhCJhGP2bviJu7BjpH58X5/nXoRw1aEEo4e/mZYvFRjJRhW2&#10;7d/mdRpnw7+O+nwLax/tD+OPLRQkarpelxhABgY2WK4+mMCr0Pw4+MAuvts3xt8aPNs2eZJbWKnb&#10;+FqOh5+pP0rjk/4Ke+GDKoT9m7x9nb/FNpPH4/buD7HmnD/gpppkgY2/7M3jdlB6tfaUuP8Aybqf&#10;qlaW+GX4HmOp19szp/FFl448F6eup+Lv2kPFOn2/mbVe8kso1ZvQFrfk/wCeK+dPGP8AwUB1rQfj&#10;dZfBfw58QPHOrX1zK0ax2kcU5uiSvly25ig2yow3ZIIAAZskKM9x8VP21vB3xci06y8R/su+NJLW&#10;xvlnkjXUNL/egc+Wf9JI2kjkdwMVJ4c/bB+HXhC/std8LfsSarFfWNrJbWV/JqGlrNFE7hmjDiVm&#10;25AH0Hua+QzTLeNsdmnJhoQo4dJe9pKcm99Hoku9xxq0Yq8qrZ8v/tdjUfEOs33xf8efDrT/ABle&#10;2dr9j0jRdWZ23K8hfdIVGHkyT95Tg9ApHHcfsleC/E/xe+HXhr49f2tpvhv7YhYeGdL0kyaa0KBo&#10;1VVkCSRkHeTg/e5BdSCfUrOPS/iz4y1Dxm3hY6LbXPlzJpMkkcj20zGXf8yZU7id2Qej+ua7LS9N&#10;tfD2mR6Xo2n29pbwqdsVnAsa8nJOAMZJyT7knua+H4X8M8bk9aUs1rqtebnFWs4u6a1vr1201PWp&#10;4r20Lx26f1uea/tNeFbC5+CXiGTx74z0XTNLWzD319Jp5i8xQ6t5ZcyNjeR5fQk7uMkjHxX43/Y9&#10;g+IXw6tPi7+xVYeCLbUY9elv9cbSr5reeBdkbC0aSJ1CxFUEwTKmN3IQooBH6G+MvDmleONAuvC/&#10;iaxtbu1uI8GG5gSVQ38LhWBG4E5BwcEVzngz4HeAPh54W1Xwz4W0OO3XWo1bVXjXH2iUQiLzNv3Q&#10;dqKOABkZOTkn7LNcqxdbGSr0mlFQei0bknddPl6Fe2/duO58T+E/+Cl/7QXw31yH4VfEbwXo8mr2&#10;/wAlwusXUm4hMRsVlRyrjI3k9MsQoA2qPXPglq/hn9tDX9e8a3esabpWsaRqMYms9Nmkla4XZmC8&#10;f5hjcp4AJKkHIUjacXxh+wR4k+JvjvTbbXYbWPw7BbyGO8hXy7yymUoMEEssqOpfHygq6Kc4ODtf&#10;AL9mHxj+xj4q1LxZ/btrrHh6+85byX7W8dzZqW/dsVkPlyA4TJXa6/dw45X4HIsPnXElKlWzmi5Y&#10;XWVp6OLXVaKS0t5eZz+/Teu/qdZ4M/4J5eCdPGqeDNH8SzJa+KL21m1mSGMpLM0K4Cg7iFVix3AD&#10;oMcjivn34ZfAnVvh1r9/rngjwRfaxcaXqjwqunzRxzW0Msj5lQyOuOF29xg4IIya+9PAOrWHii/0&#10;/WNA1GOe33+ZHLCwHABPO3+VeB/CPwXfJ478QeJr2C4tZ9OklgWFWys8cjMQWXnP3cj3r9SwXDeW&#10;4PDV6GHpvlkor4nor/Zb2S3011IjiJU5QlppfdHHr/wU38SeC/AE2iRrcW+r6LrUdvY/2nrDyRWs&#10;ccLiZY0huDF5qAovlgqwD84ByPlP9pD/AIKB/Ff9qgR+HdU8c63cWcd19phjXUpYreEBNi/uvMZG&#10;Oc/MctiQ4yOK9r+KP7Mug6r4Wk8Pa+ktwtj4ikulj0+3G+FL26nEiTThsIHMiHOGZfLxtJ6+KfFj&#10;9gP4n6bp+s+Ifhn4M06/0+OOW4MFpqDiW1i3nfHtkG+Rsf3cngnA4J+MzTMs9nRrYOmlGkna8bud&#10;u8nun9w80wMMTXjUm7318unkQWH/AAUS1uTwNY/DTxPrut3Fh4cktVXR21aaazj8kBVl8kyINq5A&#10;VF4UquEGM15drvxq+H/i/wCJ6+B/AurWDSzqtxqWuXlnJDNGpjbzFiEjFpQwcsWZBnZ8oP3j0T/s&#10;F+O2spNQOiWVjHqlnGTBdahHIyBm+5IxYEEbVbPXoCAQad8VfhT4M8MWWm+BdT0GG31uLRbaa91Z&#10;pEXy1aWWPCv5g3Z8t2BAJ+UA4ORTynI8wzSnTwmJi27OUKk/e5bpNp66p+e2ljzfq9LDNuUf8jhv&#10;GPxI+F3hT4g3ej/Cr4mDT7i5txa3s9tcTR3EknG+IbeWjOSpBJDBuMiu38bX2j+KNMgu5vDOm6bq&#10;mlpNHqS2t1LHBtCxgSlHJCEgFiyj5iTx8uK5fWfg94SuPFGnz2x/s+a4vITBNdxiNYk3gmXf7DnP&#10;JPuev1r+0p+zj8IvEPgvSE8ETR61DG8EV9eWZmLG12TfvicCRw/yYHT5l+Ud+Pibhmtk9KFGM241&#10;N27NJpptrqtNFZ7Hr5blf9pO9OV+W1+j1v8AgeKfCnwpqOueGW0Xw8sN5a30cL3c1xNn7JlyoZWw&#10;xJOGUqRtxg9QBXuX7P8AbaN+wx42m8aR6FHquqapDEtrb29s7C0jlZVPlIu8IAAVYsWOB1J5ryfw&#10;R8UdH+B8TeHrfRSl9a3xUqLfmVImDQuN3HByc4xkMMHAr60/Z/8AF+m/HqXT7C18Q+HfC+pSTS3d&#10;1qmqaI1wmnRYGzJGd+UGFUDsdw5zXz+X4XMsJiPYqXNRe199bbs+lw+W08I5OL0trvofeH7Kni3w&#10;54o8L2Wn6tBDHrV1Zi6vLW3yxtTJhxbu2DmUKy5zzyOACK9ik0fSCPMJf5unvg/TtXmvwVu/hF4d&#10;8N2fhfwV440wfZ42Ky/2RcB59zku/EWW3vubd7iu2bVtI3gS+MbVmb5fl0u75x2/1Pb9a+1p4efI&#10;vdX3r/M+XxlaPt20nY83+AHgnwvpvjL4ialp/g2fSf7R8VS3Ul1JcpINUO+WL7aqq7FFIjEOxgjb&#10;oGbbhg7eoLoGkrHgA+m3d24+XP8AX/8AXXjvwAn0GD4hfEq70/x7qMgm8SCSRtY07Ufs6Ptfc9mJ&#10;IcC27FUOzzluD1zXo8+o2DqR/wAJZafL8v8AyCr7I5HHEHJPrXTUw0uZNwWy6rsvM5ZV49uxuPou&#10;lM+/Eb7m+b5iMkf4frTX8O6JOQr+XgDIbceBz83TvWOuraaRkeOLXrt2nR74cjtzDxj9eaifxFos&#10;U0kE3j6APGoZm/sO9YDKhg/+qPBDDA9KI4ao4t8i+9E/WIbM0pPBOhTI0aLHwduN7n/gGff1/wAi&#10;qfAmmwLvS9Xczdtwzj/D9azX8T+FVbEfjyDd93b/AGLf8Z/h/wBT/F69qjPiDwyjsZPiHb7t2P8A&#10;kC35Bb0/1X8P61Psf7i+9f5j9rT6ot3HhC1WTe2p/dXduGcjd/F+Pp2r8+f+Cs1umjft7/sbqnzb&#10;fiLdoqMc43tZjGa+8X8WeEM8/E2DJUsJB4dv+PVv9V+npXwb/wAFZJ9Mu/23/wBji5sdUW6h/wCF&#10;pMnmrazQ4Jls+MSqrehJx3rowdD2eKg+VLfr5M78tqU5YpKJ+PP/AAUSilj/AGsdcD4Ymx08sd3/&#10;AE6R14iY4x3+X1969y/4KHib/hq7WhKP+XGxVfUBbdFH8q8NVCSGJx9a9yjL9xFeR11v4r9T9Pv+&#10;DXSFJv2tvH9u0seW+Grsqy52sRqFoBn86+8tRkj0bV5r64jbYLhvM3AsMFiAOOeOenPFfn//AMGx&#10;N/p1h+2Z4yW/18WYk+Glwqq1jJMsv/EwsiQRGCRjA5Ixya/RjXrS1mu7pIt0kcV64LNxuG9iT/8A&#10;r5rPHXjiIN/yr82dOF1rSS7L9Twv9qDXtMtPAc2rHSmv9Purho1vLSQ/6KcHZKDGCVHGOh9COa+S&#10;fGep+BJ/g54f1HUNPt5LdXEE2m/bDukZUZBNjGRlgGwAOcZwa+yviJ+zpcrDrWqfDnxPcafb6k6t&#10;ceHrj57OSX7wlQZBgfcFYsvB5yOTXyD+0p4I+Nnw6M0Wu+GLT7VfXSNpV1b3kSwW1wpB34bA3Mqg&#10;ZAGea93LZYf2PKpXd9n+R8jnUcZh8a58j5Wldrp5p/5l7Q/hD4N+L/wtk+IMfiu+udU3siy3TOpg&#10;nXGHWM9ug5B6HOa8p06T4meGnv8Aw/pHjEJax3jNHNodwCto6EEu8RIUHhiQCOp4Pb1b9nL4rjV/&#10;Bsngb4uXC6Trt/M/9nXFxeFheHZ98b3Oxj1CcA8464ri/iD+yDqGjeA113TPE0dhr0N5KyzQR7xc&#10;o0gChyuGJZTyOQCfXNOWKlRxEm1ZaWS2+VyXk0cRgac8O3KST5pXtLfZ26nEv8UNWv7k2muyJJeN&#10;Yzi31kyFfOdwGOxZVB4IHBDZBxnkVhfAHSND8YeNNU8O6i6yX1zHvsLZlRcqU+aSNcHdjByo7ZOB&#10;VzUvCfj7TNXm0f4pxyWs6xxyaXqUOYrSd1OQiyYC7tox82D6E457DQpfDOhwXVv4q17UNPuI8HTL&#10;6S+R1uiw+VgzqNpA7Ak+owa7KeKjWg4tW9DyqlOtgaynU97TVPfQpfEXwVd/Df4FeLD4R8W3cavZ&#10;sby1VYjDKvGVKFcc8ehzjB7H5b8b3Go+Fr3TLuwlbbKrGGOS3iDRc9sA+uep69q+zv8AhDfFXj3T&#10;n8N+FfiVpuqw3UP2Z7HVJrczXYZD8qCVRuLAHBjYsCOCpxXhNxb3Mnk+EPFfwuksdSsTIum22uaT&#10;ND9oKfLhS2HI46gkE/iR3YWjKMpRlJ2drGGMzHA1pwlQpJW+JXXbfVHF+Dte8W63qckGv6tNeWl1&#10;C8klvdX3mMI8EYG8Fc8nb8uc+g4PTP8ADzRt7f2Xe2/2Xd/o/mPPu8v+HO0gZxjoAPQCstfAel6X&#10;f2/iLxLpWoaPJa3Bkkii1ISpIwfONpQOhI77mAxyMAkXp/jnC87ukS7WYkf6CG7+oXn696nES+ry&#10;5UTSjHG0+aEravbb5dD7ylsIniaTbk7NrZX8cn9SPrXzj/wTYsr4f8FVPGEVujeWti5uFDdRjr+f&#10;86+pnsXEchRd3y8fL+v418w/8E5HW0/4KueNIrZPMVrGQKu/bj0+v/1/bn6ziSXNlEf+vlP82c+U&#10;R5cQ/Rn6mWWnIbKZlH/LQYA7Dt+HH6V0+lQ50vYrbcJ0Pv8A1rKsrYyabIGHzF857Zx1+ldNpNjv&#10;tBERjjAzXztaXMe9FanxV/wXPuZNJ/ZS0XU49T8t4dcQrbk8TttYAYHUgE9elfkYnxN1IRbFt0Xt&#10;t3/pX7Zf8FXvhh8Pvif8E9C8EePINWZZtYU2c+jrueN1RskqQcjBP4n2r4Db/gnV8AZJSP8AhLPF&#10;0Yb7ofT0zn3yg/zn0rT65h6VOMJRbduib6s7o8O55mkVVwlJyjtdHyjYfErUbQZEcZ6nceMe/wDS&#10;vo79rT4iX2m/CP4WM2lRx+d4flZts+Q/+p/75JHJ+tdHF/wTh+CbZMnjfxT5mR5arZxBR14OQOTk&#10;en416/8AtHfsG/CvWPAfw+07Udf1i2isdHkiS4tzG3mjCZJyOOnapjmGFjKV6cvh/lfdGVThPiKn&#10;UhGeHkm7207Hzx4W8fCb9lG81m5C4F6y7VOeq9c9/wD69eTw/FYvKMwK20YGW9Qf55r7O0/9jP4T&#10;2Xwi/wCFW/8ACY6wulXlw07XrRxecjAHgAfL+HPX8Tyl1/wTH+BNqon/AOFweIY4zn5xYxHn/Dt+&#10;Hcc1WMzbB06NJShJ+70i+4sPw1xBU51ToSdnZ2Wt10Pmf4562mv/AAg8G38lvMxGrXifc3KCPL71&#10;Uj+K+oQgqtkpCpjd7Y6/0r1f9sf4C+E/gfpngDwR4P8AGt5q9nqN/cTfabuFFkiVjEpUBfxPPOa9&#10;W0//AIJxfAZYYri7+O+otJJAsk0cdnDlWIyw5bseOucD1rzZZjg6UlOcJWkrq0W2tettV8z0amRZ&#10;1i4qnRoycoJKSts/PQ+WV+MF66tHJpX3l2nMnQHt/wACroPEMFprvgKz8SbI2kg8wspf5wMDjPU4&#10;P+e9fRf/AA7O+BNxE00Px71GMgDbH/ZsTZB6jhh/n078X4T/AGa/B/if4n6p8FY/Fd0tnpkBRdYS&#10;NCzdDjZux3Azu59sgVtQzLL63M4xkrLW8ZL80c08jzzC2VahJc2i03fZeZ4JZ/F4RxYbTOgHziTb&#10;j36fp/8Arr6W/Zu+Ik+pfsTfGq/m0qTENjZb1WYDP+l26+ncc+nH57MP/BL/AOCG5dvx4v8Aa33v&#10;M0mEDd3x++5/zxzX0b8EP+Cdvwe8K/st/ETwRb/Fee+s9egtxNfPpwj+zIk8MnRZDn5lHOea4Y5x&#10;lPto6SWv8sv8jOtkeeQinKhJL0sfmynxi0aKDDeHriSRW3Kxm+UEcf3Qcdf88UxfjMiOrRaRIp7M&#10;rcjtnp3x09vy+wLn/glR8GGleOH48q25vlZdEY7SCQBgTH09/wARnEsP/BJn4WXM62Om/HOGS6Zl&#10;KqugvuZiDwB53qPwH6Zf25kPNu//AACf+QPJ88jvQl9x8g6d8WQ4ZYtFlYldvlI3GMHK/lzn/wDX&#10;X29beMBH/wAEgLzXYtKk2yeII9vln1uQN2O+PfsPSnN/wRttrKFLWx+OuoafufK+Z4PkB2gZ/v5P&#10;f8smveta/Yej0T9glf2f7/4xNaPNqSzDXrzRZV24mVwoh3ZyRgcHHPqc1+fcf5jlGKjlyp8z5cTS&#10;lL3ZKyTeuqR7WQ4fHU5V1KO9OSXm+x+VNx8TEDyRtolxGueGGOPrn1OD7fypWvxI8OQ65Hd6pZ3O&#10;1onSSONRuzlTt5Pbr/8AX5r6+vP+CWNjdStJa/tlaZtLqP8AkWbg5BBzgCTJ/wA4xzWfef8ABIW2&#10;vb2Mt+1PolxEy5W4k0C4TkYwpAY8fewc87ffj7r/AFi4d15Zv5xkv0PB/snN1K8qLXyPmK5+LPhI&#10;oWiS8YBQcyRp6YDYz07Yr2r/AIJ0fEWLVf2p/D1naRPGxk+WR8fIcjPHuPy/Q9kn/BHG1kfzF/av&#10;8NqWBPlnRLsYYdj+vHbH4V65+xZ/wSvm+E/x10vx/b/tBaFqa2LFvstrp06sykjOC3H8+vpzWcOI&#10;uHqlRRjPW66S7ryCrluZRg/3bPgfVvinYLrkyKrfJdOPlx8wEjHHTtk9f16V7V4G8bLrXwU1q5up&#10;MaGk9qwmWFZPKkxJngEkE7mOCP8AlmpA616BqH/BG64udZurg/tP+FdrSsz7rSZGBLEj5cHHBGee&#10;px71XH7LWqeHfDmofs8x/EXQrhNTvbdLfULff5cbFW3GQMOB83GOfkPXIrow+dZLisYvYzvZSb0a&#10;0s79DSOFxlOi3KDSdum+qPmFPin4Eto2DXN5ubjb9lHT3Jc/1OfXtXf4neHnhUW5k24zKWj7YIz9&#10;79P/ANdfTDf8EW/Fjlprf46eDWhZ8RySvcoQucd4v5+oH0juP+COPxCtiYv+F2eDQ3Jx9qnHOSMY&#10;8r+vX6CudcScMvar+Ev8g/s/Mpa+zf3HzHf+PdL1KL7PbOy7dpO/oG4/n/n1r9zvhu7zfDjw9JIO&#10;W0GyY7j3Nulfl+P+CSHj3SjHKnxi8GyN5yrhb6bcyscFgPKHt6cnr3r9SPBOhv4c8F6P4fLrI1jp&#10;Ntbs0f3TshVcg8EjA4yBmvXyvMMtzCUvqs72336nm43D4nDySqxaVvQ4/wCLOpXeneMNDW30aS6a&#10;Tzi3luqbcAep5P8An1xpQ61rb2qkeErhQRnP2xOD7YP41X+Ijn/hNtITLDiQN83Tp/gc/wBO+1v8&#10;uDDTs/y4/wB71r6OL91aHl1fiPqL4AySS/CXRZJoDGzWzfIf4fnNdH4lP/EomBH/ACzrE+CKbPhb&#10;o/PH2X5u38Rra8TH/iUzZ/55nFfK1v40vU9DC/ZPmf8A4KYz+X+wd8SGDddDx/4+tfhvahg4cRt/&#10;ujvX7gf8FPpiv7BXxDETc/2So+n71BX4e2S72Ab7uAOOR0z+vX8/Xjuwf+7L1f6HpVviNS1dkkXB&#10;wuxSNoxzk8/UH3rSs2k8xMynoQfcVnQKwlw24YUH+fH+f6Vfto3Nyq5w3Py8+n+f/rda9Cn8Jw1P&#10;iNmB3j2IsrbmI+7xnkHP5/zFaNvJIoJkdt275u2cnP8AMA/hWRDHIpVV3ZGD8uM5z/nmtOORovl3&#10;bgw79z6YraLZFzWiUyNvDn5lz+OPp1/z9bcImT5nd8qucc9fX6c/iee/OZHNyrF+M4X8e9WoLlhC&#10;srSNtLn5uvb14zTUuhPUuLKYpRI7MwVs/M30HP5dP8maM4Vh5hZsYJGemcEfjVEXO4sSqg87VHPP&#10;HHPapg7ZZmfb8vynpkZ+n5VonfYUixDJICGy2FVh9Mgjt/L09aJWY7mcH52UHd2Gf5/4imW6hn+/&#10;u+Vunpgn6f1p7xApllx8wPOO5rWF7nPP3dS1fW6PdTOECqZWIfP/AI9/9eqq28gcF12tn6Y6f5+v&#10;pU08Wb2VlGdznd83K8/z+tNdQTkjov3Tu9sfn+PStDllqEQOVcYXgD2GPT8+lQ6IskYuCXUsbxvm&#10;Hf5V6f5FWIoCw/1foG+bp/Pn/PQio9GUhZlRSM3bFu2eB1/z3rQUdNy2kk32vdL93y2Unj+8vfn3&#10;5/w5evyyIFGct8wXPXByeD+fXpUeHNwrM5X90fm/2dw5/T9fanMUEihjgbj7/Nhv6jv+tIZK1u/2&#10;TgLkgluOMDtweOp5H9KluGPmOSd25iW6c4Of6VWmaQWrNtGNpPsO/FPuJQzsFX5t53MG5J9fzz1/&#10;rRoLmC3lJh2vlRvb5d2OQSM8f5+lEsmYTuk63DcO2f4E4685z/Ko4XCwK+flbcQS3B+b9PTFNdl8&#10;hgYT8s7HoTn5Fz2/z9BSkCsh1zOjS72C7vL5BHPDZzx0/wA9+tK78oNGIrfad3zfL97APT06fh+Z&#10;pbibfNtkG1TH93/gXp27f/WqpdSruVt23bIDuyBk7Se/Hr+RqR2DU4lOmS5RWC9VAHB/x71a1pmX&#10;U7jfu3LJ68nng/5Has7UJCtlIkR3s0fzfy/r7f1qxrZMuoTkbiVnOA314+n+cdKLXmgXw2Pvb/gh&#10;lIkviD4jyxoMDSbDcfTMsuP89zX6F+ATu126Td1tAR+Yr88/+CFxU618SnSXKrpunBgv3T88/Pb0&#10;/wD1V+g/w/mK+KZo+zWjD/0E183mC/2qfy/Q6sL/AA/m/wAz8y/28vA2mXnxg8OeErvULe1ij1Lx&#10;jcCSaMttEup2ErFQB9/98Wz/APqPj/xT/Zd+CHhn4S+Ivjd4p8X6Hc2vh/S/+Qjq0KSzSSSNsCJt&#10;Usql3UNjJ+tdx/wWP8y3+NWkoPCEGtNZ6j4mddPudPS6VxjRZM+U6srY35HBPPHPFfJmpan8JtV8&#10;M2nhL4i/AnwjoOs38gddL8QaDY2cy2/8M0akRSrltwJAC/KuDnNd8oylJa6Ox62FrRjh+VLXU9Ev&#10;PhT4B1bxV4Dt/wBn/TvB93Y6J4Lk0zxBb6vDJOdQukaHF1PmEnzi28nKEsHx8u1cdz408DyeGNP/&#10;ALW0/wCBHwD1K4YRxRxNZzBt5+Vm2my4AJyTkDjucCvjPRvHem/DbWPF2oaR8K/F+oQrr12ulvpP&#10;iua1s0sQV2lT5pdl3AsGYsMdxjI970mz+K2kJDr/AIg/ZX8T3Wn3EYTy4fipBKJpmCmPc7XJwuPl&#10;OcY3fwng83+zyXs+V8q3/wCHOlOsnz394wvH/h7xX8a/hjpeqeFPgj4Ds7jxJoK3yWeh6Xm406Mq&#10;zFgVh8yQx7MkKwGQBjGK5r9njxF4x+OHjTVvB3hfQ/D1n/wj1rGdSu5NYvFiDtJt+zKqREBmCuQB&#10;8mwNyTgH1v4KfDfwZ8PPHOveL/iJ+xb4kj0xbOKPSNN0jXILuWGUPK02Xe/iQgq0YXYSSE55OT5r&#10;8T/H8/gH4w33iX9mz9nrXvA+i+ItNthLpt1Y2Ekk12lxMSzo99IY8q0fO4MWzx0J4o+77rnp6HXL&#10;mlJTlHU6PxZ+zZ8WfAuuW+pCz8L3sD6vDOdN1PVLzZt2jI3PbMmMjcQQSRxhhmv2B/4J22HifTv2&#10;KPh/aeMNN0qzvvJ1BmtdDWMWsSHUJzGI/KVE27Cp4Vep4ByB+Qvgv9pS68KrqOofHf4feMtNuobe&#10;QXFtp9hBHFFnneyxyAgDIyMMeckjBz+vH/BOR9Sl/Yi8A3GrGVpWbVvLFwu1hCNUuRECMnBEaoME&#10;nGOSea3rShLDpJ9TzcZC1SL9T8//APgqW3/Gd/i6Xft/0XTR1P8Az5Q8V4/oOs30MaLFKreU7hGa&#10;FD368r0/nXrn/BUeQ/8ADeHi9Xj+7bad/F1/0KH/ADxXjOhsGiyqr87MCgHGc9B68f5NfSUV/s8P&#10;RfkeLU0uzpLLV70PMXaNl+Qbvs6ev055/U+wq5DqdyJFieKL7pP+oTgDGB07dvT86x7TzoZWfDD7&#10;u3jrnp0/MdCT65q9BMWnjXEedrbctu46dvrj/JrQx5veNb7fIGV2hh3tgMRaRg8dM4UH14/2vTNd&#10;Bo988caypZ2zELnzGsY+uOP4a5mNpiq5Xd8/EhwCfbr/AJyetb2nsJIv9HUDK8qrcAHB459/89a5&#10;MQtDsw8uaZ1djdKoUrZWf+y32OHjH1TsM/8A1886GmX/AJkfmHT7Et5zZDWMTH75Gfu49R+PFYWn&#10;kjbCJTu9Dgsc85/zn37VpaUD5ChG/wCWkhbbwQN55/HPb/61eNUjqe1T2Ndb0Ncz7LOxXasWB/Z8&#10;RB5f/Z/yPxprNBC9vH/Z1iEG7hdPhUAhfZeMcY9MZqtDMkcsoMu0FY1zjr9/OOnP+H4VILn99HGv&#10;bcCzA8/L/wDqrDl1N3KNivrBP2Qqmn2ar5yjdFYwofvDGCFHXn/HvVzxXFAdavm8lV/0mURhhkD5&#10;mH+OPTPSqN+8axbHTdmZDj1XcB68DNXPFKRLrN75srf8fE2SwGM7jkYx+BPp+Fape8l6/oZxlozO&#10;1CMhJyfmZdzKdx/usM/z/A4x3pdFaf8Asa1tise3yVG5rdCV4znOD3/zxTr5UkikllkYZVjuVeq4&#10;HOD/AJz+kek7Y7O1SQf8uyfL0zhRnGO35c9OldEVaOhzSlH2mpZTUb0xsNyBvtBBH2dMkbVOemOp&#10;Pr1pw1C6B8wRfMsZC4gQ4O5f9nHr/nrXichNgXb+/IPqMKvb1/z70gmYIXJZVaPJG3g8gD+Y/D3q&#10;467mMvIml1a+J2i4hLL/ABLCgHXOfu+pz/8ArpralefOzNHu2tvzEvU477fYHuOOpqvcSqAu1t3z&#10;YZQuPfHH+fypsuHjeRF3Y4Lbuvp/n6evNrsQ7xRd/tfUDNiR06/e8tMDB4J4P4cUg1zVRCp+1swY&#10;SFtqgZ+YjtVNSJn8xImZducN0Az07n0xxzTYjuijZV+bLHbuIH3yPwqokasuNreoTRTRfa2C4QfM&#10;FI6NnIx/nHvTRqmpltxkx3O5By2G56deT+v1FWENsePfuU+WD8wIxhv6kenY9OSRtKXVA38BC7uO&#10;nB7e5/H2NVykjtU1PU/srxrcN823cyqPulhkdB1x/wDrxVnxLHG+uag5XbI08hBUf7RI47/TiqN9&#10;E/2ZpY5NwZgv3OAN3qOtafiXDazeOVXa1w+VZTyMnge3TrS6hHqZLxoq5LYYnhvvYPTPPHv6fnmr&#10;9jq9/bWsfkXb7VjxuzkBcfhx6dqi8j7TuiXG1xjIGc59uf8AD9aiskRrWNFfd+7Uj/P+elMroaQ1&#10;fVBAshvW+WZhwo7KvOcfX6A8d6eutayVZ3vpNzK3mfN1xjn86pRgfZQEyW81t3y4z9zjtkdvx9eS&#10;olkEwaQHbjoH7ZXPTnv7Z7d8TyhpYvNrmrwmMG/f5QoXcwwORgf5/rToNc1UBp11JlbDbie/r+n+&#10;T3zVQyfunOW+UbVUMvJ/DPH4cn8HLLGsasnX68gDv3zU8o4mkmuaykeF1KRPlG1fMI4x9fXn9PWp&#10;l1/V3XauqSbn+9+8ZdwB9qyYp2bbJszxg+2eR/knufqZC3yrEGK8sPmIGfmOTjv/AJ9KmUTU0F13&#10;V8Mo1GZjuUHk4x82ev0/D0qRdd1dNqrqMmOysTyfUf59KpwHEbHPden48c+v6+xyQLvd9pX7u7nr&#10;1Bx7jkd/X2xWUjSJLe67rI0uSP8AteVQ0LBlB24GO3Pr6CreoeXLqExTGGkbcMjnuf5/4++bqUYj&#10;spUlbH7phu2+x/8A11fuyPtcruBs35dmzwODnH+f5ispI2juLGgWRW3hmGD8uOfbnP8Ak9q1rbXN&#10;Tie4jtNUljh89tqpIwX72eMHpk/qKyYQwkWNlUMWxubr14+v41YjYtdyyGNgvnE4bn8P0/z255Rv&#10;L5fqbJ+78zbi8Q65IVf+07j5lHzLMcjr0z/X/wCuXr4i1+NNqazOp3Z5kbOcdf8AP/16zYZpSdkf&#10;zYwcMc9+mfwP6/g2Wc+Z5/nsq/Nuz0Hv06/jXPyG3MWL7xJrh3f8Te4YnAH7w8+o/TP5daoXfiHX&#10;jCznV7jaA23bcNx+v068Zpt1IDHtDA9Pl5GT6dO39PqKzNQKuq+VN6ldrAZ47+n4V0UY6nPUloZu&#10;oa/rUMaKNVulUoqhRcMMDA+UYb2z9KonXtYEZEWrXS/NuKrcNxx9f8+nFO1FP3IeJtgaJcBmzj5R&#10;+XHPIqiEQsqNK3fLen5/X/8AV1r16cfd1PHq35mSXOt646rt1m6U7gCVmYFv1PcD1/lVO61rxJvj&#10;kl1m6wrMV/en5Tg+pPb6fjSzh4o/nG3CrlemMA4OT2/Af0qs+93+YKFVcnryuGGPp9KbRnEq67rn&#10;iKSwkJ1m7x5LBf8ASCMZXgDn1+nb059u/YGVIv28/CLBfvfa/m9c6ZPx9Oa8J1bMdjNN95EicsG9&#10;Mcnj29+/Xnj3H9g3Kft5eC23YDNcben/AEDJh6fj/kVjW/hy9GdFNn1b/wAFkvD/AIJ8VfsN61pP&#10;xD12PS9HfxNpMl1fvcGLyGS8jeNt6kFT5ipgjkEjHpX4g/HzRfhNp83h+DwX+0BrHia3fXo7fXNO&#10;m8YXqrOpRkz9/cuxxHkpztzycGv3j/4Ke+NbH4c/sl6v4q1L4YL4yt7fWLFZfDbaW159q3zKgPlJ&#10;HIW2Fg+dh27NxwASPyK8O/HL4tah+0k/xI+Dv7JeoeEoYfCs1g2n6N4bfEErOpSfaLYsx7kFVX5B&#10;zkHd89zcuHva56+X9V5/5HEfDz4f/sN3Vv8A8JV478BW1xcfaGW487x9rDtuI4+b7YrYIGSSCDuw&#10;M4NeG+GPE37O3hnw5c6brdv4k05tV124uYo18Talbx+Wk8ptx5X2hPMKRFVDYLYGepOftmP/AIKO&#10;Qa7fXXhvT/AmsatqmltJHPHHoYikSSNwjCQzuhyJMqcgYPGOa+ef2j/2+tW8Z+J/B3g74m+HNY8P&#10;6bZatdT3F94ktI1j3GPyVETxsxAKyShsEAgAc8EccalRT96Fl3PXfK43ueK3Xjb4Y2nivRdS8LeH&#10;dWS1a8/4ml0sF248so6/vTMzlgCVY5J4zjBNe1/Avxp+xV4k+MLeHn+DsniZvJxDb6Z4ea4Mzg7S&#10;7QKG3AZc7sZwyknPyjmtS8S/DS01GONPj5a3uNPEyxaXeQuZZN2dhLFuABxgDk5xnArkU+Juk+A/&#10;ilZeJPgv8SNPk1STVFTVYdUg8yNYJHUSqxjUZAXY+VKnCkd8C/axrz5W7eVgipYem5LX5n0l8N/C&#10;8P7OPi7xL8bbD4BeMPDq6hpcdnavB4avfMij+3BsMsSGUN5ezDjC4DKSCQK9j0+X4+ePL6z8YeE/&#10;gP4g1KNoHluZNWszbzXiyREYf7VKOgYbTwQVBPKg15R4n/b0l1O11Hwb8Q/2ndB023so7E2N54X0&#10;hLS7dpA/mxOt1LcqUQBfm2AnOOOlbnhz/goZqItrPQPD3xW8NNNHbxQNqF3Yx7bnYgXzJGSddshK&#10;5O1QoJ6ADFd1Gp33RnKnUUeaC+LfyPgv9pHw/r3hL47eKNC8T+FZtDvo9VeSbSbmRGe28wBwuULK&#10;eGHIJHPWvM/E0paBQP8Aa/8AQTXrf7amva74i/ar8can4mcfbTrLRTBWyq7EWMAcngBQBzXjnieQ&#10;+QmPVv8A0E19nGXNg4vyX6H5BXp/8Ks/8UvzZ0FvP/o8YB/gFZry/wDFRwjOPlkP/joq5ayD7Og/&#10;uqM1lvLjxHCxPZ+P+Ait6nwx9UcFCHvTXkzS16fFgf8Aron/AKEKXR33adGf9n+tVvEDr/Z33v8A&#10;lon/AKEKdo8mdNjBP8P9ab/3jTsTy/7KvUq64+3U7c/7a/zq9dsrxbZArexrL1yVTqVv838Sj/x6&#10;rkrERk1jGzlM6JR/d02fsx/wbxSlv2L9dU/w/EnUR/5JafX3lqOHX52/iXkgeor8/wD/AIN27lW/&#10;Y48SR7/u/Eq+/D/QdOr751CQKGIb+7yPr0r+f88p/wDCtXaX2n+Z/TWQy/4RsNf+SP5Is+ZxuAxU&#10;QkTadu0/L1A/z60zz8Lhhx/tH/PrTWlLRtIBgeq4wK8OVOSPZUgVgflK5/CprST96MDvjgdfaqcb&#10;s3ATvU1pIvmjnv0OOtZRp2LciV5HB+Rv/wBXrXzH8U9GubDxprV83ii8YTarJ/xLpo0aI5Pb5dyj&#10;PbJ+ncfS8sm88e4Pv7181/GFg/jHVkdtv/E3bDd15XOOOeMn/wDXXJi6b+uYV/8ATyP5o6cLP/Z6&#10;6/uMtae13/wrgS6TePDdDRVMM8a/Mj+SAGxweOvXkfWviv40ftR/E3wj4q1aC0+N1pMs2peVbrDr&#10;S2rPIFjT50DgsF4y2ApGSNoOK+8vg/am7tdHSVG+ayj+dcNyIh6jufrz+NZ3xD0b4f8Aiqzuri60&#10;zS9QWfyY7WFNNhcJbJbwrtAKnIyoOAMYx2r9cxVdYfN17u8P1PzejGTy16/aX5H5RfH79oe5+Lni&#10;vwxcrO+uTR3UsFvY3WrxsywtblJJFE0uyIO+0nkZxgZxX9Bn7bC3s/7JHxUj06HdcN8PtWFvHkDc&#10;/wBik2jnjk8c8V+GGi3PwWsNc8baJo/i2G1ksfGWoW11pti32dBCrblUGEopAJf+9jbjpzX7o/tr&#10;t5f7JvxRcX0Nv/xb7Vj9ouP9XF/oUh3tz0HU4PTvXqYWvKtU2/rQ8TNqap4eDvfX9D+e/Q4vj/4G&#10;kvvGV78HdQaxu9Hi077XbarppaKZbtJuFW4wAVVl6fxHA5yP0M/4JsS+P/FXwKvfEOpwXXhmG41y&#10;QW+kzSQ3Dx4jQNJuXcuCcYweoORwc/F/hnxN8M9Uu7Lw1H+1h4VureFgbv8A4laosZGAMhdQbhQo&#10;wVI989a/QD9hzxX4V8SfDW+HhDxba67a2usNF/bFgNsM7eVGdqAM+AgKqfmJz1IzitascTCLjK3L&#10;952U3h5K8b3PWE0HXsZ/4Tq4G0E/LYwHJJ914/z9KsR6F4ieMuvxCuY/dbKA9vdfSr0cqrJtErBe&#10;h+U/5FWllgVlJfCn2/pXDK66fgjQoLoWuMmx/Ht36bvsUH5fdrnPHXwGbxp4Tv8AwrZfEO80pr6P&#10;y21Cx0azeaJCfnCiRGXLLuXJHAYkc4rtt6f3t3T0/wAamglzHhfmz944PHFEZ1I7OxVoSav0Pij4&#10;z/8ABEL9n/4z/EHSfFnjL4ueKJNN0+0it7zQ0toV+1rGsvPnIFMe53RmAXblGwAXBXwXT/8Ag3NF&#10;teaTCv7RK/2UuqTnWNPXQR5j2vnuYmhlMrbJDEsQOVOCxHIUk/qe7oWwH/3tzY/p9P8APBPLSQAF&#10;93HY5HXpXPKMZyuzrjVT1aTPwz/bv/4Ita9+yPc6b4l8AfGrS/Etn4gvFtdI8PX2lz/2pIUhMt3P&#10;tjieJooUUyM5dSEPIJBDeO/DL/gnB+0/+0T8KYfjj8Kfhjr3iHRN32O3uPDtvZySy3azbSjxG5SS&#10;MCMqxfa+3cufl+Yf0RajoWgapqdjquqaXa3F1pc0kmnXE8Ks9q7xtE7I38JaN3VsdQxB4NY/ww+E&#10;3w++DHgeP4afCfw3aaHo9vNcy21lYsdsUk8rSyMASeruxHJAGFGFAAl0afKxezoyd2tz+cD9o/8A&#10;Zwj/AGcvEuh6H4m8C+K9J1V7S4l1jQfGFutvcwkXkwtztQfKHtvJJ5YF9xUlWUD7d/4J+f8ABEy3&#10;/av+Hdp+0N+1VqeqeGbG++zxeF/D/h2xtreS7sIo1X7TNujYfvcYBI3sd8jE5AbpPjj/AMEX/jvp&#10;HxN1b4sfFf493fjuz1a8s7e31qZPLvbjVL3UDFsEZeRsJbosjnIH7zaoIjZh+lnwF+Eep/AzwwPh&#10;sPH8muaDp9vDF4f+1wbLiyiQMnkM5dzKgjEQVmO4kOW6iuWjTj7SStsdSw9GjFystdluvU+d/hr/&#10;AMEWv2R/hV8T4Pir4b1vxn9ut9IuNNS1eaxjtjbTRtHIhSG1jzujeRC2csJGyemPZrD9jH4AWHh4&#10;eDV8K/atJ8yd00vUrC3vLeMzyO8uyKeJ0TcXYHAGVIX7oxXroSIHG0bT/Fz+XSlQxuw2L+Xbj/Pp&#10;XTGpUj7q2M3KPY878NfsofBLw1pGq+HfDnhLS7DS9cmim1jS7fwnpi2t3JEF8tni+y7Dt2jHy8Gu&#10;o0z4UaRpAuF0nVZrP7VdNc3X2TRdPi8yZ8b5G2W43O3GWOScV0CG0l+9KenYD/Gpo1IKlFY8Hov+&#10;NaRrVo7MxqRjPc59/hrbMjf8VPqDbiN2bGybHT1g9qZ/wrSIf8zVqW3dn/jxsj7/APPHn8a6VJFU&#10;YbGemN2P8f8AIpwkJ+4ikegf/wCtVqtXf2jmlTo9jm4vhzCrKz+LtVb5cf8AHrZj+UFT/wDCvLMD&#10;P/CUalt6g/Z7QbT/AN+a3DNFIeCP8/hSFlX/AFhUYb+HNUq1buR7Ok+hgt8PIgd//CW6tnGPuWuf&#10;/RP1qGb4fRNyninWFH+ytn6f9ceK6ETxkZyMc42t1NRG4U8D8RkGtI1q3cylTp9jDj8DzI+U8ca4&#10;M8Mqtbf/ABn/AD+tOfwdP92XxvrTeyzQZ/8ARVa7ShVUk9frUU0+Rt243fxen5VpzVJbkcsY6IxW&#10;8EhSB/wnOujb93dcxnJ/COq83ggNyPHGvH+9uu4/w/5Z/wCe9bjTbhgycev8+1NZIZWbczLtbtz+&#10;n/16qLkZyjGxzz+AY5/9Z4015ue99GPfqI/Wuf8AGnwH0rxz9jttb8c+JmtbWUytax6zsWRuMBsI&#10;NyjHQ5HPrXes8SnAdv8Av2etVTcNu54X/ZbJH6UV8LTxlH2dVXjppttr0M1P2Urw3KPwg+C+laH4&#10;pt7Xwpq19BtmWeS0aZDHKEYNINoUYzGHzjqcHg8nhfGHgC81rx1qYg8SXljp6wN9uj0+48h5pCcr&#10;hx8w4yOOx4I4x7x+z8sd18VLGJgrf6Pdccc/6NN0/wA9q4HxXZxafreqyeThmlIZuOcZAHp/kV2U&#10;ZSjKcfJHJV/iRbPlXxj8MfsFpeeGrfxFrFvealp9xbTaxba9cW4WEn/RYhGjjewbZ823ghs/e583&#10;tJ/hl4luNL8K3l/8RYLyOCeC41+41zUpodWX7OZSgS1v9zkKCqsBypJwNoA0/wBo39pXxf4X8cWH&#10;wk8JeAtWu9cN5ctaay15bJbtHuWZSvmyrzGQi4IK/XgV4Z4/+Nn7WXhm7g8WLofh/bZ38Nwsh8UQ&#10;LG7eY5CYEg4Yu6lSANrkegr8lybhnjL+2MRjKdWCoqpJxjr7ya2krvR/K2uh7eb4qKkoNW0Vnb02&#10;NzQbn4X2954b0vw/+0BJ4T0vUNZj0vVLH/hKZJmtI1ilwSupPceSN8aISPlXODg16V45/Y2/Zu8X&#10;eJtU/wCFg/Fy+8SalZaJp8Wn3H/CVW1sNonu2MaR2ogRguclnV2y/BGTXPa5+3ppXw88ANF45/Zw&#10;tdOthbh7m0t7y31GGKbbuaRXgzlSS2RgMTySOp8C8WfE2P41+En0j4PeAtWvvtd1bXtq/wBjazsj&#10;CLiOU4Ny6KNyoyjcozjrX7RSjhVgoTqWhNpXXZvdfLY+bpzxVSs4O7R6Rrf7JP7Lek6naXmgfETV&#10;I5re6MRtYfFsUse7d91lwWCgFQRuGcHBGQa5/wCOWv8Ajb4S6rN8NtM8cXlrpMHiqV9Pt7wnzIYf&#10;kCncAAwEZXhVOfKZhnitrwd4A+Mfi/xtYXWm+EP+ERjtdQQrqVxqlnI0BDAb1Fu8jKQCSRz04IOB&#10;X35+138NPgp4KNjoPjHwnNqWm6Cr3djq0oRpJJphtD7+ZBtjJXCjJBDHlQV/NePFTp/Vpxba97R9&#10;7qzsfe8Jyv7WnJWba1Xb/gdj4j+GXwC8a6t8TLXxj4iuLiXTZrGSSLVtUsZrcaxBKkatJEGAZY8M&#10;Rv4PJZSAcn3bwL8D/hN4ulv9N1P4hw+DtHvpFbUNWlmM7ysqkfZbdI8tGOfmfpwqjPOa/wC1N4Z+&#10;OOkWvhvwloPjm7sG0zS73TILeCVZSYE8o+SePkwN/BYnEbHAXbXF+OfiNqvgzx5ovgmyvWsdCs9G&#10;hjiu5LCJIpptoWSUOAckNGQMkEnJ4A4+Dq1OXllbpsfZ08HGVFxg7Nvf/hz9AvAOufDa/l8J/BX9&#10;mjxLIzaTJCms66lmxWK1QE7SZAN7SdFwDgMGPTn6OltrOFFhSbcwVVKtICxwOF443ep71+bX7HX7&#10;QVn4A11X8K6jpr2GrXKpd3GqKz3gZjjEeGy+ffge+K+i/H/gv9oxPDmqeP8A4beKpbPWLzUluLfT&#10;LmNmSWNQwFsS3+rLbg2QobOATxmvWw+K5qe131PlMzy2EK6g5pLo31fX0O6/Z41rSNW+LfxY02w+&#10;IzaquleJILaSylWNV0hjG87QoVQFlLTNKdxYhpSAQAAPWDDpoPzahtCjG0yDjP4d+1eC/sseIbrx&#10;H8W/itYeKbq1T+ydX0+1tbO3jZpbYywPeyJPywLrLduPlCjy1jyCeT7FeTeG0kWGSWJerc2zfn93&#10;oecfy6161Rx0v2X5I+WqShGVtNDQvLXSXyFuY2IG3HmgHj+H6jr9Pyqrq9nYrrE8rXS7mt7Vlbdw&#10;3+iRDd7jtiqs03heRcLcMrLxs8hhkf3TlevfNO8UTeGI9ZjW7mkXzNPtWUxxnGBCo5GOMEcj9K2p&#10;uP1efyOaU4+0iOWHSooyjzn5fvFZM7Qe3THJ/L9Kz7mTRXm8oFpNrbeZO4/gz7dc0qjwDc7fO1OU&#10;sMH57Zu+cduc549PzFVpNO8II5+y6j8xbGxojznkrnsff/I570zW8X2LBm0Bdu65TcCWXnq397Gf&#10;0r4Z/wCCuM8Fv+2F+xvfIm2NfjJHGy7t33p7Mfrn9a+4hH4ZKfK8bKp3Kyx/+Pc/ljvXw7/wV5jt&#10;B+03+x5dRRttHx4s0O9sZzc2mT9K6MLOP1iFv60Z2Zfy/WFby/NH5C/8FHMD9rDXAh/5drYr2/5Z&#10;9Pr0FeFq4O4q3T+H+te+f8FLbdV/a613b/z6wBfm6kZU/TBFeBbVKbdudxx92vaw/wDBj6HRV/iy&#10;9T9G/wDg2fuY/wDhvHX45YlkWb4b3gKsuQf9Msz2PtX6WazBLN4quoIhiM6rPH5e35AwkYkdeeh5&#10;r8vf+Dbm8ih/4KESWs979nFx4H1BSFUHfh4X2/8AjuePSv1C11dUtvF97bwFIWXWbkRtuBVV3P69&#10;z1H+NZY7StD/AAr82dmDt7R+i/NhFFHFNIHdvLDbYip6ZB4/Ovlv/go3Dd6RoNn4h0B5f7Sfy4EC&#10;BWR4z2II5IPPUEdRyOfdfE3i5/D9hea1Ha3Vz5cmBDZQmR37KFA65JPJOBjk4rk18JeM/id5msfF&#10;jTrOKzlVDZ6DGnmMmDkPK/8AeIOCgGAc8nmows/ZT9o3ovPVk5hhljMPLD9X3V7eZ8T6euj3fhe4&#10;s7rwXZ6tq2oKhHh/VoZVPmoclY5pBvjf0beUwPu4INd5D8WfEGp+E7Xw7afCTWG16eOQjSF2zJZt&#10;lQrvJnaQevr3OKX9ru++I/wc8a3Hi7wPp7R+G76FUuo4/Kb7NJgKZUQg7GwuMkbck85Y16B8JNXt&#10;dT8HR6jb6kJVvNORhI6hWI64PPyEZPy9Bz0r3p1KM6Kr2vfpfZrv5Hz+W4XGQrSwUajjy7uy1T25&#10;b9fw8j52/aI1PxxF4Sj03xY8MtzqU2f7LXEvlqo4I4HTn5sdRwc814x8MfH+j61Zn4ZfEmKSdbae&#10;RPty3O1jDgsh35ypGcZPfOSea+tPjD8K9H8a63/alxo0lxMmntB5aXJj3pICfvYPzYOR93nue3zJ&#10;43/Z98X6BcPf6J4Jv7PT7OP5m+2RTeaoJ5lZGPJ4OTwO3ORWdOvCM4u3/DnBm2TTip8zk9dG221Y&#10;9X+F/wCzT4D1nTY/Gnwr+IurX2oWMqyTaBfrGGnK9FBbarBgDtK7ifbv8+6r+1D8R/DXii88MaZH&#10;pq6eNSEsej39hDLH5gZjlo5A3zgk4ccjnBre8R/tGv4V8M2Xg62kh0s3UaiC7kvFmVnJ7tHnYAM8&#10;4yAOnIJ8H8Vxzp4wub6/1ZNRkb5obuFWUHgH5M4/rXpqvUnTajokzzq2Boxiuaz06pJ/h/w52fi3&#10;4xeGvib4ym1f/hE9T0QQxsJtO0NU+yI27LyDe7n5jkkABegAUDFWo7n4beWv/FQ3H3f7qf8AxJ/m&#10;a5j4b32paRoOuhPBovrO8RTHqcsjq9qVYsWG0FWBGVIYY+bIIxzpW3ib4UzW0cs3wyikdowWdYFw&#10;xx1H7yo9pGT1Zx+yxFCVqcGl5P8AzZ+ossCC23N0X5juX6dcfoP/AK9fKH/BOi2jn/4K3+NBICzw&#10;2khG5sbTwPXn/wCvmvsySyg8iQyY+UsRlTwT/F16k/y+lfHP/BPuCG2/4K+eMoTbNIVtJMbWx5XT&#10;n6YOPx+lfacQS5sp/wC4kPzZOXR5a79GfrRFAYtPJZV2qwPH8/pXRWMSRWsbKvy9fp/9esWxkjuI&#10;WTOQv3fmP+cVvQgrarEI2HAGc5/ya+fnI9qmeZ/tHwaneax4T0/SNNaaaTUGZZUUNsxGxz349frV&#10;Ww8DeOkcS6jYhwo3K7Qj07n+Xeug+ImmahrHxH8LLavIot5ZZPMhfG0+W49OldyunayoCpq823bg&#10;s2M5/L/PWvy3i3B43FZtzUqsopRjtJr8j6TA5TXxVBVY1HHyu0eeReG79o9s2nJIuMBVtVyvt06/&#10;59KvW+k3epeXDc2ytsUBGNoDtwe2RwOO1dNcfDdtTl+0rreowycr/o9ztz+lXtN8HzWMXyarcvuJ&#10;P7yQMOv06D+n5fM/2bn3NeOIl/4FI65ZLin/AMvn97PFdU8L3cnx1sbCczbY7CRzb/ZlCkZx2HJ6&#10;e4x9cemwaDM1ssaaI0iquCsluuGx26fnXKaro1437T1npcfiC4hZtHc4VgDgnqD744HbGa9WsvCd&#10;zaxLC+uX0pXOWeZc/Tgdq9zOMHm1RYbkrNNU4p+81rdnJhcpxnNP979p9Wfln/wWW0hNV/ab+E2i&#10;aXYJDdm4Y+THGF3b5ogvygd9pH+TX6IaBpP9m2lvZXPgWNttqqsy6WnPA745Jr4h/wCCwXgW4f8A&#10;a/8Agj/ZUjNdahqSQ+dJMqls3MQUZ4wOT19T9K/TBPg742ttPhubq8vok2gSeXMjbuO/Xv6en1zt&#10;nWGzieHwio1Wmoe97zTbv17m0cHinKSjVaadr3avp+J59Hpuj+Y0q+CYXk686QnH/jv+OePSvlH9&#10;mvwBoesfts/Ei9sPCcckK7Wa2a1BUMURT+6K8ZwT0A5/Gvuu88LTafp00sd/KH8lszMwzjk8jjjP&#10;5mvi3/glXrV142/aU+NHiu0vJLhf7clgjumztkUTPjB9AMY+vtU5bQziGX4p16rbcUo+83Zt+fkE&#10;8vx/NBe1b17voj6RtvBnhOVymp/B+Biwwzf2Wvze/wB3g8dfyq/a+GPD9ta3GmWHw6nt7e4A+0wx&#10;2QWGUA5BIxg9ORXZ6xpPjO6hmtYvFZt2Y/unW1RjH+Z9PWsCbwt8T7AO2q/GvbDzzJpUEeBjHUMP&#10;r3r52WBzxbYiX3/8E7P7PzGSs68rerOfu/h14DvZt4+GdmJORHu01BjJ7/L/AJGazB4D8L2N3FqO&#10;n/DOxhvo23JcLYDeD7HHB4/z3XURc+G2J1n9sDR7Xa2THqC2i7eDx98frnpXD+Ovjz4F+HkE114q&#10;/wCCgnhOFlTzEtfLtDK69flCyEt74HOfxqVg+JOa8a0v/Av+CH1XNlp9Ya/7eZ6dd+LPEzeTJfaE&#10;08kK/LLJZ/6vIIz06EEj/GsXx74y/wCEy0f+yPGvgya+hVsx2psWZcjaemOuQMf/AK6z/hfq3i34&#10;y+ELTxV4O/aZ8P3Ud1GXh+x2UcjIueNyiYEMVHKkcFu/fq7D4b/GfUNJextPjNo9xcKrLJMuh9D2&#10;BAmOD39/as8RgeJMRpPESevV3s1s1ruuhz08vzClK9KtqtmpbHlh8B/C2TdLN8HIoWUYZpLCQq2f&#10;w6fhViz+Gnw1vpW2fCuwjZR8yvbOQ3HXkfl6cYGOnpA+Ev7SccT29t8V/D+c4ja48Mu2P/JgZwfw&#10;4rE/4U3+2vBcPP8A8Lo8DurZ248I3EbAds/6U3fv71j/AGfxQ3riJP5/8E6pf6wbfWJf+Bf8E5DU&#10;vhl4BuE8mH4R6e7AlRtSXj2Pv+PQdad4L8JaP4KuzfeGvBNtZ3Soy+fG0zDBIzyfz+v1rpX+BH7Y&#10;okkuZPjZ4VWaSPlk8LTYDZyf+W/pxxzis29+C/8AwUDWwa2sf2gvh/IyyLtmuPBUy4Ud8C5/z9Ot&#10;rBcS6Xry0/vf8EipDiCpFxlXk0+nN+lzwrwp/wAE0ZvC3hLXvF/w1/ar+IljcSalGyaXr1xDrFjb&#10;q2flWK6iZgBuUDDggDqeTXh974T/AGkvht8av+Eek8I+D/Haz6lFMzLJJo9xcSrGByI1eNMDjkMD&#10;yTivtmX4L/8ABRCXQGsbz9ov4fhi5d5IfB9yFkb+En/SPr69fy+Tpfg/+0rb/tQ3XgzVNf0T/hLr&#10;jV7ee18Sw2ciWV1m1PWMSGQbMbSMgE889a+ryOpn3tJwrzulTlu1rKzs77+TOOvRzalhVTd2rxtq&#10;rXv66P8AA7CD9pr4MeHrlPDH7RXwb8RfDW6bAS81yza60lx0G2/t90eMf3gvv6H0jSvh78LvElpH&#10;r3hjRtP1bT5zvh1LS9ZaaGQHurISDwQOCensAKOqfsvf8FKddsbjRdU+P/wpksboMlxbXHg27mjk&#10;jOcqQ0oBHOOQev5eV+CP+CT/AO3Z8I/Gz+Pvgn+1V4J8I3E3z6hoOg+G7qLTL1skjzLVpGjGfVFU&#10;jNfOU8vzStTfLN0ZeUm4t/mvvZ2r/WWnG1OpJf8Aby/zPapPgT8OIttxF4UZJopR5a/apmJ+nPPX&#10;6c17NaQpa2UVuv3Y4UXjthcf5718iyfGn9ubwN8X7X4R/tA694G8CyXl1HF4d8Qato1xcaPrUueY&#10;4LpJF8mRsnEcyq2VONw6/XW65jOy5uI5JFUCZoxhWbA3FQTwCQce2K++8PsNm2Hr1/rk3JWja7v1&#10;Z8vxFUzSap/W5SlZu13fsee/FOXVY/HGipYWaS/JM0nmPtx90cDBz19unHethr3XVsGmGn22Rzt8&#10;1h/Jf8/SqvjaSM+O9Nt2B/1MhO1f930/zzWxvhFozPIdpTH3SOPTkf4V+sxa5VofI1HrZn1J8BXl&#10;k+EuivKm1mtckL0zuNbnicn+zJQx6ISax/grtX4XaPsPH2XjPP8AEa1fFbf8SqYn+4efrXy9RfvJ&#10;erPSw32fkfL3/BUuXyf2D/H7butjCD/3/j/xr8S4GG5SI/m9Coxniv2s/wCCqc5j/YM8fFcf8elv&#10;jJ4/4+I//rivxLs7qdgBNaxsM/3ug/Ku7BW+r/NnoYhvmNy30/U5p1ksbVJFaNdrNdxp7fxEVoWW&#10;k+JGAnXSIR1+X7fCO3+97CsGO6mLb47ZSen3j/PFaFpe3e/fJEF3EZHmEfTtXoRtE4ZPW50VvpHi&#10;Vky2kW+FP/QWt/8A4r0P+e1yPSfFMieUNGhCvxzqsHX/AL64rDhvdRSQeUnyhjt2/rzj+lXLG91F&#10;/m8zDZBJVhx+Q/xFbcqMlLU2o9P8VDa66FC3bcupQD/2b/P51di0nxSRsfSLf5R1XVYOfzb0/l+A&#10;whd6j5qmWPdwB948Y7VaimuUi+eLlf7rYPXp0+v+c0cpXMkjWTSPEseD/ZUTbs/L/acJI4zz83+e&#10;ntU0Gk+JV3/8SeH733P7Wgxj8H/Cshru5dTEIAcZCrvY8d/c/wCfqJRf3R5Ftliv3t/Tj2H+fyql&#10;HqZyl1RtLpniZmKR6HGdqFv+QpDzxjrv/T/69SDTvEkkqx3Gi28e6T53/ta3wvOcj584x/n0xf7U&#10;1FEUC2HIAOZM47Z6dvWiLWLnaI0t2XdwFZjyc+nI7D8RW8V1MJXkdFekieYKf+WhI3HP69OeP1qp&#10;HPun81i21V5wB9aypr3USBFDEGwpH+s/+t33dvT8KItQmHE4jZmz8iyHgfl71scupvW1wcZY/dA3&#10;FTn/AD9Kh0+PWljkktdMWRWundWkvI4yAcAcE57HnH8+Mlbi8I3mJWJ77up/z2qaO/vTI0QiYFed&#10;u85/Hjr9PemHqa32TxD56yy6Tb9AFH9rQc8g5zu47Z9/0kWDxD5kckulQqBuOTqlv/dPB+b/ACKy&#10;zc6mY1WZVG5fm3MeO3YfX296kV9Wl+Ux5/vbXP8ALHHb/wCvRyksuT2viSdNi6PbruXbuOrQHHv9&#10;6ia28UvuP9k2+Wdtv/E2gx1PX5uPx9qrJb6mkYZox6n9504+h/Tnsc095bpFZXVGXo37w9M9Onr7&#10;UcvmHysOW18SxI0f9lW7bvmLf2tD39s9s/hTY7TxAY23aNbks7OV/taHHRQMc+1R3FzeKcG2X5R9&#10;1m+9yfm6dOf5/SomlvQm9baP5TnLS/iP4f8A9f1pcr7hGy3FmtfEI3OdKt/lGCg1SHJGPr9OtQ/Z&#10;vEDP5i6XZ8Elv+JxB/d6Zz9P85ps19ebSrWaqF7GQ8foMfWo/ttwqRubLqvLeeeOeD93+XpScety&#10;r3I7u016eFoTptvGGyN39rwsR74zzVrU2jkvp/KlEn70/MpG3HPp1/z68541CYHcLFCvPAlOTx7D&#10;6f5zQ2rsco1qrfNncZTz+O3049vwpaJ7jW1z9EP+CFcUb/8ACzrotlmt9MXkdt1z/hX3x4EYDxls&#10;J+9byD/x2vgn/ghK8kuj/FOQxbNq6Vn5ixIP2nrx7Huc556AV93eDp/L8bQrn5irr9DsNfOY7XFV&#10;P66I6cI17Jer/M/O3/gp14C8Z+Nv2g9UufAnhVdUu9N1m8t3X7cluYvtFno0m4FgSSRCQCAa/P8A&#10;/aU1v4n/AAw+JljpV58Hnjm1CxudNs/JvpNu8PavKcYV1H7pfmC4OegHT72/b5ufGNz/AMFD/Fng&#10;HRPiqPCtu3h2316W6/sX+0DKxjtbVI/K8yIgEoTuDjGzjk5r591z9njxpq/xP0bxbf8A7U3hfUL7&#10;RIZzHY3vgS4tlQSIVZ2KX0x3HGcKMFsnoTmqmMjR9yT6L8ke5h6Ep4dcq1uz5j8S618br/R7jVv+&#10;FKwW8n2Mxrd3+pSYRvl3OTsJc9eDgAtjGck9V+xF+114g8NajZ/Dv4z65IkOmubO0umxNBNEqblW&#10;QlC0ZQNsDFMfKMsuOe2/axX9pP8A4S6D4IQ/FTw0lhrnh+TWW1TSdHuQlxifyjA8ZcEsCA2SejDg&#10;Hmj4L/smftM6J8KZtJ8Aa98O75ZpppbrVtU0y4W5LSHnbyykDGAODjHB61nVrU5U9L2a7/0zqhRn&#10;7RNdD274i/tyfA2XSYdH1K+tbdrdGRfs8z3CyL90nCxLHzzjn6Z7+a6x+1p+xnrWl2vhm/1q1gul&#10;lVbeS4Y794cFihddzHknapPfArmrbw5+3jreuan8IbvTfBfiOTTbK3ubyRbeC3DLIr+W23ySc5R+&#10;3O1vqOD0j4HftF/BT426H8Q/iRomieG1tIb3UbFtIskumvZvLFq4cSBVEYW8zkgkEDByQa4cLguf&#10;3Ho/W51VcZVprmWvyPR/FXxP+EF5cL4sufG1u9jaXCp5OoCSP7THtKlcyjkYARVIAb5RgYr9av8A&#10;gmprGkeIP2DvhtquhCQWc1pqBh81mLbf7RuP7/zYznAPbHpX5zeGfEP7NHjrwhcaT8TfiLqFjqEL&#10;xz31lqE4fT9SVJ0kWFfs8aTRYkCuGJONoHpX6J/8EyfEen+Lf2Evh5r2j6VDY2lx/a5tLO33lI4x&#10;q10qDLksflAySSScmvTxWHjh8Oorv+nqeJiMRLEYhOXmfAv/AAVFdZP28PGAVvuw6du54H+gw/5/&#10;/UK8O0rVtNtHMNxfbWEjB/m5XHOfr/kV7L/wVJvBb/t8+Ml2u2LfTjiNS3/LhAfT+teRaZ4nuDsQ&#10;3FwD6YkwOuR3Pb37dK9+i70Yei/I8mrrKxdsvEukwzyM2oR7WYFW5Pb6eo+n8quR+JdGSaOUajGV&#10;2be+AeCM/h/KmweLL9YtralMA3RWV+uMZ/zzj61dtPF95CNkeoT7W5ZW38nGf8/hWhhoh6eItEPK&#10;X68HP3vm469P8/nWxaeLvDsVvhtWhyY2CDzOM8+3rVO18aajCyrb6rNt/u7ZCMY9wOv8+3p0Wk/F&#10;DX4x5dt4guVymCqySD8P8+1c9fm7HZheXm1LGmeMPDbhs6so28ONh+Xn164q9p3jPw9HBsfV4fmm&#10;dvlOOC7ccfUn/PFzTPi94ntiGXxVfMN3RJnxt/H+f+PGxafGvxeVG3xZfqXYnC3Eo47nr0xj8/z8&#10;ir7Tt+P/AAD2acqdt/wMu38Y+GlkmaTWYwreWN2DyRuzzj6U5PF/h2SRZxrMe1V/eNuPAPHf3OOD&#10;79hWy/xv8aMjCbx1fZ4GBcPx7EZ471FN8cPFrR7YvG1+xZc7fOk/XnnqBWCjWl0X3/8AANZSp92Y&#10;svirw9fbLWx1OFppbiNVjU5Y/OOnT9D09MZroPE8iHXb4Zbd50m454+83A9D7Ht+NVJvjV4mdXJ8&#10;d3bDd8qrcSenuevp0rNufGS6ncST3F0rNJy8hbJLHnPI55x78epFbU6cua7RzynHVJmjcLvExU/M&#10;m4hT8yhsY4H+c/zx4vFnh+KCK2vNTVZBDGrRqpbnbyvT+XA9qkk8WWiDyYGS4WTdtK5YEHjPHr9c&#10;flitBPjB4kgC2tj4mvIwq4SNbiQ8DtgYx1rSMZJaGL5XuZK+L/D0MORqi5adiF2Mc/Kv+z04P5e1&#10;J/wl2gbMrqW4KMZaJ+W3Z9Oen+eM6snxe8Uu4dfGF5gJ8rfaHII9efXr+fsaa/xX8SKVYeMbxSD8&#10;u2Zvl4HNae92/Enmj3Mt/F/h5kRVvGUjcWUQt8uOf7vT6jnp7VDdeMfDzJIVvW3Ffl/cvzxx0FbB&#10;+LHiKZNv/CX3i7fug3D8ZOcev+fxpz/FjXXGf+E0u+OAxvJOM+2fX3qo83b+vuJk4mOPF2grOzPd&#10;MpXI/wCPd+2f9n17jrn6VIvizQ0gR3vPlDsTtt26bjxwOO3/ANbNaz/FbV4xg+K75s4+YXMhXjPp&#10;7HjuKavxY1xyCnjG7ZRzj7VKxJ//AFYp2l2M3ybmU3izRVWaRdQY7diuVhk+XGR6ccnr6/qz/hM/&#10;Dj9L5htjO7Nu4/E8cnpjuecVpS/FbWplZX8WXagt/wA9pvU9PTr6k8/hSwfEzVHKv/wmN2P4R/pM&#10;g7Z68+3an71iY8pnS+JtJvAsMEzeZJhY08h+ueuSB69Tj+ddJ4nO3Xb61cLu+0uDnKgnJ4z+dZc/&#10;xK1Ro983jO4kbd97znw2D1H6f1qrceKYL2WZ5r4SNJku5JJPzde2Tnv05qktR3j3NSJS46Z+Rgx3&#10;Dk/XP5cdfyrLj8VaPZutpdSTK0aruWK0kbBx6hcfXn685oHirS4x8lxEV5wQrYPbsPQ9eK0I/iZr&#10;HmtHbeJ7qOPacKsz4HX5f88Ucsug9yqfF2hCAF5Lgb5DyunSk9E9EyOR0/pmo28XaH80g+1N8ny/&#10;8S+b2P8AdHbnj8xmtQfEvXSEC+ML7Z12+bISP0+lSD4k61KWiXxnfbSCAvmPznnHT15454qPeK93&#10;uYp8VaO7bAt4WO0/LYzcAc/3f8/iKefFWlLx5F5yW3KNNn6+udnTp06fU1rxfEjVixi/4S++2r90&#10;NJIMe3X9O355sW/xG1JTtj8YaguWJbbPJ6Z//Uf8RSfOOLjYw4vEumIxhMF8do/6BdxyeOh2HuB0&#10;/wDrmy3ibT0towqXnK7tq6XOe5Az8nGcdOvf67Z+Jt+qbH8Y3zNt5j86TPI+n6Z6/pK3xU1cxR7P&#10;Fl8yqv8Az8S4GDkDnp36Z7/hm+Z9CuaPQw4PFOnJG0ptL5irLw2lznON3rH/APW/nT4PFemSoGeD&#10;UunOdJnVgOn9z/69bB+K+sqdw8aapj7xVZpevb+p+nqQKmtPihq4O8+OtQ+ZPmVbmb09PyHtjrWc&#10;ubexrHl01MG78T6XPbNDFZ326ZMLu0mdVDEHuYxj6nFdJqbTLfNG4QkSHjbyf8fzH9REfilqmxmf&#10;xhqB3Nzi4kGec/z7cc+tVZvFNhcPiS73OzfM0n8XfnP16fzzWdpdi+b3tzRtInIy4VdrdWPXr0/T&#10;t1qpqGuxaTqM9lPo2rO6zZ/0fRLmde3RkjII/H9agTxdCmJoB5ibcZO0dcccVqRfFrxEkXkJ4h1N&#10;Ai8LHeScc9stn/PesZRlzXSNqco7MpxeIwGZX0DxBtHClfD92T+I8vP405vEEbgyW/hzXm75bw7d&#10;/N06fuv09vWr6fFjxQ8ikeKtYXI7Xkn6Hd/iM0n/AAtPxdB+9h8T60xAHyrfNycdeuOn8x9ax5an&#10;ZG/7u3UybnXY5G8oeG9eVmwM/wDCO3i9v+uXpkVlah4hhljWR9B1jLf3fD92Pof9Vxz/AJ9eiuPi&#10;l4lnbFzr+sPj/p6br+Z6H6Y96y7v4j+J+j69qkvHed+fbBbj8+49TXRRU1LY5qjjY5291OOL92dJ&#10;1XdGFB3aPcYHA6HZ0z6ccde1Zk2rOqKg0rVdrZb93o9xnvxwn/666LUfHetxzSSSXF80a8R4uCpI&#10;Azx8xI5+mPxFZM3jvV5HUJeakw/iCvz6/wB7sPr+Wa9KPNynl1pe8ZU2sRIpaTStWyJB/wAwqcnq&#10;SOqZ6f57GCfV1cl00jVGG1jtbS5xj5SOmzuOOx/ren8W6g5UvqF8rIcArM238Pm74/Tv2r3Pi2/V&#10;yvnahub+9MP6N17/AMqqVzIy9U1SSXT5rSDRdUdjDIAraTP8x29OUxzmvev2Hj5X7dvghWkG4yT8&#10;Z5J/s2Y8/wCHqa8Tn8W6msSosuoNldrR/aByOvTf09ueT+Feof8ABPvVXm/bX8CSTwSbm1C53SSO&#10;rE/6FcYJ+Y5/+vXPWX7uT8mdMOh+gH/BRfxRong79l7WNb8QtCLT+0rW3b7RMI0ZpZBEqlmIA3M4&#10;HJAJOK/ETxH8T4dK8X3923xFt9Jkt7h2ZtPuEk8yRvuj5pBv54yNy/KM8ZYfs/8A8FW9WttI/Yv8&#10;SXl1ffZ4/wC0LONm3YyXuEQLnIxksFznjPHNflf4H+If7O/hLS7yw1OGxvrvZGWk1aSBgG4ZiQ+Q&#10;McjjqemQ1eDGnz4eL8z3csqez5v67HxL/b/jjw94qvPiDp3xauLCXxN4jmaPQk0keZFEZpB5jSPw&#10;qlVVy2zbljwMVoa9qPhP4i6vZ6tqfxsf+1tH1QalbyaxqWnvA0iMGG4iAFwT/CX9QR3r179pn9uD&#10;4U/Ajxp4X+KH7OWg6PP4u0bUcOvymOa0dWSVJWhxtPIZXHzKQOuCDT+Lf/BWXxRquhx+KfD1j4bv&#10;NV8SWTR6hHFqV3MdLwxHky7reFZGccgqxG3hwTwcZU41L++1y9Dp9oqcnFq99TjfDXxO+Pms38nj&#10;DQviZ4d1KBpGheS0sreSOTPJVnUEA898/jX0d8If23fB3g/4QW/w3+NPxO1Dw/qml6pciS30vxA1&#10;gt6rsZkuECGNNp80RnAPMRbBLZHzR8E/28/jL8EPg9aeHdA8ReE5dN017maPRr7zVwWleVhtQ/Mx&#10;LnAU98Y5rvPA3xG8ff8ABQXwc3i6+1Hwn4Pg03Wvs11pt5HNdsZIhHIHSFlUhSDjqzgIQWwQKVGE&#10;5SUlK73szWVRW5Nkz3PwR+0/+wBdfHjSvHXj/VZ9atv+EL1KzuNah0m71aWCZrqwaMTvHFJJ80cc&#10;/LblA3ZILCu+vfi7/wAEw/iNpy6h4HsvB+p+RLHLbwy/D2SOQlXGUO+1z2zhuSc+pz8hfFP4X/Gr&#10;w7bTaBovijwjr665q0WlwxQ2t1aie4nk8pDsIRgA0h/hZV719G+DvBXiT4Efs0WPw08Zfs+/bvHk&#10;a3i6x4js9StoI90spkUpI7RudqMi87QAgxuGMqpelXftla+vqXCMq0f3bb6H54/tY+LJPGn7THjj&#10;xXcs2/UPElzMxkjCMSX6lQAFz6YH515X4lkBgTk/eb+RruP2gNE/4RT41+J/DvnRsLPV5EQwvuXb&#10;1GCAPX0FcLqkJvBHHkhdx3MFyQMHtX3FP/dIpdl+h+TVoNZnNv8Amf5mtazH7NH/ALg/lWfLKD4g&#10;hJP9/wD9BFQwLqQTY2s+Xt4X/QQc/wDj9SfY9t1a3aX7XDqz+cJLXy9o2jH8TZ5+laOo5WVmZQwv&#10;s+abktn1LmuSsLBsf31/9CFLpE2NPj4/zmmXUUV9GttPN5atKgkkC7ti7hlsZ5wOcZ5rYg8L+AIU&#10;2J8Y9SjXkqp8Fhivtn7WM1NbERo1OaSb9E3+Q8LgZYug4xlFWf2pJfmzm9ffGoW5Vf8Alop/8eq9&#10;K+IcsPen+JtA8LwQrc6J49vdUnWRNsNx4fW1Xbn5ju+0Pz7Y/EVWuHJi4qaFRVOaVmr91ZhiMO6P&#10;JTck7dmmvwP2G/4N07kt+yZ4sjzwPiNdEj/tysa/QG9ZSpUnPzL3wOtfnl/wbmTH/hl3xjATwvxC&#10;uDj/ALcrKv0Iv5Au4K+0Z+b8xX4lnVP/AIVK3+Jn9B5HL/hHw/8Agj+SLAd1VssvX+KoTPJ1H0Pz&#10;deaYjnBZ3288VFK6YIEZZe2e4/GvElTXU9lSJY5A3G47hyTipYJiJtudwz+R9KpRSBeBx8v51Pbz&#10;BXGCc96mNNFSkTvKH/QDbXy98VfDehQ/EnW9RhsVWddY3m4t5WjLltoO8KcOOv3gfbmvpxpVA5Xo&#10;vf3r5P8Aij4p0GT4v65oCazEt4dSjK2c3yuwyv8ACcbsZH3cj8a48ZT/ANow7X/PyP5o7MHL91Wv&#10;/IzotSvNa0/4KPfeH5Vjuk0aMxPJ2Gxc4JB7Z+bBxXxj8f8AwB4T+Hnh/wAD6jp/hnSb5Xtrpr5k&#10;s45WunSZVw07qzuQRtA6cYGAcD7j8M2thd/DWCxvtIjv4ZtDWOaweESC5UxYZChG1twONp4Oe/Nf&#10;OH7Uvhn4S+FdO8H+H/A37Kui2OoSaKbq+0qbwXBdOX3hA0pUOsYOwlSp5P3ugr9Oxyl/bVNJfZZ+&#10;f4a7yud39pHzzqc+n+JfFA1bxL8LNHsWeP8A4lukw6JCvlRrghmxHliRyW4BPGBX7mfttxQTfsnf&#10;FCO5K+W3w91YSBs42/YXz07f0r8K/GHi/wCEHxZtvE/wz0X9lDQ9I8UaRbhLq5Xwnp1tHbiVSUfz&#10;SWk3AHI2gkHrg9P3X/bCBk/ZW+JAij5Pw/1Panp/oL8V6GDjL23M3v8A8A8PNpXwkPV6n4AfsaeN&#10;9C+EHxB1bx/FcX9r5nhl7O1VbV/maWaEkho0PIWP3OCehy1fd/7BOuah8WZPF17qq3a6fZzWi2Vz&#10;YSXdmk0hWQyBuQHcEDPJOGGQM8/Lfwj+GnxQj+EGk/H3U9X099Nm037RbpJrc8csSuMrvP2Vsbec&#10;7S/3cdBmvs//AIJ4+IotU+BEmpa5r1rcahJrMqXTRyllQhI9o3OqFsr82dvOe/Wu+Vah7Fxpyuzd&#10;UakZc0lpb87HsS+CtBMo/wBL1heen9vXP89/NSx+BPD+7JvdYPTn/hILnn8pKv8A9qadGVBuIh6f&#10;vAMg1Yj1XSB1vYVHJOZBx79f1riftPMqLj5GcvgXwzlh9s1b/gWvXX/xypU8CeGlQhbvVtu3GP7d&#10;uv8A45V5db0QAh9Wt8Zx/rhUia5pSna1yq/3d0yrke3NZ2qeZfNTM2TwH4XdsmXU8g99cuueP+un&#10;86mHgfws0flOdQww6f21c8f+RM1oTazo0Un77UoF7/NOv+PNH9uaOjeWdRt/M6qvnLk0WqeZSlEz&#10;x4G8KZ3bdQ9QF1m4A/R6evgDwqJA3l6hx/1F7nJ/8frTTWtF+8+p26gct+9HH15p41/QPuLq9ucd&#10;xdLx+BNZ/vPM05onJfErwZo82m+F9Dt5Slu3i6C9uIbnUJjJIsMEqqIuS24SyxHIIAAOTyAd5vAX&#10;hkqR5Ooen/IWuP8A45XH/Flri6+I3gjXtJ8SR/ZLXUJo7iMxkxDJiYnzFcKjFUPysGDcYxtOe+Pi&#10;fw8FBbXrQH7v/Hwn5da5MO5yqVLX3/RHVU5Y0oea/UzR8PPC/wDrWsLndjGf7Qn9f9+nJ4D8LD5P&#10;sV6p/wBrVLnH/odXx4o8MDO3xFZcDO37UmevXrSS+KvCyDC+IbHd2H21B/Wunlq+f4nN7SJDF4J8&#10;OINos7plBz899O2fzfp7dKkj8F+GwPLGn3HuTfT+/wDt1Ini7wvt3Lr9j/s/6ZHz9MnH60f8Jj4T&#10;U5PiKxz/ANfkZ/kx/lT5avn+IueAf8Ib4ckUZ06YjP8Az+Sj/wBnpB4I8NFvMfSpVYsP+XqXt/wL&#10;pT18a+EhJsbxHYK2eP8ASl9PrUL/ABB8GxSLbyeK9MVj91Xvowfy3VcY1ttfxMZSp76Dm8IeGOsm&#10;lM3t9qlPHtlqjbwj4XVtz6Ix+bvNIf03f5/k4ePfBbRKF8Uad83EeLyM7u394VHJ4+8KIN0+v2KK&#10;TlXkvI1X6Z3GtIxref4mcpU/IRfB3haJvNj0PHb5p5Ccf99VBL4O8Ll939hZ+b5m8+T/AOK6fpVi&#10;Tx34OjiWSbxRpqqTwftibT9Dnmq0vxE8CqPm8X6b+N9HwcfX/P4VcVU8/wASf3fkRSeCvCSjjw/H&#10;6/MzH8fvdaG8FeFz18PQ8erH/wCKpR8QPAoXfJ4z0raOcfbo/T/eqG4+Jnw4By3jfSeccm/jx/6F&#10;Wn77z/Ez/d+Q4+D/AAzGMp4atvm6+o/Woz4R8K9D4XtTzzuB5H5/Wq1x8Ufh00pht/Hejl/LztGo&#10;R9P++qik+JPgVU2v4y0tcrnnUI//AIrmtYxref4mcnT6WLLeEPDh+RvDlpt5JG0/zzzxUZ8IeGkH&#10;PhSxJOeWj5Hv1qq3xT+GsqEDx9ox/wBldSi/+Kob4h+BJlxH4y01uf4bxD/X/PvWsVU63/Eyk4b3&#10;PQ/2ZPDuj2Pxi02XT9Et7c/Z7wLJEmCB9ll//V+Ncf498NWepaneRaxZxXAWeTY8/JGTngk9Oent&#10;XX/su+LfDOp/GTTbPS/EFnPMbW82xwzKzNi1mPHNc38U/EWh6FfP/amr2tn5k0pUXEirvAIzj6ZF&#10;OPN7afov1MJy9+B+UP7f3iHWtD+NkPinw5rMuh2/ha2uNNijht4HbfMzhpAWDDBUBQpXIwpGDXzR&#10;qmoard6f/wAJzL8Z7+bUtPvo5Fs5jaeXIGlUORGIyOFJOCpxxjoRX17+2pp/wu1P4+3mpWWiJeQ3&#10;Wm/8TCSS5Bh89XLGSNd21ZOEOcZOwYI5zzcPw++BWs21jfp8APD+tatcxrLK02l2TKNxO0OJJFXJ&#10;GM7gw54POa8nJ5Rk5Rk7JPbU97N4v3JLtprsc4PBGp694bmWPx1faYos90xk02wBYhSML+4DYJOD&#10;6kn6Vp/BH4TeI9D8DpqMn7WVroelW2iwrarrNjbSSeSIxhEVvTkDCk8nHU55P9rP4ZeCtd+F1zPp&#10;f7M+l+G7iwmt7q51TR7TTrSNrOOVTKM29wSxKbshUORjFaPg6f4X3XjHwz4Gvvha95HHr1vc3lrZ&#10;WS5ktY1eUxDIUkMqqpBPIJ68Z+qrRo4j3Urdj5ui507tvU7/APZ+tvG9zoMHxU8X/tQ6bfWtn4pm&#10;SDR00fToBqEUTkDIQJKQ23lQR1/A/ZP/AAUm8bax4H/Ye8ceKPHGjzaVr1vb2kui3V1bssd4ryWs&#10;JRA5ySgk6qSWIyRxXGeH9Z/YEsbi11/wV8AfBkGtWYivLV4/h7G91bTgBgXnWBvLkVh1L5B5B6V6&#10;L/wUq+It18bf2SfGeg6ppMepS6PfaNf2Ng1mVT7O9/axyRSOSNwO5nRlK8od2QPm/O+NqeH58LGe&#10;l5dequj7LhR4mv7X2cb2tqnt/n5nQ6F8GfCXxY+MfhvxHPNdQ+HbrS5LzT9MaN2mWO38s+axcn55&#10;hMGHH3VA+bkiD43+GPDfxLOsaF8a/hbax+H9LMLaff3Eq2lxGqhRFEmxQHJ/iUDgNyRgV0fxn/aQ&#10;8PX/AMRPDPi/4UWGn3Hhzw7od4niGSxuo0lWErFJJHGAfv8AlAlcZ2lcdQcdNd/En4I6+dP1Y/Dn&#10;UdThlkuoIbDzEUq0TNud0yc/dZmIBbccYr84xtHC1LRpvl732eu68j7DlxylGpVi2rWST1jq9H5u&#10;3XoVf2dvgJ8G4bPRfEnwk+FixLZsx+0+d5qQTeWfn3ZwwJkPRM5J5OK+hLPwv4hNmjavblLjYBMs&#10;LFgjegZgDu564FeceHvGHg/R9Ok1L4V+D7u1adfNWFWhRJY/UrvA288HqCBnqc9hpfxBvZIJJdW8&#10;GX1lHtCwhAJpDzyCQB8xz8vUY754rfDexpq3P92x8XnXtKknLVJPq9f69Dzz4B+FtTg+PfxesF8N&#10;2NnHaappqtqNnlZ9ReaKS5Mkw2A7o1lSEfM+ViXlQAg9Zm8HX7sJW3Nt+ZmaMkfX/D8K8M+DHivw&#10;tc/tKfFvRvD/AIe1LTbyHUNIm8QaqbVX/tGWW1ZoCFDZUxW6JE2QMleMivYJ9di3ebF4pmj7LH/Z&#10;zlVznnHpxwM8frXpVK1HmXvdF1XZHz0o7FyXwR4hceX9llbqFXySDn0+vvUni/wdqt5qlsI7eT5N&#10;MtvM2r/EF9OnHf1rIudTSSLdB43uYVj5k3WbIxGOmT/EfWk8a+N7W71fTbnTPE99tj0+FZo7e1JW&#10;WQBs7ty8Y4zjrn3rSjWoexnHn3t1XcyqRjzJ2LC+AtRQbrhrp8fN/qyduc/Nx6/p+lNbwtdwnyxD&#10;cL/CfkJx/s59fesm7+IulQsxbW74Ef6xktWYDjG48dPp0P5hr/EPw9af6XfapdbZF4VbGR2HP3SQ&#10;vU+v865faUb25/xK9xaG0PDt/CSyecynssLdu4+n518Pf8Fh5bbw98cP2Sdb1m4MMdr8fdPkmmuG&#10;ChFM9uWcliNowuecACvtdPGng65Tfb+L1VhtLf6PKhOe3Tt365r8y/8Ag54u7e+/Zv8AhnfaXfNc&#10;qPG06rNtZdzfZmPRhmu7BOm8ZT5ZX1/Q9DLeWGIvf+tD86P+Clskw/a1166mRl88eZHweUM0pUj2&#10;24IxxjHavA/tLgkFcD3Wvb/+CjMawftmeOLeKERrDcWccUS4wALGD+eK8NaQYJJ3N1bAr6ij/CVj&#10;0q0v30mfdn/BuxqNqn/BSbRLC4vI4vtfhvVIYg0qoXbyC20AkbidvQc9+gJr9avHsz6V4yv7eaKO&#10;HbqkyHy84/1zbeoGfT6e1fgH+wN4o0fwt+2z8JfEniDUPsdnZ/ETR57q88st5Ea3kRZ+OSAM59q/&#10;oO+KcFrq/iW+ls7iO4hmv5JVmZjz8xOQe/HP41y4/wDiQlfo19z/AOCdWBj++cvL+vzOFt722hEz&#10;y23ysx3KqnDevQf5HpjiDVNQjt7eC4jkXlismEJyvYYPpx+v4W5tPkgtWUtI8LNltjYxwVxx65/z&#10;2Nbey03S4b+KzZiG2LtxgAg8fXOfauHmPWPGvFviLw/4pvLvwbb6CNTtox5dy8lsPKZGP3fn4kB6&#10;ZXPcdjXzfo+h3/7NnxYuvA+uT3tx4T1L9/pSeeZRBGfvR4IHzoeMjJZSPcV9V+LbOyeK4v0RY4lV&#10;Xby1wA272+vvk+9fL/x1mk8b6VDDq96/2u+1cR6VHbsF8xQSqbT1ycFgcDJwD2z6ODryjUt9l6Nf&#10;qeRmVPlpqcf4i1T/AE+Z6H4nOm2TtJYM03nW4e0K9G+UEA55GP7vtivCvFNj4v8AFGsra+K7rWI5&#10;GRomk0eMpG7K3B2qcAFSMtx757bkXi/xV8M7+PwV8R02xCeSSz1S7uj+/CY+VmO4Bz2ztUnPI61f&#10;1W5u9V8QJJp06ywzW2Jp1mMjQ7mHzKCdpAGMcnOScHHPpxk4wvFJp9Ty61Ojjq6qTclK6Ti3pfyX&#10;W58pS/Cjw63xH8UeGrrwfeXS22oRz2c9xI7x28Ug4DKvOQ249MeoNcNqupeFdE8QS6PqdlDNGs22&#10;O3aMqobI+7tOV47ZzXufxl8FWPw3+I2m+K9Ymun0jWo00vVG85t1vNu3xSjBGFJDJxgAn8vE9b8L&#10;Np/xBdtCtdSW3+0lljmtzsVc4yWZieMdT09+K6sO5fV7r5nlZthYxrJNbdiTx7qMCWtr4chguLUy&#10;TK3lQNuhG8gggN8xIA7k89KDY6Bbn7O+tTZj+U/6DeDp7VS+LWsandalaabbx3F5dW/ztHbKiqOA&#10;qqB64DHpk/LgE1mLrfjJV2xpeqv8K7rngenAxXPH2lV3UDyq9DlsvaWP2WjsZJVYxxbvvN93r6tX&#10;xL+w6v2T/gsJ42he3YlbeRQA3+r4/Xg4x7192WsUf2SSRj/D8sgbAP8Aj2/Dp618QfsXwF/+CyXj&#10;OJLZ5MwSHEbY8vg9f896+8ziopZVLynB/izDL4y+sW8mfqzoJRwSxyS39Pft+ldIhcReWUOMZz/n&#10;vWL4V029ERU2rA7j1Xr/APWq9q2r2mhwt9r3b8E7PvMfYD1/lXgzxFNdT2qeHqvZGLcMq/GPR0j2&#10;7VsZH3bjj7rDp/n8a9BjurYS4Bj5P8VePeHPFS+NPHS+MTp13pcNjbyW6jWI/s7Stu6qrHJXHc9a&#10;7b+3ree1aRNVg+ZTskSRTn6dj7V8fnXNHMG2rXS/JH3mSxjLAxUX6/edol5Zqo/eQrn/AGsenFV9&#10;U8X+C9HUnU/E2n2u0bm+0XSKB7nJ6V+U/wATfjz8b9L+IPjPw74w8Ya401nrUkViun6v5UawM37v&#10;gZXnd06gD2IOVZ/Eiz1nRFuLrXrOTUITlG1i6eWR+TgZL9cYHQD2HSsaeDVSN3I6ZSUZuNz9DLn4&#10;ieAl/aig1a68daVFax6GybpLhPLySTktnBJwOO2Oa9vs9V0jUbNtQ0y+trqPGfMhkBBx9P8A69fj&#10;D4g+IniLWoGi07NlfBtkc87ZjUg9QPQ9unHXir3wz+J37U/gfU/7X8L/ABhhsIxcAT25hfyn45JG&#10;eOPUdhn0roxNF1uWz2SX3GFOPs776u5q/wDBbjxjcP8AGjwP4p0nxtcXX2e4mMe0Iv2ArJHlFK91&#10;Izyc571geJ/+C3UfhopoL/HP4j3k1rGscn2H7HsdwOSSQDyfXnHr0rzD/gpf8ddR+MPinwzp+uT6&#10;e2paG0n9ozaXb+XFcMyocsmB83Bznqc15/8ACH4y/s4+F4obeTwP4g1+5FwpuodBjSNYgMfdSWzc&#10;k5znDZb19erMqcJYWg00tLa+vzPPoVPZ4qpHzXS727H2P8LP2yvin+0F8LdU+NVjrXxYj8M6TJjU&#10;tQvNbaCFOuSTG3KeoAwM9ORXyz40+P3hv4e/EqS++Enxu13QYdQP2m6i0jXLhfPmySGkKsN/U8mv&#10;qLxv/wAFZ/2f/GP7ONx8LrLRNW8Oy/In9i2ngSV2njXHysMhTux8zHGeeOa+StK+Mfwu+I3xUu9W&#10;HwWt4ZrjTxDa2/iLSbext5WHGRuAXJHcnI9a48PCjGl+8qx16XPYw2KviY04R36yi/yRQ8ZftZeL&#10;vEeuW+reMv2hdWmG4FlGvXbBs9f4+M/lW18Tv2sdnhP7b4D0HWvFnmW8cKz6laz+SkmfmYyngjkY&#10;FcZJqln4F8S2FvJ+zXZ6hqFxJMz29vqVtc7t27AQRM3lqA3G7J4GD6/af7NX7cGrD4faP8Cfjz+w&#10;NeTaDJC0EusXkkV1bbdxKF7byzuUZAPPbp2rOtUyujJc1VLT+n5m2O+uTo8rhZ30Sg09t7vRI+Vf&#10;g58Jf+Cifx6vbW9+F37H2mzW99Osa61cWI8iPkfekaQKMdfWvoL9pr4W/Fr9jG/0nwp4u+GGj+Jr&#10;y+0uORrvw6ykRSFV3p5LtuCq52hs4bGRjnHsesfFf4yfBRL4/sj/ALMngObR7yQStaaK15p8svUD&#10;KCCNMgHux9s18lfHn/goV8e/CXxPbRPjP8JdI0nVryFJm+0ebfSRQjdtOd5Hrxg9M4rPC4vLZVb/&#10;AFhPTaKdzy6uFxWFp3dOV+7advS1kcN4n+Ef7P3jHx3aeL/Ff7Q/iL4d+LPEEkaTaLfeFFWwhRnE&#10;RkS5S7BIUEEqYxznnvX6y/8ABIj9gzxZ+wx4N19dU+LFv4usPFBt72zvo4HiLLtzuwzvncCMEHp+&#10;Ir8+tc+BHhH9rvwNp/xju/EMmvWZsybWbRtJXTWjaIhnTZLu3sDgZ4z+OR+gP7CX/BQLwV8Z/DVr&#10;8LZ9GvPDd/4d0+3sY49czDJciNAisFYKMkLngkYI5Oazx9NTlGpSvKD2dtbo1wdGNO7qJJvz++/Q&#10;+zk1qeJv320o3Tap9f6U1/E0qTlBZSMuP9ZjA/z/AJ964G++IGhaVp82o674ntoIlg8xWkbHmL6r&#10;g9P0656HHl+v/t0/C7wbDJd23iH7dMkbGLTRpzlo2x/y0JbGM56Hj8zWFPD1qmtvv0N51MPHz9D6&#10;MfxJJLAJDYvt6BSvfPT6+9J/bUjg+bZ/jnj/APVXwF4g/wCCwnx68E/EdrCz8EWOq6I0YS801VQK&#10;Ef8AiSVQSGA7twfUdR9E/C/9rXwL8WYY/wCxPEKw6h5e+bSZNpmXgHIAJ3LjuP8A61LEUKlCzew8&#10;NKNeTVrWPbX1uOT5DAV565HvXxWJNKj/AOCkEk8NlqySLqcBnkuJCYWY2bD9yDxjC/NjGGzmvo9/&#10;GF8139pglZocHcvlkkn1HIwfw/nx8paHqEl/+27c+IG1bVJpotXAmgniCpaL9kfCIdoDbhhuSfvn&#10;FdWUyVSpUS/kl+TIzCm4UYf449u591W2paa53BCwxlT/AJ7VI2oaWWKPBJv7cYI9s/y/yK88Xxgb&#10;WPbDbMG2qPmUDB9/aop/iJ5b7Sw+ZsBQu48k9cHg9Mfp7eO6sUz1Pq7Oj+Ifgf4YfFfwpdeBfiR4&#10;StNa0m+XbdafqFuskb4+6eejA9GByCAQelco9jZ6MBpNlB5dvbKILePeWIRAFHJOTxjk5qxF4lup&#10;LhHjWRU3D5R3Pb/6/r+AxTuzKLuZpV5Mjfzr7Xg+ftalVPsv1Ph+Nqap06Pz/Q83+K//AAkNz8R9&#10;Dg0e7t4VW2na4aaEufvR9BuHbNbQ0/xULDf/AG1aq3l4/wCPM/L/AOPVQ8ZyMvxD03bGObWX5jjn&#10;lK31u2a22hsd8hsH/P06V+ir4Efm9ZH1h8GEmt/hfocM4XcLFdzL35OT7Vp+Lz/xKZv92sz4Ru3/&#10;AArfR/U2Kn+dXvGMm3SpPz+vNfKVPjfzPWw32PkfLn/BVncf2CPHwH3vstscN/19RV+IlpdzRSCP&#10;Ksd2FHrX7af8FX7jb+wR4+YnrDaDj0N5CK/EmDap81W6e/vXbg7/AFderOzEW57GhbXniWdmXT/D&#10;yzIu3Ev26KMHOezMMd+3ar1rceMzMsaeD4yx+ZQdWts4/wC+/wCtU7Xd5/zdox6DP+f8+tXrZysq&#10;tn72R+FehDVbnDU3L0E/jdBk+Do8bsKf7VteD/33xV5brx2q5XwjCMKd3/E0tuOfZ/pVWFwzjnvn&#10;O7/P/wCsZq1G6Rg7Xxt5J9P8/wCfbSPq/wADK7RdguPHqp5beDIfu/w6xbfn9/8ApUqL8SJeV8JQ&#10;45G3+2rX5ffl/wDP4UyO4UAE8/72OKsi4G0LnvjcByDx+n+fYacr7/kDEDfESTp4Nh69BrlsoJ/7&#10;6x+VPVPiHENj+BbfdjI3a1a9Mc87j7D3ohldhgxjr0b8+f8ACnh3iGVcY2j+I/5xx+FUtOv5f5GT&#10;k76EZm+I5Zo28IWa9eG16249/vdP88dQk1x49w0n/CL2KLnLMNdtm2/kxPfpTpJA8gWM9V6qfY9K&#10;QupXeeu4Dg+/0rS2m7/D/IzTbJY5NTi/1rx7lXay7s4/Edf8+1WFupX2t9p5z97rgdx/Sq9xJ5l1&#10;Jk8bz93vk0ikkLGSvHXcOD7VornOTve3aFY1lJPX5hx9frTdO1rxjdGQaL4ZhuFjm8ppJtUghy4A&#10;PR2B9Pb+VCRN0Hfvux9f8/8A6qq6GqRwXAUfL9sk+UZz24/LHNU+a6VwcjQOofEe0dY5vCVqG+Y7&#10;f7ftWJxjvv689P8AGpk1f4gqRHD4Ps9xbp/b1qOPT7/9apxTTrOApGFjbOeW6gYGf8+tWI5FWSME&#10;jq2OM/wk+lFpd3+BJP8A2z8RVUuvha0C/wAQ/t61JAx/v/5/KkutR+IIXbL4ctUwDuDa5agY75+f&#10;p0PT+VV7m4j+xu0XLFeD/Lv/AJFS/aMhgo455YEZ7e3/ANbt7O0u7/D/ACCUr6Ci8+Ik3zr4RtGw&#10;A2P+EgtcEfTd9ajubn4hOmw+E7PdvAIPiC2znjjr7/8A6uzUnb7P7Hntx7VEbmUxPuH/AC2b1xwq&#10;Y/pStpu/w/yJv0sLJfeP2JhXwhY/3ju1+2zj/vr9OtVzffEAvsPg6y5wFX+3Lfrz05x/e/L8KWa9&#10;czlQPujGW7j/AD/nmoJ7qMtCGLffPtn5T+Pb1/rU/N/h/kVG/KMvLnx/t3S+GbGNQN3HiG2wff73&#10;9KtxQ3MA2XbFZF+VkVshSO3vWZd3Ja1kMjMybWH3j/P+n8utat/J52qXOEb/AFzfe6gZ6dOtTze8&#10;VdWP0e/4ISOH8JfFCTO7M2mDPrxcHr/nnPtX3D4em2eO7XPe4I+ny4r4g/4IVQtH4J+KE7N1utMV&#10;WLdcLc19q6VOq+PrIBlz9uUZ+rV4GM/3mp/XRHVhv4K9X+Z+RX/BebxX4p8G/wDBQu8m8G+IJtG1&#10;C++H+mY1O2ufJkjtxNebwr7lwSyR+5xx6HxX9jP4reCtc+K1p4R+J/xSuNUg1TS5UkuJ/E0xj+0q&#10;Ip9xaOZMuIkuF2k9SRjIBH0P/wAFwrjw/pX/AAUijuPEXw903xFBcfCvTF+x6ppaXSLnULwb1V8h&#10;X4xuxkAnGM5r5k8TeEPhxp3hu6EXwX8O6fbtaz3LGPwxbs0bgHI8wqxjxuyNpA9Og2xiKsORRcU9&#10;F08j3sHRqcvOnY+oPH/wO+CHirxBD4+0DRNUs2t7V7WPWG8Q6lNLFHuDkMJLhgseQCAQcdz1A+O9&#10;f+JX7V/g/wCIGqfDDw98etSultNWMdiZ3tFUR8NGP9WM4GFJOc47dK4z9izTPHnjKxgkt/EPhnS0&#10;WOM2s2qWNuzHbjPLxsN2d3J5PfpivoP9mX9gL4Z/EzWviV4n+Ltq2ra1pfi1bKxeHxPPZ24jNjbT&#10;eYiwt8+TIRk4GB2IOHLFUaeHjJQNadGriKnLzWv5nD6fZftL+G5rvXPCX7QeqW+ueI7iOTX7e00u&#10;2mGUj8tcu8LKcBiAsY24b+9nHS/Drw/8ZPib8YNK+F3xO+NmpRtceEb+5kmutNhZ3hSeBhbRIkcS&#10;o5Zd5yHyIgOMVP8AGz9nr4C/A/Tzp2ueAdcsPODSW8ll4yuQjsOeSs3y9v4gfQZrzzQ7f4CeGtSs&#10;fEcPxK+IUk8mkxD7cul+IZJAzDPkJOxG2PJ/hJUjnBzxzU8depdRfyR01MByx5eZfNs9h0r9i/xP&#10;4u8ZyaOnxS1Sa1kkTMMem2ZkQA5BwRye33SO3rj9cv2BPhjH8HP2NPAXw1ivbi4TSbfUIkmulVZG&#10;zfzvlguAD83IHFfh7pfxz+Huk/aLDQvE+vG++V/Lgv8AxBHIZNoVFdhPGynLfeJPpjpX7Vf8EzNU&#10;1bXP2Cvhrqmu3dxNdS2uotNJd3U80uTqM/DPOzSMQMDLMTx1PFdWIqTqUU76X2PLxFOFOrHT5n55&#10;/wDBVa/gtP29/GZlz/x76cSPQfYYRmvAbP4n/DyBV8/xXYR9uLxOPYAGvfv+Crvln9vXxcoj+Y22&#10;nbvp9ih/+vXiOg6rdJboitHt3scNCv8AePXK/wA+OnTivoKP8GNuy/L1PHrRjuSwfFT4YquJvFtg&#10;MLkhbpDkH8farMfxV+Fwyq+MdLbrtb7ch69uv+TxVjTtcu/PnClVXaob/R0HH4qB/n87v/CQalLe&#10;R75ULLG2V+zptPI7YwT9a0XN/X/DnOU7f4sfDJZfJHjTS8Yyd1+gx6d+/X2rXtvi58LEXzG8e6Kz&#10;Lk/LqEZJP1z7/ljiga1fqFSO4Q/vARviQ/THHHv6/wAtS013WGXKTQq/J/4848A49NvFZ1Iy5d/6&#10;+86KMpRGQ/Gn4USFkb4h6aqfwn7dF+PVv1P9BV23+N3wciVpx8QNJ+XrnUIcZx0+8D2P/wCurVnr&#10;N95eC8ZLLwxhj+UdOhXr16c44Ptastb1KSLLXPIkfbuiTg5PIyueP/rcYFcMqZ3QlIzY/jj8HbjK&#10;y/EbScsc4Oox8c+uf1pT8bvg95mxfH+jt82AP7SiHH/fX8jWrHf3hmuIzM33Ywv7tPl+Zhnp7D9e&#10;1Rm/1TzIYpbzlc/w8Z2nkjuOvrg81mo2NeaZiy/GT4UBdy+OtIbc2IyL6IsQTx/F/kVrRa/ZXMTf&#10;Zk2qY8ooYYI9Rj+fT8TUOqX2pPavGbplVmAI8sKSCw46f/qp+sIh1O+iEYUG4kz0/vNj8P8AD0rT&#10;lVyPe3ZNNr6W7t5pcsGy7xnO0Y6A9eBg+2fXisSD45fCslkm8c6UrFs7GvouvTpnn/PWtC+t4jay&#10;wgblw3yswOen9Km0K9vrbS7W2tpyq/Z12sVBCn8s85Hf8+MVyxJk3dIzh8efhRnEnjfS/lyvy6lG&#10;Sfc/N3pP+F4fCcjEfjXT25HzfbIyDzj+9157fnity31XUo42Y3zKyycY2nI2rxwOv+fq9NV1R5mU&#10;XzfcPHy8fOuT1x2zn37jNHL/AF/TI97qYDfGr4XRKAfGGm4+9/x+R5Az/vfl9PxpsHxo+E8TSM3j&#10;jS1z/wAszfxgNgexxjqPxropdb1dE/4/5Oq7l27Qe/bHt0obxDrkcbBNVm2tk43/AI9/8/pRr/X/&#10;AA4vevoc0fjb8LWnzN4200RqDlvtkZ49vm6/59qdJ8avhijlYfF+nsc4X/T0B/Hn+Z9+wrof7b1k&#10;tuTVLhT5eOJD6f09+fTFVo9f1wMoGrXX8RP787h8zfh/+r6GrWpm3IzF+MvwuaNWl8Y6fuC43fbk&#10;JB7dD/Oh/jB8NgAV8W2TL/19KcccD7x46/5NbVtrutIJJTrF0GXZj98+7PzZxk+n64/FW8U6vG6h&#10;dYut21jnzm67eT19/wAKVgXNHcwD8X/hgQx/4Sax8w8hfOX1PofXjNbUOsC4RXe1ZA3Crz3GcdvT&#10;vRqviPXl02RJNcuiGXp9ofnPbrz3Hp2qfxDIh16+BjX5ZpPmx/tHtn8O3bp0q1bQHqINRSIqVQyM&#10;0eFX+7n61it8YfhrGTBP4os9y8AG4Xt2+YjA4OP8itBHjHyqVZf4RjO4fXqe/PfPeptC1jWLXTor&#10;O1v5I441RQqyEKMDrjpxn8/fmlbdBzFO3+NvwxDfvfFFiyjdtdbhGA45PH4fpUkvxp+HIXd/wkFo&#10;FUfMy3AORn68/wA/51sx+I9cZdq6tcffY5aXJGAp+v0pYfEeuR7sarMu6FvmWYj06DNZ8vUfMYcn&#10;xl+Hlt848SWrEqdoaTd3x2Pb3+vSnQfGX4fKN6eILc9xtcbs8ntn8/x9q3U8Ta4SpXWLrcsin/XN&#10;wd38sE1KPFGubMtrF1xxuaZ246ev69qPUtaGDH8afhuCyv4mttwxt+cnIA65/WpR8b/h7FJuGuwl&#10;dxOcngY+nzdz+f0rYt9d1hYQf7YulG1TgXDc+39cDFOTW9YdiJdWu87jvJuDuOCB+P8ASpH7xln4&#10;w/D+WLzpdYhXb0wrenBzj/P0OKWP4x+ApJQo1gbWTK7YZOB6jgevbNay6xrxDltbuQyspV1unHc5&#10;H3v68fzcNc19pIz/AG5e/wATf8fLDkA89ev1/pQX7yiY8/xb8FxhQdQk3dGWSxkBJHplOT69PyrU&#10;sdc+0JHObVljmUNll2kdMZHB6Y6gHn8aNS1vXn0yYPrd5tWJsYu5MDjtzx1/D8hU+q+b/acyKi/L&#10;3Zc5OOv1z/8ArzWdjSMmx0WpSQfuzbiTcuevPIBB7Yql/wALv+H1vKwu7tVZW2qpgl455H3PQ9ic&#10;569zYy7Lux82MH5vbn69uafpV9qlrB5FldTQxqzgJDIygcnnGfx6Z/SplFNWKUnHVEf/AAv34ctt&#10;KapI2OW/0OUjr7Jx2/P6U8fHv4byx/utRk44/wCQfcZ/RP071cXV9W8zH9pXf3QrN9pdfXgnOfX8&#10;805tV1gPk6zeHnoty/HHTrwf89ax5YminMzX+PvgFmZfPuOP+oXcEqenXyzz/nvVGb42/D2RPOhu&#10;rvaykDbpN0ef+/XbGPz71vza7rGxTJql3twoRftDAdcc5PTof/rmqkviDXHbJ1u8HVvmuH/xHP8A&#10;h+VRppMzqSlynLz/ABe8KsWDJqDKrZ2/2Ndfj/yz6Yx79vrGPif4QjAKw6ljaP8AmB3JU89T+69c&#10;Y4reGu6wtvHbx6rdLthQYW6YZ+UdMH/Hv71XbXNandkbVLxiWI+aZjnCqeMHB/nXbCL5Tgl8X9f5&#10;GVJ8TfChgBTT9Y+9/wBAG7565/5Z/p/hVS5+JXhN2IhtdUYYw23w/d/hn937j061tf21q5k3jWrp&#10;lHI3XLcNkD19+nFRza/roURPrV4G7ZuHA4GR3459T/WlKMu415nN3XxA0cELDpupN8uSraBdAtz/&#10;ANc/5j+le0f8E+NQl/4bS+HtxJZyRxS6hNgzRtGw32c+0bWAbkEdQOvSvLr3VNZexkI1e6+ZHJVr&#10;hiORjpn9O1ev/sVxuv7cXw9laMfLeQj73/Tiw/Kuetf2cl5M6IdD70/4Kg6ZpGrfsZeKLLXDCbX7&#10;dZSzfaLFblGVLuJypiZlDg7cYJH6V+S+neMf2atEW50yx+A/w3hu7Vdsupal4DtVYMxIH+jrO5dc&#10;/wAW4kZzgV+rn/BV064P2LPEa+HLmSK8k1jTYonimKMFe+gVzkA8BCxPByFIr8nPG/7O3x61vwGu&#10;q69+05p6s0Jf7Dc+E47xoVwWYiV3iU/xDcuST0BzXgww6qUYyab39D3Mvr+zhKPn/kfMHg3xX4l8&#10;TeIfEGkeH9P0u5t9D1BtNjkmurqJLtdvSIQRlljCMvDD+LqTWl8JbH/hBfhLeX/iP4KaH4mWyvLi&#10;WO4t7qRZfLaWRwm2VMllXgdOgyDwT2Xw4+EHxT+EPhy8j8MeN/DuvX2rXVzcyyalam2MjgLhAVcr&#10;GpUIoyTycfLtryWP45fHj4jeDNe1Lw54T03RoYbo29zeQH5rd5JDE4VTt3EH5eBwM/WuepGdGz2O&#10;zmXU0j8aNQ+Kfh+S4+HXwR1a1tbi3V9ralbR+TGWyH8tWJAySBkDOSepzXJ+DJPi94a1q+l1HRXj&#10;vL7UBNb3Vnqr2skW2JVIICcH5VY4U5/OtTwr8cPEnwB8J2Ph+z8F+Fb6X7PBDLN/aFxFJceWir5j&#10;ZUopIH4E5x6epfBzQ/Fnx98D3HxB1bX/AAT4OhuJriHTdPvJpruSRo5FVnC7o1C/fGc5Ow4Xqxx+&#10;sYys7Une3dHRGjg5W9o3cXwb4S+NnjPxvZv4R8G6fZat5bazoupeItaleBTZz27SMu9XPyySQD7n&#10;zA4A4zX1N+0z8VPHutpY6roui6XNJK0ssk11qFtDAoG1RteSRUXIPQ56gZIrwmRNf+FmpaX4h+H/&#10;AMftNvtZt9Nm0O3k0bQZvs1lDe3Nus1y7x3By6NBGwUOM8cEEV5l8b9f+INnoawweLo9S37Q91Po&#10;8omnC5+cB7mRkYZOc4I6dDg9H1WeIjF1VquqBV44eUlSZ89/tPWWu6L+0B4s0nxPFGmoW2rPHeRw&#10;ujIsgADBShKkZHBBI9K4USAsOa6r9oa4EvxOuNbuTNG2sWsN6sN1LvlQPGuAx6kkYbJ5IauMSaNu&#10;jV9lhakPq8eV9Ej8tzDD1I42peL1b/Fl0T9iaVZDnFVxLCBkt+tKxT++Onaurnh3PP8AYz7P7i00&#10;g28U3zcnBNQ5X7wz+VOXkcBv++aXtKfWS+8Pq9T+V/cOYgrwKa8h8kjGKjdlC53N+IqvcXMaxNlq&#10;mVWny7oqOHqae6/uP2B/4NyZ8/syeNIs9PiBcH8fsVlX6F3cuWYLt7ZOPf0r84/+DcW5M37N3jgf&#10;9T/KR/4BWf8AhX6LXG4KyAH7wPXrX4xnGuZ1v8TP6AyaLjlNBP8AkRNuIXBb9ahaRWbLR9PTH+c0&#10;4RyYwgyP93oPY9qa8c0j7dzY74GMf4V4skj1o8wIcnbu/MVJFIQQqDd83r0qsnnqSWDe3XFLBE6y&#10;rIUZtre9Z8poTSSLu2sm7j5v518v/FaK3m+K+tNcRLIy6lG0cjqpKNvUZUkcHBxx/eP4fTTyqp3x&#10;jG3qD/n1r5I+KXiW4Hx11zSbrRLuMf2rGsVyo3RPyjZ3L93r/Fj0zyK5MVTvXoW/nj+aOvBz/d1l&#10;/dZ6r4JvEsfA9hdtYzXQi0tWa2tYWlmlATkKq/M7HsByTx7Vx/xyHjWH47WurjwT4uXT5fBttGW0&#10;/wANzXSpcsXYRv5YIjkAYA7jgE4IznHY+AYJJPA+mqLqSHdYoVkjOHjOzhh6EY/Pr0rlf2jPjp+0&#10;To3iKaw+Fng7wbfaeqedNN4g1yW3MrNgBY4hGhRzg/xEcmv1DEL/AIWKbv8AZl+Z+dU5T/s2dl9p&#10;HwR8U/hZ8TvgB8Q/Gnxr8bfBjxTY6Z4g1K3itNcXUEDSK8ccSJcRrcB4x5xYZaPBLjsQK/dX9qqC&#10;41T9lv4hW9uh8ybwDqKRqW6k2LgD9a/Hj4v+JP2gf2trNvDfjCbwn4bsdN1q3Gv6XqPiRPOvVgmj&#10;m2RrFbnbkop3knggc1+yH7VUU8H7LvxA+zSr5i+ANQKOTkZ+xPg9uM+9dVGVJ4myfqeRmXtI4KCk&#10;uun3H4l/B/Q/2ufCPwK0fwNa6zZRyWMckSS2+qTGNo2d3RTutjkhWPf+En1NfWf7D/hrxPf+A9S1&#10;j4r6bo5vJNU8qFbe4NyCEjVS2WRdh5AwB/AD6CvjL4HeO/21PGuuf2J4U1LwNcQ6fpazTSRaPO/2&#10;hc7Vz/pSbX46hhuBOQRmvqP/AIJ8fGzxPd6f4o8BfE+FINQ0+/juGuI7BrWHbKuPLRGdzkFCxO4/&#10;f6cV0ywtGlepSvr/AEzrjWrS92fY+nV8H+GGk+XQrPO4ttW0Xk9M9Kmi8H+Ggdw8P2gbpgWin+dZ&#10;v/Cd+Grc5fV1HsEbn3HFSJ8SvCTAlNbLMv8A0xYnr6Y5rPlreZPNHqzYj8N6GAf+Kf09VPc2adPy&#10;obwr4clXEnh3T+uTmzT/AD0rMj+IvhMqpbWOv/TF+f0qa3+IfhTbuj1Nj0BJt5f8KnkqdmVzRNOH&#10;wn4ZRRt8O2O3uVs0OatL4b0BTtbRLM/9uSdff0P41kr8QfDY/eLfSnGPu2suc/TbnFSJ8RPDjjBv&#10;phjjiym4/wDHOtRKNXomVHlNRfDmi7tp0az/APANOD+VYfxC1rwh8P8AR11nVPBl9fRmTa50LwvJ&#10;fyW4P/LRooFaQqOp2gng8cVcX4heGi21byfdjKgWE3/xFebftXftS+Dfgl8MG1e78V69pl/ql9Fp&#10;uiyaH4VfUrqW7lzsWK2cKsxAVmKbgSqnHOBWUoVvMuLp8yD9mTWPi54i0y88IfGzTDJc6ZqpdtUj&#10;srK2sdQIadB5VvHK8wQLtw0yISUIwCpr2GPwz4dVv+QDY+x+xx/4V+XP7I37Wvx0+CX7cOvfCg+G&#10;oviNo/jjxNDP4k8ZW2hvpF3ZM+9jLcWpjIhYJL5xhVUJ81hlnY4/TKP4heHni83/AEzn00u4z+se&#10;a58LTn7K6vu7+p14pw9rtZaGrH4a0KM700CwGOP+POP/AAqT+yNGJH/Eps+P+nOP/CshfiBoIXeR&#10;fL/e/wCJXPk/hsp0nj7Qiq/vL7rxt0e4OPfiOt/Z1r7M5XKCNV9K0ZjtOk2Y3f8ATrH/AIUz+xdA&#10;cZGi2Le4so/8KzY/G2hNlY5rzbx97SrgfTny+KevjnRynzwakdvPGi3B/TZT5anZgnEv/wBkaIr5&#10;Gi2wP/XmmPzx/WpBpOlheNJtDtPylrWPj6fLWUfHGkx4CWupEdP+QPcD/wBkP+cU1vHWijcJbfUm&#10;K/8AUHuPp/zz+tUqdTzM5OJprpGm53rpVrnb1FrGP6VILCzjHlfYrUZbOPsic/8AjtYv/Cf6IuT9&#10;n1L2/wCJPc//ABulbx3pQHy2Oqt6ldHuOPb/AFfH86tU6nZmblA1zpenjn+z7f738NrGB/6DUbad&#10;pyOWNhb/ADdcQJ/8TzWOvxB0pvuWmpHuR/Y9xx/45TV8c6U3ziz1JeMtu0m4B/8AQKqNOp5icoGr&#10;JaWHU2UHH/TBPy6cVWfS9MY8adbdf+fZP/iazLjxpphG+Sx1bbtJ+XRbjJ/8c/Sj/hMdMc7RYal6&#10;lm0m4H/staKNRdyJOPQvjT9PiG4WVuo7n7Og4/Kgx2vltuSHbjP+pT/CsubxdYuxCaZqGR1P9lz4&#10;H/jvtUbeLIFORpOpMWyfl02Xjj6VqoSZnLlSNT7LZn5vsdvn/rgnHH0oWG2VcxwR7fTy1x0+lZMv&#10;i+HaSNI1PP8ADt06Xpj/AHfT0qM+JYXG86VqWf8AZ06X8vu1pGnMxclc9W/ZsCSfGPTS6rxDd7W2&#10;jvayj+tcr8VfIF3OrXCOrTSggYbaScY/Otb9lnVI77406Ui2V8mYLxs3FqyLxay9yMdM/jXjP7Zu&#10;veKbTXNN8FaDYapIus6fqzrNpSrG1tcQvbtFO0xU+UFG8gjBLFR0yR4+dZrHI8DWxkoOXIlot3qV&#10;Rw7xWKp046XufC/7XeseFvC/x61PRPHHw5h1iG/VWsYY9D+0O6HzFOzYhYOrEEAYIwOzEn53n8Vf&#10;B7wnrMnhO38CzW8V03kyR/8ACNzxS2/8JIM21gcdsj2xX0l43uda+P3i5G+IWuTWsOhbpt2l6MrX&#10;twcA4RHdTHJKhOd27L4KqQRjw34w/DH9orWvBGpfGHwl+z1HbeH9JsXubpdQU290tqOC2yRmL7VA&#10;3Fdu7G4IDmvjOD+LcPnVZxpUmm3eXaPZN21b7LY+izenCWHjJP4Va1jM+F2mfCS2+G+k6Rq37O/i&#10;LxZrUCrbag0mtTXkTXDMFjBigvm2oxZVBaNefl5NavxW8O/BXStd8J2vjT9lrxh4b1ddXt7+8Wxs&#10;72JrqwjlUXEcc0lwDGArEHBHO35gTXA+GfhX8bvhr+09pnhY2Gg6Dq/gvxBaahNcNq0r2t+sUpIV&#10;CkRYqWQj5gMHsc8/SP7Xmh/Hb40arpfjuyHhNrfT9LmsW0231pxOWllhkDqzwuBjyh8pwcseMZB/&#10;TMRCpKSUY/8AD/gfP0Jcsedv8EJ/w0F+yH4M8Y2uo/Bj9m++a4hbz/tl1oNzcEsD8rMbyRhgEZ3Z&#10;656457v4+ft/+GvjL+zx4n+Di/DvVdI8Q+KLCys73Wo/s5t5I4ZkkDttmH2fHXAjbP1Ix84fCvwf&#10;B48n0vRvF3juy0O3nuTDqBvFlu1tdsxidVQQgOQyk8lQOTgcmvqO3/YL/Y/06+VT8eNrPuzbgwGM&#10;4IPzR5Y56ZJ656ADA/P+MMyyHKo0Xm9Rw1fI7Xu1be35M9jLsyWBbcbPmtfdbPyON0j/AIKQ6L8O&#10;/iNpPjDSfAd1pX2LQrWwt4beFL63laKJYn6spYt82WbefmB6jI6nxZ/wUD8EfGjwroJ05I9J1zRL&#10;x08y0T7I2C6ssi4bAcvvJ45GD3539K/YJ/YjgRop/ifcXCmRlSRozuWMkZGd5UE4PzbR14xiuhs/&#10;+CfH7JMtzGbP4g+JIj8hRbXUlijKdM7UABPHcnv71+dYrivw5ruN8W+aPZO29+3mfTUeMPYYiNTl&#10;i0ulne1rWb6nX/sp/wDBSHwG+jaXYftB6RZ6ld6lqjWC65Aql4fLbEf2q3AHlquT8465zjgmvtnT&#10;PGfhbxJp66p4TutP1C0GUVrG4EqKeTglSefT/wDWD+f9t+xN+y/4WgluJfEfjC+gab/Uf2gpzgDg&#10;qFIxhR17dMZq1pHwU/Y/8IRtd+H9G8UWVwEAuLiDVfJLhSDjO3PH6V8/jOOvD2jJxji5p/8AXts8&#10;HOMywuY1vaR919Vq18l0PpD4Ba94dX9r74zaJZaY/wDazT6Tc+IkkkZomBs1jsxHzhW8qKUsAMk8&#10;t1Fe1ajr8G3yrfS4P3bbiy5wOuTyPu8dPX86/Kv4VeHf2fdJ/aY+IT6t/wAJdNHd/Z5Y7ZdcmieG&#10;NUQJIZIyrTeYzztk9MEDoa92PjT9ni1SSVvCurM9wY1k+1+I76RODx8plwpPcjkkc8GufMuPeEcD&#10;KMfa1JNxi1+7eqaTXXqeJJq3xH2xLrBi2iLRIZd/9+QkDv6d/wD9VVX1NoSDc+DZNxbaAqDnA4Az&#10;wCD19a+ZdP8A2mfCfh/Ro7LTNSWwjgj8uJZNQnYAcnaCGZj14PQfpVFv2yvEnTR9ehVdu1pGvizc&#10;f9dAMcY9/wAq+VxXihlcPep0pyXklf8AH/My96+/5H1RaXK6kJJ7jwJKQnG77OGTkdf896ha61CM&#10;NHbeAirAEFJYyQPQcL1P+fSvl6y/4KBfGrwfHNDpPxKktftH3YI7WOTOOnIB7E9B1q5ov/BSr9qv&#10;TP8AUeLzqEO8/PcWsMhZf+BYbI/nitsP4mcO1Yp1qdWF9/dhb5e9qV723+R9J3fjHTfBHh258VeM&#10;7fS9C0uxjEl9qWrSJDBCuf4pZSqqPqRngV+Wv/Bdj9pH4c/t2W3w9/Zx/Y98UWPj3VtDub7xF4nl&#10;8NRtLZ6dDHCQzNcfcfCB2YglVwBnccV63+218QNF/wCChmp+FZv2l01LUNG8LtvPhHSdTk0+xvpu&#10;jST+VmRmI4GGUrlsYySfSf2dfjJ+yx8AdH1TwJ4V/Y/0HR/D+pWMdpdabpNoIpPL2FXWW7/19zvy&#10;M+a5I5/D7zI/EHgOM7+3nzrbmg0r+drnbg4qjLnnL5L/ADPxn/4KQanFqn7bXj/U7Xb5c19avGy8&#10;qc2UHPH1rwea5Mff2xiv3u8a/s+f8ENfGurHxN8Rf2Yo7K7vlzNOvjLUc/KqqCVW96BRjOOMc80W&#10;3/BKP/ghl4v0KPxXbeAlsNPmbEd1/wALAv0TPuXuDj8fev0zKeIuH8ygoYbEKbSWyZ38vtpylE/E&#10;f9mLUWsv2ifAeoC180QeMNNfyTHuDAXMZ24759K/pE+JEcUHjebTZoY4WGpSMtvu2uisTjCnkjIB&#10;9P1r83/2xPhZ/wAEoP8Agnj8ddOtPC/7K82tNptjY63pfiKL4qajGGkZi8bRhfMVwpQHOcHjivuz&#10;/gnP/wAFBvhB/wAFep/ET/EH4P6fBfeBVhbTZtWuo9QEsVwHDOhe3iMZBjAI287lOfT1swwftsPG&#10;vSd+VO/TR2NMLiY063K13v8Agb+t2Vqgadp/nEYG9f4l47en5da5zxNpVxFoqpONpEnduDlTjP8A&#10;nNJ+2/8AB7wr4Y8cfAuT4R2EOmR+LPjVp+g+Io9PURi806SC4aaE44XmNTvXDKRwRXtfiD9hb4OX&#10;OpM1jL4qsJFO42sPjC9ZUyOhBmKtz65A7V877Sv7NTcOrWj7H0Efq/LFue/kfJfiu1RBfafbhdiw&#10;o0i7Tndx+B/z615nqngXwtqOsw61ceHgtxp8bC1ZiVWDBXDAcAHntz2r7K8ZfsEaffyTSaD8V/EW&#10;ntJ95S8Eo/8AH4icfjivJfEf7CHx00bxTJZ+GPjhYz2ckO5ZNW8NrK6tnG3MUsfXg9OPXHFaU8Zy&#10;aOL/AK9DSVGjU+0n/XmfOfjXSdK1bTLrTPEGixzt5O7dIMlTuzzgcAj3NeFXenXHhvxXcaT4H1W3&#10;h8vaFi1DJhzy2cDB2+65YZJ2mvsXx/8AsTftYaHZXEM03hPWJLhWUrb/AGiyLx428E+bg4/QV8f+&#10;LPiB8SvCPxs/4Yy0r4QXV34yt4Gnh0qzvpbmS8UwiVmX7isQoJ256L7AV6WFzSnC8Irddb/PoeHm&#10;WX1K+IpTg17r3X4Lpuch8ZdK8c/EHwRfeEdW8FrDJesoh1TS9QFxDazAFkcZAkxuC/MVAwTkjpXh&#10;Wi+HviF4W1q31f4n675c19IYLvzLtpEKdclC4AJPqO/0r6U8RzfEDT7r/hFfFvg3xd4Ym8nEkF1o&#10;0Cozg/NkjJTPocYPYHNfPP7T1v8A2PGkF/dXizXt99nUSqd2wgEts6DAI6Ejp7V7VCtTqYdypu9z&#10;wcw+tVMaqdSHKvvf/AOF0F9L1XxLc6nF5nmSXUhwit8q5KoRzk8AdPzIrpFt/EsyiaHxlZorcqnl&#10;TfKPT79eceO4x8NtX+y+H726a6tZDDLprWjzQ45Hmow45wPlOCCRgntyT+MvGzuzCHUOWz/x5v8A&#10;4V6VGtywSSX4ni1sL7So5J79z9KLr/g4f1/xDDNo+u/AvwpLb3EZWMaPp7wvk+rM7fmCpo8BeNNe&#10;g8Sn4+eENJXQdY1yHzG1C3sg07q3OGc/f9PT+Y/M/wCHlvpt3rkcerapHZw8lpZOnHav18+DnxH0&#10;7SP2dvD7ReDrK8WPS0MFxb2bTSSqMjexA4HvjIHsaxzLFYqtTUKVop7pLc5cpwOKr1nTU5Sa1u3/&#10;AMMa+nftx/tJwaX/AGXD408zzMBbiTS1yV7tuxj9PzxmpPCPxA+J/iTxwusa98YL6+1NbQm200XC&#10;L2GecjILYwMDoM184a/+0P8AFXxl4n1Lw34FtJtYW7uTEZLaFo7ewUAnG4jhjjPUnHNVfBvwX/aH&#10;8JXMOpfEbVpL7XNQR/7Js9NunSNYv7zPs8wsM9AwyQefTxVUxFOylK67H3+W5dLC8zk+dv7l+J9A&#10;/Ey/1rSre58U/HG8hj0u2VjB/aeqA7Y+BnaCMjJzg98Y615Xpv7SWg3dvLf+D/Fep3Fg37q0WO4e&#10;Dz8DqNxztB4GcE+nGa5w/s5Hxjry2/jW41/UNQhQLG+paq00TSH72Y3A+Xng57c54rvvDv7MnhPR&#10;fs+gXem6abqOcJNY6hJ5UZyuWGAwUYA69DnrnFdlaH1q3OtP6/A7ZQfLaK5V5f8ADHmfiH4raH4i&#10;8RXF5rtjeTrIALu3eQs7MOQ3P3h35P09/K/F+kWfiPVbltB0yZo0/fQrNHGkoweOAQv+RX243/BN&#10;jw341urdbr4r+G/C9oZA91Dp14tzeKmc4Xax4x0B6cV6tB+y9/wT4+Dus6auo+KLXxFcQQqZLG7v&#10;fOdm7v5XRRkc7iRkdqHGnTjynPKcXo3c/PDwX4S+OP7SOl3ngf4SfDi/XWrVF8zV7eFo12ADAxHj&#10;C4x8zZ56dqyPEn7Mf7aXwnvLPWbHxVc3CyTBdS0/Um+0Jt3D7pCk4JJHY5/An9bLD4W/Dn4yaRce&#10;FP2afE1z4L+3TKzzafFbR7zgDcVZGyMAdTnHToc9hcfsd/AT4c/CeTwVqfj631LxbCGkutSub9Jp&#10;mkzliy8g9MbQABg+1KKo1I8sut+trGcq1PmSne/3H5J/tu+KfglqngLwnaeEfBk+i+J9Pvof7eju&#10;NDNu11I0ILSCT7rjI9M/NXp/w3/ab+DmheDdO0jS/wBkTxhq11BZr9qvbPTY1jZtuGYNuywJ745r&#10;K/bs+P8A4H+MnwG8Y+G/Dvw/vILrwr4ks9uqXe3Nyu4xkoAPlB6kk9u+K8U8D/8ABWP4t/Bvw3a/&#10;D7Qv2d/DV5/Z9ssX9oX887yTrjqVBwM5+leFmWU4rEZTQpxTvCUlq+l/zPVp5tQwuYVajeklHZX2&#10;0PpuD9rDVNfhe40n9gnxZDZxLsjuL5Y4/mzyAo6Adc59+a+Sfj78T/G3xw+KVxBc/BaXR5dMkP7q&#10;71OJY4kUZ5bYu3jtkge2K6ab/gtb+0PrulXPh/S/gl4N095lIa4jjnyuR1HOPzz1NfPur+Ofj141&#10;8TTeJ28Z29ndyO0rSWMnl9Rz19uK8zA5HUwtSVSXut6LX/gnt4fiTBqnzQnNyWyUY6+t1+R79+zZ&#10;H8VvGPxssdI+Gfhnw5b+JGtnmtYbzVFuLeVFT7yjd8/ygtgHgZPA5r6O+L/7SP7V/wAKNEvtA1n4&#10;m/Biz17Q4o5NR0NZJFuJI3HyrHEm9izAYC49yelflve+NfiJ4L1yOe28S3EdxCyus1s4Oxgcg5Bx&#10;u9/WqPi34p+M/FuoR614k1Zbq6jQqt21rGk0vJOZHRQ0jHJ+ZySc101MnoVMRzTd1p6+nocOYcXV&#10;K0nz811prbT7j9Avgl/wVH+N3xUvNYtNc+NnhTwBZRr/AMS241TQZLkTOxwkLLBG56Alm24A64Fe&#10;f+Lv2g/C37R/xh8NaZ488D+HvGHiVtQW3ubzT9Qa3/tWFH8v7ICqp9nWTJZXJztxnbgivhu71i+v&#10;CMysoAxtX6k/1qO01G/sbhbuzupI5UbckisQwP1q/wCycHFtwja58/LiqppFq66+fy2P0s+Nn7Wv&#10;wV8Nfs1ax8Fvht+whD4P1HTdRks7O+/4WBc3htbhZSDKp8lWf5wSBvCnjOe+9/wSi+KfwR+Jkese&#10;AfHPxK8eab4vW3+02baxc2V3pUr5TdsQBZYmL9Mkgj+LPFfFvhn46/tf/tJ6Wnwq0K/1TW7C0hVp&#10;rDTNKj+UKeHJiiyn+8PTPXmvvj9h7TvjT8TtQsdE+P3gm18ISeG9Nih0fU4NP/s92TzgpUzlD5sg&#10;KgguSQC2MV1YP22Eoxpzlfe3+RtPFYfFTjKm2k/LS/U+kPHfxE+FWnas2i/GP9ppbK4aGKJdN1q+&#10;s7JpcnAlGZFLcgDAPRfqa8h8ceKv2P8AQPEk2heK/wBrnQpv7QWNbO10eKK6mfcw4MkMkjMxGBgA&#10;f4++/G34e/Cn9ofwHN8K/jV43u/EGjqyGdbpHvGXawAcTBCQ2cYIx1968y+Df7BH/BPH4O+KtO17&#10;wf8ADLVnvNIvFuLfW9W06W4ZHVsggSjnB7bQOnPSuqVePL7u/wDXmVJ1l8NrfP8AQ5Pxx4t/YQ+A&#10;niqz0r4p/HnUvCt1e6bHdw6XrXhK8jF7A2dsobysENjqD2Gehrl4P2wP+CfXhy8tda+HH7Wfh23v&#10;rNWVPO0PVLbfk5B+WDapHPzZJ6dhz69+2J+yd+yf+1tqS614w8KeNvEmqStJCviqbVEt5rCMbSGh&#10;gKlZELbvlbbgKOQWG3w9/wDgjT+z5/wif2XwP4i+IGl6sHdbbUrLyGtZeeDPbzu5X5ecq4+laxqY&#10;Won7yt57r7jlk80jG9KK+en6HdfDD/gs74B1nXrnwhFq2j6l9j+RdTj80faQBzIAyqdo7HGfbHJ6&#10;D9nL9rbwR4x+OGrav4rtJJftmpJPYSabdYTT/wBw0aBw43MznkMQuAw7KSPE/hB/wRt8Vxn/AISL&#10;xl8abxrO1vCNQtRodisjRhuApdHJ3Duo4yKsfCb/AIJy/AL47/ErXvHOsaf4qt5vDurxppfh+SZk&#10;XULGJig88oFKszxspC9B16Vyr2NCnKdDqmtrb/MzgswxEVHEU0tU1aT/AB00t8z9EJPjz8JLXVT4&#10;bu/iPodvdrD5jQ6lrVvCSpBOcswGOOfx6069+I/wi1HWI9K03xR4evb540fzLTWbeVolYZXfhzsP&#10;IPIHbg5FfGX7enhf9mnxz4Lh8IftN+NbPw7BY3yp4Z8N+FfDFt9qsYAPkhilAM5UgDczHkkkjJr5&#10;88PfAf8A4Jw2ek3D6JoXjS6meHy3t9T1a6hmL5O1eFRV3ADnvk4yMV8rLA1qtPljGd/RW/MupLEU&#10;52Ul9+v4XP1K/wCF3fDHw9q8fheHVrfUpLq4WONtN1GCRd5OP4WyWyDwM/lzXXTzuZWcqV3uThu3&#10;1P0r8p/hL8RPgN8E/E1nYfDD9nGNNQu9Tge0uNT8R3FybU7sby0j7d3XGw7dqjPIJr9VobxLmxj1&#10;CZdsksKuwXHBIyf1Nfo/BuXywPtLp6pb7nzPEWIjUjTje7V7/ged/EnTr2/+Imlywa3NaIlpKsiw&#10;7fnyUxnKn/HHPPSthdKvnszHL4ovfl4yqR4P/jv+R71W8aYn8f6eUKgLaydWzk5Tj8hn1rWff5OQ&#10;qnaNzeuPyr9EXwpHyFS3MfXPwiHk/DPQ1MhZl09Msw61Y8Zu39kyf7v9azfhjeQW/wAP9HiaTn+z&#10;4/4uen86ueLZlk0eRsfwj731FfLVIy5m/U9XDfFFeh8rf8FaJSP2APHsiybT5dj/AOlsHH5V+Jll&#10;OZAu5d2R8v1wOf5/lX7Vf8FbrgRfsA+PMv1Wx6np/p0HNfiLaXsTTYUlv7pyPzrrwr/2derO6vun&#10;5HQW9yRM3UfKoDfh1960LefMuWYg4Py55rnd96JftVpc220hQfOmZSD/AN8mrUMutKzOJrD5Wx/x&#10;8vgf+OV2xZwS95nURXiFIwuOG/zn9f8APW0t4xTmX6NjOPyrnLaTW5pcLPp67eeLl+f/AByrMC6y&#10;UVpLvS23df8ASJCR+Hl/1rSMjOx0iXC/cXLdMdfr+nP5fSpkv8kL5nG0evSufT+3FCj7ZpPA42zy&#10;/wDxupUTWolVFvNK45BaaXd/6LNaKbtsTudCL6NgSSGXfjnvx0P+f0o/tIbmbKn7o4UAn6Vho2rs&#10;vyXenfN/dmlAH/kOpQNUJ2pqGm7m9ZpPf0SnGXRmdrGy9+ufMGdxbHPP4/pj8aJLvlWc7m3jae4/&#10;PHU1iu2rwksdQ0vof+W0v548v3oEmpSMGnu7H7w3eXNKSP8AxznvW0ZamL+E6SW9jkuJXlK/6xsM&#10;31P5c/ypjXvlvlXY5Xn26VmXN7GsknluMMxOc9snnp+ntTPtyGRdu5jj9Pr/AJ6VvHuc0pGyt7uw&#10;GlbG75R3zUek30aWk6k7tt1JwX+nr0zWWl+qfIGwMY3KRx7e1VoJNSg8xbea12PK7KZpHU4PsFP6&#10;mlJiUo2sdCup4lUBvvRk9c9xipFv0EiqCrfePykf3en6/wCeK53ztWb5/tWmgnAX9/JxyP8AY45q&#10;SK91bcssk+n9DgC4k75H/POnzBE3JbsG0clT80fRj0/z0oe7VfMHmgtz36f5/wA++C1zq7pskm09&#10;SepE8pP/AKL9KSe61kJvafTe52rNJ830+T+XFHNrcHyrU2U1DCc9QuRz1FIt6GjZj/z1I47/ACr7&#10;+2fxrDSbUymwT2HyqAD50vPH+56/560iz6okYH2mxyzEn99LycDt5foKTDmNee8QSYOfYH0//VUM&#10;1yWaERt94ndg57NxjnPB/wA5rGln1Yrn7bY/KMD99IeOec+XUZuNVba73mm7Uzys0pzwR3TnrUNh&#10;7Q1r25jFrIqoT8hOF5x7/wBf8K0r+7ZNSuZCGwJH/i4Bz0yPSuVeTVbgCN7rT1VyAdskvAP/AAD0&#10;9a1b3Ullvppom3JJIzKwOM8+/wCn0qfMq+h+n/8AwQiuI5fh38TnMgZvtumj73I+S4x/Ljtwa+zr&#10;a9VfHFoen/Exj/8AQxXw9/wQc1SOT4cfFBBkf8TDTGyfeO5x/Lv6/U19kWeox3fxDs7VZR+81aNc&#10;enzivFxEebEVH/WyOjDzSoL1f5n5+f8ABd29lvf2rNH0SKy0/TZLDwNDqEPiK2hjg1CTN9NG0L3D&#10;An7PHtRwuPlaVjk5xX5t/tF+JfE5sYvCum/FrWku7zVLWxuLe61uGeKeOaQIyYNvG/3W3Hnp9Mj9&#10;bP8AgsFZaje/Hi2j8N6BJql8vgxfLS11G2tyv+mM2SZpFPCb+VBI9twNfkX+11ofxZ8D+ENY1PxT&#10;4G1K30nWFeObVmikmjY7cgGVUK5ViO4I45Irysfh37s/aNaLTpsfYYKf+x/Be19fmcF4o8TfDvS5&#10;F07wQbFtQa4ZVtbS3EcKHP3t27+Wa2fhT8VPHPwk8X6NeWs99FpurLINTh8Naw9m96Vz5Yd45Iiy&#10;q2erZGePfx/wr4F1e/S3gfx9cW7SLiRfsZcAY5PTOcHvzXpdx8G5vD/hyHxLrHxE+2/YY2+zROfJ&#10;MGVJJAaPLcqOxA9s4rxsNUnLEKN/xOyp71B1FG33H0940/aJ+Emv+D9Q1vx78G/FHlLp4gtLW1+J&#10;eq30xnZMecRLcJHgH5tvccc4zXnXg39rGy1HSNF8LeIvhlq326Zo7Jbyz1a3torkrDku5DKEYhCd&#10;+DnPOT14fwd8Q/BniLwza6hqniKT7Rc2duGuJrqEpblQOP8AUjG1iwJ+vPau6+Afwx+Dfjv4h3EP&#10;j7xhqnijRfD1mh037FcCGKPUZHAjSSaAxuFEMVzlQ2csh7nP0tF1IytC2vY8uT9pG+vzPobwb+05&#10;4E8J2PmWH7IN9NDBAwmuI9QtLuSduWLCQyAODxyAcEHPc1+qH/BOHXIPEH7EXgXXLHwzNpEN1Nq8&#10;kOnTSI0luv8Aalx8p8slfwBIHSvzGj8KfBT4YeBb7xbpfwz0e7ht4wltayeJL6QeYybvmDXPmLxg&#10;gKSCGxnpX6a/8E5/F3h7xj+xH4B1fwxotvp9hJb34t7GzkmeOL/TJMgNMS7fNuyWJOSecYq61Plp&#10;t3vd+f6nPipSfIrWPz0/4KyHb+3n4qlU43WWn/Nt+9/okfH1/wA8V4JpM7tGo37h5jfj83+eMdq9&#10;1/4K1TiD9vDxQpO7On6e43c4/wBET/Cvm6x8UaPEmya+jWQSNujZuRycf59q+goStRj6I8Ot1Xmd&#10;bp86Jdyh23LwevH5fl+laKXUSzKWlXIVvwzj9f8APrjk7LxdpG+TGpxsGxtO7K9D09f/AK9XovFW&#10;ktKsv9oK/wB7czbjjPTr/h9K1UtDnOsW4EbrJFGpbcoOOen/ANfHB+taYvGMEgkIXCEc8444I9Op&#10;646fnxS+LdIaNSNQRv3g654xzn2/wq8vjLRkXa93GzMuV3KdvuORUykrG1NndW14rv8AI3zejdu/&#10;PP8An+c9jNuVo5Gb5t33u4yf0znFcdbePfD8Z2SanHnbkLsbgYHt/nNXLPx5oJT5tSwTITtaF+Rk&#10;89P85rjlKNzvidZFfoJ28xl3OEA57/NyPX+uPbl81yFMc2R/F+8bGF+VsdOg/wA965dPG2kNO5+2&#10;fwrhliY5+8cdPf8AlSr400N3jZL9lIXc37l8crx/Dz0/zyazvHua3OivdRSO38pjxvXcfTB/wPXn&#10;Iz61Lqd4U1C8RAp/fSDb053Hufx/D078veeLdGnt/IgvcyNIojX7O655PJOPQfp+e5q92U1C6jkX&#10;G2R8ZXJ6k/ngD/61XG2n9dhdCa+vlYyiNtpXPrwfTuf07Z5pljdyf2fAMM37tdp4yBjoCeOuOOBj&#10;mqk858mUyI5P3VVcN269PT9fTmqFt4w0iKOO3uJGLLGoYeS5HTPUDj6juD+FW5TLeVjeju1RGKru&#10;w2AONxwo4z/n8KUX585gNuVjwWY+jD/P+eOeXxnpKqweR+XJXbbyEbdg6ccdP5e1O/4TPSZJWDLI&#10;NsePltZepKnpt9Bn05x6ULl7g7m9capIyLgINjfKrcd/w78/iM8006mxikG3jJ6Hrx1/U/jmsOXx&#10;Po8o2iabtuK2cp2gHt8p5x759Oary+KdPjQgi4XauOdPmPGPZKr3SdTpvt8rJ5ZdhlQPunjHOf5f&#10;T8eIknkm2vlcLkiPB+X5sDnp7f55wk8TacefMuWK5+VbWYnr/ufy/PvUkHiO0gijEsNx8wYL/oMp&#10;2/NnsnH+A49KIGWrN1bgJ5+5RmTyzkJjOA34+nH0x1FNF00jxrk/KjFWZh2U49P/AK2PcVhxeJ7G&#10;Jpt32ob3jVf+JfPxhWzxsz/Pr+FPPibT8iQpefKpZv8AiXTHjbjP3OxK/j+dV7q6i1NjUL9xYtGz&#10;r90E8deR/gP0rV1q6caxdNHl83Um3k/3s598/p9a5C58SWtzbvbwrfMWwBu0+YZ57kpge/P410ni&#10;SWMaveGVgrG4kwoz1yePY/lT926Dm0d/IjiuC2JnG08Z9hjrn6cev6U3Tb1DFGRM+TFhdoG4cfXp&#10;2qKKYMyuXX5f4V5B4/Ss628QWNvAts5kDKq7vKtHbt6gYHB/CmyrHSPLhSEhLYdsN2DbV4Hvx3GP&#10;yOXQXgj3HK7vLxhsjYwK5/lWD/wlumJEIninyzN8q2Mzfwr1+T2H+c1JB4l0wI2bW6O2PDD7BPyc&#10;jr8nf6ds1iOMbnQNcgBbjyx8zq25s8sTzn1/D/DMi3JC5WT5dpO7d/XHr/P61zr+KdPZdqW12xLf&#10;dbT5skZGeSuORzzzUj+ILOW3Urb3y7jj/kGT+oOMiP8A+sfpU3TL5TatrkrEMEfcAI6cYqaG4YsG&#10;ZOWbDZ+nr+H6cVhQeIbe3h2Np9+PLUK3l6XcHBHJ5C/r39+tLb+IIuFbT9QPmEnP9lz5PbnC8c/j&#10;37g1JcfM3lnZQ2JQBgA8dCM+x+n4DpxTjeOZFKE4VOdw+98hyOO559senNYK+Jrd2HkafqTKxBBG&#10;l3PbJzjy/Q+/WpIvEVrcsNml6l6tt0ifjA907n079OmKTsPyNe91aUafMqBvmibeGT264wMn/PcV&#10;f1XUblb2Z8blDKN3Iwccjj6/56VzM2u213ZbI9P1ItJG3l/8SqcKxIOOSnoDz2z6c1tam6m+YyMF&#10;LFSF9sDj8+f88LQqOhI91O7K27LbV2lfTjtjmlg1K4I2FsfvCN27P8XSoIt8h2oh2sPvHg/d7cVm&#10;xa7FbsYJNN1BmXlmttNnkU9f4kUj175xnNTLR6l/Z0OijvXLtsbkYPQ/lUn294isQOCc4O76jPuf&#10;wx1/DAOumM+Y+h6wG6bP7DuTkk98xg98gnv9KH12aLdL/YGtepb+w7oHrtx/q+fX6A+lZtR7mht3&#10;Opo0e1Si/wB35sH6fj/k96ozX0+UwSW4P/AsdP8AP/16y5/EJ2/LoGsbuAofQ7lQevJJj+vt656V&#10;Tl8Ri4yBousMV6t/YtwCD2HKf5zVR3Mp3saB1EyRRhmbBjj2tzk5UHt6Aen0ziqq3lziQqdwWRgq&#10;cnnaMfT/AArI/wCEh8q1XOjaspRVDf8AErm4O1ePu/49Kgi11ssH0jU/9YcL/Zsuei/7PHf6frXV&#10;HSJwzb5jckmZSCqt93hW44PXt6f5xRPdzC4aPBbCksdvOck4wfc/5FYkutsNsv8AYOq7eRu/sub5&#10;myO2zk8UsmsXjuyDw5qyMAN3/EpmH/svXsKJe8VGRqXd7ImnTRwr1gZieAWwp6/49sfhXsn7F+pM&#10;/wC298PVSRWEmow7tuOptD7f5zXz5PqmoGN4o/Duq5kX7raXMMkrj+5j17/0r3L9iWXP7cXw7jOU&#10;Md/AGST5WGLM8YP54/pXPWj+7l6M2jI/Sv8AbuvPDVn+zVrkni3y/sEmq6dBIZJmQBpL2GNOVwQS&#10;7KBgjkivzb+KXwd+Eeu3Ey+HX8TK+7P2ix8eakkZIXqB9oKqVH+zz+FfpF+3P4O8NfED9mnXfCnj&#10;DRm1DTbjUrF7i1S6khY+VdRTIweJ0dSrxq2Qy/d64zX5i3fwP8B398vh7wisF7HHODcRXGuao0cr&#10;FuhEt0xOO5UgfmDXwuOzCnhbQd9r6etj67I8FPEU5STW/wCh8z/tAfBHRvDfxV8PSeGvEXimbwsd&#10;Nun8SaXq/iKaQeaJIygUo6SYMbS8bye9eUeOfDH7PejWMPhvwR8O5tLkvf8ASNQurfxHfBQpPy7k&#10;kuG+7uyT1Jb8/t79qf8AZI+BviL4MSeFvFPgGxkbUzIsN6niG8j/ALLuGgl8m8EZdiQjlVwx6OSQ&#10;2MH87LL4deJ9A1tpbT9n/Q2ktGMLyTX1mzPLDw+d0qjDcYypzuG3kiqwOLji6fKou676s6sZReGq&#10;bp3Ox+CHgj9nnxj4F07R9b8MRrqN410brX9Q1a5mLiOV1ISMNwFVVwTgHPI7nC13T/hH8LvGeg+H&#10;/Cd+NTgudeW0hsRfTtaxwOspfdGX243spwV+91I5Jh03QfG3iLxt4duvE/wGvH0LSdft59Wh0v7K&#10;ks0cVwrTAKjbgxGRtAwe3t9tXH7TPi+11qx0jwp8Jta0fS/sqxRyXHgqaVY8L0SPMbTuzHli3vhs&#10;4Xfnp066i3ZsypwlWotpbPseBeCfGv7L+gQw3N9rdvpl3YRsfs9rvYSuHDoArPkYYIQexTPUDP3V&#10;+xB8DPgB8TP2H/BvjPxt8DNG13UtS/tW/utSuPDtvcXc6Pqt4UVp3BO1Y9i7S33VxjGBXwJ8Qfid&#10;4u+FPxR1jxBe/Bm7vpL1bWw0/WNQ8Ni3ZIkdsjbdEvEWeaTcQduNo4xgW/CP7U15No/9lan8N7ea&#10;O3U+THDocMKQDftLF4AGUlio6gbnznOK1rVqkoultbqKFOm5KV7eVjyz9uv4K+EfEP8AwU68TfBj&#10;SPDf9mw+KNe0ldFXaf8AiWG8igTYYldVKKxOEDDC8AiveR/wbjeMZVx/wvmyXv8Au/BsvT15v6+c&#10;/iVZfHe//b1X42+EvglqU0Oj6locmjQw28z2txFYw2yRu0wU48wQ73PJVnbOSM1+hsn/AAU6/bij&#10;Voh+xp4JZSvP/FyWXH52wr5nG5tlGH5OarG7XWXn5M9zA5biqsZ81KTtJr4W9PuPBbf/AINufGBb&#10;P/DRMCnGfm8Fv/TUKuW3/BuH4st5w8X7RNvIFXO7/hC3Gf8Ayo17tF/wUy/bxm4i/Ys8EsP7x+JR&#10;4/8AJenH/gpr+3dA22f9jHwTu9E+JbH+Vsa87+3snf8Ay9h/4E/8zuWUYr/nxL/wH/gHjdv/AMG8&#10;PjOy/wBT+0dHu7eX4Nlxn1/5CYqZv+Dezxrcf6/9pCJgpxtl8GSk/wDpzP8ATp+fqlx/wVK/biVQ&#10;U/Y28G/MNy/8XCmDD87QVEf+Cpv7dsSb3/Y18Flf4sfERzj8res/7ayX/n5D/wACf+Zp/Z2Mj/y5&#10;l/4D/wAA8ml/4N1vFtwoEn7R0KgN/wBCSxz/AOVL/Oaq3H/Bun4hOXk/aGheRc/L/wAIY2SfT/kJ&#10;V7IP+Cof7d0oYr+xv4JK9B/xchgf1g5qKT/gpz+3vJM239jHwSx2/N/xcQ8DP/XGp/tzJ1/y9h/4&#10;F/wQ/s3Fc2tCX/gP/APWP+CZf7B/jb9g/SvEHgzUPiJZa5omsTi8gji8NtZypc4RC5f7VMGXZGo2&#10;4HTOetfVhufLO9DhgeP8/wBa+A7X/gpT+3up867/AGLfBbLnG2P4keWRz33QH04pbz/gpX+3ZIrI&#10;P2KfCaMwJX/i5W7+Vt+lc1TOMolK6rQV/wC8jsjgscopexnp/df+R9/HxFfgFWuv4scIOP0+v0qG&#10;fxDfEZF+x+b3z169K/Pd/wDgpL/wUBlTcv7Hvgnaq9f+E+c9v+uWart/wUh/b0+Yt+yn4Bh25+/4&#10;4uP6RfyrnnmmU/8AP6H/AIEjWOFxn/Pqf/gLP0KbxPdxNt+2uqqfvfd/T/8AV9aG8Q6gRujvWPcD&#10;POPWvz3/AOHhX7fUiZX9mj4bLx/F4wvWB/75i/rVWf8A4KAf8FCp7nb/AMM9fDWNtwAEfia+JPbA&#10;/dkfpXP/AGtlMd68P/AkafU8Y9qU/wDwFn6ErdgphyTuXluM5/yP/rV8qfE+4lj+PeqokjFZNSiH&#10;OOOY+DjnHB//AFV5zo/7fn7eFlo80fiD9nHwXcXIiVbX7H4gukAPctmE4HTAxn+deLaj+1n+0j4R&#10;+Ir/ABK/aS+BUdv4bvbrz7rXPCM890NNjGGzNCU3kYHLgDHoax/tfLcZiqMKdWLaktOZd1trqbxw&#10;uIwdCpKrCSTi/sv8ex+hvw5s5dV8CaXpsXmYn01ELQzbH5TGQcjaePXjjHTA+e/2qfGuueF44dc1&#10;fwOurafNYgHxJp+qW6rFIJXWPcjP5isDhsAEDJAc4Ncx8I/+CvP7Gmv6bovg/SPHesf2jLCllB5n&#10;h+6jRZSAoHmMoUevLAfga0vid8OvE/jmw8M2+t+OrtLeXw7HcapaxaMs0juT5uGmRk4jRkXcFAJG&#10;Tnt+r1a9OeeU7NNcr/M/PcPSk8rnb+ZfkecfC9Pgj8LfAUmvftBfAGPx94k8WeMJX0S8t7GOS6sb&#10;eWxUxR3DXCIihWt5yojdyfMXvnH7WftG3lkfgP4vNzpr/Zz4Nu2kh8pT+7+yMSMZweO1fhfq+g+I&#10;V1jWPBmpfETS9JtdC1qH+xU/suWee6/cLIkp33gThZ/4QTwc7eh/Rz9oj/gvX/wTr8HeIr39k3x5&#10;4j8TzeJL7Q7LTriTS/DLXNozX9hDJERKr4ZSlymSoOORziuu9Gli9PU8XMKc6mDjbe+3yPzP/Z++&#10;Kd38Fdck/wCEO0CxFlqVrN5Gl205iSLzpTMP+We3aokKnjPAwc4x9qfsUanp3i2HxD8Qo7HS7K+u&#10;b1YLyHTLiWRcKMocuq46kYGRndz2H53/ALLX7PVj8VtGstQ8RfFLWLO7g0q7nuLqzmtfs5NvevAm&#10;N8RyWQAj5x3PTivsL4G/F/4Ufsf+D5vD2uXev6xNfXrO2pWCx3004RVOWESosaDfhRliSGywxgej&#10;7SNSLtsacsowvJ6tH2RFJGF3Lck9vlPH0/nU0cu3bmVmOf7x/nxXy7qv/BUz9m3QoludZtfFttG3&#10;HnXOhrGGx1+9Jg1Utv8Agrt+yNdIrRajrO2RflLW9qgZf+BTisrR2uZ6n1f5rk5WZ+T/AM9Tz79a&#10;lilkCgNcNtU5+8eD+FfPWnf8FEPhDqVml/ZeCPFtxDI22GWPT7ZldgTwD55z/n2rK8Q/8FUP2cPC&#10;dx9j8R6P4ntZ8Z8ma0tQwx14NxkUpU5R1ZKk7n1HC5Rf9fJhQOFc8fpVmK4CnDXvfHzN7/nzXyIn&#10;/BYP9lNo2jSz8TSbDtkWOGyba3uDdj+VbGmf8FTPghq1p9u0r4e+O7y3aFpVlsNKtZkZAQCQVuiD&#10;ycY6/rjmspM6I3sfU0dxtBKy/wARxtY56+1cV+0B4tv/AAJ8PZvGelv4Yhn02QzQ6l4w1CaC005v&#10;LkT7RmKKR2YK5XauwsrsN45B8K8Pf8FX/wBnLxDL5OmeFPGUkizeUyvYWKMH4wuHvAe47c5ryv8A&#10;as/4KpfAfxT4L8Q/BLWPhP8AEGGx1zQ5LRtQt9L057gTS5VY0t55JFkQ7eXAfAPCgkGpl7sLs2jz&#10;SaseC/FP9pk/sf8A7dOgxfteW/g/xnp+n6tJql5DoXgOK3u9P1SfT9PdLyOaZ98gLCPDSOWAiYiN&#10;PlRf0q/Zo+PVz8e7vxpr+n6wt14c03XILLw8zaTJZXGPskU0vnpLJu3bplUBo4iApJB3DH4X+DfE&#10;1r+yb8TPBfx7m8M2fjtNN1SSO38J+MohavpUjIrwAp9olYoPMYrkBFaMHr1+ydc/4LAfDzR/G7fE&#10;X4W/BTXvE3iqaeeKO/1uaHS/K010RbdEjtJ3jvWjYsrK8edsa/MGyRz4epRalFtaM6a0m993t1P1&#10;fSZV+ZbiReM8Mfz4zS7yobDSfnXxp8KP+Cvfwz1zw4v/AAsb4VeKNP1iGSRLlbH7DJbShZGCyRtN&#10;dRt8ygMVK/KSV3MBuPRXf/BV/wCAKaedSg+HHjiW3XlporHT2VhtLHb/AKdzxnkdO+K6XFKNzj5n&#10;eyX5n1YwZjhpW3H+HcefzoEbN8vnyZ/2m9q+RfC//BYv9mjxNH52meAfH3l/ahbtK2l6eqpJtzgl&#10;r4Dp35A74PFXrz/grl+znpySG58F+NgkJbzGSHS2Ax1ORfnn/wCtUrleouWXb8GfVhV0basrLwej&#10;EmmiV1O4XEnPTDEZr5R03/grp+zjrFkuqaf4S8ZSQtGW3NJo6nrjBH9o5Bz2IBrL1T/gsr+zNoym&#10;S88C+PJAT+7+z2elzBvoU1A07RWpPvH2A07ggLM23/eP+c1DLPIV8syv9dx49utfFN//AMFyv2Ub&#10;eBpT8OfiYQGx8uh2BHPT/l//AJVSk/4Lofsw3Ei/Zfg98WZMqTu/4RezA+uTe9P89uKjOlzfEvvJ&#10;kqnRM+3yBnc+7dzg8k9qikdFLHMmW/vd/wBf8/lXxRc/8FxP2ZLKPzr34PfFSFd+395oOn7ieOi/&#10;b8nr1rSsP+C0H7MeqrCll4L8YBriMPHHdDS4WAIJ5D3wweOh/qM6xlTm7RaZny1XK3K/uPsJpUzi&#10;WSRePmYluPrxTZrmItt87P06A/j3r471b/gsn+zdpXmm48HeKsxruZYZNNfHG7+G9PYf5zWdpv8A&#10;wWs/Z01CH7RD8PfGDru2qobTRjnHRr1SOfaneHNa6Jlzcu34H2g08JXf5u7tndnH41CbhG+RDhdv&#10;TBzXyJ/w95+DU3kTRfC/xN5c5/d77/Sh2/6/f8P51Zg/4Kv/AAcmVj/wrnxBH+6LBZNW0dSV+n23&#10;Ofz4rePJ3RnKM5dH9x9XvPZoP3lwvP8ADk5rPufFGhKGtYr2FWIIt/NkAjkcDJxz1HGR15+lfGfx&#10;K/b78IeL/G/h/wAXeG4r7RpvD6yXMdnf6pp5jv1cYKZiujlmwFXIwuS2T0Nv48/t2/C7xd4Ei8Q+&#10;GPDEKPZ3iK9w+sW3mwtKuX2LBN85J2DPJ+Vs7SAa+S4gz7GZdha0qcLODSV72kmlqmtF1PQy/A08&#10;RUj7R6O+26t5H1H+xJ+1PD4w/a30n4e3KR2731nqK2EE7DdJJFYTSSOhHVAq9CQ2T6A1w/8AwUn+&#10;JOpeCLTRb7R/LkurptQtbO3mjHl3EkrQgoXPQbFdiuRlQxwdox4//wAELrq2+Kf7Wk3xb1e8kvb6&#10;I65FDbzW6Ysglk4FxGxJdWkS42FemDnJ4AX/AILjeN5PDfwy8LR3uiWt1otxe3r6pcXALPa7GRgy&#10;KUIJJG0sei7gFbPHwOHljMdwLiVXqSlUlUV3e71knZP8F07WPUx08PRzqhKmuWPK/wBdXb8TyjwX&#10;8UvEPjLXrrxvpuh6DotxdvAq2d0wWP7XawbRNMzeZ/y0TMaRkbWbIzgsK/xu+NX7SNtFJ8EPEMNv&#10;a2GuaTLY3k2kWKyxj7TEQ/8ArGDShQ4+6QMk8kivkn4gftSad4k+G/gk2Phuyj1qxvLq1u1t9e8z&#10;zIUVCzSW5DAFvNG1sBCUcbMKDXv3wR8X/CuTxXqlx8TviPqWg65DavYx2Ok6PZTRLCAHBaOWCZhH&#10;GDLl0ZTtUFHAGR81w/jcy4Tx0sTOPNCSleLTbunZbXfzKxtTD4792nZd/wCkcVq2l/E3xv8AtO2K&#10;3Pjz7B4o1TVo9PihvvDcsK2xmlXcxdpyXZNruFI6McORXU/E7wB+0H4M+IOveC/FHxy0XydPs7K9&#10;n26TPI9wsplAwouRtI8vnk/fHTPL/B3jb9mTXviFD438S+OtCvm0jUvN8Lw2/iI2i6fDGzCNBskB&#10;kkjVipkfcJPvHLZNT/tATfBHx5fav8RPBH7UFva3l6saXVrp/iK1mmljiBSJHRwwbbk4K4JBySe3&#10;9GZdisVjMFRxM1y88b2V93r11PmZRw6nKC1s97ni3ibTdR8IqtppPxJ0+7jkaV7i3u9E8shpHMjf&#10;N9pc9WJyV+me3PJ8TPiPY6pcalbeJIbuRPla2W2dsKCSFU7eOTnk544zTdfj+Hel+H7prj4patqF&#10;0+ouJU3Q7pIchtrBYhtUnOGDAeg4ryHWfFdg+uXVvo16Y9P+1M9vayb9yqT8uGIywxjuenfvwZpg&#10;cLjFy4inGXk0n+aKhOGyPbrL9pXxdpNybrTjJa3UkHl7ftB8uM4YfIHRTnHOTk9ic1peG/2tfjDp&#10;tzDYD4gapOyqWZobrzVOegzklT2IPGc+1fPsd/qU3mbpEmkj5yrElsEHa24g4x6Af0qlqPi+5kuI&#10;5Zokjfn7MsKAhPm5x05z1/yK+LxnAPC+Mi74aKb7L+kPloy6H1z4G/bm8b6prElrrGq3Ia3kxcSG&#10;NS2ACRk5OBjoCT1969N0L9qnS57BdVufiBqFtCu1txkEWVJ7kE8/gRx9a+BrHxZffZ28rUFjbLOM&#10;QsvmE56nJBY8DkHt6cU9K8daoFWXFw2GZpFWQ7SR2ABxwenQV8TmXgzk2Kqc2Hlyf9uoap0elz7Q&#10;8O/tsfDzwx8ZPFHiHxbrV1cWN5bwWtvJHbF5gsO5gX+YKcmZycYwV71ua7/wUc/Zr1mTyV+Id5Yx&#10;xlSiPZ7s8ckLkD88nP1r4fvNS1bUxHqrpAqrtC7tgLcYIC9sA+hzz3plo1lZ+bIukJN8wNxJJDyo&#10;75yCM/4jFKr4MZHiq0atacuZRjHSy+FJLSz6IHT5lvp6H2vZ/tl/sm3BkkuPi7eTbULqsMiQ46ZU&#10;dDk88frV3wl+3B+ynZTRxQeKb6MKu0yTXwki5HPAyc56+/5V8VXvinStUuLeG5tI57dZF+ZljjbJ&#10;/hIPO0ehpp8Zafd3jWFoWs4YJhMq2V15Cq/TOcHJwBzkmnLwTyOpDldedn5r9EiY0VF7/gfaepft&#10;v/BKbW2utP8AEV1eWzKwSaGGT902QNuRjIwDnH86oSf8FGPh3oMsp8O+CtWv2TBmuF05lQZHAy/J&#10;Jznt7Z5r5Ng8QaxAVvZtWu7u1upFEcjXzSFwAcAyMNvHuM5PGM1tX+u6Dolgmr+INYlhj6MsZWb5&#10;WwMYA9McHHHXmiPgzwjQilXqyfS10r/dZlctOO8j6H1L/gqHNKFW3/Z78QO021dtvb7N/KnPI+bn&#10;+Hnr3zxyfxn/AGzv2j/iZpVta/CbRZPC4B2Xw1K4t1kkVuVKkkYXHB6A+pzXjPiHxXY6cumz+GdR&#10;8mGOQpPFDbGMTKRuyQzNyRgY46ml1D4gNGd95omntZz26JEbWNXnjOc792OQDkFT6+ldGF8POBsv&#10;rxqRpXcXpd8y+56GftqN7SkyfW/Cn7SPiLyda8Y/GfTbpbeFEkht9SZmTqfmUgc84PtgDiul8M+B&#10;dPvbGOy8Ua62riSMfZ4L5SYYJT8waOKNsBlPqWBzkjrjk9J1fQL28a48NXNnqa7Wjktfm3RE9Sq8&#10;fN3wAR6HtVqHUIW1H+05bm8uIbeNSq28jhmUffG7fkY5wff3xX6Xl+V5fRo/7NGNl2SVvl0O6jWp&#10;qPuHTfEu/g1HXbXS/G6m6ks4WtEbUI8w2tupJEaIFHlqrFiFVQAT0JJx2nwj/aO+LfwKWfw/+y94&#10;jHg+TVNP8nUNS0aO3SeYA7iDM0QK+xycdQQOnjNh4qht7VTFdz7mbIt5pdwjJJ7kEqM9u/8AJtv4&#10;y0Wx1IS3uj/bF84bt2YmXntjJyCvToR2r0ZYJSjY0+t8qsfSHg3/AIKD/ta+AfGnhPxH4n+M954y&#10;svBOtx6x4dsNdjF9Al8I5ESZnTy5ZXVZGGHcjjByMY+gPEf/AAcbftieK9JuJdN8OeBdM1C43+Ze&#10;Q6NcMyLjC4Rp2XjGck8Z5HGD8J2N14J1W1hv7ay+w+W/zeWpbY5BweQMn0JwO/PNVfFMOiaorJBJ&#10;eXV1AMeZMqQNJxx046Dpntms5YGjKKjKN7GkcZO+jP0U8P8A/Bx38ZNI8LRz+OPg/wCF9a1bJj3W&#10;95LYxybVHzKD5ock5OAUwAfUEdP8OP8Ag5C8E6h4bkuvjT8Ap01lJGFuPDuoL5MsecqHWbLRkd9r&#10;SZyCAOQPyeZNd1CN4k8NPcbPneNR8yc5yVU9CM9Sce+KLHw7fXHnXltpd1NDHg5t4d2T1H3VOOSB&#10;wQDnHFc1DK8LK7a6/d5D/tKu9j9rPjJ/wVV/Z1+PvwCPiz9n34iatp/jXT7qK6s/D92hsrtSjfOZ&#10;Fc+VcwFdytsZ8Bwx2kDHyv8AsxfGP4e/Hv8Aby0n4++P9d0jTfFGnG4i/wCEkvCdOjgzE0aC4kUy&#10;RbSCFG4L/v4FfHPg6Pw/4W8MXGvSWkn9sNMUhjuJM+XEQDuXcR3B7DAJHfAw9O+IXxE07xe3ikyi&#10;NpNqSW9vbna0IxhcLkAEDpgj2xiumnl1Gm3FK6s99bXOCtiMTUqKpFtOPnZP1X6n7GeKviJ+zWNJ&#10;1rwT4S+LdrrHjLw7CLL+2GP22S6uhEI9yun+u+bDnyyV5Jz6fm38evgnrmh63r3inxd4hOqGbUhD&#10;Dc+TtWEsxdwFYll3H68DBPArgvhjqOofEn416HaWeutpdxca0kEdvFJJFb2qEnaXcNkfXAGBjgYF&#10;ez/EXwtZeJ7fxP8ACj4havq11b2eoSsPEdrLGZo5kJUoY8rJgHOCDjbXdl+V4fDxlZNytoTiMwxV&#10;SCnWWnVr8vkeNJ8NfLtf7aih86BI2LSL94ADJOMc4zyOw5rOMfhVDtkeDcOG/eL1rkNN8LeJfhlc&#10;yX3g74oK11HuX7L9ouiWQ8HAePy3OD0DZyvFcZdfDPxStzIsl7qDN5h3Mbxhk564zXdGLhHSLON1&#10;ueV3t0ON+G2hX3iLWI9G09V85idvmY7V/RR+wP8AtR/Db4dfsq+DNI8N/CPTNPv49Fjtrq9s4Yz9&#10;qmjXDyHgMdzDPJ4z26V/OP4Rs7vUdRFrZpJJMzHZ5ZO4mv16/Yq+OPgr4VfAXwj4F8QF7zWvsbeX&#10;YWt1GLiJM9FUrg+mCQea+bxsfgnZ9Vc7uG4RqY6rBvonbbqfWvxf/aA+B/xP8Seb48uNB0m4hmAW&#10;O78qEyyZ6Nzubt1yBnoa8n/bD+OVn4Q+Aupa14C8Z2+h30MfkprK6HNqCwLj7kaBlznAG7IVc5OR&#10;kV8cftZ+Afj34m+Kmo/tM6N4Z1L+ztHYXWnpDrVxNeJEmAJBGMw7Fc42oo5P3iSTXx6f2lPj74q1&#10;FdAm+KHiKHT/ALQ76hef2pOs93CSTzG8uzAGcBAMD1rGVNSl7SXvLb/M+veIjhfdknrdK39I9m/Z&#10;k+Nn7Svx5+KVzqvjHQ/FfjjQ9NZ7q70nw9qUWlSXRGdsa3bjcoYr9xdznkAGvuT9iP8AbK+BP7UW&#10;tah4T8A/sL2/gWPwvEIb99X1ybVLmS4Z+mZIo1T+LIY7vQYBr8m9d+JepDSLjQrPxffXWlLdCTRI&#10;4tRaL+z5ATiQqmFLbeM5BGTjvR4G/ar+Nng27urbRPiZrdrYahMG1prHVJYprgkbTIzK4aRtvA3E&#10;genes5SkoNxev6eR5qxFOlUjztv9b/ovVn7teLPiZ+z/AOB/E1v4d8S2vhSw12eNrlF1K1iixEpw&#10;XVjwcdCQcjAyR0rrLPx58PIU/tLSbjwFeXUkavCsYtvMkR/7rE85Geh5B75NfiX8EfCejfte/Eq3&#10;+DPjb45zWMVhbT3Wja14w8RBbZe/lktnytwC9CcnnHavvP4K/ss/syfBrS7j4Y65+0b4e1bVLeJf&#10;ti3GsS304ZhldkKNwjDlSE5HU44HLUqSvvf+keph/Z4h9EvX8D7Du/GnhXU55DeWmlxSQ8bdPvIk&#10;KjoOAR04+nGM9uT8P6L8LLLxDJqMPhDT/tk02ZLy4kZjNu6q7ggkYx3wOK4nW/2JPh9q2hLr9r9s&#10;uJJoUkf/AIRuEIZEBBB2sVJbAzz3z6YPsHwh/Y7svB9jpXjPxLfTX/h9bUCPR5tHW5ulZjgeZ5mT&#10;nHccfrnH2lSTVjeUcPT3/A+Wv2+P2fvhr4X/AGXPHninwNDZ280zW121vY7goxPk/eJBPXGD27Vw&#10;X7E/gn4O/EP9nuzh8W/BBdc1CV5IW1SSYRNtBQlAeWBPTgAY47kH7c/4KDfDj4ca5+w98R7Xwt4J&#10;h0aa10NriCSfTjDJLsIbAwAFJHH0Pbt4P/wRB+Gfwb+LX7N8sHxZkmB07xAzx3EeoSRbGwMfLjac&#10;YPPHSvUryliMoi2/tvX5HmxrYdY5TaduXt2ZwfgT9hj9mrS/EEhf9lm1kjmdmP2yS5dRGT2VmIB/&#10;XjjrXokn7GPwA0TTrOw0v4AaIv2eYzWktr4deSeNj1Eksj7iP9n7o9Dk19j/ABD+AXgK5vbWb4aX&#10;mvf2Ov7u4eOTzGjA6NhGHHX3HXNYfib9kpvi1pE2iTfF67jtI4Gtpo9NmaK4Xr8pYElSQ3Trj68+&#10;b7bER93muehHE4OLUkkvkfiF/wAFC/hL8Mf2YPijcxT6Jda5b65pdy1rawXdtarZ3Ui8OwiR8hN4&#10;O3C5IwCOtfGd5qty1iumQySx2+7fJB5xKNJgjft6A4OK/V79vD/ghD8dPBGgm5+DfjtvHtxrGtu2&#10;n6LeQlNQtYQjN8v7wJIOiszDgkHjnP5d/Ev4WeOvhh4wv/BPj/w7cabqumzNDc2c8fzrICAQQM4z&#10;19wQe4rZz2u/x/r7jw88VStJVKa93y/HbU5kOQuAaE681JNbRx3HkR3McgxkSLnHTpyAam0O+h0v&#10;Vob650mG9WGQM1rdbvLk56NtIOPoRVnzKXvWZ6Z8HPGvxb+GumWGo+DfFcPhPT9fvJID4ktbVvPh&#10;8vb5itJArTrGdy5UZDA8A44/cT/gmzqWj+J/2a9Jsrz4t2PiPVppJJtUlzeR+fIx42x3SI6KB0yq&#10;jAJ/iLH89/2Wl+JWhfAPS7fwVc6t8Pp7vUZPmGh202m3RkcBopS8Ms2dijGXXBBOCV4+kr7w9qei&#10;2Mk+r/GPUdIW5i8q4vPD1r5RTacfedSWG7jkLn5RnrT+p1sQk07I+qw0Xh4rld9Fvt8tf0R9M+OP&#10;ip8IvhJLf6frM+m2P2FHkvoVukR1POAQA314BwOa82j/AG/f2e9UurlNFbWdcBVkWC13yK3AIG7g&#10;L9T12mvC9c+C3wg8CWy/EDxL4ubUUlbdJHrcoH2hstgtu2ZPchRu7gdccPoPxn8LX2rC1+GvwhuP&#10;EkqxtF5epQyR2Cv084sjLtzuHAO35uRyBW0csjG129DoqY6pGXRfifQOvftq+IlvP7X8H/DPw5ot&#10;jD/rP7c1VbmZ+B0WIqFIG0YJJBOMcCsy7/b++MOr6DJrWiTW2lxW8bbmsdNbfN6rmTcAc4wWUc4B&#10;J7+RTeC9RmtbeX42eL9J8NWTSHeLOMPudgm1cu3OcDGF6Emue1PS01j4kLZ+IL/zdNs5TFJfXFqA&#10;lwEzgHDcnhug4OeVropYGjG9oamMsRW7no2tftj/AB38bW1nHq/jWfS5I1ZDDZWFpHI6t8qgMM7e&#10;NxyVJx06ZHmenL4x8U+O/E3jSDw/JYpqFy1vNrT6o9uY32bTJGEJbcZFPVR34GeOs1vSvg14RluL&#10;rTWs49Qt2z5tnNJNvYruBwqNjblSDgYG3OeQOc8NeL7bxEuqG0E2l2sd5HAsl9MR9okHyko0uVIe&#10;RJW4I7nHQ1tDD2doxC8pJc8rnOn4OxWOqyS3mu6pqguG/fal55mmPzZfYOqHB3Z/iHpXQaRoWlaZ&#10;4aZbCC4Wy8xha2klnm5lH95367+B8wIIz2HBtXHirwZe2y37+KFmuZLiON7DSL8SPKznAQlCT1V2&#10;J3bTwASWxXtP7PX7DX7Q37Xl5Evwy+Deu2+lSRlh4w8ReY1mSJBhUYhmdcL/AHOeSeeBv7OUdZaG&#10;MlQg2ro8PttU1Sy8ub+z7FIBCptZtQ2u4zj5V3ncjZHGc8jOME1Y+Jf7af7RGk6BapF+0ZrWirbs&#10;AphvoHcpgjacwH7oUfNk59q/Xj9jr/ggz8GfhjaL4r/aas7zx9rTyFxawzfZrC3GTt4wJJGAJ5Zs&#10;cnCjNVf+CjnwT/Z28OfDOx+HXwm+Fel+EZY9QBnutPt0UzRLGwMblAC2TtOWJ+6O9LCYipLEclNv&#10;U8/EfVa8HGS+bSZ+HPiH9rLxvrWoDxF42/bJ8Y3TR27CBtN1p7doh97G2BUDn6559ukOk/tapr1k&#10;0MX7W3xGDRthnvfFN/Du46hRIePxH4dvuTWPhJ4C0K1jttW1Xw/cKN2xdT8NmRuB3Ibt1/HpVXR9&#10;Q+Cfh6dSPCvgK8kjbr/wjMgYdPRupBH1zX0lJ4jpd/f/AJnz+IwWHWra+5Hynp/7ZfxhvbKLQ/DH&#10;/BRT4mWf2Xasf/Fb3scIj4yAGbtnp3r9Dv8AgkT+0W83gj4lX3xp/a51fxX/AGfb2U4k8ZeLvtX2&#10;GL5yzJ5jnaDjJxjpg03wl4J+CHifRo9Ul+EXhOXzo+LiPT5th7YA3H0wB7d6ht/2OPgj43u725T4&#10;TeGZvsK71STQUby2J4b58EdD0549ampL9204/wBfeY08HH2kXFpWfY7H/gqV+0X8EPiT/wAE1/Hn&#10;ij4bfFzw74hs5PsCQ3Oi6tDdhm+3Q5A8tmO7AbI6gA+9fiNb/FfwnFJltaVfbY/+FfsR4t/Zr+H3&#10;wq8FzeLksdH8Py267prn+wj5EbdydvXn8fXtXzt4r+NlppdzJZ2vj/Sb9dxCnTtBnVW5xj5pBjsc&#10;Y9O9cVPEOFNRT79GetUwcamrkfBkHxr8FRfIfEa/9+3GP0xVqL43/DxgAfEsK8/xK3+FfXt/8Y9J&#10;lnaaQ+cW52tbyqv6ycjnPT86zNS+KGn6hPvgtdLjXGcrYy7jz3Pmc47Vp9drf0v+CY/2dRt8f5Hy&#10;5D8d/h0pEa+K4vmYcCNzz+A/rXT6d40N9afa9O0vVp4uD5sekXDKx9jsr3NPGjQTSRx6VYybpPmB&#10;tX4/Dcfbv3FXLDX3gmFzF4U0lsnIDWDsv8x9OvataeMkpe+vu0/zM3l8OkvwPnzVfivo3hu3juvE&#10;TX2nwyNtikvNPmiUnHIBKcmqv/DRnwmZdknjK3XI6NG3H6V9MS+JN77reysbORv4LXTyMdzgk8dv&#10;p+FUNW1vWbmNY7O/tYSJDlv7PXc/J57+/b19KuWMrN+4lbzFHLY9Z/gfPS/tF/CMbt3jWHbzjYr/&#10;AM8VKv7RnweZlT/hObX7uGyr8/pxXut5r/i2aFQ2q26IuTldMjUfljvUcF9rQ+7rsDL1cLZxrg/g&#10;o+vvS+uYpdF93/BF/Z1Hbnf3I8NH7RXwiV8/8J5aLx1XcM/p/nmpv+Gifg0hDt48sic/ws2B+n+c&#10;17smoXzjy721tbpc53zWq/0x/wDX/GrH9qShl8rQtJfL/c/s5ePb1zjPfj6Vax2K7L7n/mZvKaMv&#10;tv7keBH9pL4PuGjHjizwPukuRx+VIn7S3wmkBz45s+vIZuvTpxX0Q/ia2iKxS+D9InYfdabT92eT&#10;yBn0/lUWo6/FeJsXwfoCbmB8xNJVSfQc8dela/2hjF0X3P8AzMXkuH/5+P7j58uf2i/hEI47iTxl&#10;Dtf7jHIDY69qaP2ivg83yHxxZ4/gG89OPbr/AJ56V7tPa3U4W3g8L6LHlv8AWf2PDub17c9+O36V&#10;VHhaSTdZpplhGAxG2LS0GWHUdP8AP8iWYYq+y+5/5i/sWj/O/uPEx+0T8JpOH8f2W4cLmU+n0x+t&#10;Kn7RXwlhX9149sRg/wDPU/4fjXtJ8G20NqVntdPG3jnSYd3PXtk9/wA/ap7H4eaPeReZc6Ho7Zcn&#10;95ocOfzP+f5Vn/aWIW6X3f8ABLjkcNoz/I8MP7R3wuxtHj+xP/bQ/wCFMk/aM+FbR4/4TqxOck/v&#10;Opr23Ufg/wCGbyQ3YtLO35+7a6ZFGpHP908f4mqp+FPgvfgSLJubb/qQ3Pp3J796f9pVraW+7/gk&#10;vI+jl/X3HjY/aO+FDNvPjWzb5uCzYx+nFPb9ob4RsWP/AAm9lwvzYYkfmB/9avW3+DvhHzd8N/cR&#10;sMbTHGBj+R/Sm3PwX8D6uwfVZpbhm4jllUNnHXnr3+v58T/atRKzt9z/AMw/sF9/xR5Gnx9+FNxG&#10;234gWK/u8fvJtuR6VNH8dfhWmxv+E/0vn72Lxc/Tr/n+fp1n+zd8NHkH2f7ZCwxtkijPH6f5/n02&#10;nfsz+B7tNknjy/gPVVlY4HfB9DWUs3lH4rfc/wDMqPDlSW2vzR4Wnx++F6O2fHum9f4LlR2p8Hx9&#10;+F5nYf8ACdaaW2/8/SY/wr3eP9k7QInNzJ8X7yGHdjm3kYj2+8Bx+HWtzQ/2WbyHV47Lwv8AE/XL&#10;h/l2stv5fJA4wJW/z61P9t01vL/yWX+ZUeG8Xty/ij6r/wCCDfxM8Ean8Gfi1qeh+M9Pmki1LTEk&#10;C3S8Hyrnb19/T2r83rn/AIK4/wDBQfwJ+074s8X+F/2pdWums/EmqR6TpOoSQT2sOJ5Vh2wSqYsq&#10;Nu3crLkDIPSvvbw3/wAE+dU1/TV0j4hfEfWLy4mjzHp8kKuI4zzmUOSFXPTrnHAqrdf8EhPhjpQm&#10;uLubT2RVLPNdeDtOkVAO/wC8ViMD3P16UlmGFxkX7KevV2faxMcjxGEjyVkvK7V97+h8lal/wUX/&#10;AGhvj94M8M/Fz9pD4l2WqfEFbK90rUpr3w/a2bJbRXPnW05FtFGsbMtxNH8gUlYhnOQT4R+0r+1b&#10;+0L8dfDlx8KL2LThov26PbdWRXdcQocqhOMnBAPXr9a+zvi/+zF8Ifg3e2+maf4O8Ma0txDJP9q/&#10;4ROzULtI3L8jYPX0/CvA9R+Bvg/XNRk1HS9Qm0x7iRm+zW9jFDBHx1WMAhRx0rzMVWy1KMJSd117&#10;nt0cLnEKPLC3K+l0fLejRfG+z1GEaPo8c0TNwqsMMR9QD+GK3PHem/tR/Ea28rxWx+zwQrBDEtzn&#10;yo8fdCj2HoOK+hIf2YtOQ28l78Sr5VU4VYbOFgOP9ofTjiu10D4L/Dy1tWtL3x/4qnLR4kaNbSJT&#10;x2AQ9c9a4IVsppyupy+42lgs2qR5bK3qfNifHf4veEvCUHg6w8J21vawwpEsKzSkoqggdM5655zg&#10;1JZfGT4ra5cQ2Fp8P7Ozs4ZllZVulV5VSNUCtIwDEfKMA9PfJNew+PP2bPg/PAv9heOvFyzuCZPP&#10;ktSMZ+8MRcD8+vT0w/C/7Mmi2mpxXCeNteaD+LzGgc4znoYgDirpZhhadTmjNr5Cnl2ZTtFxT+Zz&#10;0Xjj4+6pqNroq+G51it5M/Z5NSBjcYGSfm57e2ABniv3b/4JKDXNN/4J2/DOHxRYpa3rx6szW6DA&#10;CHUp9hHXquDX5aaJ+zB8FtX0uQP8fvG+mXLqDui0K2bzTnHBG3Hp96vpD9mD9nn9trwd8O/D9x8J&#10;f24/HDeENPv5bnR9Hn8O6a0Mha4aSVXYxO7q0jOSpfvwRxjupZvhKnuczb9DlxOS5leLtFLX7R53&#10;/wAFitVltv2+PEiZ3LJpenldrdD9mXn9O1fPGn+J9TVFI1K6GeGH2pz+uf8ADv1r6L/bI/Zw1X4k&#10;/HG8+IHx2+Lni+58S3drAso0m3s7WDykQKgWMRsoOB16njk143dfsoaEA39neOfHLKqkLuvrT5en&#10;ORD/AC5FevDiDBRtHXTyOKpw3mUveVvvM+28XXyptOs3mf732h+/XvV+DxjeKoVtVvVXk4+2yce/&#10;3qn039lHTLNI5PEHiLxtM2wfuY9ct1JBOMZ+zHP4gfhWyn7N3w5nXNpqXxGjb+7/AMJNaMCMf9eg&#10;x+P+NV/rLg+il9xnHhnMn1ivn/wDNtPHGpR/L/bt4uWHyteSY69hn69Oauw+P9dCYTxNeZzzi+kw&#10;ecZOG549/wClWrP9mz4Zp8l1dfEqPBx5y+KLRhwSD8ptBz+PfrWzD+y/8AWHnr43+JpXJyv9sWqj&#10;bx3ENZS4kwv8kvuX+ZtT4ZzCL+OP3v8AyK1l8S/GAVfsvirUo9q5AXU5VPT/AHv84q9bfFbxv5LQ&#10;L4z1Zf3m7H9qTcf+PdcD9frWxpP7Nn7N9r+/1TxJ8WZI1+bbHrVqARjOM+Xnvn0x+tzUPgb+zJc3&#10;H2qy8RfFS1i4HlDXLc544yfL445/yKw/t3Cy+xL7v+CdccgxkdHNfe/8jHi+J/i6SIrP411ZUbqr&#10;apN6+u7n/PtUkXxS8ZJ5aR+PdYyjZ3Lq8x3deuHP5+357Fh8Cv2XpFaTUtb+LzsTndb+JbNVx0x8&#10;1sTkD3xV+2+Av7JMb7HufjLcfL/y28UWw2c4xhLYZ5/lgUo55hXr7N/cH9i4yOnOvxOWi+Ifi+Rh&#10;nxpq/fhtQmbH/j2O1V21aKaSSe5md3ZvmZ3O5s9WyepyT+PvXXN8If2bWuRaaTpvxNkMxCQtdeOo&#10;o0OWAwT9m4GSOS3GRU9x+zD8PBps2uxaD4sazh3F5G+L9lGwIGcBXi3PnHQAnPHauiGb0t403+H+&#10;ZnPJ8RD4px+9/wCRwkuu3CS+Wu1l3HcG4zx69M9eRV+D4oeNbSFYrfxdqEcSqR5aahKqj2xu4Hrj&#10;uO3FMu/hh8JGbdaeH/He8kt83xCBIY5Ocm057fT68VRi+G3wlMcguLLx0cNjzE+IS/IOvayPNU84&#10;pdYP7l/mZrJ8VGV+aP3v/I0H+LvjlWw/jfVuON39pSjd6/xetRN8X/Ga7YV8WasP+4jMevP971/y&#10;MVnR/CL4LsN9wvxKZOn7v4kQkLzjIH2MfTk1s6H8Hf2ZJN1z4jt/icuFwiQ+O4mUMOhz5I57+x7c&#10;VEs6w8dOR/cjX+xcZvzL73/kVR8XvGDH5fFmo4HJzqEv0/vDt9cnHSlb4u+MphlvF2p/Lkkf2lKc&#10;n8/85q03wi/Zpe8S3SDx7HCud00/jbLn6hVHP5VBr3wr/Z70radH0/xteNuA2P43kjA6ZHyq/r+n&#10;HrRHOsPLaD+5EvJMVHVyX3v/ACII/il4tST5vF2obsfLjUJML+vpTh8U/E0u0t4q1Fsr8v8AxMJf&#10;6tn8MVmS+FPhII2Fl4F8Qs6rjdN48vDjA5PAA6fyOOtZUvhbwNdTt5PhbUI2jTO1vF9+xHHX74x3&#10;x9TXTHMovam/wOSWVVIu3tF+P+R2EPxN8Rxx7/8AhLtQz/CGvH44A6Fj/d7fzOadF8UvEayKB4rv&#10;vmB+ZL2T/H3Nef3ng3RZ3zFplxGP4VHiLUmx17/aBjv705fBmkSHzE0GY+WuZHXXtU+T+Hk/au5x&#10;/TpW39oR/wCfb/AzlltXpNfj/kdw3xB8RS/vP+Ejv2DnDbrtznr7+h/pkYqmPEN5LI011dbpGyZG&#10;9enX8/bv2xXKx+FdNXdnTZI8feP/AAkOpLt47/6Sen9K2tD+G2h6jYXV5cmTaIwBHN4g1JUJOcci&#10;46Dqcc4B9KU80jSjdwf4BHKqlZ2U1+P+RpR+LpIRhBuZW/hyME9atW/xG8SwR+RFrF4sfyjyxOwA&#10;I/Hv271ycfhPwrYFYk8ONMF4aSTxDqe6Vu+T9qxk+wx+VaWk2fwotZ1j134XXl1GHG77L441SGQg&#10;nBAP2kj14Ix9OlJ5lzL+G/wKjlco6e0X4nQD4g6+f3g1q9+6BtW4OOo5Hzcd/wBPQU4fEfxEY4zF&#10;rl0pCnAW4PByf056c8VrWFl+xBcBf7V+GHjy2dh8yw+NLp/Xn/j6X6//AF62D4T/AOCfcybx4e+I&#10;h3c+WviS8BHOMDNy35Vh/aUf+fb+5HRHK5/8/F+P+RyMfxG8RpGYv7ZvNrPzuuW7HJ5z/n9KkHxB&#10;8V/M8PiG+RXOGP2p8dehxj/64655rq38H/sEqALfwR8THXb8w/4TK4UH85vTBycVA3hj9gOzyjeE&#10;PihLGzEKsvjqdm7/APTUcDkjJzz7msv7Ti9oP8Co5TVjtNfj/kc/D8RPFRTa2u3hVWB4unGPfr1x&#10;39s81IfH/iOV/Mk8QXnzHJR7osOe2CePT/61Wtb0H9hq4bFh4G+JzMBhw3jicYOO589vrxjtWadE&#10;/Y6S5RR8OviIV+9J/wAXGulbp2Uuw6c8duKX9qR29m/wD+y6vL8a/H/Iuf8ACxPEDKj3PiG+bau1&#10;v9KbjB9j/wDXP51YT4j+JpVjjHiG927RuK3HOCMH29fXHGM9ay7/AEX9iqSOMp4G+Jlq5+7IvxIn&#10;+bOeMsep9h/jUZ8C/sqXSAW3hT4sKpAK+X8SpVAGfQp68e2KX9qR603+BUcrqy+2vvf+Rur8RfEb&#10;S+U+v3TLtwpW4b34Oev0x79RUB8Ts2Z2vd7M2ZHbB9Pb+nv6YzbT4Q/sqy3Kq+gfFtiygNGvxFbn&#10;ngfcGAR/M1rJ8JP2PwNt74R+KBj5+ab4nXICr6fLjHr+NJ5tFf8ALp/gaf2PW251+P8AkVJfFW3a&#10;GX5tu3duIwPfrU8fxP8AFNuDbReK72Nf+Wax3DrjnocHB7enf1p1x8N/2JoB5Efgn4kNtxsY/Ey+&#10;IJx6CYY5x6fyqOD4Y/seypiH4cfEK4+XPzfFLVFT26TfWs/7Yj1pP8Ajk9fpNfj/AJE0/wAXPFTj&#10;e/ie8fP3t10xyPz9u/8AWo5vjDr7QrE3iG9J/vG4bCjJOBj6Dk89fxdF8Kv2XYk8yH4F+Lm/dfNN&#10;N8VtaUYHus4z/wDXqC7+DnwAuLjzIPgZrUe3IZZ/inr7sD25F4uP/re/GUs7px/5dP8AA6I5NXau&#10;5r8f8ivefFfxBds0kmt3rA8ndcsxwAOO/wDk9OtVZfiJrkyDzNVuWUDHzzFscc9f88c1f/4U38DG&#10;jaFvgjceWrfNI3xG8SnBwTj/AJCWP8Ac+1STfBj4D+Uof4MTc/8ALST4h+JMHv31GpjxBSWnsn+B&#10;LyHES/5eL8Tmb3xzq2WL6g7HcdrZ74PP0/xqGPxlq4bYmpSRllx1+boB/n+vFdUPgj8AbiNVi+Fc&#10;zD73yfEDxGM8Z43agw6Ac46etXE+B/7NEafP8G79m/vD4neIeAOf+fo1ceJqMd6UvwMf9W8TJ/xI&#10;/icfceLL47ZBd3TFWz8k7cfr09ahPjG8Un/SGG3kbpG5OBz/AJNdpL8DP2YPKWQ/CDUGK5+T/haG&#10;vlQc8f8ALz/XH5Vm6l8GP2d1na5s/hdqioeVjt/iPreR6Y3XPUj14we3IrWPEeHm/wCHJfcT/q7i&#10;o7Tj+Jy7+M71ZFKX0u/OdxkJ7859Px7fXj1//gnprc+oftwfD1w/3tc+ZvMJPFvJ6nPb/wDXjNcB&#10;bfDH9lSCdm1D4PeJmcN8zR/EbWRjJ/6+Ofz/AF4Pon7N3wt/Zwk+PXhcfDTwD4s8N69/aATTNeTx&#10;9q0zW8hBUkCW4KkEbh06EiplnlGd48ktfQn+wcRGPM5x09T9Ev8AgrR8YL/4J/sCePviVYaK2otp&#10;zWK/YlvDbtKk19bwMFlAOxtspIbBwR0PSvwft/21/wBoqeG4sfB3gVbS1U7pPM8RiWbcRjc7tBz8&#10;oA4HB561+rn/AAUP+BfjmX9kPxknxX/aK8deKfCssll/avhOS4swl6322ERATfZTPEEk8tzskXd5&#10;fzZyc/mRD8OvgjotvDFpGkeMrHZxtttd+abax+SQrCGcDJyOAcDOSK+ZzJ5VJx+tRk3bS3r6nsZR&#10;h80jTl9XqRs3rq+3oZE37aP7R95p8lrfaFp/lz584y+Inxt7qQIFGWHXHBA74Br511n4h/FbRtc1&#10;DVLyXTblr6SSUp5kq+TvcMdrLg8EJ+XIOa+sB8A/h3qlnBcw/Cm+uEUZhkvL6dmYH+LK7cnJ756/&#10;hXI698B/Dst3JBafDdVaPIdWjlkwc+jE+3+enLQxmV4fWkpL7v8AM7K2XZrWS9pJP7/8j5nsP2p/&#10;ip4NmmtYRYi4ukZPPjuHikGfde34f/Wh0b9qv9od9UhjtfGdu6wrmNZmMgVeM8n249ccV7tqfwA0&#10;Q37zXXgDy2VfLYLazLnaTwP7pGT6e9R2Xwc+HFtcfZNT+EPnRtncEmnAY9MdevT/AOsaynjsJKrz&#10;Wbfy/wAwjl2YKKjzJff/AJHhXjb9qL43eKUjtNb8W2Gota3STK0Ku+wo3TcxHynAzgnjoea7j9lH&#10;x5rnxh+IafDfxdr01it5tlims7PzGnaMH90xlnQKvO7qSSBjkCvb9J+DHwXceVP8E9Dt9w2rJdal&#10;eMVz0IHmYzz3Ar6S/Z6/ZJ/ZluzY/FfTPhV4dn1Dw5dszWULSyrdxMNryMsh3ZTIcEMCAG4Pbkx+&#10;c040W/eTto9ND0MtyTELExlKUWr6p31Oy8L6x4a0rRrPw7/whN2qWcCQwPcahFudVUAfcLdgBnNW&#10;ZpdTnm87S/Btv5WAqedqiK3T3jH+evXNUfjv8XrfwBqtv4Y8FfDHwtDcXEXy3kdnJIyKBnI3k4B7&#10;HP8ACTwK8H8efEH42+LYVsjqczW8+791Y2flhFPGPlAOOfpz+XyFHg/D4qKrTtHm1vKXfrofbYji&#10;inhb01000S6H0jpY0S4mFtrtpp9ky8Nt1qBvx5C/4dRn06jQPA/wu1pvKj1KORmYbVt54Wyfcgt/&#10;T8a+FYfhPrt3fLaXvhXU5LzazlWhfJwNx6npjnPTv7VPN4c8ReErj7P9m1nS9xT93GWjLZ56bh29&#10;/wA67v8AUPK7e5WTfb+mebHjXEdaenr/AMA/Qay/Z/0O7mWWwtmddv3WhRj9QVbp7fyzU93+zWko&#10;ZovCTyfLlt1ui59skn88V8Dtd/EK0DDTvEHiKPyP4luJcgjAx97j/PtUI8SfGK9O2fxp4omCthVk&#10;vLhgPYAN+tKXh/RbVpx/H/M2XGsrax/I+7IP2dtVWCWXVPD8duyviKO2aOQMPU7ynPtn8agtvhVY&#10;WrsbzQ9SjVVzt8vTRzkjHF6e3PIA/Hp8CeI5fHNwI4/EPiLWmUrujWad2JP8OAzDqcc+/fpVqePx&#10;Rq+jR6fqcuuXUUcf+jCa6faOeylsY+gropcC4VRtKUH8m/1Rzy4yqS1Sa+a/yPv7QfAEOqQYg0a8&#10;h8ttiw3C2Rcj+9+6uX49iQfatP8A4VxcQDdc6crr95vMaNWHthWJ/wA968s/4JPaPqtr4a8UGTRV&#10;Wxn1ONY7oTEySOEB2jqduCp/4FX1pq9tp5tyY7hFyyAlmyQSRnr0P+e9eDjOHMvoYiUEo6O39ans&#10;4fPq1SjGV3qr7niupeFIYY8x2MO77reZC3r2rFvPCcFw6/2jYW6w5/htdxK9CPvA8j2x7da9+a30&#10;9mYRNG0ip8+1Mkdsn2zWVqV94Z054xe3dpC0rYiR2CFj8xyAeegPbsfeuP8AsXCx1vFfL/gnR/bU&#10;uXX8/wDgHjVl4W0JrkW0EcK7cBZLiFIh+bZ4z2/Q1cPw+jLN9k1PTg24bAs0T459u3Ufjgep9GTV&#10;vA7PFLLrcIjZsRlZVw2OvP17fpS6j4i+Fumhf7Y12xt1L7Y5Li5Rc8dieCOMfh361Mcrw8t+T8hS&#10;zqNtG/vR5pcfCzxLF80OtaKNrEmNrVz8vQYKnAqax+F129zJD4ltNFvrJhiRY2fcV9wyEH6dBmug&#10;134j/BGzuPscmvaX5iNhvLuFwPmUE5yBgbhnBz1xnjPk/jn4hQaX8Q5k0TxvYf2WzILdlu8KCVDE&#10;Kw4PynPHbJ57Y1MpwMqkbcu/kEc6fK/e/Ep+K/2AP2boNRvPGPgf4VaPpuqSt9oSGLRYJLdplHyu&#10;FZf3bEgZMZQZGSCck0/id8WP2SfBw0jTPjH8NtO0/W7y3tvOuJ9altLhZkXaUdkkG/L87SDGQB94&#10;EZ7++/aG1XwRoT/YPHsaSWqOyw3hhLKAQAHEinaTkDrjkY4NRz/tbfBr4l+BpI/i78K/AviiG8t0&#10;ivI9d0qHcqyLwCWjPqQMNnPTkivrMLRllGMjJ1r6bXv+p8zjcdhswwsoRSi0/Q+cv2p/EX7O3jnw&#10;jqXhfRv2erXQ5oZIUj17Qbe502+EpfEcwnRlNwDjGDlcNnogx5h4EsPDFt8MfDnidfAOjXl81jbj&#10;VL7V9B/tDUpLmKLY5leZZJsllPooGAo2hcc1+1APjd8GfGl544+B3xE1DWPh1Mh+x6JNqVzcLoIZ&#10;T5cQlifeI1LbY5Pojkn5m8J1H9vz9vHxVdR+FPDPx38ZWNva2u2a0bxNPKpKg/PGsjZUEN935jkk&#10;jrgfaYXN6VRPnfTdI+NrYecZLljf57n2VF4H+Fmr/DqxuH0Pw/p1w0pMtlb6LFZygsPvMI40BUHJ&#10;wwOcr0wTUnwS+E2kal4q1S18ReDzremw28YsXj0WSWFJWP7wKYwFUlQoIwMH1r4t8P8A/BQL9ve/&#10;vrfTbv8AaO8RXP2NR5McmtSJ5UZPVXV1+XnqSevOBitq7/4KR/t8XCXYu/2ndaK2+QsYunck7iuE&#10;2nGfqe3fmuzFY7B4zL5YV1JRvbVLX8ysJ7fDYqOJdJStfRvTb0P0Sb9kH4X+LIh9p/Z1t5o+qtN4&#10;fDEZAH/LTjP4dvXmtC2/YT+G1tYqtv8As7+H/LyCq/8ACO2/PP1+vY/Svzeg/wCCnH7eFhZNZW/7&#10;R2sIUjVtn2gsxU9RgbmB+o/Ko5/+CkX7ZSL9vuvj9rzSxqwZItQAAyOuNzcgkHaR6j1z8vLJcLLb&#10;FVP6+Z9FHiCr/wBAsPv/AOAfqjo/7IPgoWogtPhXpccI+YW8ejxRx7sDkrnGc4+oGO9dr8E/+Cd+&#10;ifGTxqPDFr8MfDulWsX7zUdevNBt5VtIyMBthkUyMSMAAjjPYE1+PcP/AAUH/bc8RrI0/wAftceN&#10;f9XI142H/wBlfMXcTxjAIr0v4B/8FeP2/v2bNa1a2+FvxQvob/xmtv5ljr1ml9sWMOY3gS6BCM3m&#10;MMou1sgHdgYdLJ8PGonLETkl0e35hU4gxEqT5KEFJ7f1Y/WL40f8Esvht8MtO/t/wnpHgvxda24d&#10;dW+yeFbSKWxIKAFk852YHJJwAVA5wORw1n+yX4GtF22fw6tbVDwIU01VQd+g46k/5Ffmv8T/APgr&#10;n+338VNJvfD/AI8/ay8QTSala+RNpel29nYB42QZSTybeIICCBuBB578ivBdf+PHxo1r914j+MGu&#10;6rbrIrSeXrFzeqseWDZMMoQgZ5JPIbtnIvGZRha0/aYetOPlfT8zHA8QY2jT5cTThJ9+v5JH7Raj&#10;+zN8C9PH2rXvCmjwmPJkma3gGwdPmP8ACenXnr618Sf8FKdV/Yr8FatZ6h8L/il4XTxZoVncf2jD&#10;Y37y3FujJtRLWOMC2a4ZmYN5xO1B0HGfg+Tw34x8ZwLdDSr6SN1ZU8wysC3LlWBJCgpzjPQd+Seb&#10;m8O6Nr9+dJsL63ZrFl86SWJ0jK7f4ieAN3G48YAPFctDJ5xqczqy08zTGZ97SlyKlG78jqPiXcfs&#10;1+HdS0e7+GviRtdm/s23uJ59cjfy5ZZFc3EE6RwRmNgTtG0yBRjbKcAj1X9gnwp+zHcfG7R/iv8A&#10;FP8Aab8P+C7bTb+1ePQpnuJo9QXcC8JZwGijAOw+bleAd0ikkfPN18NdJt7dfOv4We4m3RfZpBJ5&#10;aYyFLZC9uSucgg/VdU8IzNNDM9rJILjCReWyqqrzgKSAGHHyncQR0PFep9VlKHIpvbc8Oni6kMR7&#10;WUI7ppa2v/XyP36+GXwt/Zk+MekR6/8ACTxF4Z8Q2c0astxoNxBcHGTjIjyw6HggHKnOCDXYaZ+y&#10;noGl3Bn0+xWIBSFMe+PGf6f4V/Pzp3w58U6LfWXiDQbq80rfMFtbhYZLaSNwgkU+Z/CCQRuzyyNg&#10;HHHVP+2J+0feavb2t3+0d4yDWtr5DXEnii52CFAxC7y6srEgjkgk9cHJrzHkEXL3qkrf15n0H+sk&#10;o/Yjc/emP9mPw1AIw+kxiNQAqs/yqvptYbQOfQcZqK4/Zl8JuWWXQYAu4MzQtiT3OMjj6H8K/DPS&#10;P20/2homttJ1H9o3XGaYojTapfTGeFs/KDKGLso4IBOMfQGq+qftiftA6c00+l/FO8uJZ5lLXFnq&#10;c8iy/OXAyWyXzjngrj2Jq4ZLhWrc8/6+YS4ixHSMfv8A+Afu1YfspfDC+TMUoaTk4YuNn1G7g/XB&#10;xTR+yD8KJ1bzbq2O1vm2xnkDGf4v17GvwTu/2ovjNNqS6jL8YNaaSaFlYnU54iyn5MB93OMc4PQY&#10;Oanj/aM+MWkwlV8VeIJIfLjWSaTUnZ3kIwE2bjgcngc/mK0eRYVf8vJ/d/wTOPEWLntCP3/8A/e6&#10;H9j74WKnAhk55yrfnjzOM46Z7flAv7Hnwxik3vY2rBSR80ZOfX7zn9P/ANX4heFv27/GkGlx6fH4&#10;/wDE1jNa7Vmnj1YpJJ2zgsBwDt45IGdvWujuf2sfiwMm/wDjn4sjhk0/fBa3WsSxqUkUfNsY5bKg&#10;EYAJG3PABJHJcLtCc2/l/mejl+OzPMKvs6cYbN76fNtJK/qfoV+3roHwe+DFh4fj0i41i41DUdTn&#10;tYdH8MWZdrmWOLcyyyiQSQqgKsXUOAobIDbGXybQvDfwUPhew1z4sftMWuhwrPp1ky6RdzXv2iea&#10;APb3IR+QhBcO2CqNCwy4+evzt8R/HTwvLdRaxpfjbVJNWh1BpU1D7VLHJG3XzEcPuDEk/iTzVtfi&#10;t458V+C7HwbDdahrC6fIyaTbyW7yyW8O1cpGm4jbnc2MA5QHjty08NUwOKUoTlfpbz0sP+2sZlOc&#10;Q9lKE5pXXs5c2+jjdJ69HbQ/bjwh+zL8EvFUt1p/hP4gaLrF1pciW+pPp2oo0kEmejiJsxklCQPb&#10;0rRn/Yy8IQMJw0cki42s0rcEf7zHI/H+dfhV4B+P3j/wslwbbx5qei3VuqM82m3v7xymVH3Tjjc3&#10;B+ZQzYPNelaf+1f8YfGHhm38Q+HPjb4nMllIYLhJvEEiY9MKSFP4k5APTmu7DZbhcRUmnUmnFXf6&#10;9bf8Ax/tepj8RV+oQXLCPNadlJ2tzJJJ6p3fTRXP2If9krSp2aSLWLdWY9GUqwGP4vmwe30zVa4/&#10;ZH05XKQ+KVLLyVbJ/Hh+P/181+MGr/tK/GvVXXRvE/xj8VXCTSN5ZudRMis2ckNtkyGyvPOWIHbr&#10;aX4x+N47O6v9Q8aao90qN5e2+kZiTjA3EnOM5PJPGRg9ej+zML9mrL7l/mees8xn/PuP3v8AyP2X&#10;j/Zl0/TpFuri/t5ljB8yOTZsYd15Yn9PpiuW+K/7L2p+J/AeoWWjX8NxcTREM0MwdyMNuCKwYA4Y&#10;4AHb12kfkbdeLf2gr7STc6f8Y9duIfIzJGuoSSiJz82CWB5K5IPOeorD0jxr8ZbooI/iHr0KyKoj&#10;SScSfO2OvZQRgZ69Pw58Zk2X4qg6VSc3fyX+Zl/bGMkrOnH73/kfpd/wb/2/ibwT+39428Ga/wCF&#10;tS07/i3eoXctrd3DYtZQY4xujLbVZgHwAu5Rld2OKxv+C7tj4U1q98F6X4tudRSzXQdXuWtrS4Mc&#10;ckn2m2OX/vsWCqq9wzcg4NZH/Bvj8QviJ4n/AG8fE2mav4qbVv7N+EmrrMtw5AUfarYeaDgg8yH5&#10;Rjkk981yv/BfjWVvvHPw3Gr3tra2K2OsWsNybxFkWZXidCUbLBd6Y3Y29ic16Ucso4fhupSpt291&#10;3Wjvff8AA8DGcssxo325X182fC+keD9VsfjHZ6/4tuLe50zWrRorO+0KEFljVQVeNEAfzUAU4IBJ&#10;yCRg49u+Ed/a+In0/W9Ai8QWtvrdrHpWsahBDezyNIiK0joYxuIzMEKhi7q/bIr5T8R3Go+CNVht&#10;bnVob6RrWGeO5gDxOEKEbQZEVgMHoMqcAjsa2NO+PPiTwt4f09PDfxHvGETGP+ybi34gACHzN64z&#10;klwP4hsXnFeHTy+NStCc72jorLddvuMK0pU7xij9M9N1bSb3xt4Vt4vgd4jhsfDuj3UV94oj0nVL&#10;hr64Z4DFtW4gEgxFGAcqFZixAyTn1Hwv8WpfD2lPZ+D/AANqWm6lNqLz30reD7mMmPO2IOwgQuxT&#10;nBJKg46AY/IW1/a/+OM15vn+JF0rRxhY5GU+WdowMhduCR1buevrW9Z/txfHXQIJFtfFkzTtIR5l&#10;vqsy/L/wFu+PXt0NfpmHzjL401T1VkeNLDYyV2kn8z9LPiB4g+NGteMvOFhq0KalcbFkXR7lIRux&#10;kM/l4AJJ4J68cV8OftI/8E/P26fh5rGr+P8AxF+z3rF1ok+ozXK6l4f08XSrGXLeY/2ZnMfHUMEw&#10;T7YryqP9vX9pO1lY2XjW+jDnLK2pTtvyc/3+eef/AK9Sn9t79pmKA3OmeNNYs92T5kOszhZOeQvO&#10;eSen+FFbG5fiYrV6eRly46NlyL7zhDb3OrJJHpmj3U1xCN7Nb7x5YxzuPJ9jkH3q673WYXkVo5PL&#10;Dqqq22XGMsDkFuflIxkEj2JS0+Ifi+81m617XgtxeatcNc3Ul58zTEEsW3EbuTnOCCec5xTrfW9P&#10;n1OJPFcPmeXNu0uTTV8qObnGMSIuV5wTwRgd64o8vQ6rT5Vd6hcajqFsv2/UbGSzikf91JsQYyeB&#10;g5wfqenX1MJvBNp7TzTXyxgEwSmEhSAcEEjHTJ5BwM9OM10x0Xwl40uJI5WmhDW7pIskhfYycKu4&#10;4DHaCcqBgDGBjBVPB9pFPHpWpyXVrFYTLbXN1BGoWUDuQ7YV+On+z35q3Gw4xqN6M529v7Sxt2sW&#10;g+0sis27lvLDYyflJPAHXoPqMVLbmCTDXerqI2txIwiZgE5PHJ4/HuR04ra8J6F4ItNcuPD17rP2&#10;dpgJbOO6jM2Uf/lluAXDMCNqkYOcDqM2dT+Gn/CReIG1LT3LaXHCwl1BiWjlK7TGrD5mTjIG5QCQ&#10;B7jNRTVy7Vuhz8Q8LafDDrK6nayOsjbI471CSevzAFiueOSACc4NWLuXSrgyaxevbx23D7o+igjg&#10;ZwM8447Hr1FbfiX4JeL5UY6RFp+pXFuqpC1jdKN/IGzy3w55ypG3A65wM1Q8SeAtT8PWy3HjvRpI&#10;/tu4xefMqsqhQSFVuxBzu4z05xU1oS9i+XTQTlUTakjidX+KmpSSPaaJJJ5f3YcqMY9lH1P41r+H&#10;vD/xY1VLPxJqOjXk1jLcYjMkO/zMEbx68Z7jHUdjVppfh1YXmnWjSSAwxkLIIAjBG7g9d3UbiT0H&#10;vnrJ5PhnZ3EM/hOXVrNo7dmm+1XakzZGSR65Of8A62K+HqVacqMm1Z+e7v2PaynK8DisPWrV6sYu&#10;HLaLlyyk20tLpppK99Vbc5/42WekWd59u0iK5jhUh7+0tZB5Kj5eQAcKu49j1OO2a89u/F2nvNGL&#10;fw+ixgfvomupGVj6jnI/Ouy8VGw1XyYNYW8ksliby5mVXkU5OFB/h+hziuR174c3mh+GofFN1qdu&#10;qXExWGxkZhPtz94jHbp1rTA4ePsbS1t5/wCRz4jKcRUlUq00pKN2+VrRK2rskuqWm72L+n+NHtEV&#10;tG1qSzaOZW+y+Ydjr/vdcfXNdX4d8d6xq/h25F3ovnKzlvOW4ZsMpxx83ytj8CBxXIeB/DBjS6uf&#10;FukyRabuSKaZgqSpIdrBV3dCVJ9jXR+KNKsPC7q2my295pZY+UksOTbs56YJG5wCMt/MCu/L5U4Y&#10;xU02vT8meTGnUpwc4PY6Nr+wTTo7uPS7nzLhVMapIx89CV+6oHynIYnkg9MDmrGkeI7fUbRLq70+&#10;82xMQqrcFTx74OD6cnn8a4TUPGWrxb9FafavkArNDAu7PQ7mwWPdcg8j2yKr6J4o1eysm1bS9N+z&#10;26fLcRwxbY5dvLHOOTjnBOcnivrPaU4ytcx+tVZRuofierWmvXt5YK0MskDM+JVaEfTGM7jnjnB6&#10;VC/2n7Wbmx1mGZ42X9xPkhpDnJAYYIHTBz/IV5Xc6zeWWtJYaxLIyS7WiuTaAyohG4bQTgA5GSCD&#10;3B5q99o8Zafrk2m+KdN1uKwVQ0klxZN5lsrlQsjcDjLqBkgEuvc4L9tRTK9pXvflX3/8A9y0meyO&#10;jR3U99p1vIvE01wRD5c237u4gNgg4wDjqeMAU7U/GmraX4Zma58Z3n2CzKyTrpG4w2m9lRWkWJcD&#10;cQgy2N3Hfg/Oc2r3WhT3Emm3f3dy2/m7GzEcqw2tu2sMeuRke1U1m1qexkl01ZvsZZZLhftHVgcY&#10;wepGewOAfSp+s0YbRB1sZJWvY9p8P/Fzwd4quJtJ1KzuFlkJMbSSD94epzjPJGcAYHuxzXXaL4q0&#10;C5so7fSr1oPMUkeYAjoeOG3J93jK7sLznA5FfNGjaZq39rpe6Xp80bxyB0WTKlx0IGAO2SfatqTR&#10;dZubiHUtOupJOiTZbdtyPn6hR1JOMjpW1HGOUdYlezxDje59nfsP/E7w/p/xkj8fyeB7rWJtHtZr&#10;y2VoUH2lkQ7Sr5JViSBlgqnjHOM91+0H+0T4Q8c+Bde8Ut4IuP7Yi1qO1mhOrL5hnYM25l2jZGuC&#10;pIyWxgdAR83/ALIF54o8LfFaXWtOV5D9jmRrO1nQs3yqWJA55xuOM/dB579d4v8ADMn/AAiHiDW9&#10;W+0RK0yTS2y3Ee5f3oBBAw3fPykEA9jWMsy9hiJzltGKvY7quFcsvi23uzL0T45+D7zSY3m8H2Nr&#10;LC228hliTKyArn/awMA/NkZIzgcVpD9rLSIx5a2FioXgL5MfHt1ry3R/g58KtQ1ldSvNbvLJpI18&#10;yFmDI4ODlsENz1znqPXr00v7O3wVaVmuPipcJIWJdVSVQp7gDZwK8mXH2XU5NO6/7dZ4Mowejd7d&#10;z5v8IXmowa3HcabetBOjFllh6g47V+2H/BN34F6f4t/Yy0T4hasJX1WZn/06SGNpGcHAXe469cZI&#10;H06j8TPBep3mmeKIdQsEj8yOTcqTLuX6Gv3F/wCCT/wH8G/Ef9kvSfi74k8X2FxrupX86ppMc00a&#10;psfGPLWZUU8bt23pjOcDEY7l9nFN9X6bH0XD9T2OYyf908d/aA/bI+PH7B9/4g0jxL8IpJtP1CPf&#10;4cvo9PxH+8O0i9kSZ1CkA4j+V264UHA+C/jN8efCfxVi1Dxhd+GLiDxprEwt4bW1sYzp8FiVJJtx&#10;lmSQse2eGPzZAr90f2kP2GPgv+0F4Nks/jp4hOpLpNizWelzeMLlbQLtJwgQsqMePmYAjpzwK/Cb&#10;9qTQfhP4R+IH2P4f/BzUvAC6fO0F1p99qkt9IkgyRIHk24yP7oI9CetHuxpqUHa+/a+n/Dn0WKqz&#10;nFyjJW7f5dPTseTWI8TW/ha+0y3nsTZTus93DcSIkimMnhS2DuP91eTxxWDJqCw4MdhGrby21lJx&#10;7fT60kupXVyjQEhv3pk8xl+Yt6k96tW1zYPLa3sWnyzXQkY3EUq7oZmz8oVU2kcdRk1yX5Y6HzU6&#10;iqS0dvU+qP2LLH4CeJvD02pftVeDrPwxodrpt1Pb+LNKW8tdUvsRsoEHlMI5VVypPy5OCN2AVP0d&#10;+yf4E+Hn7O+j6D+2Z4R+Emg+KPBUmoNZ6541uPEN5JrNlGzFReeQWEKYJXcuWYADIU5r4V+OPxs0&#10;v42x+F/C+g+Em0/UNN0uHTbq7/taZoLpuAP3U3+pAPGAdv1PJ9O+EX7evxj0XwnY/st3/wAI/DWv&#10;+FbG/VNS8L6fpEcNtqUkUgxPK8AErS71XMnmBCowV5zWNWPu2ir3Wq67dPme7RxuHpWhbmttK2t+&#10;p+z/AMAv2sP2f/2if7U0/wCFXxe1DXVsZfLnS1s33qwwPlZpMlD13r1HOcYr1XXPB3i7wxp1trVl&#10;8QLO4j2K0umza9N5yqD02HPoc5IxzXzH4a/4KOPpfhaxHgf9mLQfCOkmxiSNTGgaCXH3VjiwoTcM&#10;AKx4Iwc5FeY/Gz/gpR8dvGqTaXf+MbvRdP8As8q/YfDelpulYDG11MTMuR1DSKDnOeK0w2V4ypUc&#10;ZRsrJq/n09UVXzBLSx9Nftw/FTS739jH4jaJqNncvqFn4bnE11HqCBSGQBQFGd6nk5GOnTJr5F/4&#10;ID/tEeCvDnw48VeCfiQtpp9s2pJdQ6teXiosHynAKty3PPH/ANY+A+Lv2kptc8Lal4Is/AHiGOGa&#10;1khkmmkadrrcuBuO3ZGATuIBAzzjIGPnr4VeJP2g/gVcvJ4e0JmtdU+XczFR8p5yAc9M84xjPvXp&#10;f2biv7PVCrLXmv7q6fPyOGnXjUrRlzLZ66n782X7a37J2i6Jc68fiBdalLYbnbT7PTLgA46keYFz&#10;jHfPUHA4rwPX/wDgtP4412LULf4Z/Arw9pumxq8Wm3Wqaz5twxwcSNDGqBTjBwX6nHPU/nT4I/aO&#10;8UXs0Q17TlsdUtrVlupLN/3cmWyW+csuSfTkDJ5616Bpfjbwxp/hptf1TSZbaaYKjXkOqKrPyQxC&#10;RHIOQMNjGAeuc11UsppRV0m/UJYiE6mstChr/wAfv+CjFz8X9W/aGPj+8vJLXSLqyS61YQzGO0kU&#10;+Z5dsPnCqvIO0nvyM5+Zvil4l0jx34VXVvGPi60s/ETTRJpsfh2yit7G6s/JYfaGjdxIJi4jDZQB&#10;lBIJKjP6Dad+xT8Q/Ev7NNz+0brXxI0G40G6jlaTSbfWDJqLWpYZyikq/beudxwQAWNfPeg/Bb9m&#10;e11mG5vfD1ve26yZhn/sVgjKB385NxI46ZzjHpjh/wBX6VSr7WnLd6+p1Sx0Y0uVK99N2fnjqmlt&#10;p101uLtJpFmdHEat2PXkdD/TnFRbn+1rNbRNEVYFeT8p9a/STxP8M/gtp+pTTx+GLa6hjdTDD9nh&#10;keOLqI22thDtx0HA6jkZ1/iDefsUalYWNl4K/ZcuNFureCJNRvptaS5juX/v7HXOcsMbF4AyVIwT&#10;11MnnTlGN737Lb1uzyY4OnKTfOl2PGfD/wDwVduvBHg7w74TufBOl+JGhht0124udNaAKEG3agD/&#10;ALxgOS7Y3NnpmvZvA/7fvhL4r2SnwrqVtDFAyA6Nc2bGUAEHLSMQAMjg5PUgjpWbpnwa+A2s6tL4&#10;p17wBrFnYwRqUt7KGFCuUO07WHKEjOfQ7jtzWBpvgLThqN7oegW9hb6bbbTc/bZtskihh1wrAAdA&#10;wbGfyXrpZfUw71nptsdkKuJbve/9epfl/a88HfE7U9U1DxlpOp2sdvv+yeTpGY/4iB5shO3ngNzx&#10;Vs/tOancWUuszXD7W2tBa3VrEWuQxztLhm2gEcKAT0xnFUTrXwm0eyuNH1vQLHXoWVvM0+4gke1R&#10;FUkkyRyRsHAxlicDDfe5xz15f/D3WvFJ8R6P4Fs7HSdPWNbWx0Szli8xFx92RBFk5I4cM5xjLcE9&#10;EcNKMrSD2tTudVq37Tuoa3Bape6CjWfltbXcWpXFvDb2R+Q71tyyyZGCAWyCuD8p4GLcfFzxD4b8&#10;HWGrWnxM8M6TZw27wyWtpocqvJGcYzKnmecSe2wAEdxnHsvwu/Yx/az/AGsj9u+DXwC1C8tZ1R7n&#10;VtUtFtLKUYQIyTPs3kDlhktjrySa+p/gp/wbzfEmLUl8QftBWlrrUbWaxSaLoFhBbQqoHA86XzH4&#10;9VCnjrWkpYeno5IOZ6+8fmP4l8B+J/jp4osbbwpps2qQth49F0H7dJBdSfdyyFY97HHJC9Prx9S/&#10;CL/gjD8YfjTZ2N18QPCSfDfQZrVUuGu7pZLxlAHC2qsSmeThyvrjJ5/V34P/ALD+p/s/aJ/YvwR/&#10;Zt8P+HF8vEt5a+Wk9we5eXbvcnvk118H7M/7Q3iqIrfafpdnvYhmbUmZsE9eF/rXO61FS5rpGPtJ&#10;Wd0fOf7Ff7AH7HP7FdzZ6xpNwviLWLUEf2t4v0w3Xl5XDCNVTbGpHcgk5I3Y4r77+HnxVsPElvDb&#10;eFdX0mGPYMf2XYqqL/31/hXN/Bv9izX/AA3cLe+MviRqc43bhZWMskUQ9id5J/T6V7zofgPw34ag&#10;VbKwZmVf9ZMxdvzbJryMViKMp+7dnJUlrZsZo9lq9xYM2oat525fveWoz+Qr83f+ChnjHxPaeK5f&#10;DOoeD4/sdtqTi3vkUMrckA5wCDg4x6+uM1+k2qeI9V05GTT/AApcXG1f4WUZr5S/ar0Hwhr8dxJ4&#10;202HTY5XMjfaJozls546/pWuUzUcUpSjcjV05LY/LL4hzxX+s27Po8ixqhHy3G3Bzjpzx/ieehrn&#10;7vw4+pqVEDBS2VVbrJb8uhx9fXPNe5/HWy+HHh3VPsvhrWYb15FUw262rAqfXdk9RjjAP1yK8ykm&#10;uo3+0LF5Kqc/7WOvYdvcHp0NfoVC8o3SPGxklKybufUvwK8HeHZvhto8t1dtu+xqPJ3ZKYGMc/n+&#10;P0z28ul6dptpIthG2HVV+8PXrxVX4JaVEnw40i6uLSBnmskdmRMBsgEHn6/579BrzCCwk3RRooXJ&#10;28nr/wDWryqknysmhK9SLPnr/goYl7ffsieKLTS3/fNFAdrZwwEyFh+X8vxH5VRWuu2sjf6PIwXP&#10;3fT/APVX6uft061NH+zJ4mnuJ444fssYmZouPvr7nH5cfhX5S3uvX0bL9jvY9rH5V2sP/rD/AB5+&#10;vDTp3pL5nr1pR0ZJJNrSziP7LIvy5JOAevf2qxZXGqxzYkXaN3dv1ptlql3e3GyUTKyqPm8luPp6&#10;1vQWFs6xzCWZhjDlo249eo9/51rGBz89+pWttX1X/l2m9Nu3qeeB/n0q1H4g1mMb5bpu3y7fz/z/&#10;ACq7a6UjOrLHdN/eSNTg8fX8K35Ph34oi046uvgPXFtQuZJ2tJPLwO+SMev+el+zinqWnLozml8S&#10;3+MyQbs4HzdatnXXmwi2OSeu4YAz/jitOIT+T5P9lkr0YbR1x1/Tp6e9WACGUf2Vtx/0zDfqP1PH&#10;1FX7KNgc5dzO/tXUreLy20uNVZdyq68jnp/9frUtnqt1Koll09OwOM55/CtaKHzTvlgEZB+UlB+v&#10;+e1WlFpH+7lgbdH/AHYhz79/p0HbpihU0KMpdzJS91KRSINEXHX05x60bNVMvyacMg5K8nv6Yrpv&#10;D2iav4o1FdK8JeG77ULmXAht7KzMkje2EGfyr17wh+wj+114tO7T/grqVpG67l/tJorXHPpI4P4Y&#10;FS3Ti9Wkax5pngf2e7nuJo3tY12sRJuyoxn9f89atWmmXsg2pCi9Tzu4wfUn+hr6e07/AIJjftn6&#10;1qBW48BafpMf3luL7XLZlPX5f3Lu2f8AgP49KzPEv/BPz9tbw/M1rafBk6kivta5sNRgZXXj5lBc&#10;N+fp07VKq0ZaKSGqcup4Jp+jXO4Ca2gYfxMJCp79OPX+lWl0KyigKzW0atu/imPy9eenr7dBR4l0&#10;Hxh4a8Q3nh7xXbSabfWU5S6s5IwrQv3Xoef8/XO0y1vG81Le4MjNNtj8uQ5UnnkY+o6/0FU6cXG5&#10;SqdLGnLoXh6SdTMzHbhiqyenbofU/oO9SynTkk8pJWVeQGZt2DyDwBjk+/X35rPnsr+1keNvOhZW&#10;ztbDdx2Az/npU0NvJuWe7v8AdGCu5sZxwOPvDH5fqeZ9jGQOtbSxFceHW1FZJIJZpBu3YZiuRjpj&#10;b1yOn+TTl8P2yyeWQylTnbGnbPXp+HPatxNe0mOJUghdZhndJICFHsPf8elaA1m01O4aW5t5ppmy&#10;WuG3Nk+vt+NR7HyNvaU+Xc5eDRtNjKm8v5/mj2sduMdeDV6303SIIw0Ikbv5jKBnpxnFdELXSX/d&#10;7LdcR4+71X+p/wAamtbKzK+ZbPCzZ6qx4PHoOmO3PSsJUvIvnj3F0bwh4N1Cx87VtUuo3ZQV+zss&#10;mOep+Yflnp+FVV8HWjz7LO5maM8RGSULwc++PTufxq1b29jBLJLcSJgRjf5b/eyeR9c9x/8Ar9p+&#10;Bfww+HmpY8ReOrhrfTk5+0SYYSHjIXzCQwwO/uT7+biYyw8XJ3PRw9SNTTsYf7Pv7KHhv4oXjQeK&#10;/iT/AGTb/wAMVui3EhIOedzADjPUn8RX0d4e+Df7Gf7N10mtX3jzVpL6NBzfXEe9m/6ZIiqVB5O5&#10;s+2c5rg/iX+174I8E+Go/BPwXt4ZZIzt+0Q2qRRqezAKRvfPO5jgcYHFfO/jXxD4l8ba1NqvifWb&#10;y8mfbmaWVm28np7Z57HH1xXlU8Hjsa26l4xfTqdUsbh8Ovc1Z+hXwf8AEPgb4kXOoa74Bge402Fv&#10;mmuAGbzD1Oc5J4HJ57ego+I/giXxLoWqeG9P1drGS+tZYEvGAYW5cFd+3IyBnpkfhXl//BMS1lg+&#10;GvivfMrL/aUJXbKGKny+4/755Poa97061iuPF9tASzI14pZW9N3vX0GDwtPC0PZo+TxmMnWxbnI/&#10;N39pv9nm4+Gmp6f4P1L4uLqEkWlXEn2qC1CqVklwBt8w85XnnHOBXzt4u8BaR4M0ZdST4gSS+XJ9&#10;2aBeOfTd19+/TFfd3/BT9tP0v43W9pawyIE8PJ5aqwIGZ35xn+77cnHpXxH8TLKXxJptxaqbpVZt&#10;qq7HpjjJIx364FeFmGF/2l2Pr8JiY1MJGUlq0crb/Yb24jT/AISeYhc58u3JyOn96t6/0q3sbDfH&#10;Is26PcZJYWG1vwb6e5rCsrLTrFI4rp7hG4O7k7+3ocH3OP8ADdmZr6OFYdafcy4EaW+7Oe23+v8A&#10;LpXn08LLm1Oj2sOXbUbF4G03VtOjvnu5oyY9/EOFzjoCTz3/ACqTw/4LlurhjZ3zbUVciRcdfcjt&#10;z+BrsfCPgLxNqVknnWclxuUf6y1ZFK/8Bzg98g+nHNdLY/CbVd/mRaFcecNu0W8Y28ZzwxGf++e1&#10;W6FCMtTSPNJXscPqPgbX7KP7ZDru1M7WxIhC59Px4/D6V+l3/BP62ab9j3wabibzZFa+VpGUAt/p&#10;TgdOOn/16+D7zwNPbiS11G1mj7tHcSRFvfp0P5dfTk/fP7Fttpmkfsx+HNO0x1hS3kud0KsVKs0p&#10;bPGODn8a9vL8LCMnKPY8TOKz9nGPmfJ3/BQS4x+1Tq6NJcL5dlaKoTIUjygfx69fUdOOfFbfxFaC&#10;5kkXzN3/ACzaRucg4/h+uOf0HA+gv2//AAYmu/Gl/EQmRY3sY45Ga4BLOqt/Dg9vXr2Pevne8GiW&#10;K5SC4lk/hjKnGeR1IAP4V6H1WnUqHPTxVSNCOvQ0LDxBJcud1wzOoUYaXp+PTr+dWF16KFFUuyhu&#10;47n045x/hWDZ34MkxjKoGXGzbyPXqeen+PSpIdXljDQJOzM+W2OAOOTjrk8H/PFdEctp2Mf7SqR0&#10;Noa8ZHEUfmdAxwrIx/D/ADn9Bdt9RndwI2Kqv3lZhzz0Oev65rmlcCHzJ8rtYE4Q+/uR+Pr9asWd&#10;1G0ix+dtjbO5dpXr2wOMYz+fpS/s+CjdAsxqOR1QnE/mQLcKoXq8bfeOM545xx/I+lWrGBG+clV2&#10;jKM0LZ479cD9fy6822r27ABNQk3LtDZ4HXn0468+vXNE2t3bzKttrEgRSf8AltkdfyyB/nsc/qJX&#10;19nXfabR2dDqjZVsboEVQPfnoenAP8qU3fh8BXvdYuVOOzbVOc8Z9B+fsetcdLrbqJA+oz7osbfn&#10;789On8vT2qo+vancuVkvHkZshlaIbcEewP8An2p/2eglmEkjs49b8LyI2+dmG7k+aevI4yfc59PT&#10;HILq98F/aJCukMzLwGaZcH8M/X1zXNi4yFMEkm5mA3GMc/jtwR7fmafrV/ai9kla82kthVO0sGHr&#10;gH8QPz9dY4PlZMsZKRZu9T0N7gwWujwIvln95wSTxxx19ev9aYniTw3aW4b7BbSTKcNGdu3IHTIH&#10;vWNBJp7y77zVt33cDYF25HJPH8q0LLS9J1GOP7LqccPy8ttXBOBxnH+I/nVvB05GX1ype5O3j6KM&#10;eba2cMO1cZitVPGB3x/jn6cUz/hZc8kgjjmZfT/R14AwRzj3/Dv7WIfC2jPAQdR85N23KxEY/Tpy&#10;Dx29O0kOg+FLG3+S5jeRW+WKRjyf++ce/fvnHBo+p0ewvrlbuVk8fyS/ut0kfQec3zdOMkH5e5x2&#10;4p//AAsiaGZoVuFiGcM8caOTxnGCOe+aljtdPmfEdhbttUFh5fzZI6jt0P8A9fjgTRbOW4UrZLJ5&#10;LjydsKDHHJye/J/lznkjgaPYcsZUatcaNQ0W7LSX0zSZz8q2qKM9SPlAPU/j/LP1Q6RCI5dPtJlG&#10;SWZhtx/j/wDq+ldGv2WFCktoiBWUruQMenPHp/L3p0c3h6+mWKVbfaOfmQAH6cfzHGeK1jh+TUwl&#10;iL6HKf2kJ1SBAeAMLu4xz6Yxx68fSrtmucAvGyyRklfOPYHjpzXRtpvhoq0tr9nXbxkRjj3PvnHr&#10;6EVNZ6RpMcQZkizghV8sMBnPT8yOnHtVumrDjW0sczJa6TIGkuIVxGu5grFmcAZ2qM8n0HBrpvFV&#10;zo+k6L9jsLCZf3fl7pIyMk4ZyAevO1fmztaNumcCzo58P2ssl/bWtu08EOI/MberOTtQhVGcBiCc&#10;9gxNZvirWNGu7xrCznM627FYJHJcv6sSTgk85IABzxWPspVayVtEX7ZU6ba3ZysdzbRoFaLdI3G5&#10;pGyOeo/z/wDXpQy6XMN8pZtpx8sg56duP8/lW3NeJIAbfT4dw+X7oy2M89f/ANQ9sYZDPZi2YS6G&#10;29R8kn2dVXGfcnj8jz78dXsUczqsoW8ugjYs0UkZ+b5mYc9MdCP6fjzm/baroCf7LKoO3OOnb/JP&#10;9BVFnds7Cayh+aU+VsjRsr24xw2ev4DtUtjpcBkiS5aHLsQqmJRu9cZGSQPrz2FKVGMio15I6Dwz&#10;8QrDQbjzdL0uymbG0NeWQkXGQMDd/Tn9MdLefHua7t/LtPCmhnanzbtMhPJ6gfuyenTnHAx7cpbW&#10;mhxP5aW1mSjYA+Xnr+Pf6euOgvWMemQOJZooWy2FEcIK9OcHPJyehxXNLA0ZPVHTHGVIxtcp6beT&#10;alrDXN54fs3imbLNDGU259BjH8gPavTPBNp+zJ+5h8Z6Fq0bH5ZJI2QjvyBj26E/0zxsl94ac/vI&#10;zHu43Benpjt/kduaEubO4hUw+SQF/iZQACOe4yef6+wwqZbCp3RccdKCstT0rxNN+yjb6DJa+BNK&#10;uLi6aQmOS4tyoT/gRJwfTA4/Djy/VXsILxxFa/eXj5iwAGOe3T8OR09Lf2tIUG9ISoA4EinPH1xj&#10;H9fqZIb+0nzBshzwG+XnPtk88DqOP5VlHLfZbSb+Zqsw5lZo5rU7i+VSLO3Kyqm0M0ZIH6j0yemc&#10;VHeanfiTzLi2G3o7bcZwPc5wD/jxmu03gRLNOqR44b5Bxz09COOw7g+xg1OWwj2ymGRzgD92ybun&#10;OBn2/wA9tlhTN4rW5yESShBIkas3Pyso3Dj0zgcdqsaToc14j3Dwqu3+LaBjkDHr39Ov41urqGk3&#10;ZVJNMde/zQqOnA/H6ce3pPoNtpazs0sUbK0mNpVRg+3J5wM+wqZYU0WK6lCDRgisDqzIEbG7dx+P&#10;GP8APParcmnXzxskWt/mTxg89V9z/kGujWfR5GaNoIgykbd2xu456Y/DI9OmDUySaceHMI3LlW2/&#10;Ln1+mfbpkVzPCx3sbLGSj1OQk0zU1djJ4jxx91s7sfl26/5FQyaNqxjaRdbicbcnp16fd/P/ACM1&#10;2yWqE+fBZxrtPDLGNwH6/wCfSq9xbwRDdMqbcfxJ7jqR9P8AOeEsLC+wfWJb3OAudL1t38+PXmUs&#10;Aen3z6nrgj6nv15p9tp/iqVVH/CQx8nG2RgQeO3HQZ6V2kdlBfXAtoWhE2/P7wqqnAA4LHC/j6fg&#10;bdlb6XolyV1/TfO6NtikTGMdM8gk+3pzTqUadPS12TDETk9zzW+0DXcNK2p28rbd3zNtPXr0+uPf&#10;6ViXt34h09mWVJNvRRu3ZHX37d/qOlfQR8RfDgTbdO8H2saqo3LNIHJOSc9V/l24J4q9Zz+FL2Xf&#10;L4TtV7tJHKOMdBzgcfp17muKT5Vf2bOmPvfbPmu01LUZLjy44lMuem4HB+pHP8/1r3T9lHw94ll+&#10;O3hnxJPAiwWl3HNM3k5woGDxjrnvnjOa9G8FP8G/D92L/X/CNrNtbLDzUYA9uiE/XnpjrxXrHw+8&#10;V/C/Wtdh0Xw74c0+GaR8xi3ESlfyiXnOfX3HFcMsRV9slGmzp5KfsZXnuj0j9rCfTtU/Z8160TdJ&#10;50kBxJGdvEqNz+X6V+eAsItHumWe1sW3cCTy05Ge+R+Nfol8YNKgi+F99aX8vmwtDzFx1HK98ZBx&#10;6V8Na7oivcyTWkeFaTcqzRDkkkjpnnpnv+dcObYX6xUjOStZG2RYiOHoyhF31ucvrMty2kl4LySR&#10;ekZhZF+XGegj9/fj0rw3xF4x13QdXnivNQmjWaZzGz3SnqeONowegx3xj1r2LxHqJ2NYTuvDFfLZ&#10;Tg8kdenOeOuM9eRXC3mpaM8sln/ZNhGrjZ5nk72PPTPGSD04rzcPh4xlqrnsSrynHTQ4EeN5bqJr&#10;U6hcSSOxT3Jz9Px9OOKro1taXUceo6tIynDKkgGeRzxjp+nAr0Lw3daXp7xwXGnMrRSkCT7Lu3rn&#10;J2nHTHr6cYrtJvEfgzU/It53hzJJ8vmW6569+/04HQ8dK6fqsZVNEYxrT5dWeB6zq+lW17KlvdQQ&#10;xN8+64jy3BHHGPXrwSfevoj9ij4h/DjwzrVvPrHiKeSOSb5re10nLyL/AHcHII4PBwfpkYq614N8&#10;O6pP5iaxDG3lt/FtOB+HTGep+tdt8I/AngyOy0x4LSW4aJpJJJVviscWDkk8Ddx2BJ7deK58dhqK&#10;ovmR0YOrU9pZSM/xdpfh6X4i6vd6v4XmsZNN8StpulyXEbKzW58uS3kfI3KHSYIQSQQc9ia1tY/Z&#10;z8H69pEniXTbTXsx7Z9Qh03W1kZThh5flg7hkAk4HUAAYbj1r9pXwXHb6/4S+JV5qezTvEGly6XJ&#10;b2e4RrewRPcQOdzEA+Utxu3feEKKOcVj+G/jD4A0e3kgu9UVobCMSTTXDGCOQZGXwOMA9QODu7ZI&#10;P5TW5qmKlGs3ZbavRdEednVsPjnKT+Jf8OfLureBrHTtat9B1XwprMkVxHtH9qah9nWOQA4AVYx0&#10;kA5z0/hI69dpnwj8ManpP2ePWG0+zULFbXGkzpcebKUbJEmwnpg8MRnbjsG921n9oL9mu9n+36jc&#10;aLGsUZEkt9HHJLGVC74wZEJBB2jBwcnjJJI4WL42/AvwbqCWNvr/AJjwXGFNrpAggjk37TtULksD&#10;LlmG4HeM7Rk1KTpVFaWh4Uq1GMvdaZxknwz0C7v7rSL74ya/JZTeZGskdqtviIko2GDHaOG5bOdx&#10;bgbDS+EoPA0clpo+j+JLXwzDFtgFxdYvJpFYKu5PMBZOuOcYKlufu16BB8b/AIE+K72ZdXjuLeEF&#10;mummVV85mB2+X8ynor9I8Bh0UcDj/F2v/s3xrHP4e066s9ZNwWs7qMOrTKhK8xvwCSSckggDn+HH&#10;fCtTlpKT+9nK8VUivdaNK/8Ah78NdYZdXsPHUszW9utu375FwUhcZQSYJJUZYh8dSCCFNc3YavoW&#10;n35vLTw018bO45uri4gZZJAw4UkOAMEqRyx+XJPBPNW/xI+BMNlC/iiyvF+yq/nXe64yJAXHKoUV&#10;Y2DKAVPQ4KnmqVr4x/Z1n064it/tnk3Hmm2jS8ELlgoyzAAOq4LFhtOcLzkbhwYmpR5rRk182Yxz&#10;DESjeVj0CL47fCvw5psllrU95p9rqMbIzWylWWbdhj/owDIpOzOPmO3BGBkv1T47/C3WI/7O8LfE&#10;bUJJnjWD/iZLeE7SqMBluCCON2RjB5yQa8a1n/hRHiXUrWXQNL1DTvLhwrT3EckDOyZy3G4FRJt2&#10;jdkJngKAKekaN8O9Nsmez+3R2jW8y3LMyyJuDbQCPLH7rZnjk4ZSMHiuDmj9qT+86P7SrKGh6Brv&#10;xMtvCWtw6jq/izWLWzuJpTcXekTuHffKU8vbICBhlzlicqu3jJNYWvfE34PaxKutx/F3VobpY2mF&#10;xeFvNTcMuHZtu47iegOQeeBvHEaz4x+GEllJc2/ilrW2Eilbea6khx8waQmJIwpBzngjkKPVRQ17&#10;Q/C9/q8MmmWz6rHIJm863jRY5JAu7G1kJ3ABuDjqMeo7qdGjWoppt2OWpmFZSszS1vxDosevRw6X&#10;8To9Q0y3tVSb7HdPlwiEt3JJ6HaMKw98iqeseHNZ8YeH2jttYspmtWYm9S8nza/xGNSSx+VeN205&#10;AJ4G3OJ4r0SwfTLiy0bwrrH2hvKAksDIzJGPlVsOgyTt37NyjaxPfNTaFovhB9Ih1Swi17TbeJvK&#10;aea4j3S4ZsAHGGwcLgqTtXJx0J9Xj2YLHeehauPhn4vGnf23rOvreQSTM/meWZiI/MU+Y4wvmZGc&#10;qCW+TJ64BpPh/wAVeL9EvLa00+Zybhnto/Oe1kWDyZHUnzUKocgbQWzkge5r6RqyRzSLaf2010yK&#10;yrd6WQSrSZaPPG7Pz4XLAYbaB8pNxdcnvYrq3sry9s1hjjjks1uH+eQuFGA2FJCsMHjKqx9TVqjU&#10;jHV+hosfB/ZHa78HvF17cK/iK31zT/Omj80C7juFYmMj5X+YDaI9oJAIyRwc1xPib9mjwt4wEune&#10;KNZ8bWcTWhdfscMbiNgC+CQCVAGCSRwBjHFeqeEPG2jzQf2fp9vfXF1But1l+wHCHbnywNoPVfvA&#10;Moz23GvQLnxUt3cyJqGveIGXTYti3FvpZliEh+98rBh8mB8y46cliRWkKtalLm699f8AglRxdHlu&#10;0fH/AIL+GOr/AAtP2HwZ8WtVjs18wtp97GyybGUc4AOeCAVIHD9Ccg4/xJ+Cfw++INvFJ4O1Wa31&#10;yaZGurdbNjbzO4H7zIUbc8bhgAbm6AV9leIPHmi+G5lsL/TpJIoiTPqE1jbhvLIBQDO3JALE8knI&#10;KjI4p6LrPwc1O6k0CHxhoN2s0kouUvo57dYFILEK6jG0KCxIOBuyGGNp6VmFSlW9opNS8nv66aml&#10;PHcukXY/PXxP+zD+0F4Hdtb0bTLi8t5GIY6XexebLzgDykZm7gEdcn6CuJ0Sy8e6AslwfCerR+Z8&#10;kUkelMV3vnILEZXkYx1wTjHAP6bHwT8IPHAuH0xLPULe/XMc2m3LJ5bYwAwKfKxIAXkbgeSCMDi9&#10;K+Ast3qLfbh4i0tftjSqZtQitVELouAyysQw256N8w4xnIHrUuKuXSpBPz2Nfr0o2v8AmfHOg+D5&#10;/Eus2Nvq9/pumx2cM0l4pvpREzxh3cvIqsVIx9wFpCdoAIJYZksFlew3q2kn2y3hXzGvoYQsVwXC&#10;F4XZyHwpZgCobjGcAHH22P2J9M8TTW8Vt4o0drC4t3Sa3upIi6H5sq3lFTuX656cEc1l6/8AsHwW&#10;tlZ6TeTaMLdbeSPTzbZUeSGJ3SNu+b5WzypyAFP8NehR4mwctZJo1/tKPLrE+X/A8Hwta+h8NW+i&#10;yXl+IXM+pXFy97DbMhkfzDiAyEANhkVApOSc4+WARfDrWJx4a8LQ28d1Nq2xrWK3S4AtsnZMJS4M&#10;0gHVWjQR44K5wv1Hb/sXWqJcmDRdJkjns5WsTdBYUthI4GAmwYJ5woZTgEknkF3hX9gXRL21tdP8&#10;T6NafZ5GEbWejzQwyXchcqwk/wBKVVULgF0C7hgMHOa7o59lUtXJm0MdTnFK9vU+eZPh3oHiXVr7&#10;U9O+EGvXa2lrIbrUoRO7SLHsP2nKhtpZii5KsoDgA96pyfs861q89jf3/hrxNp1neWkk99p9oizt&#10;EgZUVocyiQRsGTLNnknggCvqfxH+z/8AtJ/CfwHL4L+FOg6xDY3mxjNcM10lrboXaCGILI2NhWEm&#10;Qgv+7j2kfKBw134EuIfiJa+IPivY+ItUvre1uLe80+41ae2jnzMWXzG8sO8Sy7t6gAtnjBznohnu&#10;Xx2l+bf+RFTEYdat/hoeezfsvpD4fvH8Oa5Lq1vHNDFp8Zgmhv45o2IY+UwVZE+UoZPNZQRtAJK1&#10;5vqnwT8SWGtX01h4js9Na1swmoNfSPKEaR2C+YVV+Nh/iXhm2gk9Psi9+H+r6PpreLdS8DWtjuvo&#10;dQsbi3uFm+xWzIZFjiQpIy4Aj/eblYeWoJPFOl/Z48e+NNuq+HvgtLeNrxa1vJJLz91dxjdJHDI+&#10;zylUE4JxyBtO35RW0M/wsYtWb+S/zMqtejJpxTPiXUNP17wtrV/baP8AErR9Z/suJWijuNQhxsle&#10;FmVWaTlMuRtXC4VmGODWTY6z4J8S+LhpulXej+HbeGxdpLx7ggRbRnzMHd5pIJ+ROuMhcg191eEP&#10;+CSXw+8X69feLtW0XVNO1KxmCXGnyag07TAo+5V8yPYgCeXtwTtBGcYOLHiH/gi/8Kb29sI/D8Wv&#10;xQsJBdXmoapFtVlbiNNsCH5h8uV5+U5xznSGc4OW17+n/BsT7Ttb0Pg/4laj4O0ed9Gt/GN9r9vF&#10;b27yajb2qSQvviB348/h1ICE8jg85wKy/B+pfDiN7jR7DxzcW97qlqY/m0YSRRSbxtAYSZOfYcdg&#10;c4r7m1b/AIJW/s9+HfFN94I/4RHWr5reKC+lvF1yWO3kt3LZjI8oYclWVRvZs4G3AzVzw1/wTw8A&#10;6Rf2d1p3wGjha3miIuDfTStGwbIA6xu/yYJCk/MM55FdH9v4eMUnf7jnlzc+h8N6/wCF9B3i3+IP&#10;jWO+kFi7rqZhaSVJt7fu+TuGCcncGxuUgYAFbt74P8DfDbTVivvB2rXRuBFiSNbiaDaSHc4AClth&#10;YeWTweSRjFfdfhv/AIJhWur6DJZ+Mfh74KhhvrpXWGP7VDJApiy6SFWBXbLJnhug3YOFxzvj7/gn&#10;3qfhbQlu/Cfhe41ix0tFhe3e8LXEIJCgx9CE3HgKMDO0sWwan+3MJtyu79C17TVpbHw7feCdPh8M&#10;WmseCEvprG8aYww3l6Y/NCFSPL/dbSQChf5jjPOMZPSeFPAnx++Ltl/ZOq/DA3EMcU80c0zNEzIq&#10;BmXzSfncj0UnKgAHPH1h8PP2JviDYahdeJ3Wy8LvGpEsYSWaZIwMjy1jjXYfmYN85JK4xgAt6B4Y&#10;/ZL8e+HNEXTvAfjaSawumaGTTrDTWtJFb5ypaQbWmYh2+8OvXbkVz1OIqdOVowbLjF6Nq33HwjJ4&#10;E1DRvDUmmW/gnSNP/cwyM2x7iWcNtBXa75TDqWLHbwRggMAMTxXYJq2lWsnihbPWpodz20di8lv5&#10;EeQmzeGG/lSBhW5XALDk/fWqfs+X3jvUrrRPG/w08VJfSRxwQ6xd2cErSWuAuAfly6bTtLyAADgH&#10;INXfAn/BP2HRtYukt7SHUNSkt38yPWraWOR13KsYjDoyscL13buRnhttT/rBSlF3g9emhrHEV6ac&#10;I3UWtddGfnHL+zLrXime3j8M+CdR077ZMfssGoajGrODzti81U8wAc8EnnB9TpfD7Q/F/gZZvBvh&#10;HRLjVp5mknkaOz3BSqkCaOaNizAYbACnHzcnk1+kjfsGa54l8R266paahp+rNbxrHNp8W02khKjc&#10;ZCNu4FM+WhcADk/NVjx9/wAEuvj3qV/p2reGddj1q31aZhfteSqzoqt5iHeRuX7hG4Z5YZHzNi6O&#10;cyhLmhCzXmXgc0xmU4iOJwcbTWl7rZ76H5W337NfxO1LUtSvbu9hXUVh+0LZNcH7RdsRuYJ03bUy&#10;WOTyMck1NZfAz4s6ZqFrpcPhW+uZHCXKvpsbl0AwNrBlGCp4z0JPBOc1+mOpf8E4P2gvDGq2uj3+&#10;ltcWUhYpeQ3iMywkMsjKGkGHBYZY8/vMDdhiMPV/2K/in4fll/4Q/wCH2qzXDSvHMk0KFDCA6sVb&#10;ePLJC5B3cZ57kcVbO/e/h/izmjiK0ajnGlZu93e97nwAnwW+NF5rdnBa6SpimvJIrddQvlt0Mgfa&#10;yq8hUIATzltvBzgA1Y8bfA/4w6N9sjvPD8cd5cXeHis7hZkkccqEdAUY+mGIPYk4r6w1b9jn9pvW&#10;n8y8+G2o6dthYacZJM4VFcnqdpY5IwDuwCehWix/Yi/aR1G7tdJ8SeG2WSWQz+csyssbKFBDAZYt&#10;joQGHUdiK4pZ5Uj9lfiZ/wBo4rlf7tnyPc/AD4xTQK7eGYWGEKvNcRLtGMNuIbB+b0JbjoBxTl+A&#10;/wAdrBLdbLwTcTQGYLbzxzho8PlsEIxODg8HBHfFfY1x+y58SNDs7Wy1rwfZrazSpLdeZfeWsR3M&#10;FZi+Ai43ZLE52455xJqfwtfwn4gupbjWIDbxyMUksTINzMScB0jKk4I5HIOQeOaj/WLFRs3Ffj/m&#10;cjzStzW5D1b/AIN0/h14p+HX7U/xE8a/EHTPsPk/BrVI5jHPHs3pfaf8u2MDnajHcSc4JODXzd/w&#10;UD1HXP2uIvC/iwz2dzcaRqGsQfZ7u4Kb/OnjkXgHKgIp9gRzjIr7k/4JceGdZ0K9+MV/DpV1CG+B&#10;+sBdSM3yvIbqzJ2jcXzyx3t1BAGBgV8UfBrS9e8T6JcLHe6ktuuqNFuhSV1YsDtBKcArtBGSO56A&#10;593+38V/YbqRtfT03Z2VqntML9ZcdVol83/mfNd3+xD46c2tzLqek2f2pd8cd5cNyoO0sWAIxnHu&#10;c9OtZt/+x38TtFvo9PsdTsL7zP8Aj4XTrtiYjjo2VH5jOfrX3BofwavbfVv+Ea1C3uHZmlEJmkKn&#10;ygv3cuSVUF2J7+y/NWtqP7LVzfaO2sxmEQ3V6YLOZrZy0DMMod4BIUE8naM5ycAgn5+PEWZOzXL9&#10;3/BPFqZhKNTWCR8K6D+w38ctYiklsdKsZgm5LiFtUjiG5cHackcgcnk+3Qkalv8AsD/tAaiJNSut&#10;G0C3WOHcyrqi7RhiuAioxzx+OQc85r7Ot/2cNUW6heTWtVvpYLrEltDeJCZmwGDqJCCxAYhgRyD9&#10;RW9D8L/iJ4KuI5PD3ga+hb7D50kV94g2zTzAvwynhGO1gCRgALxmtXxNjo62j93/AATP+0Kl/dR8&#10;PaZ+w18VpC0+oxaLaxWI86e7S5Z+gGUK4GRwR0HPGfStc/sY/GbSbq38TaPpli1jcSsI5rfUF2Bx&#10;jIXPP8XQnrxk9/0g8G/CI6nfQ6Zc2tws0cO7Ubax1+AiJguTtCxlnZehHJJ7cEDH8XfBjxRpvixf&#10;+EDn1hZo40eNdrTh22sV2gLh8f3Qu7DKCegG0eJsdZNcv9fMP7Trbcq/E/PqD9k3xQmmXWp6xHJq&#10;F4qtK0cKr5YAU/MXBwGwN2DwcEHOAK6Dwn+zT8U/Feir4Wh07R4bfzS1nNeaxCqwFmAJO9C6qB95&#10;VKnGMdOPt3w/8Ff2h9ZaG4m8P6rbmZiLiS5tzBvBJyGLkdchQCA2eR8uQdZv2dvF17p15c69ommy&#10;SQu8IF0qRqcDIYopJIDKnLEc9Mg81/rdmFPbl/H/ADD+0Km7irnw0P8Agnf8T/FMrt/wkOi2SqWl&#10;3/2gJIlTa5A+RpGDErtAwQdyjOWAqD/hir4z+Gre0j05LO+ZmWeSS++zqqSDB27ldwwx6jIJ9DX3&#10;do37OF7aWX9jz6na2TMz4/sViJHdVByQNpbJx8gJ+6V6g1i2vwG/snxGdQn0Ge48pMQyNr2d+Qdr&#10;FdrZzkjG7rjAyOM/9d8wp68sH9/+YfXpdUj4I+InwA+L91qJiv8Awha3UvmI5m0m0e5G0Egwg4Zg&#10;FU5wVzhcgkDnZu/gB8WbDwvb6lLo+rWt/pt7LDZ/YZp1WJcZZCrblCjPy4jXcGYHnAr9Ao/gh4W0&#10;uZ5dP1KztdWZlm+yx6llYpOpZUMe48bj1IIYYPHPL638MdRu9YWxh8RMq3e67mjhcQ72AzIxUg5X&#10;gnByRjI65rojxxiFG7pRfnqS80lsor7z4j0H4S/GFLyLR7nwlrDapYsqwyTSM0yIQCDuYBQBkg8E&#10;AAjryNi3+HHxR8G2A8bQ+C7qbUFuGEKasssPHzfJ5KMyEAL90+WDwAD3+toPhnp+o6pJpiXGpNcQ&#10;x4b7WgVmR15EZX7w6HoMDIyM5rpPCv7L2sXzyeINZ1S3trPavk3El4vmJz90uVZWI/usVHGRmrjx&#10;xiK2kKUb+rJ/taUYvRfefmzqHwl1FbWTxJqngzUI7+Rj9oWPTJpJFU878+XtBJ/iyDgE8cA8j4q0&#10;H4gRyW+s6J4X1RY7YAGJrV84JwN0ZBIJz1PB7V+p2ofATxF4V1FrLwv4ou5IX2eZcfY4pFZB/FiM&#10;YHGFZyBjnGRxWh/wpTxp4huprjUrK4hVoYka6W6VYZkUcMqkBskDaCOcnJyM58yGde3xDlOmvS7t&#10;+RjUzWG6j+J+PviK61vUfEYv/EGjXVgbhkMlvBYmEKwUDKpwMnGfc1qav4sj1S5/s3xJeX00djEY&#10;LW3uLdGYDdk5DDIY5P8AtDtX6jeMPh7reia8ul6n8IrnVvI/ewm8gSbzMbud2wnLZwDnIbt2qpff&#10;BTX/ABVaNrSfs46fqU37l4ZptHgaTyht4+dS5KgFdp7YGOMn0o5tQjTTcGkuzRrDPKfs5QfN71r2&#10;69dT8y7TxjqVzA2nal4E8/TmnQt9mknWRMf3SG25x6jHHoK6/R5/BPiLw7LBrGpXlvDFiSE/2bH8&#10;8mUOCQwyyqD0B5xwu8mvvJfD+iarp6Taz+zSljaPfKtw1t4b+xmSQcb90PK+vKsFUjoTlpb79nf4&#10;dXMQvbj9niCaOOYSTeTrM9ukyFjjbidQ3oTgNlQCc7TXZhOI8nw8k5Qa+Sf6lxzbBqVkn/XzPgpP&#10;DngPUkk1c3V2txDEY2lkhIV5C275sOTgqGJ4A3DGe9bngDwb4N1a11jWfE8wa3YYt/tiSObxpDhv&#10;LB8ss4yWGSBxhmOcH6y8T+Dvg/p9g1lJ+z3qNnINrW5azklZVVOGVnYt90/3MHkMDgYNLh+Gt34Z&#10;n8EeL/AN9f6Xn7WsfkvCYJAeoK4DSAfL90nDEgjJx63+tmUSV2pfcv8AMqlnGFcnFp/cfIjfCXwv&#10;eRWuq3eoTzx2cYXU7fbLE0DB/m3s2doxnkKOn3c8mlB4OsrK3/tLWNO03U98xCyN9olZ1AHlguCR&#10;tGAOMHn8R9neGNC+BGma5JfeGPhFa3cUnli9t76WfzX3JjzEdydrEtydzDOMY79R/wAIX4Gv/Bxt&#10;/Ddhp+i3FjcDy4rvw/YX00y/PkCWaEzOMfKYg5iwcFeSaI8V5PKVk381/wAOdtHHYGXxVLPzR8L3&#10;vwmuwY7rV9DtYLfb5r6gtuqgqQEHyIq/KCRlgGOSGIBOKu6Z4Hlt9JlvNMFtJNHOFbdarG6HAJ35&#10;yCuBu7AdSDnFfamufC7T7W4a88C6tb31v9lYrb6h4fSVrCQbQ0SRSxPF5TZypU5x8uW7+beGPhP4&#10;z0D+0ofE1naXiXkhWSGHQw62uEb5UyyhVK/woY0I9ApI6o8R5TJ3VVfqdCxWBvyqojwnw/4NtdRu&#10;LmztfAnnapb3C+TuvpYI4t2O3GAAxfqAMdR2sQ/BXyXm8HanrFvDHIVb+ztNYTTFmQNG+zHTocFj&#10;068ivbLXwZo+k3VxJf8Ah5Wh+yTeZcyQkObg5aMkSpKyRcKNsce7Pyh1GDXAa1pV3ofh2TTrbwPY&#10;ql5bKu37B9nuLOXDnImIdgSQVVg2SCVfcMZ6qeZYWqvcmnfzR1RlQkrKSfzPKLTwrq0EOoQpdxwS&#10;2bGG5uIbUxyLtzuQmRFw2QON3BJweeONnvdbsNYSVkwkjhoW1qSUMpOcPuDn5eAcMcZJ4r0q7ttD&#10;0zSNU0vXI7n+1OIrjzZjIsUarhWyABu/hBGV5A4Oc8ffSeFdQ8PyX+nz6kLz7aqWqKsdzbNGANxJ&#10;LBom/wBnBBGcnON28pRk7oenKkjM03Ul0eG6XVLdY7hWKyz2+oKVfP3doKuCAAe/pgioo/Een+Wu&#10;7xZzt5/1o/8AaZ/mabP4n8M6RYi1uPCNjd3yiT7Rd30snlqmV2rHGCnzAFuTuHIxjFcxJqGiSSNI&#10;b6ZdzZ2pYjA9h83SsHQwdR3qU4t+aRzVKcFIxvDF9FZeILe8kgM0aTKXjzjeuelfuV/wSR/4KN/s&#10;o/Cr9kjS/BXxK0XUYb6x1a4i+x2GnpdNDE7bgxbK8E5GOTnua/DfQ/DniG8u45dP0e5kG7IZITzi&#10;vqD9nT9qr4Q/An4bX/h/xz4Dv9Q12S+JgkhKrGsO3kM2/O4N/CEOf7wxirjhfbqMat0r9PR+pxYe&#10;Xs8RzLS6tc/Vv9vH/gpl+zv4/wD2ftZ8G/s+aZqmmaxd2bFZNQ0S2a2njLfNDLGA/wAsg4z8pBwQ&#10;QcV+O/jzxNrfxn+HVr4R8O/BqNb/AE28vrhr7R9OXyRE7btgjSMv8gGAxdgBzgEsT6/N+1D+zz8c&#10;II7Hx1oF/Zt5OyONbbdGn12kNz0yOgycHpXjfxd0T4PeCZ21n4PfEvV7W+kZQumLYNuAP32EmVGO&#10;33Q3r1ODHYWnGnD2Kul9+u/Q96jWU6PK5HgF1Z3thO1vcwSRyKxDK6kEH0rS0zxRrGj6ep0zWGtp&#10;FnEifZ8rIjAcEN/D+B5q/wCM2nub5tV1CLz5Jl+eTcFJPqVUYB/nXNypGNpik3ZXLDaRtOeleVJW&#10;bR5NSLoy0Zq+HNWto9UV9Q0b+1PNfb9llZsyZP8AeUht2f519X/s1/Fb4K+FfFVj8LYvhbHZ37KL&#10;ibUIrqVrizm6soLEDIGM9eOO2D8p+CdF1e+v/wC1NL1a3s3smEizTTBWBHIKr1b8setfRXwl+Kmm&#10;v4dt9a8TaVo51axYFbq4tys10McuJgRhx78/dGCOD2YP2ntF+djqwspxpNv+vQ+mPEPjP4d67q5u&#10;/FPihb68jmjbC3kqGFV6EhNwOACBuXgtyMnjH1f4reCUkuv7E1izRpJG+zx312u77mGkXGzf16tg&#10;dcDbwPMbjx38J47iG/kht52cpGkNvE0LxNzuLlGOcA5znB6dOuzrPxi8HeHZ7i20HUoLpvlWSO10&#10;0NG8XdF3ZO7k8kDJzjIxX0ievMgdSMr3aOni8RR+Va3V/pVxefaU8v5LhjubAAJCtgn68dhwAKr+&#10;Ir559Jjm/wCERby4WkLSR2q7vK4+ZQpyfmAOOckDoODzWh+OvBhkbVdG0mSJppmMMbNCuFx8ylmJ&#10;3D65PA5zgU+5+K/hySFItV1O83SRMq+UwZ0z/cwD1P8AsjjGTxzXtPMIqNrlrTbbw1pmnumj20cd&#10;1kqzG0VJJxjnC7AV4ByOo54zW34P+IfhOeGGw8Z6iultGWVn01i0gXOS5LYweQCDgZ5HavIHvvC2&#10;v6pK11YXFxHakrJJNdTSO3baVYAAdtyYx6da27nQfB2h6Yx8FeBLG41TUPL8nbfPA8bsOuXkfBPO&#10;eMH17URnLoSoP7juV/sy91iPRvh5qcckn2cyT6ytqM+W2QQGcqV4BHykcsewFLZ6lo3hWJtO8UeP&#10;rGz0+Odh9qutQa4uFbeV5UB2Vc8dPTpyK8sg0u18UeI7jVviNcXum3kan7K1vbvLHDs4C/K4BJxy&#10;SOnOe9U7SGTS9QtfEXh1E1CXzFFxdXmk7oSSQoAZx8gIyOmMgHkni4yle9irWV7HqHxD1HUba7tb&#10;fS9IjhtFkJuLyTSG26jGWYGVJAApGc4PUkEeorGvPGsskj3Phrx8sUTTGGaJdJyyJvPMgy4xgLnc&#10;cD8AaXxf8QdZ0KCKXU/DlpqklvIkReNXZ4I0OBkkgBTuztK4JBO0ck9B8Mvh18U/i/q9ppHwY8KX&#10;HiDWGVmktdE0WNpHdjwLqVE2xxD7v3sYZiM4wdp27jXxaHP3XxP8L+G9ah8NeKvjf+9EK7JtSjYr&#10;EG+ZhukIwCpKlQG5YgE9aNQ+K/wm1S8h8NeDba+8VtNMDL/ZtlK0V1I4XdFCfMD5JOGUJyVwG2mv&#10;uLwl/wAETNY8b6Np837SGv2+jQ2+1ptB8P6B9uuJFKrvjMxARDuB5CyEEnn1+zv2VfhN8Dv2CdA/&#10;sv8AZu/ZIjWUvvuNUn8FzXOoXBxyXuVXdj0UYUZ4AzWFSvOOkLMcpSUtGvuPzx/ZT/4JXftsfEzS&#10;Z9dsfhxqHw1s7yBAzeKLeRXuVPDRrbHc5XYerhAc4xjmvu/9nL/gl34L+BuqWvjbWvhfq3xC8RWc&#10;Ki1vvE2j2bWsMw5Zo4UQY3NzlmYjA+p+s/CX7f1xapH/AMJr+zZrcHZpLTQbxcfgUb+Zr0zwT+23&#10;8H/ElwsD+E/EGnu3T7R4fu1A7d4xXk1sZikrOGnr/kT7WUVY4Pw38ZP20dLUWeh/s+6bdQbhHCJo&#10;hbeWvrgZGPxrtrH4u/tlyQKlx+zvpu9VHmPHqS4Y47Agd69i8NeOfCPia3W50t5NrLlRJauh/Iit&#10;5WttvypXkzxEZf8ALtL7/wDM5212PHdD+J37Rt2PJ8QfAHyVzzIupQ4A/wC+v6V1HgjxT41uQ0V3&#10;8No1bzPmmXVFOPbGzrXbyzRJEzMo+76VgfDuaQ2dzdXUEcLTXchVYh8uM9fxrlnOMnsacylB6G5D&#10;eaq0Y36XGhxyPtBP/stNu7/WoY91vpEczf3ftJXP/jtWRIp+8wpWeML8hqTHTsc/L4p8YJuWb4ff&#10;L/eXUFP6ba/Pv9t/4O23jr4nahrnjb9o2HR98waHQfshlWFBwBxIMn3wOc8V+jj3csVk3muhk2n5&#10;lXH6ZNfkz+3EPFGp/HzXtRWe1jt47jEMKrKxUD5ecqB97PQ8ZxjjFfS8N05VMY+V2svUyry5aDdj&#10;yHxp8BfhNBr0N0f2kpFzHsWGPw+37z2zv+nY9qpp8HvhXJOuz4zSXDBdreZocjZ4PfeeCD6f1rlP&#10;GV34qi1O3lH2eRUB3blxgY5PIHv6jIptr4x16znhjuvLLSSbT8o6f4/Xt36V937Kt/O/w/yPDrVI&#10;dY/1959mfDvxNp2j+DdP0jS7UXEFraxxLIIyivtHUA/16ZqfxF4uuLqzaM6Y0e5QF+YGuR+E9/Pf&#10;+ErR5L9WYRjd069fTp/9arXjCO9mg3Lqsa7f4VxyPTpXkypKN7mtGXNUVjyP9s/xFo3ir4I6t4A1&#10;RptPjvdgku/IWVQA4YcZGc49un1r4JHwL+E805Rvja0fdWl8MsQfT7sh/T/GvsD9uaDRtG+EM3iG&#10;9voZpoZFCQySE7ifQKc/jyP5j4IfxzeNeM9mFVd3RGxj8Tn+f86xjTiqaPTrVLWPTYv2evhvDH5t&#10;j+07al/l/dnwjcoPTrv5rWsfgl4LEqx/8NGQyZOW3+HJlH4fP0/+vXkqfEDVbcYZ2bjG1ZAM8Yx0&#10;rW074jTOqtdI2e/7zrWlOnbqYSrQk9UexWHwJ8C6Hcx6hY/tZaZYz7g6tD4but4PXs3HP5fga7i7&#10;8d/Ei+8Pv4U1f9u/VdQ0149jWraTdLGVxwMFgWH19K+fNG8XaZf5D3rQyDn72FPp6VPe+MrC1bbH&#10;cSN/ePJGeMf5/nVOipbsPbRvc7zU/DPhPS1aa2+KljdMfmWOPQZVZj9S/Hc1iyXy2U6j7dDIF4VY&#10;bfB+9jPLcDp6c8VyX/CxtIz8iTMD128ZGPqagufGkcMsdzp80ivu+6y5Xv8A56enbArSNNdyJYjQ&#10;9E0K3ttZu2j1XxZa6THtbZJdWbPn1XCZI/HArrNM8C+DnGL74x6anAILaDKcjPXO4f5xXkrfFq+t&#10;mG2zSSRR83QDOf5fjVxfi7dAKyWlwrDpmJCOgyOv/wBb0HYHsb9bFLExjGyPpjwB481n4aWI/wCF&#10;e/taaXoZbG0Wng5AxXI5LeXk/XNddL+1P8cGj8qL/goBE24bsL4RTdgjjkRnrz3HevkW1+LG8fvp&#10;Zl2uSElJPQZznGe/rWhb/FOxYbhdxhv+vcgH16+v9fpWf9nU5Pm/Rf5C+t3Ppi6/ab/aAvY2hX9v&#10;O8BZTjHhVidp78KVXj69K5zXPjD8fL26eM/txa2F2HLW9ndxZ44+VCOvPp06gA48QPxQR5mW2u4c&#10;bvm3KVA9uRjHHv05qYfEczkZvYX28bepIyOv59enp7V/Z8I7fkv8jKWJ6f5nUN8PNCvZZL/WPj9a&#10;TXUrM0k02i3DM7E5LscnnOSSTkknNLY/D/wr5zWF1+0Bbwws3Kr4duVEnv8AK5BPeuYuPF890m4y&#10;KzAAM25Rjj2HWon8aAhoZbtNwX5fmTHqMjt+Q/nnT6r5v8P8i1ieWP8Aw515+Hfwwtp/Lk+OEHl7&#10;/wDlnoL7m7H70g6d+/T1rNu/BvgIXDLB8elWPzduLzQZgC3/AACX8sjn+XG694qtlyRc2jd/Lkj4&#10;wOO2fy9h6Vy954k+1Mw+3bdzE7Y4+P1/z9OKn6s/5mH1uL1aR754T+Bvwz8Scap+0X4chXZlFk0S&#10;5Y5xnHAboPf+Rrpk/Z1+Ftku8/tTeGmj5AjXSbxdnrkeX+PNeB+FfiYNOij0yURttOI90f3c456f&#10;49B9a6h/iPLsj3Q/Mq4ZltwzEf3TyOP5djzWMsHWvpN/gaRxlJ2ukeoy/CD4U2Eaof2ktFaMAMp/&#10;s29XOfQCM89eT6+5NQad8H/g/qd6unad+0LYNI7BUWPQbw7+nQ7eef8APYeY6Z4r1fxRqsGjaVol&#10;3fXMnyxxW8O9jn29c/5719QfDz4ZeBfgV4KXx18XNWmt9Zktd9pp0ccTTqcAgKCSFz03H8ia5cVC&#10;VCNlJtvZWX+R2YepGtO9lZHOn9l7wb8Njb+LPG3xMs59LDI0lvdaRcgBcbgpUDcxPGF4654HNZvx&#10;L8XfDX4k3EdhY/FZrKxt8Jb29l4QdFK9cfKVJGD6DrnvmuF+Kvx7174ia28NxLMtrHJttbXjbHx1&#10;6kZPJLA5znk1za+I9ybpwNy/cXywv4569+oz2opZbUqRVSs/e8raBUzGMZONFK3Xz/E7Jfhf8Jmk&#10;VR8apG4O3/il59w/2sEnkH6evvW9B8JfhXq7f6N+0HYxO23c02hSrtOB6ORnP6/WvH9S8f3cJZLX&#10;Q1uFU/IswCqOePU5z6dPyrnbf4yapHemO98O3kah/kjt5Ci9Rgn5cn8x9K1lganSb/D/ACMY4+EV&#10;ZxX4/wCZ+mH7FPhbwd8LPAWraFpPj2PXLjUtQWaS9s7UqgUKAq4Jz1yc+9e0eGtNtBrsWqPq0beX&#10;JuaOSNw36DH618p/8E5fiG3jPwPqUF54eureS1mDwyTrhJlbP3STz07cdPx+lvCl1cDxAsMKDnP3&#10;uh4rklhasbrnf3L/ACOZ4ijKTfIvxPA/26/2Xrn44fENPGtj8XdH0mOOyW2kh1CGdcbWYg7lRgc5&#10;PYdutfJfin9gK81i6k06y/bH+GNjJ5u5vO1G+8zb0I/49uP8969I/wCClvxg8X2nxZk8J2Gs3llH&#10;HGC32GZ1iYdeTgZOD2z1x64+cvDvix7uJbXxH4skgjzmaT+x1kfbjIOSw3H1HGM55zXh5lgsZ7S6&#10;qduiPq8txWH9jGMofiz07w1/wSq8Uatdx2kX7Yfw7kklkwiR3d/IT68NABxjpz9a9F0D/gkJ4u8L&#10;aju8SftNfDNmibdHHJeTx/w8MR5XB/p69/DdK0Xwhq0c0tt8Vj5irt33UaqD0z8o+bpxx169uek8&#10;JeBNaluE0/4VWOq+I5Gbc11Z+Gbl4Fb2z8oP1IAr5vERx9J6YhL1ivzPoKEcLUtal9zbPo7SP+CX&#10;3xQ1aEQx/tMeBbe1Mf7uaxWW457YBiQHt3OO1Rxf8EmPjnbv5kP7TfhGb97jc0cse5ex4gOCT1Ge&#10;PWvN7W2/bR8MN9sXxD4vsbeFs+Qv7mMc8DbnOOPTGM8jrXaWHx+/bWsbLy4Ph/4i1R1HFx5Em0gc&#10;ZO1Qo9cD+VePU/t5VOanXhJeiPQjTwe04SRoy/8ABKX4+jUvtMPx/wDBcse/hlkud/TnjyCPw7V9&#10;M/Bz4B698LfhTp3hPxf4902+1Cz8zzrixjZIypOVABA5x1OBn0718i6r+0F+3dM2yL4aavaxFv8A&#10;lpEwdueOpX35A64719K/s4+Kfij4q+FEOr/FTTbiz1hLto5IZmG5ox0cgM2M9MH619JlNPiCo71c&#10;RBLySZ87nFTK4Rt7KT131R4h+2t+zr4v8YePJPF3h74r6bp+ltboJLe6j+ZWAO5unPOMYNfLPin4&#10;Q61ozSJd/GqG62s3+qs8g844+b1B646V9G/8FCJ/iFdeIobfQtF1C4s4rdWaS2uPKVTz2yNw9efS&#10;vjvV7fx1cPsksL2NQxKrJtdh35JJB7dfxr7HDYfEKXv1b/JHz9avR9ldU/xf+ZJL4cvNMnlA8TPI&#10;Vdf+XZOffgnkentVDdqBm8u4u9xDFsRspGOueDknvT9M8LeJAWll067Y8bRtH5HPA6cfj0rRTwZq&#10;Mm27vXaM/wASyRrnn3z6Dt0r26cPd3PIlU969rHT/Cj4K+JfihcxWWl+KGj3SYMcyyrs4GW+UHA7&#10;Z56V6h4v/YD+JHhbRW1a+8TW80Cwhg0CyEbdoy2GX9eleQaNp1/YiNoNSPyt8yq2QAMenXv78e/H&#10;QNNrF1AtuurXbSfejK+vTIweuM9OuBXBWo472l4TVu1jto1sHy6x19Snr/w10rwq3l3HiKOSRWAa&#10;GOMblOOchmHP/wBaqCWkEcG9PMaIfeka1ByTxjr9fT27Vsp4avr7maa62qxI3SHkE59RnP8Aj1p0&#10;Hw+VpfLmuJ9m0bjGw4749ByPr+OAbhGcY+89SZSouS5VZGDFf6arkW9w0Y3De32ULjg9/M/Htz+Q&#10;dBpmkRoZhqrIJGLSFYV2ucDk4f8A2ff7v0ro2+G2mbgk01423orPlh07fT8f6zx+D4mO37MGj8xS&#10;JOdxXnjrg8/Tj6VXKxc/c5UWentP5MWtSNJ1VfIUZ5/3un+cjjMl14cW8upJrq4nDSfMn+jjJPHA&#10;+bnufbFdpFpcdtiKOzhWNT2Q9AfT168f/WItLFEj5mEUWflWONQAOf8A9Q6Ywe9UQzh7TwzoomGy&#10;6d1bhm8gABccH7/9e/56Gm+EbfaspuZEAACt9nB49QQ5/nz+tdNeTxkNM86rhW+6u0FiPx6E9Ppj&#10;HQU01G1CN595J97EYbqenT5en5+/seZEW1oZsvh+5sZfItbzcoUkt9nbI49Mj/OKdDompzHdNLdK&#10;xAwvkKB1zniTt+HrWlPcpdIpgEzbowWZV4x2x+HX/JpqLI0m+6ilx/d8tssM+g7/AOP1quVyRLl7&#10;w2x0hYpm+23Vx8rbk+6NpBJ5bJ9/fjNa1pZQxgI2oOzjjBwSBjnuenes9Y2XdIbWRSpBY+Sf8f8A&#10;PtUdsDAvlo9wIY49uZcsSB3JzyffH55OX7Jy1uOVSysX5NPs9Qt9k+qttMm3KxbsLnpw4/xrKufC&#10;2gmUXVzrtwsa5XMNuvzAHkH5j/n0qQ6npWWKamudqgbeeQSMce/f3/ClknsyymK6Pru8s+nX8ucU&#10;4xcepHNzR1Et9N8J2BI/tD7P8w3N5f3PclmH8v0q0tloFwyyJfw46LvjQF8nAPJ/ln09aktrSe4z&#10;JCjMqkj5crjrjk9ce/b6VveGPDerzrceIJrDNlp8fnSboyRI3GFHbLH5Rz94jntU1OWKu2XTbk7W&#10;Oavn/wCEdle3tNMDGGL5THboMyOpyx5zxGeOow57jjIuby6umYm2ZvmyuVH3s46juTn0PX2FWPiD&#10;4ilW5+zS6fFceVKf30NucSMfvctzjPTHQYwAAMYV14ijnuXkk0eTcyfKrSEN+g4PPrz3NVQpyau+&#10;oVqivbsWTdOkixx3IaSQZhjG4H69fw/zybDJCrvLNu8zayx2+fxzvyOOenTr1xUdrqDod8OnS4Pz&#10;YF2Wzz3z9f8A9VJAwvUaEWVwzHgERqcnHPbkjnn15rf2Zj7XoSzaXCu2CHVJGk3cFrcLz3439fw9&#10;KjuoryIRtBeMWAyfLXGG+meenY5H8tm20u5mVjFbyKFxnfHycjpjoD+Hrnthi2utRfvWtzjnDNYs&#10;wOcnGdo/Tp09Knl1J9oc7/aeoRRMDHNtJ6+UNuOucZ6e/wCnpWXWtVY/v1mjLLg7tv3Rk/iP/r96&#10;6eSLUSGjvdGVsOxUxxso9OwGfw444z3r3Wn3csYjSERSYyoaMnocZ5XGe/5/Wr5So1LmGl/fed5K&#10;RAfN/dXco989Dx15zz6VbupSsIiMm1ggxtt0Jx6//XxzV2Lw9q0L7Ybi3kDcbTCc/Uj0+vt9Knk8&#10;NtMEa8hVtq43RRMO55wcf0HXvUuJSqcrMC8vobZw9xcyRs2Dt2qM8ccbvp09DVWLxTbpc7oTgcnz&#10;AN2OT05/X/69al/4Ugup1DxyR8rv3RsOnc+nt/kVSXwS5nMlnCZNqjny2Pc8/wA6mUdClUV9RI/F&#10;t/vi+zak5XdlpFt2wQOARz0yBjHPFakfi4sW+27mHmENut8EcAngn6dM/wBazLzQ7u0TE2gRtKoU&#10;FVRgv4c/gPYdulPSGa1aSCXQpA237yruOfoeAO3J55qeXQqLNb/hOJYT5i3CsoDAKygdvQk9v8iq&#10;zeJZGztt4/vZTFqBtbGePn/+t3+mdcXsFrLzo0pZVAB8vOc59Mjn39KjSfS55UN7ZSQru5DRuMjO&#10;cdsj8up/DNwNOaWw+41O/maRoreQxq+GB27R2xgnnI5x7U2HxJqtpKJFNxuXrGsPHUY6enHX6VOn&#10;/CL3BkCRtnpgs5yMdT839Kq3Oj6RId0OpcsudrBj3zjocHp+tZ8pZcj8d63HH5k8UjKjfL1U/qRz&#10;nH0+nJJPGurJxaWM+em5pAFbjg5LY7dM/pmsnUdGWCEPa3iyHzgFOfbt6+/4fWs1I71TtCtI2Pm2&#10;znbz3454/wD101FXIqSZ1mpeKfGMEYbU7eSKNlG6QnI/9DIOff8ASs6Txnq1xJslF0yFsfeOBj6H&#10;3FYVxNqCo0dvEyNyFVZDjPvn1/LBqjHFqVvJ5qQttLHdtLEDjrx0/H8ffVUo2MJVTqI9fv2fcbua&#10;NQ3zFI8Z+YnqTnpW94f8ReHhdY13W1nBkUos6yA7QcnG1xgY4P146cebx3uoDaTbDc2HG6Rskc/1&#10;7ewHrhzS6pbNveOaNo2I8vaVyMfX8u2M1z1sLGtFwbt6HRh8VKn7yVz37wrofwz8TS/2TdapaySN&#10;t23X2q6Vo/XG1x29j6DrkfSH7Nf7NPhbw/4psfH2h/FKWaK3kjP2UXT7XODhWBABzyPf0FfnTb+N&#10;vGsF6kGmXskO04UxqdowOc4HNfQ/7GHxW+Kdr8VdF0X7ZNcWt5cLDcE28nyhvqQB9T0Pua8LEZLi&#10;oy5qVdr11/M9almmHlDlnSufob8f/DQ8efDHUfDH9t/2VHdRgPeRxs3lAYPADA9vX618P6h+xD8L&#10;NTe6uLj9qm6na0j86+az8OyTeXEWCgn98Djc4GR13dMcj7g+LOrzeCvAlxrl4kkq28OXT5ckY92w&#10;f6/jXiOlf8FCfh54Pgkk1X4PatqEMeVMyWlsMjPp5m7H4HrXyGf/ANrYWEfZty9OX/I9/h+WArRl&#10;zRS18z5B8Y/s2fsxaJdNa3X7Qnja4WNtu/S/BeVVyPu/Pdrz0f3/AA4xdK/Zq/YmZTLfftk+K9OZ&#10;f9YbnwWh7E5wl62CB6859a9o+Ov/AAUb+Gf7QW3wL4I/ZvC3szLEq2+qSNPuYg7VRY8EEd9uMk59&#10;+d0L/gm38aPiRpF1411LwT4X8MNOjSwx69rxtWcEZ/1agqh/3gg+nFebTeIp0VLG13SvtrF3/A9i&#10;UaFSX+zUlO2+jVvxsc/p/wCz/wD8E6rfTY4vEf8AwUF8UMyvkwt4FmG3I46O3IGMfMfxqxP8FP8A&#10;gnLDNHqOiftt+Jm8lgAv/CGy7n2jP8cgx1GOnUdq8v8AGHwH8O/Bfxpa6H8XNR029svMU30PhDxR&#10;a3mcHlFKuwQ47MOMjGea5Xx5bfB2fxfdWHwBsPEVvaxoG8rV7yK5mJOc/wCqUAr9V+uO/oUctxEp&#10;KccVNpq91y2/I4JYyKvGVKN72tZ3Pa5/ht+wdaz/AGyx/a38VTM0bDEngw7XPGB/ruM44z29OK7f&#10;4a+GfA+jaVEPBuoePNYsvJJiu7PSYoGkBGVIBm6DjoQSoxwcGuT/AGRf+Cb3xg/aT1CPUvEUdx4Z&#10;0mJedZ1GzDeZ8uQqRlldgT3GAOuTjB+lvGH/AATy8Hfs4+Ari61HxZrGtstqY0kiWSGMtwOi7sD0&#10;HIHfIrkxuYYHCy9hLESnLtZP8UkvxO/C4XFVP3jpRh99/wBSLRf2efFPjb4KarqXgPxDqltq2mwv&#10;f6XoviK6BknuIk3qpjErhWZdyBvST0r5d+IEOpaTqc2mpqc0lxeS4gsYP9VayZ4OAQQmGxuXoW4x&#10;xnE0ew/4RT422t14P8S+ItNki1CLba2moKz/AHwdoDupPptbAOF6cmu3+N8HjH4ZfFbUI/EOiw6R&#10;Jql7Z32mmSAebbWtzGkpQfewsUglgHIXCJwDXx3FOWvBShioT51NPya7dzw87lLFYdylDldN201u&#10;n1PNDHqnhHfPefCx5CYY1WLUpwucS/NIyqysOUPL+2BwTVaTxle3viJLnTvh5oEtvhkuG+wx7Q4Z&#10;Sd3B+bbGSMZBCJnGOJPEmnXlvbXk2j6TM81xNsVtUuiqEIGTOcNy207WAzhu+7NbekaBcaRpFxqU&#10;+twyRxpFNeSWMat9nJfDZzgMu0RDpnI4O4Yr4mWJp296y+/9D4epKUdmcZqnxLsUvl8R+IZbCxSW&#10;9a4td9qVZGbIlbeOeMfM2T93I5634/jjoAtI4tB0aGS4t2YzTbpk3S5b503k7SDujIGQdw2g97mr&#10;S+GN1v5uvRp5s3+kWc1szj5cgLyNrL1xgHOc/wAQBtX9t4Si0WS403xPpc5klzd29wy+YJDISF45&#10;y23qScZHQYI2jXitU7snmkzH0j4leJ9UuNQtrmSxtQzIw3Izs0WdqFlZeQDjOckl14A64/iXxZYw&#10;3i22t3tks1sfOu2a2DMz7vvbmABOQg6kEBc9iOjtLqOWJVhtbeH7ZIoZpWjkDAYxFvU4BJUkLgZC&#10;svTkZXia6129idb0rdXsNuqWlvattEpDqHYMBuZgfr1BAAU47nKniaKfLqZRqThU0JvD1/ZT2M13&#10;CdNjjtzvtxpccccWPkX3+Uht2FJU4BBO4inXKaNYeHI7yW6kt1jO1mm8k53kunoADnO08HI7DcId&#10;O+KF54FvhougaOsiTQp9qa48qNZVDMQgGSR1weQeR06GLWNa8Q6u11qPi64gksrmaWKG1NrCyBAG&#10;zllwo4IwSWOCO4zXLGNPVWN3VlfUitv7LnmuNY+yeGNU8yWO4ZLq9R2jlYEqzEgjyhuBMfOCsm1T&#10;tAO9qckyafZw+B/Gumae0bP5K6apInljyPLYNEqt8qB2IJJ8oEhd1Z6eKJPDl1/Ztl4X0GGzurVG&#10;vLdfL+V/J/dsvJCKF3jJ6ljkZFOmv9NtIGuPEnj9raHTz5NmtrDHJGiYVCu1X3FcYKsGyAOBxmuz&#10;CyjS0SMa1TmiO0nWtf8AB80bfEH4rXUmYfM+z2cRjSJgcspIUchSjA8nluAQCM+/8faZpV5JqS6F&#10;PrFxCyqrzMuLchI0Exj2YwNycDIAY9eK6C5vPhP8QYIlg8dWMzrbrbtHHayRuJSy5ABIUjOwgb8k&#10;KOeWI8v17xJbHxlNF4XlVZILZVkzKTI21V+c7D97IbkHjjPHNbVoyk9TGkzoovHvj23uZX8NeC4b&#10;CM/Z5YY7KFMHCocZALFcSMdowNrAD7wWqOi/Fv4u6fqVnpd/rEz3kt4IZYrzSYxtyVKwxgx4G35n&#10;+bAxu+6CaWx8YXmtR+XYSXE140uLiO3Rx+8jMZBK7mwMp2wAc4x1E4sfE+r+ILS40fSriOW9njla&#10;Y6huDkN93BJVRjGcnBHfPNcuq1sjZT01JvF3xX+JyXccun69c2t1cWqLGbuAKGfedu1QvbeOMDHI&#10;wOCdr/hafje90l7/AMQeN9RuIpsxyyFQ6FdpyB14K71zg5Iyc4U1VvYPHniDwnMbfxXYTQmFY7ex&#10;kt22qozErFh1U+Xnjhd27J7cxY33hvw34mh0ePxPdX0gEsBSazRV+0cKGRc7m2kF16BxgDaQSZj7&#10;0rNbhz2+E6XRPF2pT2iwPptjqMzxmRZruaUyTspH3djAuWI78BgMDJzTb/xhrWnXcaXXw/01jJqA&#10;+w3k9jskkk2A4Lxunlu2VJOQWBUZOABi3X/CP6RcDWZ9fvo7WaPNvdLZyKxlZztYELheDjupwOBn&#10;nT07xP4ciVtC0+zk8uX/AEYx3HmNJGyKofcCNoLckFuR245roVOlyqyJ9tO+5B4m/aIuLWzNloWj&#10;aFC19JteaKYkvmMBgUORw20cHBKnggiq5+Jes6l5lhqt7fbpFh3Wf2VzCFkbcsjbupIVmU/dwBjA&#10;OBveB9X8B+G9XuND8O2dpJN5Za6k+ymV3yQQpd1ZcKAARx1ydw62NeudEtfDUdra+IJZYbq6WGz2&#10;27Yt/wB4vBjdRs+TPIxwgI65pRoq3MP2ysc74F+Kfh+O+k0GDwfq1xczeZK80NjFFGyEP/EVyFJE&#10;h27uCfRjmH/hJ/jbrmpWY/sy8WRbRri3huLiImNUHCIACcAOW4AADY7ADSurTT5dF+0xatdaZNNH&#10;L5ElruaRf3hQGTCgk7l6+68HIBz9L8TeHJdSU+IPiu10bpUlvmuLXzFiQsVdIy24N8uGCgcksPUt&#10;renHaP3mftddWb2keMviSix6rqFjoEcMkkrTXEd2u794cFTyRuHBYjH8Oc8A6eq6v4lt/E9reya1&#10;o+qLDPC8MQmK7ShX5fmIXJbaAoHbnvjG8F+GdI1MrLpvjW1msZJgYbjDKFkVsP8AJkjnPfAIXGOQ&#10;SeJvCwHnbfiZZq0V0qxtJpMjbVZdzO4IAw27ncS21Rzzwua0rJIaxD7nSz+NfEV1q0bazbaVcSwz&#10;r5ka6lBDlA4/dEHdjDAKOCPfqa9h+E3x38EfEe6lvvGng/R5NXt5CYW/4SW3kjjk2JlkTqFLKhwD&#10;1BJ24UH51sLO5tL5da8Ra1a3l1HMZIZrfRXxMuD85YKxwx3E7ckZJBPFXNQ8BNrE6TaP4X09Vhjd&#10;ol+1PGz5C7nfc67S2WOAFADc4BUVvDEyp7pG1PGVIbM+qNBv/BQWFdB03R5kjaVpJLiaKTyZHU5G&#10;duSenRQB5RxnaaXxdofgfxYotoDYWtxbubiZbHWoYfL2qTtIxhjuJdexPJIr5k8EeOdc1fVzot/Y&#10;2tjLFbyLCvmMv2hgpc8eYrDI3I33uhBIyQZ7zXL0au76nr8NrdTfJICrsrKyudh2FNrqCOc5PTjG&#10;aqOKdrP8DT+0KknZxR9S2RsYLe2l0zUoYbH7OzK62ku0tGTG7NgD7pDKFAGTJx1wN7wL44+FPhXV&#10;5Jdd8UaHHNIztb+UZIZYW5LlFMjnGGK8jnIOeSa+KdA+IXjV9Jjil+K7X9rJds0iadYGZlPzHyiG&#10;5yyNwegAGFHG3pdK+Nfwg1S9jtPEHxI1qS8kt1RrfT7NFaB0G1yWYEAgEnlQDlABxk70sTGEk4sH&#10;mVTm2R9wQeM/hFa2EWo3GtaLfrHH++jvtQV1dWZf3jk/xYQjpncO+a2dN1T9n68iGr+GbTSJLpLf&#10;yY2sb5YpGjYIC6iRgcEbWPTOw98V8N6P8RfDM+hLp+i3rXUd1I6yOt0sbvGG4aMtg7toAIOAWJCj&#10;bgLB/Y3hxdWa38H+L7gWiWru0N1qknkwAkiNDsk+8Mc4Y85IPStZZlKOtjeOYVXHVI+40f4YeF7i&#10;3uJvD5jEir5dwdWtv3+1MgDy2wRuBAznkHjnNb3h3Rf2fdfv5dU1vXIY5hGzy3EWpFgI2UrHt28H&#10;I5xz93vlhXxpqQjfRtL17w78ULf7c9qweO6haNkhyp/e7ldhjsQAcEqMnrk6x4P8V3yRvD8fdBlj&#10;hURXStHEkkahtjNsbo7BcgkHqcFRhVUcdyyvZNGscwqdkffeoaL+z/a6cttqvxB0eFLmNPs8N7JH&#10;C7RnO0BmbknHcZOAOSMVlw+C/AukaW13pWrR6lNAN0k39vCQPldwyEIGG3KfUZB5Gc/DcPw48TW1&#10;l9sk+LdjfxpDGJVnYg7t6kFdjt5fPGMch26fMK3tA8M+JJNClgPim4Yqyr50qLOrx4YEDcVkwAc8&#10;Y5TknJJv+1aklZU0X9cvvufVPiC98CWpjstL+G2i6hrEkDG3tbnVo0aVlXkR+Zhyw2kA4xjawIzm&#10;uctbL416reSW+q/s7W7WcsIF8x1KCBlQkFVTbNuYjgHOAcdK+adL8O/FHRPEs2leL/HOm2NtdLFc&#10;Wt82nPdRyjCBth3M42oxX5dvTjGK9VF18Qo9RhttA8Vaf5kdw0tzIvn7ri2BO3y4wNqkfewGy2Bg&#10;sVGc/wC0nNaq1hPEK65r/eemaXoHjbwlroe7+AdrNasuftDeJId0K4kz8rOvfaoJPVj2qG58f/tI&#10;eFZxpuk/su6PptveLIkQuNYgZLfk8OI5flyQc7SeQB7jxXW/h78dPGMcd54h1lZoVut1urTgKm4Z&#10;wd+CACEIP8J3fd4rO1L4P61Yae2teJ/G9naNdTskcK+IhDsjYA71KlvMUSSMnylSqsOcht2P9pSj&#10;HS6CWM/uu3r/AMA+xvC0nwP8dW0ema7pGkf2tdWfmX2j2Gsb1V8/OI1LZZcnBIzwecZxWp4W1b4e&#10;6Nr3/COaP8MtRg8uPLXq6OWgRw5AjZ+uQWJG7HcgkivivSfAGleCJ9P8Xz/GbULq6WUQyaPb6gdq&#10;jBbLFdpyRwTjbkgYIxnb0H41anrviRb/AFHx/qmm3TXri2urPWrtAsez77RJ8jKHAY9AQxC8Agd1&#10;POqaai0rrsghj5R+JfiffUPhfStTsPtP9lcTKwuG2lWw2CwOCCCdo/EAfXA1f9nL4Y65NHFq/gO1&#10;kYo0e9r+4jYAjOVKuu09TkY5785r5N8NfFb4pXaiW3+MV9fWMcxS7uG1ZQka7Y8kcHLZYEA4PzlR&#10;lhk9vqfx58a+EdKtEh+LMOoXUM7pfW9vqcHC7mCyLvOGwu07S4HQYJPPas4wNT46e3oaxx6cdb2P&#10;eb/9jz4Halpcuja78P7W4t5FVGF1d3Vwr5BHzebMeuccHpwcjiuZ/wCHdf7Idhe3E2r/AA5hhglg&#10;2rZWc2y1V8k+aEDFs84POMAZyK5PTf2tF8XeE57/AFC9gaOOUxb/ALdHHJLMuG2hC55BAB4xnoex&#10;hvP2k/h34fRH8Q/FDckjZ8y6nEhVWYBtpBXGDkAHGTxySoq6mOy+Ufdin6m0cRh5Ru7HTaf8BPgp&#10;8Ffhr8S/EXw48KrZzx/DLUrebUE8tg8LG1+RiF3MQI0wWJIAI9a/PH/gkd8EvDvxq8F+MLC7eMXN&#10;j4gWRY2kUDyyjg43ZG7HQgcZGeOD99T/ABv8J+P/AIKfFrwn4W1KB9vw3v5t/mMXnUbFL4I4GSO5&#10;4I9q/Nv/AIJd/G3XvhR8PPGV74c163sJm11TN50KnzovKfcu9gdhwM5A/hPrmuqpUo/2LOS2Vtv8&#10;R38+H/s91HrC/wDkfVXxF/ZJ8DaNqM3hPXtBklvDZzSx3lroKbWQodqh3l+VAQR2HJ65IOGn7H3g&#10;aDQtPttI1fWszQiZbXyzbxSxmMgvvjiwMk4Kt0zj1rS8YftMeLPihYWmty/Fq0WGORDawTN5Bxyu&#10;5gACOMLgnb97JBxjD8V/EK5nWCytPHnmx28hP9l22rxHzGKquD84LLkp6EdVY4xXx/tpQnJJ+70u&#10;fK1qmDlJ8kLox739nz4e6H4jW9b4eXGtawqNIskV9GyTSEsQ7kvG2Rns38IyeQa4Wy8C2Wgai994&#10;T+FDG9uFcNJY3E8keI8AjIbBALDqSc4ABxx6VbeGLXxRHLd+FPGU1vdRxsPtF5qkrxHKn50ErDqe&#10;Bh1IBAOSCD0MK/ELwrqUGp+GPE+n3WjpbNG2n3T2irkADKSYD5+VtwypBY5BHJUq8ppc97dzllGC&#10;26nikHizxRY6Q0Gh+C3t9wYN9mgSIwOXG4fLkqzt8pGcMy4JqxpfxS+KWpX0nhzxLpfiCztWsf3J&#10;jtSudxZ8ySBCmMKBuYZ+Ue5r37UPEnhzxp4Ra0n0LQ7fXxMVhuFvlYRMVIUgDaHG7ABAG1vXmuVu&#10;/Cnhp7iHUtZ1ixtLhAI9RubSze7SSTZgLIPP2szZ56YLDOckFVIxi9JJr1I9lKV7HkNrH8X0sbd7&#10;XxVcQxX0bxRXh1CGMRSMSUDKcksSeoLAFcla5zT9X+OEmiQwaH4r16H5HcqsaXEbP97iQAYwufu7&#10;eM9Sc17P4g0Wx8KKLPStcvvtUyeXC1xpNtDHOcjo6n50wRnnIAOSBxV+8vbycwTSx6hH9l8tLfzL&#10;hFyCBkBkQmPn+8STtIIxjGfLh1LS5Hs6ljzbRdV8aXGkTWl14d1pbySSFnuNQ1AoPNzuDEbeARtI&#10;UMT0IAGTVbxJ4z1WNtQey8JQmYagRqEz3X7yVEAdfMJVmXIYbvlYYOfceqv4k8H6nJt1XWfD8cka&#10;7Fa+vOWkLYVNqhtwL45ABwSQT0rK8RRfFu4Zhok3gPUYVjR5bfYkjZfsA6A55UAcA8jAGRUzlRil&#10;KMTndOv1kcjpXxvguJ4bTUPhTbi8lVZrezsLeZ5ZV3HaUkUDccMOBjqeeTVbSfik3268jb9nHXl3&#10;RupU/aI9yydXkEhKqDgjJ298gkCvQtK1j4oXsjarJbeHbbc6tJY2IG5/QnBXZyMlBx0yelWrDT/G&#10;er6lDpz+Dot12vF+l8dtrjOEYbQvz+ikknd2XmZ4yrzWjG5MsPHl1ZzOteHLaTSrPX00OTT5G/1c&#10;OrM+1I+dqnLAbvn28ED5uo5zRSe40a3Z/EXildHsY9jRmOF3AztL4UvtUZYEMrHBGcY6+haP8F7T&#10;wxLjVPElv5VlCPJju/l2qV2sygsCWOWGMkADIIyRXK+JviH4GXxaNJ8N/ES3m0uSVFvtNHh8ssUX&#10;IB2snBBx/FtBxntR9ZqUanPy8vkTLD+4tbknhrQ/CeowDTL3xtqOsMJcM1vIYpoSMDeoJPyFfXOC&#10;ARwK10+DOhokb/8ACxvFDMm4x29xr0dzHMyodx2+UNzAEnls9M1m2vjfw7exXF34Wt9MXVLdT5gk&#10;sW8hcMCpfYh5OM7uQADgDBrNsdI+K3i3Um1K01TS4oYUha4Yt5u9SANqpwMqwGOnBDYU7hWyzOUb&#10;S5E/MhUYy906HT/HfwisUvLLTvEps7nftni1DTSEQBicr8pUAsWbAJXjIAPFHirxX46trG91DwvL&#10;HfWrMgu5tG1aGKcAH5cIxU5AwR16A+uNHSrOzk0waT4quvDvlTxzt5M0iu0z78DAG5owwy3ykgAY&#10;2kdE0X4P+A7zTYLa21KO+jV3KLDqDBR1UowZgDg8ghiATzW0a0sQrOovTX/MOXlekeh5j4t0rU9Z&#10;1xvtfjTUlMl2puA18kUZZh8sShgQd3fpkrwSM1Tt/wBnfTLudXg1HUvMV2866WxRjGGXt5ZYN19e&#10;SecA4Htl1pnhN/D99pOq6xptlHGp2x30RJiZTkAhdrEALgHngntzWP4k03TNBgk1bS/E639tMfLt&#10;49Mt14jwpUBfMzkL15Bz82Mg1x1KkqMtdSFT926PIW+D0mm6jJceC/iX4h0u5SbzmkjsWWGSLduL&#10;BHJAYMSTg7TjluBnQl+FfjW0m/4SDxJd6bqK2sPmQ3P/AAjYhkGAFwdrLGU2E9c9fwHWQeK/hvaX&#10;dvav4o8QaXf58xtP1Jmt/tCgbCh3Bih+XghgDxz2rZsfGnh7xEn2m0/ta8hkjYTLJqkfUj+HC5TG&#10;0EtxxgDnJqZYyNOGsgUHU2PEPiLrlnpmzw7fWK23mRKLWLTbKRI59mCzHEhB5xnIUckH0FXwh8SL&#10;e2nHhe60W0kgkLP++t/LYqdx3DkltwB3ZOcsOhY59G1H4ofD7w/qP/CI6drNjHJGzMsGuvHiRw5I&#10;ILIQx4BwTyD16VqfDnx18J/HVyun3V9pOnXDmSRrWzeEFVLYYop2jBIBAwAFzj0GNPHy5kot/p94&#10;eyUou71OLv5PgrcWlvq2rR+ItPuoGX/U6Xdta72wfmwThMnuR13ZzycGy8e6NNq3laXrM0d1bSeV&#10;NpNzZzgjBD7tm47xznGBjI3Dq1e7L4V8b32pT6fo3xjvHjjuGMNnI8MzyEopZGy4+TaRjOcndjri&#10;q0/h34ieE7zN3o2papZmOQvPJ9mYxjOGygORgdAOeoHpW39rUWlekyXg58vxW/r1PAPFHiu+aKa5&#10;tvA9ndfZ8vPFJIgaRWGfLOR3bAxjJznJ4wnhbxX8Bb26ju/EvheTS5fMeOZYb4R7mySSDgADPzcc&#10;YOewz9NWOo+GrzTpbTxH4Mtrzlkj27PLlUfKUbphlGRlVLc4yckV5d8Y/gj8CfEkcup2vhvU7Ixs&#10;purWzCygMc/wkMO7YO4YCgkg8jaeY0YRTpafMmnRnF/Fc4HWvh3+znrx+2a7pk10s0IuIvMvFkDP&#10;tPyNIUyOCDkkA5ySAcV57rn7NP7KvxQurrTLT4SeUzXA3XFjrDrI20AF2LE8AnDcnOQ3HNeqQ/Cj&#10;4OaHdx674f0vX9KnjbMem6lM4jkY4wg85fnHqOQM5IPSvQfg38N5/Gdx/aFv4os4dPkAl8tdLUvc&#10;DecbXUq6lT8vzYwpyB0y8Nn2aSrezhVkl62R106mIpr3ZP7z400j9gHS9OuUk0v4Y6lcWJZXuYdQ&#10;8m4Xa/A4ZS6BT/FGQW2852kDE1P9hTT5dRuJdP0+3S3aZzAot1+VMnA59q/UfxV4D8OW9mNH8N37&#10;yTLZ+VIrsudoCggPjjBOQDyQDzk8ciP2ZdWnHnjWr59/zb1v41DZ748wY+mBXtR4k4ho+5CqpW6u&#10;zOqnmWNp7P8AC5+VumeFfgRq93JbwvDc3lnGy+S6uzAAkZDRkKSO+c9vpUFp8DPhN4i1dbB9LuJp&#10;Cpdf3YYHGPk3BP5Z6j159htP2Cv26r/WLiBP2BvGEXLLBeDw/cJEMjjIWJc4PsB6CnaN/wAE9/8A&#10;gpLZa7/aNt+yR4qhurdR5N7JoDJuYDk/vOnGR0BPrX9CSVOnH3rfM+gvTvqjgvD/AOz14Ighknlk&#10;kt0aQLa2EsyLv9lYooC/72AcEAmrfjT4GeD5LGayi8M28e47PO/tTIR+wzHt9ORnPI7VqeMf+CYv&#10;/BSf4m6pDDqX7O/xAjvGuMstxpv2e3CjoA7kRpj8PapfD3/BJv8AbG8P3ayy/CbxxDNl5JLG808b&#10;YsHPBZSDnH3jx37VyTqYalK0rW9S41rvSJ5r/wAMr/Dyz01LrxI2lwKZFE/2y+WPOW+XaPNV279P&#10;fjiql5+zL8BIb24RNL1q6by2Kxaeq7EYD5RuZj8pPBavbLv9hP8AbF8Z6kp8VeBL7SvsCnE0zfaG&#10;bq23CKfm9SSPQZOQcfUv2Av2qpLOY2PwN8ca5a3D+WZtL0WaYTKB1bgnBz1xjiuLD5lw/Vq+zpVI&#10;N9rq5UpOWrR4nY/D74ZQWotLO20azkhZg39oXnlnOcbWJb9e1Qx/Drw5b3P2TWdWszeM2bfT7OEH&#10;cvP3XLNn1GeOnvj0y9/4J8ftlTwLZx/sH/E6F7dcC4bwpdPGeRx83yn68e1bFv8AsR/tw2FnFdX/&#10;AOxj48hkhVTHIfDE24ADgjarNn6EewHSvXpxpydkkYyu9GeP3HhTWLq3t38O+G2mmkkb7PHJl5Ix&#10;/eYBMn3AFGpfDvxBfpNq2oP9jvJpBHJMlu0MJYDBT/VqoII5P1zXqcn7GP7bq3cd1P8As3fEq6hb&#10;Bufsnhe9geIhsgLlVbgDAwec/TD5P2Tf2wIP7SNt+xv8VLiwvJAdPW+8H3zywNswf3WG5OPvFj2+&#10;lbezg5O6DklY8SWPxbawSaLqeqW9ncsu3yI2RFuE7BShOOnOKb4e+Gkk1jca94k1fT7O4h3fuVeG&#10;LK4yGjyxaQ+oXBzx359dtf8AgnR+2BrWlLq91+yL8ULO9j5tY18Maq+QTyCFQAZHYAYx3ra1f9gL&#10;9sE6Fawz/sv/ABT3rtaZrf4e6nNIzDt80efyHGfbNY06PN0/E05ZLc8L0C+vrbWrXw7pt4YfO3Tw&#10;3ShVDv6sxHH0wfTmtCO48SXOoebLom97lhBHeaxevHFAxGdyvkDGB0YdSBjg59K8H/8ABOX9sDTN&#10;ZWRf2XvjJDbByPLXwDfRbFPPKy2pVu38XUDPt7Z8Dv8AgiV8ZviNew+JvjP4+1rwNoM0xlh03WdL&#10;ujqCDcRg26xqisf9p++cHPByqJUfaKF7Hylo+veK31az8LaG+ptqkkrv9osbiRHlUDGEKnlSO5Ck&#10;9MYGR7z+zx/wS/8A2yP2s7qz8T/DP4H+I7fSfMMcevazus7UIT98CVv3q/e/1ZY85GM8fpJ+xl/w&#10;T3/Ys/ZS1VPF3hq40/Utbsz5o8QeOtLkkNvIo4eJGjEcYHOGwWH96vuD4afH7wPqulQ6vaftX/Dz&#10;+zXJEckF1GsLEHBUHeFyD1rkr4iVG6ir/eV7SPLq+p8K/s5/8EENE0Cxs7r9py88UeONRgmV/sOk&#10;ww2NiFA/1bsXM8yZ/wBpQeeD1r9Gvg/8BdC+FHhS28I/DzwFp/hewgjVY7HT7COFeB/FsHJ9zkn1&#10;rrvBHxy+EfiB/smkftAeBdUmjX99Hp+uW7sv1AYkV2E/xB+FWn2/2vXfiLoMEYGWkk1aJQPfkivI&#10;xGMxFb4l+YnOPc8z+JXwM+Injex0mHwp8Wf+Ecktdes7y/ntMs11bRSh5LbkfKJANpI7E16/ovhu&#10;GCPbNqdvL/I1zEX7QP7LU919mh+Pfg1plPMa+IrYsPwD11+ieO/hLrCK+l/EHQrrd0aG/ibP5NXn&#10;VKk5WuHtI2NGDTdJT5S1quP9kVLFpmiqcr9l/wCAqKUy+CrlAX1PT2U/9Nkwf1pAnw/tTuF5pkbf&#10;9dUH9axcn3F7WNt2W7ezs4f9TPEP91RVpIiR8s6mqkOoeEwv+j6pY4/2Jl/xqeO+0WQ7YdRty391&#10;ZRUGfNcddwM9tIjTL8ykVleALeePw8iTSr8sjBV9OelasvlvExjmQ/7rdaoeG4bj7KzoVUGRtyt1&#10;qX8SKX8Jr0Ncx5XGc0qxZHC0iyog/eOo/wCBVk+JPiT4D8IwG48R+LtOsYx1kurpUUfiatKUtkY3&#10;ZoapZSzWE0UJRXaMhS3QE96/JL9oj9kP9rCz+NHiXWbuzt73SZdRZrXUG15I4TH1XHmYOQAARjOe&#10;7Zyf0xuP2pP2fbqB/svx08JvtBH7vXIWIP0DV8gftXTfD7xlbatH8OPGdxPd3e55vsuvlLeRz/su&#10;2CD7Dv0NfQ5BiMRhcQ+VWUtLtXJqRjUotN69NT4b+In7PnjfSv3viDx1pNvIpIkjt/ECOVOTlccf&#10;z/8Ar8VpmiSabrMNqNajvCJA0jKy7Rz3+Y7frz+OKp+Mv2ef2mtc8VSJo/w11i6ty2V+yMJI2x3H&#10;QfoOlX/DP7IH7UH2y3uNR+H1/D5cgP76QDb79Tj8jn86/R6c6aj79Rfgj5/ERqc1o02fWvww8KeT&#10;4btnnfLGNSfl6f5/SrPizSbKwtzK1vkhT92Pp71c8F6Xr3h/w1ZaRd2dxC0FuqN50Z7D296q+MLK&#10;6urNjPd9P7sZrxKkouT1OujGUZJ2PmX9uDwzf/Ef4Vt4d8P6f9ouDNv8mMKr8c8McY4Hrz9M1+fX&#10;iLwrrHhLUG0/X9Pa3k53JJIOvfp71+iP7QGm63Z6ebjRJXM3/LPfbsFbGeOB3/Svi34q6T8TdYuj&#10;daro6zW5ZmDLajB9ecA/WqVOn7NW6HTUVR6s86gubWSTynaHAGTub3qxc6fGqedY65Z+YD80Y3Eg&#10;d+cCmp4dCXB8yLauT83l8VoR6Bp2FWdRHkBgZQF/z+FETn96+xjtqVzArr9oOc8spxx6+1M/tO/2&#10;bWLtjO33I7/nW3d+HLAvmC+sT3AV2bOcH0/zg1NZeDnlXcmGjYZysLEMPwFHL5kunU5rmAutMZsy&#10;xszYPCrg/wA6vWfiCzkbLyle67m6fWrcvhWxtH3XFwgPvGeR6/yq9pWheFLib/SL1fmx823Hzfh+&#10;JquVkxjLqR21+s5V2uMs3qw6/wA/rVyxRWXL9OoXzenH+f8APVZvAOiBWm0zxFCq7d6qynjj/Peo&#10;9L0+exkzPrCLGHPzmZf65/ya0jsHLLsasFvYyNs+z7UzjczdO3XtVxNJ0tmMjuMZ+6sgyT+H+fwq&#10;rK1tBHvF3HJtXJWVl+Y1HZa5pZYwXEzx+vlrvAPTGAfet4xVtxSUo7IuNo+gylVeeRd3DBm6ew/z&#10;/KpH0HQyVP21sYzn+n+fXrWTJJrN7cPBo3hTULyRhmNrSykJI/I/1/pUGp6X41tQwvPA+rWoMef9&#10;MsZY8L0zyvv6/wA6fw9TG9Tm+E25NF0WIq63m8r/AAsw/mP8Koz3GkKkgEH7znKqvzA5PU46+2fT&#10;tiuVuVnQL9snePoQjR9Og7gY/wDrU3TY7Y7pDPsEjfK/3Q36fSs3LsNyd7WNi4trKdy8IkXd/D5n&#10;Q/QHnmprHw99obEzblx/B19u/wD+uqFv9niGwXoGP4vMHr9MVp2vm3VxBa2unXtx58hELRyZ3twD&#10;gAdc8Y689ec0Rt1Gallo+i2yrHPcbpt3zIT93jrxn3+nfHf1T4A/s8+M/jv4i/sfw2jwWqjN5fSS&#10;Oqwr9P07Adc11nwZ/YyvLLRx8T/jysvh3Q44/Nhs55FS7u15YBEbhMgY3H14BI41viZ+3Xqvhzwx&#10;J8Hf2d/CNp4Z0hWMU0ljCrz3K4xvZiCSxHtx7AcZynOfu0vm+xrGn7P3qn3HWePfi/8ADD9jvw8P&#10;AnwTg0m48TBdupaxPZtKy+uCzDJ9ONoxyDxXgvi39oC++IGoS6j4p+Ieo3l1ImZFVTx14HTHGR1y&#10;OvNeY31rqeuai1xqT3paaQMJPJXcxyc5GB3+n61Amgzzyslqsm5Rz5mzHX9efTt9KccPTou6Wvd7&#10;lSxFarpsux1M/jHQkZZYUvm8z+G6kPH4nPPsKkS71LWUU6fDa28KqdzXHI65PzbR+o/pWf4Z+DPj&#10;jxk4j0VpJGDAKlvby/Nx16c9R7V6Fof7Efxu18xJ/wAI98rsu52uEjVV9SrtuHfsTx9MOpUp0/ia&#10;QUaVap8Kuec6j4fyxF14xsUVmBItNnGf4dxbPT19R74ryaLIWWWw8Szvt/hWQPjj1Djn/CvtT4O/&#10;8Em/hJqGjtqHxe+Ns2n6o3MMWmbJEj9NzOoJP0wOK5X43/8ABNSHw7eC5+GP7Q/hbVrXoy+IrpLO&#10;Qf7OQ7qfr8p9q89Zhg+azkdUstxUl7sf8z2f/gnH5Oo/A6ORp5p9Rj1BoJmKsFzhSP427Hn3zX0/&#10;4e0q/wDD+trqF/b7VVDucM20/jXjP7GXg8fAb4HabomnSaS2rLLJJqV1pN5HeQzSM3DBgOPlAHGD&#10;xXs9r8QPEniDSJrC8sFXapO1ePM+nHX2rycViMVOvz4e0oXs9dTpw2Ew8KLp4i8Z9ND8pP8Agotq&#10;uv8Aj39qfxJBZTSQ6fayqlvDcMYwxC/MQGLcZ7jhsZwOleWeAfh14u1rUbfSBq1rZ7mAie9uBHGp&#10;OeS3H93/ADzXqv7bl9o+oftBazdeGNWIk3+VqUU6ksky53DBXt7cg5rz3Q9CuZpPttzqcpjiKfaJ&#10;4wGUMwIVW4ychXwCexx3NbYyoqkrp20O7C0ZU4pSTdj7o/ZG/ZP/AGOPg/YReMPjx8cvCPiLXGRZ&#10;PsryRSQWfA4xIWDkZxkqOeg4ye4+PXxb+D2g6W1r8E/iF4Z02FV2R2+i6fpm5gQPnCrEzHGccAZz&#10;3FfnbP4o0ZLoJpeoWjMqEMk15wVz065B6D1/GofCnxR8WafrF5p+keHrG4aOPbvkld1AJ6rz7+nH&#10;618bX4ZhUxP1qtXcn2drH1NHOqlOiqNOkkvK59VJ458CtI11eeM/E2rO02G+0KWQtjb8oyn5AYx1&#10;HBrvfCvxQ061smj0TwRrNmVXH+lbEUc9QzscDAOOB7ZzXx5P468axw/aLzSbPTV34aa3uJ45DuBG&#10;f9cOvuOcc5AwcsfG/WUgt47Dxv4gvlFx5sMa+J2VU/2gvPJ7ZOQd3QmpqZXRqSUabv8AcaRxlamn&#10;KS0PtjWtETxLZrc6x4quPtVw37xJtajjBB6jHmbcHgcdMDtmvdP2f/DUPhHwE2njWUuFaTes325Z&#10;1+6BjIJ9Oh6V+WsXj3xz8QNTEj6lcMqyhoZNW1xpUiOOoaT7vHp/Sv0e/Ym8BeJPCX7Pekprl3bv&#10;cX7POstsVZGjJ+XDdxj3/wDrfQZfldTC09anysvzPnM0x0a0fg073PLf26dRtdY8R22m216skixi&#10;ORYUw6jOc/P7+n06HFfN8XhZnuPMuLi4jYY3Fu2R7jAwP5H8eo/bs8Q+OX/aX1rSLHxBHDa2aW6R&#10;w/aNpH7sE7gM4PJPr0OK8jF741LkJrrF9x2yC7fI5GByPbPfk/SvpqWGlHS+54rxMXG1jsm0TyZN&#10;qTTNtbJbbx16/L+HHselVjp8kmYlmXb7Sjn9fz/I1zEGr+NbZM/2lYzKjDH2iblcZ544/P1/GrEO&#10;t+JJJFlubC2Y5IDRXDfNj8+OvuBz613Rpcupw+0lU0OjTSIomVk3bed2Mtx0H4Z79/WtfTNKv3gb&#10;Fs21kwrHO0+3Tr1Pt39K5HT/AIhxaQvk6hpjRnO0zBxKWyTwSxB47DtnHA6dVpnxe8LXy4ub8rgD&#10;5Xt3XdnjGM49+uePwqZ+9sh05+9Zm5aaDrckm+SBfMB/d7WChc+ucenr3rUTwL4huYFPkyRlSD8z&#10;D7oGcjHbvn1+tWfCXiO31sLeaZcmSMrsKRqdoz2z94HOOhBz+m9e6ld2N1GzzTeXI2FmSNjsc87T&#10;7Yz+ZPtXHU5rnVHyMB/APiKRSq2jHI+7v9eo46/5/FZ/h34odFZo2XByWdjxk9eBwen68Dmuv07x&#10;HqMitYrduduCY1j6A/hUsZ1WU/utQuMfxYViw+gzjk/X+WMeaRsrHnsvgXxBHGZJITt3bl3MW4I9&#10;QMY747fmara/4B8XzIsdlYySL1/1YXAx05XrjHoRivQxqtmJG87xD5kyMFeM3HQd+4/+sfSoNc8Y&#10;eIIGa7ttMv5rfkLPHas0bY7kjkjt1zx+U8/vasPe5dEeX/8ACtvEMFvJJqFjN+7H8MwPHHHB9f0+&#10;mKrxeDNSsg6u6rz8wfcCeOv/AOrjsfWul1b4z3NpujW13zLlVEfyFWA79SccdMVjSfFXU7yNluYd&#10;wdQVdpAW7cgZxyePrXRFylHQxlKXNZkdt4dmiHl3NwipwcR5P4knOevtwatJp8KOxbUZAiABd2WG&#10;Tx0/z+NUh4nvYwoudPZQOFkfnjGfbGcdvT2qa01i51dGCWsxjDEbpFXaGx0zn+mcetae8Rexau7u&#10;1Utai43fvMOq+ufwx+GevX0ybvV2lP2TymkAU7mA2j8MnPfp0NaEscxIzcQxberR3Byfrx9P8PRF&#10;Mc0qlpTIWjG07i249e54P9fpxSEc7Da3AvvKitos4VlEjYIyeuecjt09vUV0eneGIFhj82YtIo3M&#10;u0gc+3XnHfH58CW3hivgHjuvs7bs+Ysh3Ht0x3yfwNath4euYIQ73aMyMdh6YHXHOPcEdf5VEpdB&#10;pMl0bw8sxWFJd25wIo413AZOAMdT2/zivZvi/qV54e+Gul+BLm2sIWLJc3i2umNGC2CIY24AJAJk&#10;PGQREe4z5JpyXq3y38upwrBCvnySCLewAOc9s5AP4+tO8T6nr+ra5PqGsa+rSzSM8gZSMSFQMccZ&#10;CBF46hBnoK4pQdWuk+mp1U/cpORi67pd1NaiS1CrN5o+eSHljk9Pfvkjp+JrKs7PRLdnh1i5dWON&#10;xZTtznpx0Oexx6d66RW1GURxJqkLkMudzd+nJ7Y/zzQNKuIZmWW6sQB8hVZDkn0zx6fzr0IvlOKS&#10;KdnqPhJHEMN7BMwyDnPUY7H8PTrzVoS6YAZIbZAWY+X8oPy57cDIPXpUx0m4wJTqMYkCnkA5OP5+&#10;v4/lTfTxB863EO7cd27HY5Pf/OBRdPYqOi1JpdVXfhLH5lUlixGTk9j2/wDrmuk8BeN7fRoXMFlo&#10;83m8NFqNnFIQdvZmHHXqD9a5XzIWLRxyxSNjD7VG4rnv29P8k1cs1vkdYbOaMFT09O/Tocc9u/TP&#10;IznFWJ5uWR3Gl6t8NLi9N3deHw0iy5dEkLKx65CruGB/kes17YfD6a/k1CW01KxgfkQx6Zuwc5ON&#10;ygY+ueCOvUYPhf4g/E/wY3l+FfHc9r+8/wBXb3Q2ydOoPBPTt369h3sH7WPxruNM/s/Ur+3vI2jI&#10;ka6llBJ6fwOp6n6f055Rqrb8zWPK9zzXxDd+CopHi0Ob7Qu1eWtlhIOfTtz/AIVzWo3ZknL2s+Gz&#10;80Y+cZA9yOen4Y/Ha8Za8U1WTW57q3RZN7XEUe/duOMHczHHG4c5zkHIwc83eeKra4g+zNDGyo2E&#10;+ZwQOu7Hb/63ryeiN7IUo2LSXOiSBYbi6VVDfMJGAUcY6k4HP9ecZprx+HdOZg7QlPmwqncR154P&#10;H0x6VjNcQS3H2iO2Zflw0sLNk/7R+bPHfNLpEDSH7Klg0nlryzKTkZx1DHuP89apx0CL5tDe0/V9&#10;K1KZoIIYpPkG5Rg5PPYk/wAv6VU11LCa2MDQR26qrD7oXC5Pp2/z9EeXSI7iGV4PJuGPkq1v8rFg&#10;pb+92Hc/XuKh1BrUljdPcqseVLfLlAOuSc+p6+vbNZxjaVynKRiX2m2sxWW0vIldW/ik3Lz079eP&#10;xxz0qD+xFun2DUrd/nI+ZirAZ65BwQfTtntkV0n/ABIpERb2O459EXcPxbtx+nSo28O+FtXVZvtM&#10;zhcgKWHJH0PJHHP/ANeiUrMqEny6lCPwvY21upt4JpmbBZo22sOD1+Yd+faq0017AI2s4rwOqknq&#10;xOT/AHcHpj3/ACBrStfB+lWZkk06W5kYn958xBOQcDj+eT+laUlpYFEWeJPlj9xs7kgg9c/X+VS5&#10;GlNSvdnI3mr30LFbhdwbIaOSEIzDr1GM5BUe/GeKp3/2TWIiXghgnj53D5c8d9xB6+p7Hr36a/sJ&#10;vKnFtertzuYSqX2gE8cYI/HOOc1x2u+I/EOnyvavo9uOBmaNn5Pr/n3oi2yZb6kbq0luBcGPzFYg&#10;jzRxx1PzDGcf/q7KI5pXjgdLfbJJ/rN25t2Ov3uM/jx+dc7LFq9vi4nVi/A3NGe/QAnnvWt4Qv7O&#10;1vYp9R0a1uoY5v3lpKrbWXHQ7SD+RBraVTkhe1zGNNyq2Oq8Ladef2lDqcGr6XYm1nSRmmZi/DZB&#10;AjyOx446ciup+Jcdhr0+mv4PuFW4jUG+kkuWdZH25LYLZDZzkDj/AHQDXY6F8UvhZPpX2KT9kTw2&#10;0m3atwpnDMo+rg8j3/PpXH+OX0DWp5J9A+HR0fz1ytrp92VjQgdsyv8ArXk06tXEYpSlFxt6f5np&#10;ShTw+HcYu9zNg1C78LxiO9+xxzRn7zW5555PMnTOSf19a98/YU1+fW/HyxXupRssMYby4ozGrHIw&#10;fvEt7duPwr5Vbwv4vmVrZ7O5h2ybcrqm7blfugevsevWvfv2ANG1/TfjN9guNdLeZCU8tr7dkZOS&#10;FCknHPTt+ddOO/3eVt7HHh4x9ouY+/viR4ei8U+BLrR0ubaGSaLEUk9oZlU+6Bl3fTcM18/6B8Gf&#10;ivoWosbfx5Zwwcsi2Ph2SElvRQblv8PpX0B4h0bSbjw+zXusXULbMbrWQbjx6nFeD+LPBV1dJc6Z&#10;4Q8calDfXB2G81qSdhEuQ25fLlCg8Y5BBBPQ7SPzLNswxFKKTe3dH2+T4OhKLcbK/nc7Dwt4m8ee&#10;C7GQ30E11dNzvlsiu+PkfwyNknA5OO49z5h8ZfGf7Uvja9m0rwFE0dvMzpHHFpToYwe5kDspOT0w&#10;OmDjGRxmo/sp/FrxLcSad8Xf2qrmGzmZWtLCwmCfN0DfMxduRwCSAegHFVfD/wCyL4v0nUYbvwV8&#10;bfE0lmu57qPS/EF5FnGd27a6gZC846DoQRmvm/rVGnUdZpSfmm1+h9IsLKaVO7S9TyrWPhR+01qX&#10;i2TQfEuleXcFd0ssWhSXLyqAGJQQkknGT3JPABPB+1f2GP2OvAHg2+X4ieKfBd1eavI2La61XSJ7&#10;d1jBwrCKU5jJABIIHJOOOT4j4x/ZK8WyanZ38/7RvjLw5BcKs0tnb+JLuYtCxyCTLO7dP4mB9cHi&#10;vor4D+DvDvg7R7XTF+OfibWH/wCfzUfEF7cPI3Tj5tgPfAA7GpzLPquMwUYx0T3UU1/wB4XLI4Wp&#10;LX0bdz6kvYZbFMWtsxTb8iRx/dx+lc/f6c+pxt/aWnzKp4McsinP5GuZ/wCKZnjMOoeOdQXaefN1&#10;i6T+bj8q1NKsfBflf6Bqn2sg4y15JKT+bV89NKpTva1upVOnPDz+K/yZw/xL/Zy+B3joed4w+Fuh&#10;6o6sG3XmmJKwPqCRkGvjz/gpX8FPCPgOHw58TvB+h2trb2dq+iXllb23zRq6vJbyxAEeWUcyBsA7&#10;w6jjAz9/38mm2v8AqbWNl6kk9K8D/bs+Alr+0N+z/rHg200nzr2NkvtHaOZlKXcOXj6Agg8ocg4D&#10;kjDYI7MLRo4nDTp1ZXvFpeT+bOTOYVsRhXCOz3PztvLPWPEJth4bsLHTrWJVi3rbr+6KR7fLQsWO&#10;NzAHpgIVDZIIyo9M+ww6hca3rDLB9mhWRrm3Vd3JnR3IzuwhjTIDnIBJDHjhvHP7V/gX4K6LLbeK&#10;TdXl5qVvIdPsbWLE9rBkOGlO/CZHruO3PrkeM+Lf+Cjfw8tLbfN4JkvGjjPmuZsMZCRjdjGSMAY6&#10;YVcE8mviMPl+ZYqV6cHvY/MMTH2ektGeufFXw/4B0b4ghdN17V47Fo2+0pNCs2brH+rDBxtVFXsq&#10;nnHGQx1tJ+FXwg1e4tLbV9U1Oa6JeJ5LUI0UUaIUQSlXz8xIxggjkHP3h82n/goH8O9HMF5P4Vkm&#10;FunmbbeGGONg7Bvu+WcMN+Tg8MWA4xjN13/gqT4h1m+vLzTZiq3E4doZFjC7cuW+QR7QCD0AH88+&#10;tRyPOZRa5GvM4/a1Irv8j7C8S+DPBPgi2XU4Le6hs4bTyrWS7jQnzD5u7I3k5J9F4XA4yCcbwf4i&#10;hi1ldajt76a3a4WCO2axYCJS43uXYbQSNvzADnH3sAV8jaX/AMFNvjRJeNpaePZ7OGSORXtpNjRO&#10;pPKEEYwwA5xkjbnNRx/8FEfGurXMj614tmK+b5+2ONIwMk5XAwG6twQMD6mvQw+RZlRlaUd/67GV&#10;SpzR0jqfXcL61qHjq+jHwP8AEWiXOlwm6+13cPnJcbc52vGgBVwCAU3htgxmqUEHiyy1drJvDeo+&#10;bZI0Uckds5ixuzHF5ijCvsIy3IPcMcCvBf8Ah5J4v0HSm0GLUY5rFWmk0i6gjVmW3cL/AKPJ1YBT&#10;vIIJ4lUAgLipvBX/AAVO8ceDWiktJjrCWsJhSzvphHEyOOHBQFhwT0PBJOBuJPTXyPFci9nFERqS&#10;5veVj263+CP7QeuXziaSHTNtusLW97NaeZIm4HKncMjDkYAzuOc8jHQN8CZJEs7iHT7f99C3nP8A&#10;25GoeZY2zIixpz8u48Ek/NnG4CvmrxT/AMFcPiodP+zeGNNt7WxjuvOVpo45JEl2BUfG0Y2qFxxx&#10;24AxST/gst4tjsbG31LRzqEi83324B/NYZI69F+6MDps464rkeS5y1eFO5teMo6Jn0lZDxG+oNpf&#10;h/wVY6lZlxBLCNURkZQMlVY7SMktgMuRywOOurZaVrV5Yahpll4XsINVuplk3f2TG7BBK+eWjG7B&#10;G0YcY2kjqcfJ9r/wWM8eaAb6y8IeD9Gt/tCtMshjI+zSbVBZOzPwcFh/Ew6YA8w8Zf8ABTH42eLJ&#10;GupfFOqxyKWbzIdRZXZ3GC+cZzjryc1pDIc8qLWn97JcNfdTP0O8PeDvGsWnQnW/D62K35Y3C2LR&#10;7ZiUAMgcjau/5vlyOMAsGziHWfBfjt9bvtU8O2E2r23mGMGFigLLt3Jkphg+BjBxyCScGvzn8Ff8&#10;FA/i54d1hZdS8ZaxjeC1wt6RNjcGwSOwxwOgJr0Jv+Ctf7QNlZyW9r8R9QMaqfJHnbdhyNm0c7Tj&#10;IPrz71X+rmbQl70V94crja6PtDw54IvbvTli1XR7+yNqVjjFrdGb5WKja8pjPzeXIOTjLEkj+Ecp&#10;H8MPDLyXV1Y6VqF01uvlW6qXEmEU/NvVeoCqozkdwDg4+ItT/wCClv7Qtxd3N7Z/EbXt0zM8gbVS&#10;qjrxjB3ZyeOOvpxVq2/4Ki/H1JFI8T3kjsqCWa4uNxbaysM9CwVlyOcj886y4fzrdQX3j9nKKvY+&#10;2Li48UQ29vDqmgXjWbQn7DcQ2JkSQkLsy7E4bcPvD5skqBwM3Li3/aA8a2i/Zf2WzrDW9tGVvl8P&#10;m3WJnUFSr4G9QCSWz0bkAhQPhe4/4KjftISaidTPj3W0uY2AtZLfVnjWJe/yYIyQMH8zkirzf8FT&#10;f2g5raWK1+IPiSOScK8jPrkrPuBHyhiTlcZAHGM+wqI8P51T19mn/wBvCdN8vws+yINO/auvdLex&#10;0j9nyHw/bx7Riz02TBZT8m9IlblC2W9BtJ5ANa2gaX8eL3xLJpvib4UtDDboIre6ubWZIWWMM7Kq&#10;lU+UhMDrhQ2cgGviH/h6L8bBOyjxLrkcbsDdR/2kh8xgSevl888jdntUV1/wVG+POpzmWTxrr8O1&#10;Wx5eq842hQAdo7Adc98dcVSyPPP+fS+//ggqXu25WfoLI2qS6dJdL8GbjUUEIihuLONvMEjmMMFX&#10;YcAZXgkf3shRXK6h8LfH80LajpXwR1O3P2zfcWi6TIjyQgZkxJIuACcKAu45JxuwK+EIv+CgXxmR&#10;o9Ti8Wa0rKQzSW+osrtgcZPJKj68Glu/+CgnxJMbXNnqusi8mULJcS65KzGPDLt6j1PTGAMdzTlw&#10;7mlSycV8mZxoyi21Fn21op8ceEJLi01f4F3UMaqkrxxWVziMjZ8uGBQgseSBhiW5OCpzfEPiX4mS&#10;XC6fpfwc1JI2uH8zy7feoYJsKl/KbJLKOpUAoR6V8mj/AIKO/E17+R4dZuo4v3btcQXs3ntwAwLu&#10;5zgBcEfNgD1OYI/+ClvxSsdIfTtIvp4TGQ1vsuGX5iGDdMDBBUnjquepJK/1dzPpH8f+Caex5uh9&#10;lWmifFDUHaS48Bapp0cX+lNHHaBIVHzKcBRsX7gAAyoAUAjcpOjPovhjTtLtU8a2GvX0MkLJeLDe&#10;DzI0cbmdXXAOXAUjcOD1AHHxb4a/4Kc/FvRvsspk+0SC3KTW8t0fKI5CqB0UAFu/f04Nq0/4KT/E&#10;qGeO7Hii6uW8nzGW6+byiXyUBwCBnPqDu9eTMuHs0ptJxv8AMzcKmtkfUUXgSHwjGviTTvCetEXC&#10;xGOQwyNIrO7iRSMshXbvJAbjb3A49C0PwToXiDw1a3F7oeoM7KwvJLdmMM/zHYCQrDcFLdACwBwA&#10;VxXx3c/8FOPimsscTXN8ix7XkkF43mKfl+XCFeMZODkgcGtnw/8A8FZ/HgkWLUNNh8ltxiRZJEky&#10;CMSOCxU5UYwMDBwAO1xyXGx97k/G4clTl+E+l7nwX4S8J6dN4el8YX1ultahLg2dpLH8oUMTJuRd&#10;rDAw27JI2kccZ+h+Evh/bwyeI7bUZGjh8xWeHRrr94A+wDdJkBcEtnYcZOMEjb4Pr3/BXfxlc6JD&#10;YabpSCSO3EQZ5m5ZHXGEHbHPQkHvgYrjLr/gqj+0nLYvO+ow/ZJ9xmsZpWClctgYByf9Y2MkY98D&#10;C/snMuX3Yfe7FKKvomfaOmeEvhXZ282tWmjPcSSJH+8g04B/LaNCSdwPyhgwyu1RwoB5I2rrw54K&#10;stPt9Q0/XbyFJGkb7PCjGQltw/1sm1WO0KzLlhnv0r4P1P8A4Kc/FEGM63d2moMLeMRzfOzodkb7&#10;ASQQAVCn/d4zwauXn/BVrxy0kdyfD1tNcYjE0ix7cIvYbs8AHgdM88ZqaeT5xfWn+KJlrpys+vot&#10;I0W21O6m1jxlJ9oiURRWtveFGi8xCeZF+78w+XBGCcnHQ6kXi74d31tukN1eC3mSzcRwg+b+7xtL&#10;cmXG372SBgkA7uPjST/grb8YJoJoLPwZp37m3227SRvI6tuwJOoywDH0HPGKU/8ABVnxfqFhCNb8&#10;JWOoNZxKPtEStCwO7BXOenzY4HIVe24Enk+caWp/ijWKp8uzPtDwvc+Eb+2/tmPW72N7WaQsUhEK&#10;cZbadoABBQ58vBx0I3EDQHjr4fW+nrFqer6q22z8yW4VpGa4k3jfvJOHG1F4zzkgk/Nj4X13/gqp&#10;8TtSaae28JWcc01yJIRNJI+FbIwcMARkA4wOgHTg8zf/APBS740X9wpQ2sXmKpWORiVWReAw5A6+&#10;oxx+FaRynOpR+BfeiJRjbRM/QjR/iJ8PbedbG21ZLG6axY/2hJYyXBMhG9WK4A5XpyeFAUYxVy3+&#10;IY0nS45NC+JNxeWtmrPcxzaTnARwoYuzMcAN1Cqd24E8EL+cOj/8FAvjMmsxa3qupqZrNVDTQ5WQ&#10;DdkryT15+ozk4qTX/wDgoL8XPF1y017r9wqxwqFxeuhfGPvAEL1AOQBjGamWR5nf4fxD20o6cp+i&#10;WgfEOHxbpVxqOu+NdSt5Y4WWPTZbOfZL5b8sCyhVxlSSWOR90nGKsT28eq2Elpb6u1y01uircGYh&#10;DuJO5UUsoIXC7R8o3BuMGvzph/4KVfGnT5IvP1DdHBhLcR3EilSCCpzu6jHt79cDatf+CoHx0luP&#10;7Qi1iSS4hXzpd1w0gOH6HIJOCQBz0qZZHmi+x+KHKtPltys+64vAl1f6jCuoSw3bNIWm2qy/aHZM&#10;H9620Jxt+Xp0JGV4qa/oWpaVdQiGazYNK0MarfISV5dUfGC3zc7sFV3fwrk18RP/AMFYfjVaQiVY&#10;pPLeBox5rMBI2d24HPYlunQNjPTFa5/4Ks/tD65ahLXxktrNHKJl8yMMCwx8vzA9cfh9AAJ/sPOX&#10;b92vvQub3fhZ9+aPruseEobW3g8D3rJdXjmSRbwyAMVwX685+8PmbBY4wWObh8W+LbFFfTPDGoy2&#10;88e1bG6/eSxkFV258tmxuHHGRkdiCPzz0X/gqV8cIYpI9V8TySEqAIeBGcHodmPXtgDrjrVqb/gp&#10;98QnvbfUWvNWjkjmZ0t7a8HlYwFX5SpHt06DHU5olk2cKVvZfc/+GBuT0UWfoVbfEK+8Q2Mdrp/h&#10;kwsLhoob63UojFQW8sR873YE5I2licAfKc2bHxp40muf7M/4Qu7vjDJHDcRwwtH9ojK7SwG3KKOW&#10;BbOFKkZwSPzm1r/gqv8AG3WNUivYvFd0GikeRXZiuAw5j+Xt2B68DJJGaoyf8FL/AIs2uqR3d3ru&#10;oGRWSY3Ud03niXGfvE9AWOPrVf2NnX2aXyuHv7OLP2A+F3jvw/pngb4n6dF4CvrPUZPhzqQkmmuk&#10;A8pTDhCAgOOnrjbg5AGfiH/gmZ4t0WztPGmm6z4XbUGubqEROt1t8nfvXDJwXUjJJGCAvc4Ixf8A&#10;gmt+2T44+N3j34reHfFHiK4t9Pj+DOt3fktcNmedFhUOQcjIVifTgccV8x+F/wBpzXvgPqU+o+F5&#10;cz3c7hljlKsuAewYep+vT1r2KOEzD+x62GnFe0ajZX877n1CvDh5NLq/zR+pV94yvEjSyvPhJblz&#10;Ix+xtsCywt9/yysm0YI3ctx0JBp15qem+fANU/Z8tYIWOJrmG0i3GRsbWcoSRGcdTuOUGB8oNfmH&#10;d/8ABQ/4keII5Bd31wyqofN5ePIA3JbGTnDZIwPU+tZt1/wUF+KNxpUlpaXccEe7biGSTdIM8bmJ&#10;56jHOML0r52PDmcSveOvqfMe3rX0gfrN4f1/wA9r9k0/4ds3nAiQx6hEY4Wdg5Qxsp3hgTjGV+YZ&#10;OGxV7TfDPgO/SWyvmXSWZmluII7yONowDuwgj/MknPzcEda/Gq6/bd+IH2U2lpqMvlyndMDIchst&#10;kg+pLE56+5qGw/bO8dWJxBeTRorJtm+0NuB24JI/iIHAOMgAV1Q4czrl96K+8T+sXvyn7A6p8N5v&#10;Dkf9reFPHPmLJAkckM01vJJKCONp67QQWPGQMDPB209F8E6lHIvirVtVvptsLW9zp1jeBSNqYAKk&#10;MpYscFeAMgfd4P5WeCv2+/ihpD3Fxd6j5kPk7FhmvGy6BgdnXPc98e3Srus/8FCPHOsQrHdX+omM&#10;KBHDHcsAu3OMn07k4z19TS/1bzTm2t5XJ9piNuQ/WWO1Tw1qM1n4c02/XULpXuBby3qTRHmNVlTe&#10;qKpA42g5O3j0NaXU/HOmyNpmp6fuhVWk5tYrgM3OXBTJfIAHQZI4ya/H2f8AbB8ZarfJL5M08kzk&#10;wQ+fIxDE4xkNubjnkk5+tTWH7bXxNGmGKGFvKjtWiknaeVzG247SMtxgHAFXHh7NuW7S/r5mf+0P&#10;XlP2OvZZVvWutM8Lqs9xGJFN5CyoIz8xDjbuB3HjaARtIOQMHldR13x7a+JkuLK5mZGj84Q2ml3G&#10;zaM7lj3Dk8bjkAbTk4OK/JfSv20PH2kTreS65f7WBXZ9qfjPU/MTkHjpiupvP+ChfxOl024XTfGm&#10;sy3EvP8AyEGAJ3K27jGDkHPUc5AGKJ5DmzklyqwpU6ko6xP1D1XXNdF3a291cXcUVv5csklrpM5k&#10;ETfNImVZVBxz82eD/vVQ1f4geE9FnXUbnXfEl5b3G8SW99pV0N6BiFTqQWy6/OPfsePzEm/4KF/H&#10;rVtNhsbTxnfssabLn7VqjuzrnOCG42gk8Yxzz1qTw5/wUo+OPgiSRNF8a30nzsUVZnWPlxkdckYH&#10;TI/ljGXD+bOVlBP52/QUKdTW6P0w0z4/afHaS6bo/wAPtWuzC/lvDcW900jjDKjZIOQ3HDD5eQQC&#10;ci1Z/ETVU07zdN8Ka1DPdK6yJpchkIuEKlgHKkhSp3AElsbhtxzX5w6T/wAFWf2p7DUTHPrl5dW8&#10;MYlis7qV2jVlyRIF9RknJzjr15PVaJ/wV6+Nr+dNq+i2VxcsRtluVZWAC9F2EDgduh9OmMavDuac&#10;rvFfKQvZ1IytZn3VB8XLXVLb7NJZeLppftH+hSsjxKjKvzM3yngZDE7grdckitLS/HF4Jw+heENe&#10;EOXk+3XWkGS1WT5Bywj4+YjnoQCAcCvzA8W/8FIviX4ikVtMf7LI0xIaK6kRUyQflw2Qc985AOOn&#10;FV/DX/BRD9obwvG2uaN40u2mt2jaQfaN+3rgMGXGOx9vSsf9Vs5lHWml6y1L9nU2sz9N9b8P+JvG&#10;NjJqmrfDso8dw8Ebw2MkMu5uMg4UMoKKGUghd2TySa5U+A7TQL6bVde8d+I7mDhpLGwj8rzgD8wL&#10;ANvO7P8AdYAkdOK+A1/4KpftIaksljq3iWedZCTGGlfCcg4CqQp56ZBPP0xH4b/4KPfHRbsTXV+0&#10;0kdwZIppriQ+WxGCVXIXJA5457nuHHhXN6ergtPMTo1O1j73h8e/CzTLhdTsdc+IV5fSMv2m1sZ/&#10;PVd3QSRmHg8KNp7jpjmur0LWNJ8Rv/Zup/s3+MtWCtFLb3GoaKNl0oBIwzKAGUE/xLnOCBg4+Abb&#10;/gp7+0l4T1uLUdUuZYZJLdzb3F1JI3mRBuQwB55AU55GOtYOt/8ABT345+J9YkvEtp5mvP8AXrHq&#10;lwu9gCCfv8HHoQO2K6JZDnFTlcYrT+8v6/Ej6rOWqR+p2keD9I8X+TZWPhO80VY5Pni1hZFU/MyF&#10;AWbAYbSMNxuByaqy+AvFr6rNf6H4j0u1tfNZPLjtXWRRkZlB3YYBgQc89Mk5xX5U3X/BRn4zxxsI&#10;9UuljxsMLXT7lX0yeTjjqT0H410/4KAfFjUA0dpf6o1w25hLFeNuZcEEEjHGOO3HHTiuefDeeVNZ&#10;U1b/ABEvC1uiP1Rl+E3w7utSN540Xwzqkn7xRdXlyjSMQ+5MbZMdQeOoLHrwa67QPgv8Cnuo9V1T&#10;4UeH2uJI8PPpNsjbVy2TlRuA+YkDqCO9fj9J+2p8THcWmuaXeXUgjB2x3Bf5cYKMCO2CMHIx7AVN&#10;pX7ct/bzQzW1hfxeU/yqupyAR4O7oMdDggdiK6cPkue4eFlBP0d9PvM5YOvGSlY/ZyDwt+z94Ut7&#10;NdOk1a0SCEiITzFPKBAwT9zru2k4zkA8Gqvi8aXBpdve+D/FU9wse0x/abyYCLPy7WIDbh0xnABA&#10;6c5/JtP+CmWvpaXOlNpu2GRFWN2uJQyHuR8xCsevQjjAFcrqX7fPxDbU226vex+ZmSRrW4KnIztY&#10;/TPQY/PmprcPZpX/AOXaV/kEaeI25T9ZvEfwf+JesWEV3p+jW6yKoVpV1qJjOfNzguCmBztwR3yO&#10;uKx9K+D/AMT30qSxk0fVtMnmjZLW6W5WWFDgKGRlcpIPmzt3LycZr8ufDX/BQHxv4ekZYfHWtKjf&#10;6uP7YZF6cjGRgkgHPXODyRz1yf8ABSz4pCQanp2qa3cRs4aWdlLRvK2CVzklf4e+cHscVzy4ZzCm&#10;9ab+8qVCsndR/r7j9N/C3wK1/wAPW89t4j1bUryaaMCa5ub5ZD/tbAqlhhiMZD8H+IAk7nhrw7pP&#10;hWO4lvtK0/UIZ1KsLeRt6rk5kO1RlTwQBg5Vvl5yfzc039tf9rzWnstDksfFQa4kZ7aAQusN5FjZ&#10;IE7YyQCoOAfwAybD9sL9paO+aT+1Nakkt9ssuny2isAOY1XBBIJxwQDmud5VjoyvZffqKNGtTV+U&#10;/RL4hQeM/ErXF58EP7NuL+J1e3m1CzlKqoXDqPLOE4YHcw28KTt6jxK+8Tftqm9mMvw3ug3mtuEb&#10;Tsuc9j53I96+drr/AIKT/Ev4O6vb3utWNxZXl1BHPGLmyWKR/mJ34K8k56kHHUYJ3Hoof+C6XxGW&#10;FVfTdPkbaMySWp3N7nnqaxjkmOrXqPDt36p6D9jVjsvwufqXqX7Q3x/sbObSfFX7RFixkuzFOYtJ&#10;jgMEZB6MOd30PAHY81yU3xf0LwZqXneLP2l9YviWZkkut5i5z/F025zx1HHOa+J1/an+Gmr6/t8O&#10;6w2nzXahVk1C+SUyHPJ2uw5Pscjr2rP+J3i2B9Jk13xd4usLxZk+z2MMisPL/wBssCVPP8I4Bx14&#10;NfISnxfjqy9tXkn2fN+F2fSR9+N4RTPtjV/2itA1jWYdTj/awvX+xw7YYbXUo0ikAAI3AJliSMbs&#10;9GOM9+R8eftN2ep6pceIrv4paXIZISkklrrTeZKSAu3aAOnoByfTFflf8VPHl/8Ab7yPw6jQtt/5&#10;Y/NGoxyx9OPevMtR+LPiZ7aSz0jxFNcXki5jaOSTblf9kcZzgA89+RXv0uDM+zFqdXGT1tpr+Opj&#10;KpUjK3Kfpr8Svj94T0i1M+vfEaT7PczNGbdtkcj4OdjFWBxnBGfcDjOPL9T/AOChVh8NPFH9raX8&#10;QNSj+yp+4mGpTFkUgfKqg7MYx3PI9q+JNGT4/fFjSjo0nhzW9auJFDW8NnC9wytnAYKCT6foK9h+&#10;Fv8AwR5/bv8Aimlmbr4dXmi2VyM3F94ikS2UA9mRsyjHpsNfWZT4X2s5SlJp9L/emHs61TXY988V&#10;f8Fxv2g9DtLe10n45tcxsqyR/ZpjNI64yVlLjaTnsRnA+oP11/wRP/4LW69+1H8aZP2bv2jL9Zpt&#10;Wjd/Bt7Hp+6SVl3M8ErIcLhBlW29iGbpXyv8Jf8Ag3C8SahPGfiv8dUWyU5mg8M6S0rkZ5UPIU/P&#10;bjPavrr9mj/gk9/wT9/ZJ8W6f4wt/hH468U+INNkWTT9Q1bxI0LW8g53oLfygD+dfomG4OxeBpqV&#10;Co4zVrXk5fertWfZlUqMqdRScr/efrH/AMK+0x13Lbjk9GWk/wCECgh6WgUc5/d4zXzfo/7QXw30&#10;aRIT+zxr0kgXEbXHiCd5Dx/tuTW4/wC1t4OgXyP+FB6krdGibXDuH4EZ/SvpPY47rf8Ar5ncpRPc&#10;G0LT7ZfndV/vcniqd3e+FLGJjcX0IxwWaQf4145Y/tYfDCdxaX/wJvo933la+39fwq7H8af2eb6f&#10;y7n9nfVrgOQWNraiZcn15FTy1o/EmNx6nYa/8b/hr4ak8m58S2KyAf6tZAzH9TXPT/HDxBr7bfBO&#10;hW9x6TXUqoo98ct+lXvD5/Zm1/baS/skX8UTMSftGj2+3Prgvk/lXf6B8Jf2aNSgVLf4L22nr2WT&#10;T0jx+RqvrFGnvF/Mjl5up5rJoHxi8ZfubnxnY2KyfwafpxkZf+BMcfpWXqv7E934zAHin4n+JLiN&#10;hzHDiJfptQACveovgN8A9PH2mx8OQwMxB/0eeRT+Smrg+E/wrVSYL6/jJ6mHWrhT+j1P9pSi7Qdv&#10;kPlPniw/4Jm/CVLk3Us+qNMzZaQysrNxjkjk9f8APNa1v/wS/wDgrct59/pFxcN/emu5G/m3Feq6&#10;38I/AM77V8deJbf3h8UXa4/8icVQh+Fvg6wAZvjF4y2L0z4quiP/AEOnLHYqW02HKl0RyWmf8EzP&#10;2boAN/gaE7f7zO38zXRWH/BPj9mixC5+G9hlR8paEn+ZrTXRPh3CfIb4y+IVZuP33ii6JP8A5EFP&#10;/wCEB0LUvk0f4068G7D/AISS5H/oTmsJYjEy+Kb/ABHd+RDF+xb+z1aHdH4G01Qv8KWYqvd/s1fs&#10;/aYdieC7NmxhVNmvH6UXv7N3izV1P2H49eKlVv4YfET+vrk1i337Dfi3VCzz/GvxbyrBf+Krux19&#10;cSAf4U4y/mn+Am5d0Xrn4NfBq1TcumafaL04tRn9BTbb4WfB6RxLG0bn+FljdD+WK4bVP+CcPjS0&#10;O/QPjj4ht2Vtyy3GvXMzA9ery88+pqk/7JXx88KlXi/aP1ZX6bpL5NuPozmt0qUtqg/etuj1uw+E&#10;/wANLg/uIWb/AHfM/wAK2dP+D3g+3KhkZV6/61/5CvEdN+D37TVtdMy/tQ3rDriO6iLY/UAfhWwn&#10;wb/afuVVtP8A2idYeTqT9pj2n8sVMqUX9tfj/kL39rHuVp8GvA1wu2aB5fZmarMnwG+GF2m2+8Pw&#10;yr2EqBv5g14lZ/BL9tSJtz/HG+l/uk3qr/7Ka0E+GX7a1mmw/FmST0YyxE/+gis/Y66VF+JF6n9N&#10;HqVx+zv8GbZPNt/Bmnqyj732ROf/AB2uF8c+DvBnhyJv7L8F6buXO3dbxr+tczd+CP23LdfKHxJ4&#10;PVmuEz+qGuW8T/CH9pHVImfxZ8Qo7iFMkxlgze44QZ6VtTpy5veqr72VHntqhviPWb2Gfy9N8C2c&#10;iqMBvsMY5P4//W/OuauNR8WzLvm8FWsS/wCxpoz+hNadj8HviFYFWF4rDgrtlVT+RT0rZfw/4v0+&#10;HZfa5IMd2mQYH/fNelTlCOiaZzyjJu5zMBQW6tqun2ke3AaS4s1QdD64+vH8qLt/D0sGbXRI75u3&#10;lWKLH/30+OPcZ9qnuPCGnm5Nxc6p9ok3Es8l95j/AIEgkD2BqK4t4LdPLR7jj+7Ixzz16VvzdmYq&#10;Jk3mg3WpRr5Gm6Tp6s37zbbec+36tgZ/4CfxqsPg54H1aSO58Radb3rR8xm4t0bGefu4xn8K15Y5&#10;3AFst0pb70kkhAWkZbbRYGmn1+8YL8zBZlH4ValUlsyufkKMXwA+Ds0n2j/hBdHkk/vNpMPr7r7e&#10;tPuPgV8MoYvIi+H2glASfm0eHH5bKx/EXx+8IeEkeW6udUm8vqFuIOP++mFcH4m/4KB/BDQG/wCJ&#10;y2tAD7wgurRyMD0EvuK6KeHxEtbMyliOzO9v/gv8NbRfPi+Hfh8Mv3QNHgXH5JxWVd+A/BNvEIpP&#10;A+ilW/hbT48f+g15jN/wUf8A2ULq4xcp4qkZe8cceDx/10Aq9bft7fsgsfNuJ9aiVVyzSRoCB7/O&#10;ea2VKtHeL/r5kfWP7x2S/D7wEZPJT4daGykHeradHtI9Pu/1/OpLf4Z/CYSiW7+D3hPavK+ZosBz&#10;jPIGzr+tc34R/bi/ZH8cakuj+EF8U6hdN96Ox0/zMDuxKsRj5ua9Otbnwh4hjhn8N+GvEDiflZry&#10;5FnHGM9WMxBIz2UMf51nzxUrNM0vUcb/AOZzv/Cs/ga8n2iT4O+F2Lf8s20C2/lt/nU0Hw0+CjJm&#10;b4QeEVB42toNt/8AG/Suss/AHg60nefxF4zjCyLxa2d4FAHqZON35Ci88D/BuRMy+J5zjCgrrA+X&#10;8z7Ue0p+ZClO2rOGvvhR+z5IcS/BzwjJ7f2Hbf8AxH9Kqv8ACn4J2S7rX4TeHbf/AKZ2+lwq30+U&#10;CuxX4dfBTZu/4TG4C5/5b60hB59z/n9Ko3mj/s/aP5n234p2dqrLz5uvQg9eozzWiqRe1/uFzd2j&#10;lrnT/D+gW3/FM+C4oxz+6t28vJ9uRWRrvizWLKNoofBUzAfe8y6O3rnHBNddfeJ/2UNLt9t98btN&#10;k2r/ANB2I1y+p+J/2K9SbM3x+jYbj+4j8QKVYdcYC/jnj2raMu6f3MzclbRr7zzHxbqmha2zXOof&#10;CXSbhVbLC9UPk9+D9T1x+dcnbaLo8l551h+zT4TkVRxJNpKfMD2yRgnjoQcDoea+gLK4/Y7vJlGn&#10;fEScoOMw3UjLx152Gtyy0b9me3fbZfEJdxHBk1A7l9PQ/wA+3tV/WFT3T/EqK5lv+J85aNo/iG4u&#10;lis/2ZvBMZ9I/DtsOPptUZ6d8nnuM16L8PPhD4zi1WPWbT4J+FtDkX7t1b2NskgP1Xnrn/OK9o06&#10;0+CMDgW/xDVtvZpi+P1zXZeF774d3EatpPiy3aMH7w7EfX865quMi46L8y4QkjhbX4If21aLc+Or&#10;e1uFc7W86NQn45Jp0H7KHwM1CWSd/hBod5z80lzpMW0n2LKSfqBXpi6n4IguPMj8ZWs0oI3SXG1z&#10;9Bg8VYufF/hqzTdN48sYQvOZFHT868uVatLZtfedsZRgrJHkN1+wB+ytdzi4u/gToKvyf3duyK31&#10;CnFOuP8Agnz+x/OhWf8AZ20Ff+vOzaMn2+Rhnv8A1rttT+P/AML9LdoH+KNizKcfu4VbJz04euN8&#10;RftteEdKvv7P0LStY1huimx0yHDc44LTqefpS/2t6Rk/xLjWj9pL8DPh/wCCf/7HWnTreaZ+z5NB&#10;NGxKtb6hewhj9BMAR6ZFdt4a+Cvwn8K2a2mheAL6GMv/AMtdQnbn1G6Yt/KvL/FP/BRzTfBkQm8V&#10;fCrxfaxn7paxs1yMZHW6/wAmsGx/4K0/s+a1epaXOjeJNP3N8stxDbEDr/duPqPwOa56mFzCpG7u&#10;/mdccVh4b2XyPoNfhv8AD+3bzLjwhqTrtxxq1z+oMuKW18EfCe4jzB8LLuXa3zSTI7Y9Scuc/wBP&#10;bmuO+GH7YXwA+JMixaJ8QoY5JMYgmm/ec9BxIQT9PTpXqa+JdG0+x+23njDy7djmOS4tZdp6dya8&#10;HEe0hLlk3f5nqUqkXG6LOheBPh+tr5Vv8Np4F9I4yqj6Dd6V0+k/CfwdLBvn8MNCnXbNM3H4bv6V&#10;i6X8S7GONRpnjbTLiPd8rCBm9uxHtW9pnxFk8sLq2sabcLuJzHE6DHbqTnivKrLFJe7J/Js7KdSn&#10;LdL8Dkfih+xv+zJ8Wrc2Hjz4YjUMH5fK1C4tyf8AgUUiH9a83vv+CRX/AATq1RGTVv2eZZt55E3i&#10;rVW/ldV7N4o/aU+DngeFp/FPinR7KMNjM0xXPt90k1xeo/8ABRj9jTSnY3XxF012HB+zwTS5PoNs&#10;Ryf8K8XEVMwp/bl+J6FP3o3Ub/cefr/wRy/4JsWp8xP2bplz/c8VamB/6VVqaV/wSz/4J6aLNH/Z&#10;/wCzysMkX+rkPiC/Ln3J+1ZP41d8T/8ABVf9iXwvHDd694ouoreTP2ef+zZCrY54+XI455AGDmqs&#10;X/BWn/gnzqDNu+MNvCu3LSXFpKqhe+T5eBXkzr5tPaUn8pf5HRb2crSjb5pF+D/gnp+xVpvk3Fl8&#10;I7hWtOYv+KkvZB9GV5mDD2YHNQ+J/wBlT9kqEMt/8DftMZb95NG6liT67mHPbjnHHSqt3/wVN/4J&#10;1yxYX9oLTVjbhmSCdx7ciLj69DWD4g/4KV/sDayWttM/aWt1X+62i+dGpz1O+DOD0HPU0Unmzmub&#10;n+5/5G8K1GzUn97/AOCSD9lv9jiwuoXsfgfJGyEsq3NyWHryplcH2yK9Qg8K+ANP0O2gtPBN3ZW6&#10;w4tY1Z441jHTb8wX6YH0rzex/aA/Y48WWpmg+Kkd9BJbsmF0V3UFjnOWiIYH07DvivQfCzeBb7RL&#10;eTwz4jNxblQIn/s/arr3wCRj8q+yyutiLP2k5q3+I8PM405SVoxfrb9T5y+Pn7P/AOyf4u8bXHib&#10;Xvhjql5q0mw3M0fiZ1TgADKNcKAB/jxXE3f7JP7LusTq58KHT/NVFVV1B5fVRjMjAn3GffrX098R&#10;vCngvUNUW51fc3TKrao5z6kBvX2/nXD+Jtf+FHw3v4PDXg3w7a6v4yvoWbRNBttNU3BJz+8lUFRH&#10;H1y0jqOM54r1IZlVdTlp1J39X+uxzPB0/Z3lBfcv8jyeH/glj8FtW0pdcl13U9MtXYLCFfe8jdgi&#10;b9zE88BSeO1ReJf+CWPwP8MaO+rnX9XgZXBW3vLqN5HQ8ksq4ER6Yy7HJOUXGD9U+FPFN34V8JWM&#10;nxBjtbfxFNZL/a01vdtIiSEDMcR8sBY8jOwd+rPgMeP8TeJfhd4m1FdK1W0vbueT5FWGzZgDjuVQ&#10;4/P+dTHPMwVTllWbS7amby/DyjdUkvkfFWufsZ/DvRLrbbD7Qnmb4zMo8xl9ODgjpjp+Fc/r3wL+&#10;GHh0SBtF3K3Kwu0QY85xkAkduhBBHfHH3Drf7NXhnXrNTpskljuVivmAbVz22giuVvv2HtI1JXW+&#10;8dxZfASSO1AwuO/zcn37V9Lg84lVjzSk/mePisFGMrKKPk/w54b8IaJiO00CTaqndH5u3b0I5Uqf&#10;x75I6c1Lqkun3JPmafHHGoztkYhi2ewL88g9j+OCa+lz+wFY2+42/wARrBGLfKTo4djyc87/APPX&#10;2qvqX7CxijML/EONt3DM2movH/fwfT/OK6ZZphYyvKTMY4WUo2ikfOWleKY7PdBb6Nat5bcKzTMe&#10;wIGGAzn17Z9q27T4kS5jsx4e00sy7Not2LZx6F8nPrx+gFe0WP7B/hVGxqvxIg2sMtGtgg4+m8+9&#10;amk/se+CtIl3yfEK1dA/zRppqqcdxnt+ZolmmBlHRsn6pVjujh/hp4s8QaSWudO8I6TaSu+VuI9F&#10;LOARkNuDHnv0I59iK7T/AIWr8UZmVZdckuEXl2fTEXA9B3/IfT37DT/hd4Q0q0bTTrnynlmjiEfH&#10;pwavWXhrwHoMjSNrSbVUANMu5f59eleLUrYerKTS3/rqdqhKMVc8W8ffD6f4l3TXniewaR5AButN&#10;Lx0H94scdu5HUCuMm+CXgDQv30/hmToEU3UbqCcZBBMhwfrwPTNfWVn4k+GtmiRf8Jfpq8YYNCQ3&#10;uMf5xUep6r8Kyhvn8Z6U6qR8zaaHC8c/5/xp0sXWoxUYuy8mKVOlUldrX0Z8cyXfgvw7uh/4RaOf&#10;5f3ck1ruYHuBtbGAc44z69BiunjXRBGI38F2a4U7/Ot0yT2zk54P9Mg9a+q7i++At7LlviP4Vwek&#10;cmmxxgcd8t9O1U5dG+A08SlfiD4JaQqNqi1hyVz2Ac16VPGRfxRf3nJKlHo/wPle71fwve7j/wAI&#10;hEZzJubyxhcdsBTx/jU+nWfhJ2WN9AZmbjELMzlsYwAGy3t/nH0wPCXwNa5aW28XeEZGX5mljtEG&#10;easQ+FvghZyGGbVvDUgLdBbqQP0rf+0IqPKov7xKgua7f4HzRoVh8NfENlFrOk6PHdW7sBbzRXLF&#10;X5I4YN8wyvYY9M9a6fRvCWm6g8dtH4bOxVURrhQv0OevH6/XNe3RWXwK0cCWy1/wtCFONsdmmAOc&#10;8ZGOSfXrRP8AE/4G6VK0Y8e6OpTjbHZs3fsQcCs/rkpqyTJ9jGLvc4TRvgTq15ALfTPh2rK0ivum&#10;kC8rgjJ3E9cE8jkY55rT0/8AY51G+eS68QeG9Ptl3ZYSXTNnHqQ3pj17+ldfa/HX4WwKDJ44gVVw&#10;uBbyAk4zjg4z164/LmqWp/tc/BGC0ayvPHMKruxKyl43C/8AAjwxBwOpz2OMVl7TFRu43+VzRexe&#10;l0Y+nfssfDvUN0jaFC1pbysjXEMkh81wcEL8w4B43cgEFeSDtx9c/Z7+Deivs+y6gWPoXbLevLcd&#10;Px4710Go/t7fA6Bks9I16C3jjUJCkDMyIgACjGRxj5R71hz/ALb3wkuQyXt/5z7ck+XkD35OP/1i&#10;tISx1/tP7zOUsPLt+Bj3HwS+CssGHtNQXarK2GK857D2z6jGPasmT4Mfs+NcEzz6goj/AIm1AJk5&#10;6bQnTvketXte/bB+Gbkm20yORQwx5kEfI/UfnzXNz/te+CZbry7fwFpLnsk2mxs5wPp/PgdO1dlO&#10;njJavm+8wnUoR2t9xqS/Bn9nWW2MUw1Zlbc3mLrSDGTyBlD0/A4JxxVrT/Af7OOmbRDpszbflZW1&#10;YMcZ9QuT/j71gp+1v8PpAv2j4b6HIdoyV0eAHHPqO3Pb+tV7/wDan+Hmpxx20vwe0/dkBmg0+NcD&#10;nnr7enb2409niurl95PtqEu33Gxd+Cv2bYJmYaPqW1vvCHWuB6jp/nFU7jwl+zvnfBomtEFcN/xN&#10;ASD+MR9T6c+lcm/xu8GTvI9v4Hmhdfm8tJ0GBgerH3/yRmeH4u2E0p8qwjjKnd+8ZcgHp0/n6+nN&#10;aezrLdv7xRlGXRHQj4Lfs86gVa4svFSqGxthuoWxx/1xJ/oOO+BWvp/wG/ZfnbyhpviRmQ8K0nHP&#10;v5IyPfP5VzOk/F23u76Oxm/dofuyjG3GM9Ap7e//ANf1ldB8GweHbjxVfeLmWNdPivfMt7U7mV5J&#10;Y40+Yj75hmwcEfuj+PJXrOk0pTavtqdMFz3sloYsH7Lv7O94A8T67Ey4CsLiJWXr38n+nYZ5qw37&#10;JHwBuUDGTXIFwoKx6rbqDj/etycn6/SuSvPjB4RjZjY6ncFUbaG8pevrnjp7/XpzVJvjtoUDt5mo&#10;TR9WHnIjZ44C/wAvSjkxUtpMXtKfVI6e8/ZN+AsLShNY15dx+Vf7ZtQF/wDJcZxk+vWqWofsyfAG&#10;O0+fXta3Lz5i30THkY6iID/P5Yc3xy8OvGsj6vJtb5vmhTp2Ht/j+dSQ/GrwF5TSXOu3McjK28ww&#10;xn8RkemB/wDqxRy4pbyYJ0X0RLP+zl8DvLIhbW5mZlHntfBfm59IwM+5/rVOX4AfC/Tp2az0bV2y&#10;AuPtyZbnqf3Ix+fP1qWX45/D/wA5Y18W6myq5Xy/Jj3Yz14B/PnPvVqz+O3gA3Cm38U6kvmMAzLa&#10;qQ2P4eBuznAzzn3wal/Wl1f4lR9lfZFXTfgF8OrqRXn8Na1GOrK14g2+4zHx6Yxz+NdBp37Jfw88&#10;QSbYZbu33fd3XWdo9MCMc9v/AK/V1r8a/BNrKpl8b3kWRhVktGYZ9eB7/mOvNSaF+0f4Z0aGRtX8&#10;fW9xuuGMK2+lvHshydqnLNlgOrZUE4wo6DmqSxj+Fv8AE6Iul1SNbTP+CdngHUJ47i88S30iN96K&#10;O6UZ47Ns49OhzWsv/BNr4ODVYdJfVdbE0ltLNIFvIvLVUMacfujyWkHfoKq6Z+2j4ItJEin19o/3&#10;ZLNNp0gB2jOPqcDHqa3W/wCCgPgO21uz1n7Fcy2tjpkts0MdiS0srSq5fd2UBAAuPUkntwTlmqlv&#10;L5HVT+qy+yildf8ABMfwMI1isHnk28LNPeA/L7jysdPzqr/w6m8JXy/NrEkLfw7bhc5x1z5fr/P2&#10;zWtrn/BUf4P26YstL1neV+VUhUd/VqyYf+Covwz1GdVmOv2bFsfvLVCuOeflPbHUflUc2fct4uQc&#10;2XxlaSiaGn/8EkvAaJufxTqkcmfvW18qg/hs/wAeavWn/BJPwYLmMxeMdY2gFpJ31JTIWAG0DdCc&#10;DGefYcEZqrZ/8FFvgzPeLFJ8RtSjVhjL6a+3vxwCc10Fr+2Z8LNaO3TPjbtxgFbixfPX2weuOMGu&#10;CrWz+O8pL5P/ACOyj/Z8tOWLBP8Agkh8NriJEk8c+IUZR96LVIlznjn9zg+3T+VdZ8Dv+CbfgP4I&#10;/EJPiJ4X8aaxdXywNHJDqF9DLEwI7r5YOcgHIII6ZwSDyupfH/4X3sK3eq/tF2scMg+ZGtZx/F1w&#10;jcY9eO/pXoXwY+M/wV8Sa1D4e0b4xrq2pNnbaxW8sbMuAeA7D0OfTH58bxOdNWdWX/gL/wAjolDA&#10;qP8ADj96PQPHP7OOg/Efw1J4a8SeJ763hmfMjabfeTKOc43c/qO3SuC0b/gm9+zjpsmybxH4kvWk&#10;XEn2zxPK7Scck7SOT+Br0zxD4q8C+G9Kk1TxV4obTbOPaGuJVC4OR8vPA9B3z+FZXhX40fADXrny&#10;NE+J0V7LGxDLDCrEdBzhTg14OcVMfGKdScmvNW/Q7sqlRUX7JKPpZnIt/wAEt/2UbuWSa50DUGWV&#10;fnQ6xOVPOejOQPwrOl/4JLfssW832mxvvFVgPM3Mtj4nmiGck9VIZfTgjGB9a9z0j4g/DmWM3Nhq&#10;FxKF4YpYOSPwCVH4s8d/D3ULWTT7rUNWt/N48y1sLlSPxRD/ADFfJVMdJJrn+Vz1k8Y5JWdu/KfP&#10;p/4JMfsiQJOb3W/Glw90xaSaTxjdeYDu3cMGB645zU3h/wD4Jy/sreDI1fTdW8Xccs02vTS78d2U&#10;8cfSvSG8Q/BXQVkGq+NfECxx/PJLdWt+UH1aQFQB+AFYtx+1F+xZ4cgjuNX+NKW0d3kQSXsdztmw&#10;xVtm5MNhgQdvTHPesKeMxVXSMtDs96mry5n/ANu2/Q5Zv2Xv2adKvfNi8eeKFbzM+XLqBdT/ALO1&#10;4zx7flVrRv2cfgf4egey0X4geL1jdmLK2pMwIPJXJRsDH+HbFP8AEf7X/wCwZqun+Q/7Rfh/y2bK&#10;vOJdo6gndgD156DvXNr8Z/2MNbVW8N/tgeHVCsR+5uFZhknjBYY6H64PpXqUfrM42lf7v+AZOpT3&#10;Tfz/AOGNrU/BHwN0SRbG8vdQkWP+GSFpA3HU/Ic/y9qo23xA/Z48CD7Ppd1NBJITGr2tiVYsfcIO&#10;3PA49q5nW7f9kzxdqMKD9rySTUoMFU0++mOdvOQkUmRjnkkj1zineHf2Xvhj4guvN0b4x2eqQyNi&#10;P7THOs0rYzy2/CkHPGM4Hbmuj2OF2qTa9Vb8zKWIxF/c1PjP4+/8Eh/2Bf2gvFDeJY/i58XdNnBZ&#10;Vt/sf2iKLLcIGez3EAn+J2bvk8muI0r/AIN8f2GNftZBcftEfESxhS4YyTX2kxw7mwAeZrZQ2OuQ&#10;SOeK/S8/sg6M93CdWktpYUUb3mupHA5z90zc9B2J4xXy7+2noV/pn7QWlfASy0G707S7TT/7Vlnh&#10;nmjF9CQVEyN821PN8pDzn5JA3Y15+ZTzLLcHLEYebcV5JpX6s8zGfU5QlN0VKa1237v5HyTr/wDw&#10;b5/sVRatNbaT+1J48umjkaL93o8DKWVyGO4hRwVORjIyCcDmuff/AIITfsS+H75X1D4s/E3UVaPK&#10;262NrGu/DHaSFJHAB2/ewVPAOa+8tA8dWGn6fJptz4dg3XGmzzJY26lJG2SEsTkHALfKSeOQPRTp&#10;j4e+DfG93BNe6NdRXF1GskNguoSxtb7CvRRhfvgAqeDnHIPPzNPijPaseVV/uij5rEOnU+CnGPoj&#10;87NZ/wCCQf7DOkTXFn4r1f4j2n2cKRLp9iLdnyfvbZVk3gALu2YAD5wMgDU0f/giN+wh4s0j/hJ9&#10;C+IPxtktRfPbsTpNp5kbDcVyoh3MvGdwGBvXr1r9HbfQNa8J6fHNH8Pbi6KXSKxaGS4SNAHJZRkn&#10;b8uAQM5bOGArrNM8cw6Rbafqc/hG9Z9SuCv/ABLbCV1nCRM8bFgBtU5wobbkAAjjNexg86zdWU6z&#10;t5xu/vOanRXM9E/kfmxff8EPv2D/AAc1lp+q/EL42XE1xbtIsen2NkyghkUox+yHgF/XJx+JteD/&#10;APgiB+x94r0t30m3+PMMO07ZLvTLZJZlxlvLX7MXYZyPurgfXI/T/R/E3xL8Qf2k2j/D/UI2txmJ&#10;r63FusuUU4AYbiDkEbjkEtjsaoTad8bI3hhFrZ2j7S11dXFxIzEA/OPLjQbiCSB0HTnjj1Pr+YTa&#10;fNJp9oI3lQp7qmvuPy913/ghn+zHBr8ehXek/GoAlQ7XtjCYwSWRSvlW3ygAZ3Ftp6nA255e/wD+&#10;COvwN0m1jTwl+zr8U9ajmhV7qaSxY3FtEQ2WKqu3zQxAKjcCBwTX662Pw5+M91YfbdX8V20UUKqF&#10;vILiULK21V3cqAAwJHQ4PI6DMc/wk+Nz6fcXGm674da5VlaZRf3BXzgBwT5QBH+zhR97OM8FeWbS&#10;j7kp28rL8jH2HNtG33H46aN/wR0+FXjya3HiT9ln48aDfRrGtxb6Pp8H2QKTgMZJIDk9AcsMdWIy&#10;TXcQ/wDBvj8CNdtF1PUND+LWmr5TM0Md5pabflLAbJlVyeB0LYOQdvAP6C/E7wF+074c0+e58KaP&#10;qUj+WrXiw6urxSybMgplQ3A4OSueORnjib34SftT6sEa7W+WK6Pnfvkb5IXEgKu4udwHAJ755Ckk&#10;ovJ/a+dYe0FzO3dJ/oS8POK0h+R8i3H/AAb4fst2bWvkD4gXV3JIAtrdeKdKRrg4JIERgDbQBgkP&#10;uGM8daivP+CAfwmsom0nTvhzrVwzWobzNQ8bWImh2l8t+7QDJDIf48YBwcbW+qPGfw5+I2heIftM&#10;2oL9qurpra0mKzPiMn99gPnZhnWQJsbmM/NgLjB179mz9qmW7t5vCfh3R7q3Fs13DeSXiq1vM3lt&#10;HG0TOrcDAVl6CGQ5xhX5ZZtnmJlZuWj6O35IxlGXSH9fcfLsn/BC3wob69tp/hNpNvJDcKjRL8QY&#10;xNGrvjhZkHzMCShIYZHO0ddSD/ghN8ONfbUJLnwpY2StK75bxtbs0jlm68FYs4UZ5C5JG4cD641T&#10;4IfEzRv9M8e6laxxS2qQzXDabLJvTEgJzhwFCxscBQMnt35Tx38NviUt8q6R8VbHTY5rFisdx4bn&#10;dfLKjAjMTIysQI2XGBy44wSMo5hmlOSvOWneTM3zR3h/X3Hz43/Bvf8AsxQRxw63qnia3uHlVWXT&#10;fE1jObdWZgsjExFWQrz1z8o5HOJn/wCDdD9lTz4Vl+MXiK3XP+lR/wBqWRkDex+zhRzweQASc4xX&#10;od74F+KehaTBc3Xxr0r7DNehJwvge6mR5W3pGpDOGGwIMcNt2buQSBP4X0n4geL9NTS/CfxNu9Sv&#10;DHHa3V5D4HuDHbnzMuFwSwDMvU5JJOccY7KfEeaUm1dP11/Qy9tU5rch54f+Df8A/YT0959Gu/jL&#10;4wu7i8bKzWfkPFGqud3z/ZiEbKcjcpwTz1rH1b/ggX+w9exwz6Z8S/iKkMkkaSXEc1rOC5I4A+yo&#10;wBzngHHHB4r0m98IfE7QfEVpoD/Hezubiz238MOoaDPHNbGVsM8zeWymItswHOR5q43Yy21oHh34&#10;xnTjous+I9NHmLHDa6kkMhjaYDzGfYRjzELyKcHcHiB9CZfEGc83OpLvaxf1mT05DxfXP+CAn7Df&#10;hR7O2vf2hfGzTXckgjWS6tIwm3YG/wCXdgRliN2cHqPSs0f8EUv+CfE1tJPZfHrxntgjYtNPDBGo&#10;EYwxy9qFPThiBuPuQK+ofHfgX4kabpVhpXifRYZrWC3SeNFsfKjilCRBSVMJDLu5GCCSpUcj5szx&#10;H4j8N+GtK/trxLr/AIfm865b7Qd0n2m2giXE8aBYkKyeazkxkgAFR252jxTmWvM19xm6lSMtFb5H&#10;ztZ/8Edf+Cd2p3keh/8AC8vGUMdxMUt5rlbBfMbCEniDJGJFOcgAHJ4zhbj/AIImfsJahG1joPxZ&#10;1qKZWUyXdxPBMyxqyqV8tY12Od2DkkoRwDjbX0D4f+LPwg8V6hY+APDnjTw7a2cefMa+vJIxM6Lv&#10;YGQLneW5G4BNpBDEYU0o4vgr4nsNNs2l8O6gdYF21qvkyhLlmykjALCr4YI6kE7t0BznZVR4kzC9&#10;rpL0IlWrb6P5I+c/HX/BD/8AYxlk834e/FTxpcbplVW3QHb8u9mKiDOAB02qe3XCm1D/AMEUv2Vb&#10;mwbWLPxtr81xarGZrNDAqwyFAwBDRMzAkg9cbWyABX05rfxM+GOm39r4S0f4iW+mzW6/Y5bBdDO6&#10;3mQAmNmbJVwoA8tlBXdzjk1NpVr4Ut4LjVV+LoFzeWrS3UGoW8aidty7mMqBvMkDeW3O4oMBiPmJ&#10;K/EGZVKnuSVvQSry+J2Plm+/4Ix/s6aXrPnaR4w12XyZPLklY2siTMJSp58s8qASW6EAkZwcaXij&#10;/gkt+zTFDbw3uteKPs/Ikm0zTA7RtuGOY0AGc4LZx8pzt4x9Ba1oXiK98P2sdofB96lqZGy06usi&#10;9fNIfbsy23qSSww3zH5um0jVvH+uPBqnhGXwTFFcyZvY4ZIoJTL8qkBGwHQK5YclmDdyCDMc0xsp&#10;JuS9CHiqzfKvyR8V6d/wSG/Y8tdaRNY8bfEW+SWYosS6JCHYkogk+ZF2klg2Mnpn7pzRef8ABID9&#10;mfxdLLpmieI/G1itovmw3GoJbIlwecqz+WoBG0ocIT80Zxhxn7c0i2/a6aaRZdJ8MxwJJ/opuL2D&#10;bGFgUFQgZ2V84HysSRuJPTHWeBrmz8L6lfXXxS8VeB7dl/4/LexZ7prdkk/eEgkiMbRG248nq2Cf&#10;m2qZtjqdpSnb7hxqVpSt+iPglv8AggR8IpLCG91P4na9a+WscckatCWdmUsuUI3b9oAIUZAXPPJK&#10;3n/BBD9n7RPPl1v4y+II1tVZ5I1kjhdht+UgSRE5LgoSONykHaeD9+/EPXfDkttBovhb4neFb7zC&#10;izS3FxHbywQblDMsbLJvAAcYAXKkYOeasSavonhjw81x4k1zw3Mr74BjUov3reZLIq+WvyqoKopP&#10;TcG7HNY1uJMwjeMXt1O6EHbW33I+CfDX/BFf9kTT5X1bUfiX48byW81bW1t0d8AK+yPbGSy8gbic&#10;dsqWU1JD/wAEQP2fPFGozTeHp/Hto0CxuseqSW9mk0h6oZXjJIIDHMa4UYBPIr7q8UaL8CvEkv2e&#10;b40STXbzwx28dtq1uZFkCqAiBYiW3H5hvLBtvBABFaX2f4G6da+TJ8bLOS6SbFzM2oCS4ikDZjhB&#10;OGCkF8IeGxgckKeOGcZtOo3KoreViVHlurr8D4lj/wCCIHwB1t0j8QeNptHuNLjaDT7W18Q2DZQF&#10;8s6FGbJbcxO7qCAPTL0z/g39/Zz1LzJm+JGrTKIn3NbaxE0aZb5GU/Z8ZGQWUtxxyQRX2MsPw/W+&#10;vNf8H+KoYxNM39pzWOjxbLmY8RrJtQM3T5mPVh1Xv2Gmal4a8HaLaa3rutX1xdXSspX+xRKn3WCB&#10;xtzsR0kbBHTbjGBnahnmNpytd2XzDl9PwPiPQ/8Aghl+w9pmtrZ6p4x8S3jrChumk1aGSNj5asWC&#10;JCGwfm2hTuOM4Axjdg/4JCf8EudO06SbVY/El5fLARNC2rZuIl8to1PlxRIg4AflN5bkk87vtv4Z&#10;al4P+LPgJk8FTWMzqrWk0lx5dt5cWWHlgkDjD5UEsADjOMCvJvjJ8Idc8K6jIn/C4fBOm3ENvGFi&#10;1i7EMzneAiSlMb0UMijszYGCTmtKuaZj7H2kZtqXXYr6vNq8bfgeE3//AAT8/wCCWem6fBoug/BF&#10;tQXTYwDd6lfXA2HG7a0iuMtubnOdvHHVa5D4z/Cv/gn14Y8Fa3ZP8CdN09YYxJp99p1ukMymTB2b&#10;QGAYFVJUhlAAYAlmB9o8R/sJ/teazpaJoCaMdNuL4MzafJDcBV2jdLzNuYbwMqN3Cjb94qvjnx//&#10;AGWfirLolxonjvStPmvYZAEaGby5CPmZo9smwsnyghB1BUjoAfLxGKxnuuvOST83/mcOKpY6Cu1Y&#10;+cviFD/wTk1m90W41Twdd2clntj+y2LxBDFkyZJAT52kkc8sQVA4A2qudYeIv+CUek2j6HceANcu&#10;Zp3VPtUbIvlKVHAcnlvVuDksTjhVteLf+CeVtrULWn2hI5vPjbabiOMKPLZlDGVgVOCWUklCFxkc&#10;Z6O//YB+Dq6I8ni/RI5JGs4g0GnzRrJazExxsxKkqcKvmHB6HoSzCu6jjMFGlG+IqPyujijWqRjZ&#10;yt8jzLUfhN/wSwbWH15rnx1JZyM/2eGy1a2XDNu2xt/o7/dGOwbqewU39A0b/gk5oMzLcaB48vtm&#10;FNxNqNu0fzthtgES/MAcgkABguRjJrU1n9iD9mE6zeacPD3iKz8P32qSXGm3NvqS+ZDC6Dyo9zxn&#10;cQCeMk/MSOoxh3H/AATY+DsF3Gula9rUdnDaxjUGvtQ85jMS2SGjiiSNMAZjJYhhzIBkj2MPisDj&#10;YuMsZKPrZG9OrU+L2iXy/wCAddqPh3/gklr1lZv/AMI9rUFxuCrL5KozpznzFhfO7gYPB9T3p1z4&#10;e/4JsXMjaRfeGri8t7O3YWt3HdBZfK27wvLNuKnKHLbgBjkfd5XxH+yF8NvD/hyxt/AnhDS11zTo&#10;7j+0L248TPJZ6i+75fLV4We38uMkspdy5HBRsYx/GnwHhTTFtIIPAtlrFtp9ujrb28skN9PwHdi2&#10;DECoypRA5OQx542jlWDrW/4UHptq7l/xFf2q+4+hPhT43/4J2/s1/Db4keO/hvbx2Ota58Pb3QrG&#10;4uVlmSSSdxKYgy7lziEAPgZHB64r47/Za8Q/sw6z4k8RX/7SHhrUdSVZ0Oh2+lXywhQ2/fu4PYIA&#10;eQMnIORjqvDX7O/xP0gTfDOHxdbQ+HrzVFluozYW4aRAxiM6pL0bkhVOF3KMvnbVTwr+x58V/Bt3&#10;eX9rY6dcz6fau1vFY6gPPlAYEASQqVBw6ttZmOB27+1RyvLaeFlSli7ylb3ubVansyx3NlsMMpbX&#10;103b8j2mG7/4JOeK9Dg8IP8AAbXLUNMjT3VtqyK6YyxCOwJ5JViDgbeBg5zYstZ/4JIHTLzwrD+z&#10;zrtj9vQxXTf2mZBJtOY2ClvkYMuCRjh+GPOfGvDH7NHxH0zSGNpdWcerzahEi2CyblePJ3TMyucx&#10;qGY4ODgsRkZB0D+y18QNK1pmj0ltQutSWFJDBZI6WjDd9x1LMSCpJI5wjDHJrjlkuXy92GYvfa/p&#10;qeRGjUl9v8D17QbL/glBb3jCL4UXUewMY91y+wKR5fzKkuNxVed23BJPOc1qWvhz/gmPe6G2oaV8&#10;LNNjhs28uNruRBIJfvDcDKS+RuByDxzjgCvDvA/7Enj74wR3Xi1ZNQ0mztncTXEttHcOmx4w5APl&#10;My7fnCs2drAZycnvLn/glZ8Kri6tbHVvjrrH9qLElx4gtNF0z7QCvmt+8hJY7R5Jjba2QG3/ADBd&#10;oPi4zLsJh6jTzCUvRt6kPC4n+Y9X1PxX/wAEs9HvI01j4HrfySbI2vdN0q1WORMJgNvQjOEQdcnc&#10;4YnJJ3dB1z/glL4x1iHX5vDK2N55aQ3mlr4fiTzMDG1/JAVwMnnAYcAEnivAtU/4JZ6p4V8Vz2ms&#10;6143vtB8uSW31L+wjZpdDyneJ1lLOuflDMpVThWJK5Fe3/s/f8Eqvg3c6G3xK8OeLvEd1e29qqXm&#10;jaqWgKXYLFV8xFD+S/yL5i984bIwPLq06MI/7xOT+f6sFhsY3a+qPTvDvwm/4JqXOrtPD4Z8Mw3U&#10;itDbTR+GYlWGWYEZwEDgN0AP3CSOD06hf2Pf2B7nwsNT8MyWMNnD5Y861s1kaCbcSEO4EkcNgYJG&#10;AAdpFei/BL9gX4PeCbS41/VPCcxjXbeSf2xeveuCi4KgOSTktggg7hktxgH0nwX4Q+Ger6Xa3Gq6&#10;Z4Z037HdE/2bHBtVo2wyyIGXG9SODznsQMCsadPERlyuT16tu9vvNlg8VLSTXzueA2n7A/7JepzQ&#10;2dh4M0W63MypC2lrEh3vzIXjQLkcElz3yMCpF/4JjfswarqjeKNH+DHhWSOKZ5be1tbeExszEjcm&#10;1cq6hjhThTtVgMqK+tNZsvg5p3kXR1jT/t1xavGwisctMilBICFHUN/FjgAZJABGDInwnhRtG0aC&#10;+srizZ2juoYQ6MMZ2EKOAp4wuCPQgGtHRlCWlSXykzSOFrQ91yufNNr/AMEq/wBn3V/Gg8S63+zz&#10;bSNYqI7G6h1KOCMLwceSrbX53feHy4IGdoIm1P8A4Jz/ALOPhyG40TRPhPNZTyWq29vdzaXDdbVy&#10;xw+QQNy/NvyR8vTG0H6YXxF4QuL+30DWtThuds5g3XkLrsZdxydqcMM9G2kqOud1RyeE7k3yN8Pm&#10;sLq6CNJewxy7GiOMjO59xjweeucHkHg51cPOpTVqknbu2DwvmfNcf/BPbwx4g06a7TwbZ2uLXyI5&#10;IdNWG4+QqBu8tWDhgffd/LDuv2OvD+mafHoQ+CPg2a5fzIZZ206GyWZUPDNEwQM5bB7cHjIUbvYd&#10;R1n9pnw/qUEFlotqLWfUGimt7a3d/JjT5WmOZG3KT2yMY6Hdg3/E3xF8YeG1E1n4DutZ1BUzqEbW&#10;6MEnIPKRysCpZSjbTkYyCR1HJHCrlS5pLvqc7pb7o8e0r9iP9mvTrZW8U/BH4czut59ojM1rEYxu&#10;52MFXBwxYDIOF5w2cHW8OfsV/s/2ekyaBZfA7wPZ2Ts63nkafAXyjBlzIQc/dRuWG7ByOx9H0xtc&#10;8dhNPj+H/wDZkq2JeW8itU2sGGQJYyF53EcYyMHAOSK0rf4VeLPFjPjSbWxZbQvHeXUKMlx+9O8b&#10;lw+cKSAQxI9DitZYXFWs6kmn5sx9nW3TZ46P2Mf2Wo4P7d8RfB/waZYUEjTR6TH+6bBBd0VTtb7x&#10;B5BwPXi1B+xz+ylrulQeI/Dnwu8L3TPb/aFmt9HtA8u45LljlvmBAGSQMDgDFb3iv4V/H+512DRf&#10;CEv2UzM6NJC1s5nUkFX5+cYVWBBHf7uASZtO/ZQ+PWoWVvD4ZvdP0O6e4y8drGEzG0xy8a7im5MD&#10;KFl3DkNuyBj7HF1Ha77bv/MqnSxc5aRujl/EP/BPf9jj4h6RpA1L4PWNxFYqbbTbiG8HmtO5MpVi&#10;Cu7L5wx7HbwMZo+Kf+CeHwT8EWMdxp3wYhRJI2hVLPS47qSJnbKyDCH2yeWA42hQRX0Bp/7K3xD0&#10;5dPtNR8fQtas+++ijjVVVhJ8gULwpKse4BGB15Drf9mL432d5NrngvxXp+rWwnkjt2ghKzNb8gbj&#10;v27huBJ9hwelVWweKqU1Hnl8n+hvHD4zZo+Qf+GAf2RfEGjzeH9e8HbnjlUqzaObe4gkBcBckA4B&#10;4Cs7YX5Tniuj+Fv/AATC/ZE8Hw3kXhjwel5cSwp9omvH8zaCPlXaqjAJH8J3H19PoHWPhT8etrnV&#10;7KW4aGy3Nb3kKTG4m4JUN2IG0A7mGV+7jmsGX4b/ABq8NaVbw6Yk0lxesVuo7bSXWOBUY/OzEZ4O&#10;csuzOeB0asKUcyjF05Tk4vpdilRxVODdmeb6x/wT+/Z98GXrTXXwn0O1a7ifzXWNp9pIZd20kiPI&#10;IbIK47AEEjh5v2Nv2FJ72bVYPg94bvIZPME3lz+UyEjlTHjKEcHZjGTlcZavX7zR/jxaa6NH1LS7&#10;TU7e3jZ7e6td8d1ErBSSW8wZCEcqAS4JAO75S7TvDl1e6lDpHjfwfeq+sSNFJcpHIS8mMMx2yEbd&#10;mM8gjP3QAQOWpUx1+WnOSv5vQz5MR2aPDrz9gL/gmf45/wBF134RWNsyxBv+JHrDQSAbh8vO7LYY&#10;dBnGeSASNKP/AIJM/wDBOXxOtje6d8PNejFrEftitrkkqrgsFxuAZgQvIDDuK9Wf4N+CtP1JLQ+F&#10;9da4vl8mO70u+l8x3jcEqSULD7xYFt3cFu1VPiD4w8G/D29h8LeIL3XcTae0kkghldUGGU7y53xs&#10;rD/dHzbsEZPTRzPiDDpQVRteev3BKWIjucp4A/YV/YH8AahbwJ8K7fdsmhtZl0tmkZJUI+fcX8w4&#10;GQcYXcSuDg16HdfsZfs3R6X9m0fwzDdwyW6o0KxhGWNQOPKwVcA4+UAnKnuvy84/jjwVd6Sw07xp&#10;ZixmuInis7ieSMxCbhBvVjlmwxGCFO3ooOB0nw6vdYvpGfRoo7qC3+eR49QKSQneATJGW3ou08ZV&#10;gcHDZwDMauY4ipapeXndmE/aOXK92aGl/s9eBNAktza+H5Lxo/3ge48yUR8HcyRodqgsznG0EHrg&#10;8CPxz8CP2eNOSTxTd/CnUtakmVVFxHahrheS6j5cMVHPLDjIDDAJp2iD4yX2qR6QnjLRrpbiP/Rd&#10;QgtpQWzldrEDKlep3KB14BzgvPjBJ4R1G+0zxP8AEa3j1GJnhWNYVb5QvzFXBwckjbgBiVIIyBWa&#10;nOldezd+6I9lKMVzHOa/Yfst65PHpnxO+EtxeTNt8uTWvBsM8YLp95Zip+dUfbk8DaATkADRs/2c&#10;f2NjZwnTND0lbby1+zrNYw7ljx8oO9t2cYzu59eatab+0P8AFGZJrS71+4uIVt0Cw3GkzOJPmXBB&#10;znaVK9iN3RiOkMnxw8QeY3naRDu3fNu8Khjn3O7k+/euuOPlGKUeZf15HPGniIaX/r7z8Nfh5+y3&#10;+1f+0zqzav8AA/4PeMvFjQyANd6No81ykR9C0a7VHPtX25+z/wD8EFv+CwXxt0i3h8deE7fwtp8c&#10;Y+zzeK9XRW9x5cRkkXj1UZr7k1j9ot/hnpq6L4JibSLGLasFvo7PawxLnHyrG42jnoBg+3Uc7d/t&#10;l/ES7tZrpfFusSeTgRwtrF6zuenC+bj69fev6TlwbRnCKkk7bX0/L/M9COIpU1bUzfhX/wAGp2o6&#10;hGt3+0R+1DM0mcy6f4b01VjTtjzZmO7/AL9jFfWHwF/4N3v+Ce3wbit5bn4bL4p1CBtx1DxPfNdN&#10;I3r5eRCMZxxGOK+RdZ/a++NWm2YfUfHup2MI5dk1W6ynHr5nXjof581TP7enx4sIVvdK8d69bxud&#10;sZk1m4ztHBPJyT3yP1rrp8NV6MbUuSPy/Vg8dDm+E/WrwZ+xR8DvAEcaeDvA+l6WsS4jWzgEaRj2&#10;C4AFdl/wpHw3KnlNrCMcfddQcfj1r8Tr3/goX8WLS9a6uP2ivGUMkpCyIPFVxtU5xwpdgD9B+XWs&#10;bX/20/2rbnUPtXhf9p/x6y7iywrqzTxP7EhcqPxwR9RTfD+ZVH/GT+82/tCP8p+5lp8D9CsX32C2&#10;u7+HgVqQfCTS5l231rYN2+eFP6ivw58P/to/tjW1ut34k/aP8UJDtaRimrIu1ewyY+vbrWfF+3l+&#10;2bfQ3Fx4V/aS8aSRwsSwn1BCvB5w3kk/mDWf+rOZy19ovx/yD+1KcXZxZ+7cHwV8P2//AB7WVjG2&#10;f4bdRUd38HtCW7GqzLZ+dEhVX+zhiAetfhtp/wC3Z+2lewzXzftM+Ko4Yl3Tyf2griPHc4hGOh6Y&#10;6fgZrT/go1+101ww0j9oLxFqUaHbua6VBu9CHwSD1yMjH6z/AKsZlbWpH8f8ilmlP+Vn7bXPhvQb&#10;SUrdyzY/iaPSy4/QHNc7rnjb4U+HrWS4u9Z8QW6R/NJcWfgm/kUAepS2YYr8g9D/AG/f23xK0ms/&#10;HS8t1lbbCtxfRSSJ6ZUR8Z9+wrpNK/4Kf/t66NtWz+MWn3DFgkdq2lxSSH0Y/uz16YOPxxWcuFc2&#10;t7lSJUc2w/N70X8j7z8c/wDBXH/gmn8NHltta/bO8NwXcE3lz2cjTJMjZwQVKZDDuCARVC1/4LMf&#10;8Ewdamkh0/8Abw8OssS7pmt7e5YRrxyx8rjqOtfnd4x/bF8c+OL288Q/Gv4P/DPVL25w02sa98Nd&#10;Jnlc/wC08lqxbvzk5qDw38er/QNOXxDpPwy+Hnh+O6QrC2l/DPRI9yk9MiyOAcenXkg1P+qObNfx&#10;I39ClmuB5rWl93/BP0/8B/8ABRz/AIJu/EvWY/D3hX9ujwrql/MQI7YasUfn/Z4x+NfQ+j+D9F1q&#10;wi1Dw54ht7q3mUNFcJMzq6kcEEE5r8e/AP7Zv7UXgjwvdXnwz8V6Do2JCwXRfC+l24m68lo7VVY+&#10;vcfhXTx/8FPP24LBbOK8+Ltwss0a/aIZtDt22se42Rgbe/J/KlHhLOr6zi/wJqZtg1pFP8D9ZX+F&#10;NjP/AMfeplifvKsjqD+tUbr4J+FpTmazEnPUzt/jX5e23/BRj9u9JGt9T+KscjO2IzHY2kKnpz88&#10;TFRnvk+/rUdx+3z+2/q8spg+OGoWqwSKPMtdJ051JIzt/e2pzjuf64rVcK5ovtR+/wD4Bn/atF/Z&#10;f4H6jRfAjwUx+fwzbSZHWYlv61LF+zf8OJkxceCdPbcc/d/+tX5ueGf+CjH7bOkMq3fjezvFV1T/&#10;AE/TrWJmPdvlix+XNd9oP/BUb9rSI+d5Hh+5Xd5eyXTwQT67g6D16ZyBmsKvDubU+qfzNFmNKWyZ&#10;95aP+zP8L9Jf7Rp/hk20mc5t72Vf5HFb0Hwu0Gxh2wpet/101Sc/+zV8O2v/AAVJ/aC/swXF2PBc&#10;c6r88Js5wSfQZl6k/Xse9Z+of8FVP2prux/4p7w34Rim2g7r2xuZEc7sYG2VT+fauX+wc0lvFfeg&#10;eMj/AEj7c1jwKrK0cXhm3mVlxtuLqVgf51xfib4SWd2nm6j8OtA2jo01uW/mK+S/+Hpf7Wk8P9n3&#10;+ieDbe6YFVkt9JuJFbC8sM3PTIwAcnjpgg15H8Sf21P2r/Eeot9s8bXCNLuJjs4xCsXHGFyQR+PF&#10;deH4dzK/vWXzuCx9Psfa/ijQfAHhKykk/wCEO8OrKq/LH9gU5P5g9q4iT4ypYO0UPgXT9sZxG1tN&#10;JDxj/e4/CviDWPj/APHeO8hNx4pvL3zGJuPOsrdNgHX+HLc4HBPU1jN+0L+0WmpqdR0DSVtxJt8y&#10;PVN7FM4DBFt+vTjdjPU8V6ceHa8Y6tP5i+uUn0Z942vxZ8X6xdLBpmn3NvIzYVf+EquFUHtxvx6V&#10;2OmT/tFyqBa+IdLs1IHM3ijew/76zX5/x/tIfEq2Md+NatS20GOAhF80EdAxixxkc/p6bi/Hv4rS&#10;3dqzT20kLrm7MbRyeUo9P3IDdemQSB6jFE8gxCWiX5mbx9FPZn6F6RpH7SMm2RvHmh3Cn70f9qdf&#10;xHWp9Q1H4qaQ3k6tZ29xK3e3SWcfmqYr4u8B/tGfEnw/donh/UCybQ00d5YwKDnptOA3p6Y7+3V3&#10;v7eXxx0xoYUs9HC+ZtkMlkV2Dvz5vX8OfzrgnkmO5/dUX+BX16hy3sfQ2qeM/iCjbh4Ommjzw1va&#10;MMe3zMKy5vFOqXvzX/gbUlPdmsVA/Pea+bdX/b//AGh7q/fTtItdBZY5QPMi08sCD6hphg568nGc&#10;9MZwb/8AbT/aV1bWfsKa3YwQ7SSzaGojXp1Ytlu9dFPJcat0l8yJY6i9rn1HPc2Es+JdMeN/4kXC&#10;kfrVDU/C41K0aSxSZm67P7Q56duTXydqf7SH7UEyXU1l8QtPkmjZSjSaIiwBSfXJ7Z6kGtnw/wDt&#10;EftM6nG0Z8WaGrQ58xpfD8g3n1B+0Dj8Oa6P7NxVPXT7yPrVOXc7X4ufC34oanYzReHdB12STOYz&#10;a680DfmPw7dh6V8RfHT9jn9u7xTqlxDonw8+IVxb9Yv+Kwhkjbp/eZSOnv39q+0IPjT8coLHffSa&#10;XcTB+kNiyZHr/rj+QyfbHNaUHxX+LOr6djTtZ0W3uEbEpuLCWRU46cTJ/P049eqH1qmrcqJdajLR&#10;3PzBm/4Jvf8ABQC8lZI/hfrCxtuMi3euRMUbsQBKc9uSOvvVfVP2A/2rvA1lHe+L/Bs1v02wy3yM&#10;XPrtEmcn6dvy/Sy78UfE/XJY7vU/iK1vERuMOl2HlNN0+XLyOyjryrDtz3rUtLyx8JWzagtlp8N4&#10;/W81KVpp5Cf+mjyFs+2av2mIjq0n94r4X0Pg/wCC/wDwTW/bH+IMUOpanDpfhXSZmXZJq9y/2gx4&#10;5ZIIst+DlOD1r6U8I/8ABL/4E/Da2ivfilruu+N7v7zW8832S2Vu22NHLf8AfTsOOAOc+4L8VfEk&#10;dgqyXWn7tkZCtGykA8An5if58mq95441G7iZTp+mq6tg+ZGSX7fh/k+tcEqOOrz/AHsnbsnZfhqd&#10;UcVhqcbU4q/d6v8AHT8DlbXxrpHwc0xfD/wX/Z1h023jXC/YbL5m9TlR1OOp5PvXEeLfHvxr8Rzu&#10;YfhvqEbOrMrbpNxPpzx/+rtXscPjrxFZ/IkGnjcuNvmLExYjO0K3PcU29+LHiHSIPP1jTrVYcr+/&#10;GTjJ5yB26c9K6aVP2OkKa+856mI9tK85tnzfqPgn9p/W1A0b4TX1x8uVaa6SJR+PmcHt36etZ4/Z&#10;5/a21u/jgm8EnS4W/jk8RRhVBPIwCzEfTr+PH0vof7SP9vXMmnaRY6fcLb8TETPGyjJGSHHX8T+u&#10;ae37R+ipeNYXGmCeRM7vsJaZVx23AYDe3Wt/bYuO0ERH6v1bPCI/+Ce3xG8VWO3xn8YrrS5G2ll0&#10;aZ5hx6mTA7n8STWFrX/BJKO/SQ6Z+03qiytklrrRvMfH/Abhf5V9Ka/8evBsDR6dqVi3mSpvaNbw&#10;ZQEfxAcr9CO/rXJyfEr4deI1meLwzfDZJiTE1zGXGcbgy8dO+cZqVVx0tW7fJDvho/Z/M+DP2iv2&#10;IP8AhRbbD+01ompzlS39n3FvPBMQO21WkGfqRXj3hTxbo3hC983xl8N4/E0e7H2ebV7q3X84Spx/&#10;jX6TeMPhb+yn4ytv7Q8T/Dq/uFlUM0zatdpubPTIkBb9f0wOV139jz9jOJFuz8L9Ut3ZSUFv4hum&#10;zx/10Y+/Tj3rsjVvTUXe5zyp0+a8bI8F+Cv7Wv7L9rcQad4l/Y907T4iwLTv4svZhxjkLMrE/iw4&#10;xX2/8D7r4L+P9Ch8S+Bf2fNFNnI2FuGmjKs3cAsOcD0r5+g/Yd/Zu1MfbNN/4SSzhWPczf2ssjqc&#10;Zxh4+n4+1Uof2WPgBoWqRwWWv6lDcSR7la4uId0YB6nMP0647dhzy1sLCqtG/wATalWlT3t/XyPu&#10;v+0bTw9aqNL+EfhlW2/KralCpx34CfT864Xx/wDFTWp4dkPw18ICOJSS2oahEY17Z+Vfb9OlfOdz&#10;+z/az2oXSfi94lhTOFhtFtFRV/G1/lk1y+vfswaprNnNFb/tNeIlRsLtmt7dvmyBjKxpnk4Hp7YN&#10;c9PL6cXeTv8Af/mbSxnb+vwO++MX7VcvgzSLhT4e+FfnKP8AUtH5jrx/dJX/APWeeOvx78Rv2s/i&#10;z4kvZVs9a0m1tzJlYtP8NWapH6bCwY/mT0r0uf8A4J23GrzeZf8Ax2mld23CSfRhIMjqATKABjpk&#10;genUZhH/AATPspE3QfH3cyyYCL4bGc+hKz+3rXpU6OHprRHHVq1qnX8T531f4l+NNZvWn1PXpLjz&#10;Od00MakgjhiYwoJ6du3pVbS7H4neLLn7Jo90rTSSFY1k1CKNsf70jKMe+R9e9fTE/wDwTL0TSLeJ&#10;tQ+NkjZ2qqx+HRh2+vn/AF7Z9iOuv4Y/Yd8AaPclrr4yzNNHgSQw6UC3HXBZ/bt0z0ORm5SjKNkZ&#10;04/zs8K0b9hX9qTxHCNQibwzbrIAY1v/ABzpkbdOoBuM9/yrp9H/AOCY/wC0PqEXm33xD+HNu0n3&#10;luPHELYx7x7gcEY6nH5Y9+0r9kv4V2gbUZ/ih4gj2ruYrbw7dvXkEfpnj3Fa7/Ab4WybbW5+MmtT&#10;eadsKnTlPUA8hY+e3Ocdc5JNcE6eKv7sv/Jf+CelCpgEtV+P/APCYP8Agmb8YrBVF9+0R8MbGOPA&#10;Zv8AhKAyjkd/L+v5e3G5oH/BNP47reC48FftXeC2XazN/Z3imcsBu7AL06f/AF69O8Q/sTpqpa60&#10;D4y6wZmYeTDdW+yPH93G7j0+7j1HODW0P9kPxvYsW1L4+a1YheGXTZmbI5xuOVKn6g1x1MPjKmqq&#10;K/8AhR0RxWBWnJ+LPdf2Ovh54t+GvhC/8C+OvHSeKNYgmSVriO48z7LCy7VTswBKNgHPC8Yr2TS/&#10;DWtWerw31+Ntr5m51mn+8oJ7ZPb3rw/4IW9h8L9NvLe88Q3uuTTMvnXuoXTPJ8uem7OV5OOR1P0r&#10;pNQ/aQ8C+EtKuvGF1PNdW9nGzGBG3NIcfcxjqfw7URwuNldafccdTEYRO6T/APAv+AeL/t//AAr+&#10;J/jvx+uteB/jhoOi6b9lES6Lc6oYiZA7kyHaD1BQY9QcDmvgf45az8YfhvqP/CMav41GqfZ7hQsd&#10;vcXN1CvOM7XIBJ+nHtX3p+0X+zv4A+P/AI+l8WXXxTuPD7NCiS2NvZy3BglTcWK/vkCn5gpAwBs4&#10;znny/U/+Cd3wwv8Aw7/Zcvx3uEmWRi14mnzqWXPG9Dc7Qw5G4Y4IyDgk8OIyvGVK3M1deiR71HNM&#10;DHDRinZ+rPiq98V+OHmVNJuL6ZJt/mfavDaW24Als/K8hPCgn3JHYE6Hg6RPEc1vbX1vHO8swj8i&#10;OxMhcnODgRkde3Br6p0P/gmb8MdNjax1X42X9zZ5z9u5EkJ3AhVTzGUEjjJz7V6Z4O/Yu/Yu8JWk&#10;dnfeHbzWLvdveY+JZofmOP4FV+vHK4H+zXHUy/GUV7tFv0t+rR2RzDB1LOVZfO/+R8cy+HdJvriX&#10;TbaFLORbcH7M1mI2O1ctgbRzty2DgYGMk0umaS1jLZPdRXcazSERNJbNHCrAgMVKna2GAB689ecV&#10;+gHh/wCCn7G+gXS6lefAJdTYyqzQ3njqZlAU53DFmNxHPGRxxnpXs/gv4q/su+E9NgTwh+z5pEdt&#10;a8W4upFZozkDK7rduT3bqetclT+3Iy/dYSTXm4r8mzWOIyPlvPEa+UW+3c/O/wAL+CtQ1W8GhRNq&#10;VvEzeWW0zT5WU4A5C7cjIOeQevTrn9KvghYz+BvgRp01zd3drDaaeWkm1iba8K/7ZfGOvoPQCtaD&#10;9t3SbG0aO0+F+jWq7W8thrTLg4z91bQ55xnB9fpXns/xht/EfiCHxd8YvC9r4kWGZJdPs5tamtLG&#10;3J53G28hlmZeNrOx56KpxV0YZ9KL9pheX5pnNiMVk9Rrlqv7rGd4Rt/2kPitd6z4hsLuTQ/DUIYw&#10;+K7izL3F33VNPiZFDgjA8+QEAtlUJXJ80h+Ovxu+D97dab8L/gbYWKuwN94i8S3jXmrarIOs89xx&#10;licnAUKpc7QAMD6E1L9r7TtdH2SXw1p9vCvyKo8RNhOcEBfsy5A7Y7emK838cal4P8cNJeedHayd&#10;IWi16WNd2D2WPnp6Dr7jPLRynNp15Sq4fR9L/nZq50VM1yv2ShCtsfP3xC/bb/arW9N9F4g0vT1W&#10;TE3kwibaScEHKtk98D8M8isa0/4KUftS6dugTWLGZx98tYhGxt5HyAfXpXr2rfCbw5rS+T/wniRb&#10;twIa8Nx8pHB+4vQjuf6VhP8AsxeAJPll+IDK3AkNmrIoAx1BlyQeehGc9+QfoMNlNGFO08Mr+h5e&#10;IzCnKV4VzgJP+Cp37RunosdytnI/8TTwuFZv++unU8e34zWH/BWn9oCK2VtW8LaDH97O1ZpWwGOD&#10;ksoGRjIxgE4GetddcfsoeALt/s8niWS8t1U7W+0PIy5zkY8wDP8AwIgcfjR1H9jj4dTB7fSfFenr&#10;JJyq3EEn7tVIP/PQjPb/ACc9EctwUZf7v93/AA5yzxt4/wAZP1Kdv/wVc+NU7rJ/Y2gqrfezayMP&#10;/Q/r6f4bFt/wUx8bayoXV73RLRc4lU6TLuznoCZf8O348lH+wfp15JsPxb0m1jjYlylqzE46jBc5&#10;69Krn/gn7qCFmg+NXh1l3KFa4tnRhnsQCT9OfyrSeU5fU3g195jHH1o6qaf3Hpum/tteBNRgWTU/&#10;F1wsjj5itgoj/DLHt2znp611Fn+2B8MpB5Q+MWlWeF+eO48NtI+ev/PUDA9+fTNeK2//AAT/APFT&#10;TeXYfEPw2yswXzGaTav4HoefSpE/YG8T2skZ1L4keFyof5zEzttyB6oB+Vcksiwaejkv69Do/tSr&#10;bXl+892sv2qPhq48zTP2jvC9lI3DNceD5c5/4DIPpjH+NTw/GDwz4huN1/8AtteDYRj5Y4vCckcn&#10;Pu8v9OcfWvBof2HNQFz5Y+ImjN86j92X56/3nGAcd+mfpWlqf7CPicXbR2XxO0OSP5X8zzJ0Zd3J&#10;BG0D5ehw2McjPANxyfBx011/u/8AAJlmVaUrpr7z26+8Z+BZrZhD+29pMWWbPlWNuAvfAG49On07&#10;1xPjLwf8LvFkT/aP2vbPUM58ssyx7jj0HJ75xyMnkV5rrf7BHi5o99l8WNEkB3bvMkn+UegwDn8x&#10;29qy9R/Yc+IcNw1jafE3w5Jt+8fOdSvHHbPP0/CtIZPhYu8ZP7l/kSsyxEpWfL95z/jj4J6mdSmv&#10;NL8Z6XrEK58u4jmDNt55GfbHHt9a4u607xRoz7Gm8tYQfmikyeeM9D7HP+T6FqH7FXxI0ZmM3jzw&#10;/O2394sd1L8hbkA5j69h0BPf0xde/Zy8deGrRb29+IHh9YzJs+a7lyT/ALI8slgO+OB3xmvTo0ox&#10;Vm7/ACOatUjPVL7mc3B4l11cQNrU2Wyu5mbcw/P3p1x4n8cwtiHxLcx9fL8tsqDzxyfY5q6nwg8c&#10;xvLLZXGnanHD/rJrC5DRrnPVyMKcjuc9OOcVft/hX4lnRYra/wBNmcJ5jC1uRcNGM9/KVgTx0znH&#10;bnNdPLTWljmvUexhf8J74k2+Vf8AiAFWXaD5LDI5/i6c85H6dat6V4l1d1j/AOJqpbnDSSAKOMZ/&#10;p0rvtF/ZK+J/iXTY7+21HQG8zI8q4vJYXGOPumEH/EdzU1z+xl8XLV/KH9gkc7ZP7WIH1zs680v3&#10;cY7fgZ67t/icS2oeJZxH5cq+ZI25csrbmAAJyzZBAx/9YVDqWi+K5izPCrMv3hvX68/l+nPNegH9&#10;jj42vL5qX+irggMF1cMo44PKAfn39B0vaN+x38armV5G8T6LHCoB/fX5Y5x0BRGx3GcHr74rK8o6&#10;r8jWMYd/xR49HBrNsMvGF4/1e3djuCf89vxqX7dexRG4eESbQNu1WyfYcjjFe0ab+yT8U7afOoPo&#10;k6t8uU1JtuQe52/n2zmtDUf2Y/EtsFS70PSrgoePL1IDcvPB3ED/AOv6da0VTqkTKMb6SPn2DxLK&#10;YZFW3kY7eG8l8L7Aqp/rTrXUhPL5ctrcH5OD9mY5A7/Njj04/nivorTP2bdQjtDI3guxtxg5ZNXV&#10;mJ9OG/pmrVr+z3NDNHP/AMIlbyMcrI0kwZVJb/roPfp09cVnKtPpE0p06bfvSR4ZpsQvl3Wlo27r&#10;gRqArdM5PI/HGMdu+vp/w18Z65bxz6X4Zu7hdvKwmNtoOe2ensP0617Qnww1zTtsUXw38PttH3mi&#10;Vjz3OXIz06n+Wa0NN8FeJLdSh0SC27LHbtEAxxwflkP15I69M8VzyqYh/DE3jRw63keIW/wM+L93&#10;IpsvhrqW2TndIgAP49sj1NdR4b/ZU+NOquzS+DPL3R4aaadd2OuOMfrx+Vew2OheN9PijjaO6hVm&#10;xuhvYVOAen+sPJz3x0IIFadpP47mvVaCXWN0i5CyXkA77eP3gGQDn+vUjmnVzCUbRijSnHCdZfij&#10;yjTv2TvjBp2p2p06K3jkeXDq1xt+U4GcgcnnpjtXq37QtnqPgb4dWOj28kU0dxaRpcXMcZYTLArR&#10;RDIHyrvNy+Of9efpWlN4m8VeH2TVdd0TVmtbeOSVpJJraQBgp2giJ3Y5baPlBxk5GKq/Fjwa3xlt&#10;bPUfDF5qP2GPS7WLT2ksVhMyLEhD4ldHw2SeVB5554ry5U8ZWxUJ1Y6R8j0I1MLGjKMZb+Z8zjVt&#10;SvfMjS2X5VI3rgkjb0Ixxjt64+lcz4jn1RrvzpNO3Of7pA6AgdPbkfU+le+XX7PHjnTbmG1g0hpD&#10;Mv77zhDtTnrkOwHA/DOeeataJ8IPj14ZDTeDLDSoXm+VmuEsnYc/9NFyAf59a9mNWUdonDKFJ7yP&#10;n3T9M8VwvDc6do7SMV3fucnZ/s8jgg89fTrVrULDxxGv7/whIvyjzMbju5xk5UDPI/yDXu3iGz/a&#10;llEVjruqWwhVgrJp8SAZPTIgiI9CT0A68dadn8KvHl5E15rovNqsDut7za302soOOPcevue0xGl4&#10;By4e2kj55l/4SyA/JohLIflZfvck4Bx/PvniqM2t+JbZ3ivdPljbOfm7Y4PPt/ntX1RoPwynt3ac&#10;WGpvtZlb7QwDHA7ArwOvoD+NY/i3wPp2oxNp174Yv55lXCsthJyTj+MJt6n14AzR9Yqc1vZ6Eyo0&#10;eXSf4nzamuX8o825l6KP9YwyVx0/H06cfhVq11Iyhpbi9xGoH7sxAr6455H/AOv3x3niD4EX4v5r&#10;TQ9AvoHSLzXa+VobcIDg/vnAjAGem7OOcYAxk3/wG+J1rZteRaSZIS3lsltG0rdA33Uy20jowBA6&#10;E+vXHlqLRfgYv931T+ZV0Oz07UIli1LXmSONt/lqwwuSNzcdDwP0716n4W8AfBS7lWbX/GVgqMB5&#10;i3k0ncEY+XPf+VcVoP7L/wAcXjjv7Xw7Y7GTjztSVGBzkBlJBXp3/rXQ2Xw5+OmhSQ6VL4asjtjV&#10;g0d3L0yRgsAR74z/ADFcGMwlappCTR3YXFUafxWOk1n4NfAaW0kfSPFmkPIjZ229lOzk59VjPfvk&#10;Yx+fkXinwJp9nfz2mi6VcXiLKfKkjs5jvGOuAvHAxjH4V6DHoXx7024ia1s1hZmY5/taZWOOwP4Z&#10;6c5xzxUV3qPxglu0tvE1xqEDPuVXhj1G4VjjJGY4ip/qeK46GHx2Hd27rzf/AADoq1sLX6Jf16nj&#10;d74A8cWUyq/grVPLZsbjpM6k+/3B69Bx/KoZvCnjWd41bw9q0YjzGWfTZDhQDnGVxx6D65r6U0DT&#10;fHqgw31/M+2T51utOvVYNn+9JCox169foSa7fw5Fpv24LrWiqy8mZlkdsHAz/d9Pz96K2Mx0HpTv&#10;6XCnh8Fpepb5r/M+TNKsvE1hCYbrxDeRRuw2x3Oiy5YHncPkwOnIz39cmvpj9hW+tdI+LUUN3qVn&#10;NLPGBH52+OaOQLgBQY1yG789QuOABXsvh/X/ANnm0aOPWFk875YxbyWUqnOOgz8p475x716D4E+M&#10;v7Lk9ysdrpF9ZzxyFWkm0KWJQ5/2yuP+BZwcdq8KrmmYc2uHn8l/wD0PquBlTaVaP3kn7TWiN4p+&#10;EmpaHNAu6ZV8s3EYaMOCCCRkdCAevGK+AdS/Z28U3WvTRw+NvsJjXCmz06d/Mffu2sYMsuRubncc&#10;juOV/TS++J/7OmpQf2brVzJNHIMMslrIyk9cfKCD/KuH1D4ZfsAeLxqF3qPhOFmvrfybqS4025Uq&#10;Mj5owy/I+f4k+brz1rxswxmY4iP7ujNLzjc9DKY5dg4ONScXr0Z8Har8OP2ifhppzeJfBvxP8XRa&#10;TEzSX1/F9vjyihWLPGysWQAkjK5woyATtqt4V/4KjfGTwFAvhjT9YvvGTecqf2r4it2tYYZd2Nii&#10;3iDMMAcsd+QSCeg+1PDX7In/AAT90zXW13SPE/iD7ZG6SK2pSX8yrjhQPNQgrjI28jk8c11nin4D&#10;/sJeJ9NOnajZ+Gfm25kPhWMS/eBbLCANyRzk9+a+TxGHxVVuNfCyqLuo8v8Aw/3o+mjmWWxivZ1l&#10;H72fEOrf8FVfijqlvaQ+KNB0iOGVCzrpa312qtzglWCBsY3cNtxnBJxUNz/wUd8aaabC5trHRP3n&#10;nRahZyaDfrPBIrsija16vzEFWxkYz32mvoa7/wCCYP8AwTnm1BtT0jx14is/3rObWzupkTacZQB4&#10;W+Tj7vIPv0rP1D/gmJ+x/Z3kmr+EvihrW9F3yxz6hFIXP8Iy8QxjGMZHHp1oo5ZgqbSeGqL/ALcb&#10;JeaU6kbRrx++x8S/G79qLxT49+022t3Fu1tDGrrpr6CgZwyklmdpXcAEg/KQPlU4zXna/GPwvP4a&#10;WOfw5p8lwu//AJBPh+1i2csCfnjY7scE5ySOuRmv0Hu/2RQ2jx+FtA+KGlwyW9w0lpfax4bt71xF&#10;nAjZtvrg4znPsMDz7xl/wTv8RS2Dxaj4i0vUbwsGN1YTWtrCQzA58kRqqYGOAeMHr0r7DK8PTjHk&#10;dJxttdNfoeLjsRFvmjVi/mv8z8/fFfx2f4c+PdN8Q2/wwbXtM2QvPpesael1DIVYFh8qEqGGAcEH&#10;DEjbkY9m+Afj79nD4gfEazHw7+C95oWtatdNLYWkWuSQ29pJtMmwSXKLsVQpjCyOc4HzNwxd8Wv+&#10;CZf7YOoePv7V+HWneH4LHyYoomuvEFin3V5wWYE/lntzVtv2If2v/CngjTbWIabNql2k0WrWuoax&#10;o0Nuvz/u2gnM7ySkrtzujQgnALAZP0GPyOjjMPBpO7VtG1962PCwubYjD4md3eKel7NfLU+o/gB/&#10;wUz1HUIFstC8XaffQ2kgSS31K6lSR488EYgIzjscEkjqTXu3xnsdI/bP+Elrq3gPxDLZ+JfD07Xd&#10;uujXzf6fbsALmxcExh1kUAhHITzYoWP3a+T/AIEfsz/tL6NLY32unQdN/wBF/wBI/szVbVgRgKCG&#10;ij2scKGznjdxzyfrD4U6ZrvgWOG58Q+L2lkVwFYXQZd3cY3dCOuR1/GvznGcNY3D1HClTlyvRrVp&#10;rrfQ+ujmuAxFD99ON/ktfvZ4J4M8Q/Dz4baZHq/jyC+sLuPSvO1FtSsRH9mgclhbyqGYBxNE0bRh&#10;22tEVY5PPofgX9uL4H6hpP2+zlW3sxNJAGs9rOMhRltoJjyGQ8/mcZqt+0Z8H7Lxz8Rpr7SbG2k8&#10;P+IredfE8NxdRo1vfbIwl3ATMy+XIseyRY0Lb9kg3Zkr4n/aK/YZ/aiuIbrw9+zyn2rT45rg6ev9&#10;vWlsmJIx83zzAlS6ZKvjO45JBwPj48K57g805KdGXs3qm49PN90fOYydHl5qNSL8rq9/8j9ANE/b&#10;r/ZGh+xX958TZJjJIqfaXyscXba/GVxuwuMlt3pgn0uL9tb9kSyjW4/4XrCq3VsJLWO0kUgKqFiQ&#10;cH5guMhsYz9K/B3Xv+CcP/BVpSuoaX8PIpoYbjfLat40004YlQf+XkcYXtjCnjrgd58Pv2J/+Chf&#10;h63kj1P4PW6+csiXTnxNpkgCsJMBR57OQC5/hGCAQCRmvsKOQ55h43jC/wAjzKOMvJqenzP2Bl/4&#10;KefsgQpO/wDwtrUo5LZmhaJ1UNLNgsUQEDe4HZTg54yM407n9vr9ld9Mt73Svjdb3d3dW9vJDaTa&#10;khnHnq2xNiknJ2sMD0Hbp+GPxE/4J4/8FFLq80268LfDZmks7WSOW4j8V2Ch5nuZZTN89wCCAwxu&#10;AIz6Yxg6X/wTO/4KnWOqDW4Phck6j93HN/wmGjnylz02m6HzdD9cnua6lk2eSi24/wDkrE8ZVhLR&#10;Jr1R+s3jH/grN8HPDuq6xotxrF7q8NpMIo2WYbQRk4wxBAGO3LD5uBzVn4Pf8FMP2efEGk/2t4uu&#10;hHJLYpO0mm3BaPcMK/mZx5TZC/KxLFiQQK/Jc/8ABNL/AIKdwWN/q8/wuj3X3lG4ebxZpszvJ7Il&#10;yVG0D+LGc/Wq3hD/AIJ5f8FHbG3U6J8IJkma48wXEnijTY4nLL84bF1j73TOCfQc1VPIc2o2ai38&#10;mc/1ytOpd7dtD9ttN/4KkfsqWt1/Zeo+NNJt7iFdzRtcfN5IjDBxkZOQMhepyPxx/F//AAV7/ZM0&#10;qx+1eFdS0rWrqW1uJobe3k3EiJ9jKMnBP38HoSOozX4x63/wTB/4KS3yyazd/Bm9t7y5ZjOy+JNL&#10;kx8w/wBWIrokKPmOME9McdOZT/gnF+3TpWvp4btvhFqd1qH9nfavssd1Zw7kB2O24zjPzjlQGJB9&#10;Tmt/7JzPlacX/wCAh9aryso2+8/YTxB/wWS/Yx0rRrfV/E/w50n+0pLdbia0aJVuYjI7RSK6lvlx&#10;tXd1+XnJ5qX4Zf8ABYj/AIJ6eMdaa11fSbXTdWuLMvH9szHthUkKmVPDfvCVB/hfqK/I+T/glB+3&#10;9qOp2/imT4PXN1cPBs+zXHiSzC2+QcLhpsuB+IzjJHNZF3/wSy/bkfUEhvPgxrNvJuUR+Xqlq275&#10;uN/74YUDk5AxWFPh/HRnzNP/AMBR0+3xPdeh+30f/BUD9g/Vr+bTfDV3Zx3Qy00MtxJ+6JJ3ZEjf&#10;K437vlyTu7bq8p8c/wDBUv4UeE72PTPB/iCJ7qW38xY4ZGljhJWUZ3M3y4ZVBxggAY6qa/LjSv8A&#10;glz+3TZagmpWHwu1ia63RsRJrlmquuect5+cjb1xznPA67Nj/wAEt/8Agohb2s+oWnwVjVrhgPLl&#10;8WacTtK4A5ueoxxgA+opVeH8VVlrB/JGVSdaXb7z9E/Dn/BWn4cX+i2N7430md1mnLLHNEMXLE58&#10;75SMgKAG5JUnB4xu6O9/4KYfs4eGvCsc6JbqJrhReWWm3Ehlt43LkvGN2SQJTkjByCQOV3fmbbf8&#10;Epv+CiumaFGNb+CUM0qw+XDt8XaSuejAHdc9RtySDnnGehqxb/8ABKb/AIKA6vbHWtR+FirMyy/u&#10;pPFGl7BwNnC3L8ZHICjrwDWEuFa1r8kvuJjUrxjbT7z9Bov+Ct37COt6XqPgz4p+E4rxbSBkuIVv&#10;JGubx4yhTyirZw2wfxDaVUnpuXTX/grj+wlqV39p0H4e291Z2kiv57OGuUcFY/Mfc+4qMJlgOmcA&#10;1+bniH/gkV+25PBp+ot8EYRqlqVt2kg8WaTJvjG4q+Td580ZVQSV4GTyorq/hD/wSg/a/wDDEOz4&#10;gfAWPUrW8kkW+jXxlpEUyIx3BtwnL4PTaCMHnPRif6t4vlsoSdvJHRTlU6yj+B+lvh7/AILAfsQa&#10;5c3GteNrRlWSeGPzZJiUSEIDubBxtQtgk888ZGa6rxB8U/8AglF8UdGs7vxd4a0W+s9YupHtfteo&#10;TOszMQHbhyfmA+bttXJyDX5R+Nf+CZf7fHinWbrRdH+Ethb6JZ+f9gtZvEWmLceU7nCPJHckSZCK&#10;wJZypOD8uCdP4a/8Ez/+ChHhXRryyg+H9jtaVRbWN14v04+Z8rAPxclY2HGNwwM+oGa/1fxns7ex&#10;v6xRrTrcsmm0/mfoF8Rvjj/wRc0aBdCvvhBoM0WiWbG1uLXzGe3hiIOEkjbdjCZAzwARwSRWJ4N/&#10;4KK/8EhLZbPwh4Z8I/2fptvJJNZQotwEtbiSJ0aYbzlWKPICM4yAygtg18I+Iv8Agkz+21cWEmlR&#10;/DLTfNuGV5pE8XWJWPqpCbbjaVwRyxDemB8raC/8Euv2z7Hw/wDYYfgRp81/JZmJry38XaWHmK4Z&#10;N4N0yhcg4KqvDYOSMGYcOYzdwfyihTqc27jb5H6haDqn/BPD4pJpV3c+Ib7VESGS40u38wqgEg2g&#10;ZXDLwCByAQG6mvMPFHx3/wCCO3wJ1y88K+INAtYdQ+0O62H2u8ll5dl+8z/I/XBDABTxxjPw9pX7&#10;CX/BQ7wpounaDofwzh0m3tLV4Fmbxbpkvy5GIW23IbHVsjcd2ByDkef+NP8Agkz+3Xq2rDV9H8BN&#10;dXTrhpV8SWMZZcjjdNKNv8QHUAYJNR/q/mDlZ09O/LqXL6v7NKHLfrqj9ENP/bH/AOCQXhSXTfF+&#10;s+G2sLyYS+ZHHfzGGWQ/6wSIX8veWc5JA6g57j0Tw9+1F/wTgn0u38VeBLaxtBDorwWcCt508lup&#10;z5PzsZG53EjnOSSDls/kqf8Agj/+35PP5F78Ilm02TmexfxtpwYPg5kDLcH5geenJ7V6F4L/AOCY&#10;H7cfhKzW30z4aLcQzE+Zbf8ACTacqWuWGcAz5f2OQcZBNKfDOK9nb2f/AJKvzM6TjztTUbdNj9E0&#10;/a//AOCanjXXtP8ABGr6fa3GqLN5dqtws8O0s0uAduFGDG2e3I9RnhPjt/wU1/Y/+C3ja68Oy+Df&#10;D6XNwnl7ba0W5AYFVSKYLgHLbwCc7emMPz8Hyf8ABKD9vGTxlD4kPwZgjhhUraxf8Jfp4ZU/hz/p&#10;JGQ2GwW9ge9c98Vv+CTn/BQ/xDrEN7pPwMtLr9wIbhpPHGjI24Y2sN10ATwCemTnI7nOpwrjK9k4&#10;SsuySCpOKpu3Le/fofdPhX/gql+wPfyWT+N/hn4X1B2kS1lW3tZbaSQuoDZjLEKFKrkE7QehABx2&#10;UX7d3/BKjSLxZtL+EWjaXqNreNcSra3TRyR7gm58BsAMFQnkfwuw4JX8u2/4I8f8FGLHVv7Tj+Bl&#10;q0yKZk8zx5ou926EMouSuPTGDwKyo/8AgkL/AMFF57mYQfAuFppFfznh8eaSNrNjh911zkenTtmt&#10;I8I4qGii7ecV/kZKtWjH7LP1P0b/AIKD/wDBMa51xj4k+FkbW9wwbzPMizAVzyBgAbiUPByPNyeA&#10;wF7xV+1v/wAEW2gvLnSvhlpN1BpN5FJdNHPLCplPzArsZVZlMfOOpQdRX5X6V/wR6/4KNJqFnI3w&#10;Jt4vLiw01n4y0k4bjl0a92sexGVBH0rotH/4I2f8FAtRja21b4SW6WrERSMvjLTGYZJy2wXAUHbg&#10;E7ieOv8ADWkOFcRTj8H/AJKiXWryktI/gfrh8Pf24f8Agln4mtHi0fQtAjtW2vcfapnhyqcCQjO0&#10;lTjqMgjI6c9nqX7dX/BPXw7oWn2EMlj9njl26fC0oKqShJ25O0/KpBH1HABx+RGl/wDBIb9vrSmV&#10;LT4awvEq4aO18WaR5jbScOS9ypPHYkgdM9Sdq+/4Jtf8FJ9e0aPQbn4NWOnx29rJBY3TeMNKdjjl&#10;GeJLhlySoJbJI69ea3jk2OhFxjTfryormrc1/d+8+/tL/wCCgX/BLHwV4o1RJrObSbqW4826uLaa&#10;aORpHHmAnquBuwT7Y+ZTioLX9vn/AIJcfGLUGlPxB1Rbe6hktbye4hhKmOUbZA7vB53PAbY38IOO&#10;4/MrUP8Agjd/wUY1HWLrUp/hZayp5O5Zm8ZaV80iqqkbWuc84Y5P3u4B6aun/wDBIv8Abp0jR4dL&#10;g+BiTMs0UlusHjjTh5EgGGJZ7hQGGeCgOfXk1zy4XxlSNpQbX+FIKdatGd3yn6u+Iv20v2DfBGkf&#10;aIfjRebbePdZ29sELSrkYaMRAZ3A5wDyGyo9Pln4/wD7fv7HFxLNoOi65B4gvhfbo7zWT86Qucue&#10;ULZ2AFtxUr5rAEYC18g+JP8Agi9+3R4lk/s7UvhhFZurKfPbxnpkh4TqCk+Qd2cYBxmud1v/AIIW&#10;ft4W7/b9I0RZHuMxXir4u035RgHLM90Mo2cDbvPB3Ba5KvB2IxMrT5ku3KGIlUrLaPyaPTvHf/BS&#10;P9nK+8TX1lr3htbmaeSNLWb+0pp7WJYxgFcyrtKlQdwBJ9cnnJ1D9u/4Jwos93Z6fIt1bhFurNnk&#10;EybSGDlm3A89Oeu0EACvKbr/AIIY/tzxXYTSPAljNGykGaTxVpbPH0z8v2jvnvg/zrJf/giB+3m9&#10;0+n2/gSym8twrJH4gsRtJPvPjA65Fa0+A6HKvdn9x49bLX0l+KPYrz/goK3w9t7pzpGlSWFw8gsY&#10;7PT8R3LB4yjMmTs3Km4Z4yrccnPTS/tu+Co7D7f8RdN8N3RG61axktzalGKgH/VsCRtx1ACk4HHT&#10;wf8A4cy/8FCNFibTU8A2brHy8jeKLApgjHAM/OCT2yPTpWjp/wDwRf8A28b20kTxPoumwq0saeWu&#10;u28km3cAHXy3YMBz8uQfXvjKXA9OMdKb062ZzwwNWUuVP8T6j8E/tI/sx+KL6STxH8M/h2XmiX7H&#10;a3XmL5ynPz5CsInQlcNtwATyK9C0j9pP/glt4YvbLw141+G3hu3m+xrLDbrcyXUGyTdGUDoCwBGW&#10;IkUj5iQw3Zr4O1T/AIJEftseBbtLgeANQulkR/OWzuIJwQRgDMbMAcc4zxyeCCK07P8A4Jgftd61&#10;YJptl8G3h3bkZdS1W2ijf7weQO03Vf7vXIHBzg4x4PxVKa5ea3p/meth8G6cb6fNo/QrQP2qP+CM&#10;HiyXUpte+GPhtjZ2sS3DSaxdbbxY8BR+5PzgZ4Zy3zAlgCAx73Sf2hf+CH95q1smgeH9Ea+aOOae&#10;JNTmiV0Dbwrb22SkMR+7bOQVHIAx+SWq/wDBJP8Aak8MTXFlHo13NHG6xx3Gl6la3MM2SOflmBjO&#10;B/EPTNVbH9gD9rK71xbSX4bahDawt81wLqIPNgYD7QxAOOv8utd3+q+OjdxUrf4DupyqRVrR/A/W&#10;GT9pD/gilomuNe3PgDwHJbyTCdTNauv7+PITYNuxMAZ/utvO7jk+i3/7eP8AwSx0aeGGwh8LxvGU&#10;hmjudm2NNxbarfxDLZ2gH8wK/HTUv2Bvjba2Ecv/AAqzVLjUmWQNJ5UTJDwNrYLDLZzyBgdCOhrM&#10;1D/gmX8VLjSN7WOtvcfM8kcsbbixGNoGMZH1YcfQnP8A1dxy6yX/AG5c0jUrtNe7c/Z6b/gpB/wS&#10;mt9e1GxvtL0mzFvMZGuxvaO5dgFLA7hkMF/HGSOTUNv/AMFJf+CWVuiy+HvFnhuznjkVLWQaFIJI&#10;tgTCk+XwvQqR8voRX4s6V/wTs+Lz26w2/h/W5baVzHKskefLIJDD03A9uCOeQRXR6B/wT6/aeubC&#10;HRvCPwsvGvI7ffJJfataxLMynhRvlAUkcfNjp74Gi4bx0u7v/dSNPbVo6Stp5n7Bz/8ABVL9hbQN&#10;MjuU+Imi3UKuI201Y2XBL8Dlc5BbIIJHris27/4LEfsoeHre/sj4fa+jSM/Z3uLEssj5IaESAY44&#10;74IPUDGfyh0D/gl//wAFEPEd617P8FtNigjuM7ZvEViinsduxyPQhsj2zzWxd/8ABMT/AIKGiN7L&#10;U/hZbyWzTEq3/CWae0iJ0xueVQwGPbqcYJzVf6q5hHZS+5ESrylHeKP0uvv+C7X7LnhhoLSPRLKz&#10;imXMiSsH4K42nGVIJwp54/HNcXr3/Bev9kSySPTLTRGhvvLCi4hs41Tbt+R8rIAXBIO3gH5uc/Kf&#10;z11b/gkN+2Bc266jYfDmz82WMNPDeeILRljkGRlP3hyOnqcdeORPa/8ABG79tDWbFY5/g34fmnS3&#10;wrjxJb8HIwOZMkD2z05IzwLhPGPWXO/kjKpKrKG8UfYtp/wV5+Deo2V1beEbjUJJltppoZI41URX&#10;SRl3A+ckeYcruABUsAAAAo4PRf8AgtZ8Q7bULoX/AIY0prK4j/f3WqWbCS3m2E5fYp39SueATznr&#10;n5v8I/8ABFP9ua3u7q3l+EFnHHJgsf8AhNrHY/OcFVkyBkfp3BFdB4l/4I0/t76npf2iHw1pMfls&#10;p+wXHiW1ZA4PTzFdgwxyOpz26Gq/1PqRekJf18zjlRlKOs1959YeAf8Agu38LNUs49Z8d6CqzxyL&#10;LNb6Xasm0BzlUclmxllbBxyWBJ77fiL/AIKb/CXRXtfE+kaX4hH9quVsfP1IxywszMhwSpZNwZ8H&#10;ORg/eBxXxT4X/wCCMv7dtlF9h1bwX4bXaS8MyeJbdyrZyAR36dckjqAeM9Z4n/4JP/txXNxaXI+F&#10;OkziNcXlvJ4utyrMAMlTxheCQD/TJzrcG4i6XJLfudVNU3R96UfvPu3Rf2mfh5420C11a6+IFsst&#10;8zSfaJNUXPmFCrRyx8KSRvB2hSHI+Ug4rRnHwgvtPjsfiR+1JJJEBG7XUnkwyGX52R96jOMD7uSM&#10;nAOACPiTwX/wTY/b38Iawmq6T4B0JrVY2McF54ogcZBG0MM/d3cgHpwQcgYr3H/BNL/gopr1+0ms&#10;+BfDS2skzALD4rRVWHcW8obRhQDu2nHy9MdaUeEcZ/z6f9fM0lLBx2Ub+p9mal+0P+x18MLLV003&#10;4t69rV2gEE15cauqx7mXywFZdp2kEc/dDDbwRhqfhL9o39lG5udQaLxj4qmnWH/SrE64xjjbaXIj&#10;BGMsxz83K5ypU9fjPTP+CXn7duloiN4a0N42ZjLt8SRRbHz8rL5YO4evAyd3HQ11Phb/AIJ4ftq6&#10;HpjeZ8MdAs55FKT3dl4lUbwVXhkJG/5l3Z4bk9cisqnCOa81+R+mh0Yf6jb3+VfcfWXhX9on4HeF&#10;tCk8daJbXVrDaXTqIdQvjMs6qiBWUlSY5M4yGJyrk9SMdP8AD/8AaR+APx4ivNX0L4i+KNMe8iCy&#10;2i3KJuGz5tjmMckYzkjgDgDg/D8P7AX/AAUxsLyaK90DwnfaZcTs09rdeKFZcOm07cp15znkjA69&#10;KveGv+CfP7fvhyyvLrStG8N2N5JAI444fE4kjkTJO05UFSGAO4ZOOD60Lg/NOV3g322NIVMtjJax&#10;t2PsXxAnwK8AaXezeJv2jfElxYQwAzW+o3EEjFlPmrhUVSCdpIxnJG4EHrkWf7TnwR8HajqHij4d&#10;ftL+IdN/eLcRWen3UVxFfDYAyGOQkKpb7w+Vv3nGD81fKPjT9g39vnxebjWCPDsjajAsd5p8mtng&#10;jaQUYAFcMM9sHB7nHMXv/BMX9t/TE+12dl4Tt4ZowksL63ncMKW3BO5xnJyQTyaxp8D5pzKXI0Or&#10;Uy3mvDl+8+4/BX7a0fxS8VMfAX7Sl/DfebGjeHr2FYZIGKgMu1x+6YHnkuD8wIwwA3fF/wAX/iu/&#10;ji5muPjD5el2SzXF7Np7Os8F0igiAlCARt6hl6gHcDXwd8N/+Cbn7Z3h/wAaWfjTTv8AhGLe4t5Q&#10;/wBqtNczu6YyuPn55BPIIHoDXuFr+z7/AMFCovC2qeEtY07wxqCajYhUvJPEHkSxyAsFJZI2aQ9S&#10;SQW5I4zwVeDs4hJKEJP5odL+y5U/3skvRnpviz/gqj8P/hb4j+xeMvEx1o6bb7muvsa/OzAMy/d3&#10;DZ8p3Hbw7cD71JY/8FUfgv40sP7X1HxLp+k25j8240n7OBKZDz5sY8spggHPGcYP+0fk34k/8EyP&#10;23fiNp99PrfhzwbdNMoVVTW/uZXkbigOMr0zjt3NcLaf8Ei/2w9G0KHTtN8K6HI6t/pVtN4p+8pG&#10;P3ZMZUEZP0wMjjNdEeC80nTs4yv6o45fVlO8ZRa9T7S8V/8ABYH4C+Hru10/yLO8tWmK28lrctE0&#10;M4MaoZHh3gHaT8204O0Dpkcp4/8A+CpPw11DTxoPgrxFDqF4qtNGdQsQ72xDBtqO2FlTIyzHBUSH&#10;DEjj4r1H/gj3+21b6o1xH4D0MR7tzyPqm3fkncDjKk8cbTyMEgZwOj0j/glX+2b4dg3L4D0AbVfF&#10;vHrkUikNwR8zFcY6jg9McgVNXgXHVIrSbfqiafsnJ804pep9OXX/AAVc+BUunxp4oTSdJ1lo83yt&#10;pMM8DXChsMUfIAcgNkgkhuckmrniv/gq/wDs/eHbODVtA1WC0a40/fHHb6HHAxdSqkgLKRltpxna&#10;SAARtI2/E/xN/wCCX37WniG/+2XXw/srCOF/KWSx1QTLHITxuTcSUPdlUhec5waqt/wR0/a1g09Z&#10;D4fjkmXDiI+ILaNE43EqCc5+gA7elKjwPjI+7Jzv1Wn4EVqNN+8nG3e59FJ/wVB8B+KPEfn/AA58&#10;b3GjrHbsAk1grKjhgxYKWxgjdlS2G8xuOmOg0n/goH8PdD0i313XPGM180zSTkXmnxSO6htoR5C2&#10;SoVSOnfhsgBPleX/AIJf/H2DSxpWo6Bp9reRtjcutxOxXudy4w3OADgd8jGaj0//AIJj/tO32l7I&#10;otFtyThjcawMDsW+UE5BGefyxyX/AKg4i9oRn95n9VpxjrKP3n1Nef8ABZPwBa+ZZ2uhzWyw4isJ&#10;re2geKLDDdlMHI2gLg/MAB0wTWTF/wAFjPBrRK0d7GylRtZdRmjBH+4I/l/3e3SvBvCX/BIH4+TT&#10;GXUfFfh/FuQ0Ukd8/wA/IOCm3n0P+BrpZ/8AglL8TLid7gaxpcfmMW8ttUZSuT0wIcDHoOldEeA6&#10;0dOST+Zl9Tpy3mvvP0b1H9mPxRqtq1rLaa8u9fmaXStzcD1LcfgR+grn0/Yn8RT8Pdazu3bl26Su&#10;4c9vmOOO/Xmv2DtdJ0ie4WFPCqKBj5ioH4V0Fv4H0Jv30ug227szRqT/ACr9TfF1SOnKcssvo21R&#10;+KurfsQ6xqVqvhpdCvbiFptzRzaQxZsepGRn396r3H/BOP4vXlnInh/S9XWHqlv9hLxrxjC5Xj9a&#10;/avU/CluhD23h+1kC/QVRvLN4U/5AAG3jarDH86h8YVukS45fhz8Ur3/AIJjfF8TR6pbfCCa6uYf&#10;9WVtURh7/PHjI9v/AK1WtN/4J/ftAHTpLHUPBOpWUi4G/wAkkFc/dfamD9Rzz19f2cuFu2TEGmqr&#10;f3WbH9DVe5l1Dy/sz6VCysPmBl6/htrOXF1bfkRr/Z9KW5+LVj/wTI+NEN7JejTNakjlk3x2/wDZ&#10;DNGjHrgsOn+c1t23/BPz9o1IWtYvCE9nazODHCliFkBxjk7iMH2Ga/YqWe6+xn7Ppu4LwsTf/WHF&#10;XtHsX1OFWvbEQtjGV7CsZcY4j+T8ylltG2x+LuufsFftB2sk7WXwQ1a4Z7cJcy28McIuuPuBSSFG&#10;eent3GMe9/4JnfGDWLK3u9N+GN7o98mMWN1amR41B7FMr09MdfWv3C1Dw3arDsSRuDxiTFY+o6Ut&#10;vmRJbhtvO1ZN2fzqlxhiukF+ILLcPLofjH4b/wCCf37SdrdbNc+E+pGMzbVYSbm2n7x2+T074ySf&#10;wrUm/Yk+M2lX8fh62+GPiaT7Qd6yR6LLIqryDmQg84ONvp09v1bvZ9Ztpc2tnqbI0n3I2A49eRV1&#10;H1JYWeOO6Y46eYQ34jGKqPGOL/kRP9j4ff8AU/JLXP8AgnX8ffFlyv8AwkWh65Dp8MyyC3fw67yy&#10;begLNuAxnjI7c96t3f7D/wC0kVXGjahHHbkhZP8AhHJN0yAHblQCuefQ854r9UrPxdrEd9Mknh/W&#10;k8l8NusvlkA7qeeKsXvi3xYbaSXSNGumm3fu47iRIx+JwxHX0qVxlir/AAIP7Gon5Qx/si/Gixsc&#10;aT8IvFN1J5mbeSbTZVG7OCdjEbAOozgEdua2NG/Zc/aBltVl8W+CNet7k8lf7BZwD2wyn05+pGPb&#10;9Tv7b+IRhVRpunoyqDJ5uoA49fuoT/KtS1k8Tsi3M0Nqu7/p6JwfxQVpLjPFbciJeS4V/wDDn5P+&#10;JPgJ8QfD9urRfCjxRfNM+1lh0lWYoCCP9aQTgjPfp+FaHhr4E/EHVreGVfA2tWtqsSl9uk5O7rk4&#10;z8wyc5zg/ia/VSe21gy/aJtRbaPvIq7hn8un41Y0m21y4uXd5ZPJ3D7sSL+eeTS/1yxUtHBCWT4a&#10;Pf7z8sLf4A+NYtQd18P6rJD52Vs30tiTzwynnHHXI559hXS2Hwa+IMKQLp/wy1looRs/d27rH067&#10;doGT2z/9ev1UsPC8QRZJOTnPQcVpDw1aOmAuPwA/pUf62YiW8CXg8HHufkzcfBHxVfKh8W+HNTt1&#10;jb/RWGmM7IMZOMBjn/Diq7/C3xDeeKLGRtKvotLtlM11dXFpLCXYDhFD4PLcnjGBjJ4r9cxoVoq+&#10;X5Ckd8qv+FRL4YtAxDR5U9mVP8Kr/WrEPeC+8j6rg/M/JXUvDV5Yav8AZ9N8MapPaKgDXvkqIx1y&#10;AC5J7fwjp7Ual4SsL+Np30/UVaQKvlrbn5+DznBwPYfXnkV+tf8AwiWnEbBEo75Crx+lRnwVpe0x&#10;vCGXuMKP5DNEeKKn8n4hLCYPuz8cdW+EPiO6ddQ0vSPtUKrhbOdjH07fMpB+pP8AWiy/Zz+IGszx&#10;Pf6nb2MbRL50MOmK0kYwcrvyRnPGQuDjtkY/YeTwNoUZUx6XFkdGZQSv5inQeBtD8v59NhY5zuaF&#10;c/yrb/W2t/IH1PC23Z+ROn/APXNPvFsIdMdn8pjHqUkMZjRh0DKHDc5Y4AAyfSmyfs+6lp6iXWdf&#10;s5o5owPs/wBhEO1j/F1PGey59eec/r03gXQW5fSrc+p8sc1Tufhf4Uul2XOi27J2VoUI/UUR4srf&#10;ymbwODluz8ndN+Fmr2kUcqXzXMyt8zWdrJJs+oP+P5Vm6x8HPiJqYWbQvDN4Y45stDFZsHcZOeWA&#10;Xkds5wK/WLUPhP4UtoWe10+FFWP+CMDGOnSvF/itL4t8MwSf2NoCaisbfMrKyEDHBBwRyB7c1dPi&#10;ipOVuUP7Kw8tYtnwPc+CPGtiJZdN+DHiKSZVIWNtN+Z27MP4ecZ+907U218O6nfW2+/8CeLtLnR9&#10;ki6h4fnTPJ4DY2lf9vdgZ7V9SeJfiP4osLa4urrwFqKhVYsitG+xOOeucexAx16Zrzeb4teJb208&#10;/V9F1Jl6SfZ7JJ/LGSMEJ157jr04r06Ga160b8q+8zll9OnpdniHi3wv8SbSKGTwx4B1LVJUkZY7&#10;OF44ghAwDIWkBYfnyenSpfDnhL48u1rd6p8LJLK3kl/0y1t7mFpFOAchjJg87jjHfg9M+v3Pj29l&#10;t2a18N6htibANvpG1sYOTjA6Hscnn04rB1nxzqRVreHTL6NWPyqtnlmUnGceoPb/AOtnrWJxElay&#10;M1hqC2KuieBPHs6aj/anh97K3juP9BigR5neIDq2ByfQDntg4zWZqnj06BLDp994J8XXG1gk19a+&#10;GZGVFwPmI27iOvRc8VyfiX4+eItGmWx1a21i3VpGCyfYwzKvPO0x8DO3gHIz1z18z8RftGeOZ9aj&#10;0nQtE1iZbnKMp0coxPTeBsBz1xk/WrjCvN3lYn6vSXQ+nr/S9Y1Xw5Hd6FLHHNcf6m4uLbb5K5HL&#10;RSBWHXOD0NQ6dZpDDHB4g1GzuL5sK9zblTnjJXHGwdcZPBr5H8R/E3xrqWmy21xoN1JMkfzWf9kS&#10;h9uACr/oentmuR8O/HPxN8P7u6t9C+Gk2jlmfdbw+GfLjaQZDOw8sEnjkjvW3sZ9zH2Mep99fZbS&#10;FP8ARG+8+3c14reWM8Nz057VoWsbrdCPerJjP2iO43EHp6dfr+vSvhDTf2xvHbeWp8GxSszEMr6b&#10;IgLYztAVQF7r1PA55GT0kn7Ufi6W4Vr7RJLeFo9/k+Si7PVWAL9F5OMHPXHUT9XqPqTGnFn0/r2j&#10;Xthq9zq9lpdpqN9NHttb4QgzQnPHyltpA9eDxWvp9jr1ncDT7pbzUN6fvbj91HAnHKlRtzn15P04&#10;r5G074/+Nr1bqW3treNlVVhWO3aUt1G5lCYI7k7gAB065ry/tUeO9KlW3/4SSKC6aLzY/IinG7nu&#10;QD1xj7p6HFV9XrF+yjuj60+Ivwg1nxTYC08KvJpp+0LKnlkLGuO+F5B5zkEZrg5v2UfiJ9t/taDx&#10;vqEzfag4s45ESNTzlvlZQx9zz9a8Rk/a9+J5VZLb4jwrIvHltHeuX9fvWyrnBIDL6DIHJq0P2yfi&#10;3b2M1vqPi2a23Kxhu/s8yswLZDqrKPfDYOecg9aPq+IS0C0I9D6G8P8Awj8U6PB9n1zSZ7p98hjm&#10;jlgV0BO44csTk45PvVLUvBfjG716fQPDvwe8qJZUMetalq6qu0rn5Y0YtuTPXgMQfavGv+G6/EWm&#10;7Vm+Itw26MiOH7PKWchT8xyvHIbJwOFzzUJ/4KBeLrO/a0j1yWQDfJDIrbldecKQApAAwxJwevcY&#10;MSw2JvsvvHH2fU9+0b4TeNJlWz8W6kb6ZeYJm2x+bj5ihQMck89+BnitiT4eeLp7iGC5eQQwYMe2&#10;4wX2jIXI4XkDkDPTJr5rP7bXxxv9bjs9K8X2ghuI90MzXhUoP9tRESD/ALGffPPMsv7dnxN0WyMy&#10;/EizurhpAhty/wC6AA+Y7o1JByedwHGTnjFL6vivL8SXGnfc+h5/h14xs4JI9J8MSbplYTNHJFGV&#10;XnC5yenrnJ49OMuw+D/iYXn2ltAuFc/LJbrIhdVzkEugAYA9j39Tyfn/AFH/AIKKeObuRtD0rxFY&#10;yXjS7IUikkO4c5OOCpzjuR6nHJ0If2/9etdr6j46sbOZWZXjn82RZOowhjOWIYYOccYPpR7DFcuy&#10;K9nSfU928QfA/wAf6iGfw3pYgMygMvlru29fUYx68nB6jk1xll+zf+0bqckmn679ngs9xKeUo81W&#10;zkHO8kjgV5dd/wDBSKaxuFuoPiNp8yxu2IfLkEjkLyhGWI5JI6biByAGzX1H/gqHrstmp0vUtOuP&#10;KGLh2jnRshug56EA556+lHs8RfRIpRpcurR7lb/AT4saVZy6dZLJIBGyx3G5doJHu2c/56VY8GfA&#10;34naTpTNJZveX2QzTNIEUD8G554r51tf+CjnxHvriCCxttKn3YPmLdTnPPIOWxnAPTr0561Je/t/&#10;eKmhjuNU0dom8zIhW4m3KpyG+ZSM49SPft8unscR1SIdOHc9r8Q/s8/H3V9SkvcR2dmxby4Yrz5u&#10;ecnr39/Xg8iue1b9ir4taneQ3p8QXTSWvy7P7SdBjB3DahwRgkYPHA7c15rZ/t1eINQtLrULDTf3&#10;lvOqL9qvr+OMrtJ6l1BYlflXnPPHHLY/2+fHqFY9N0ppo2kw08OpXWRt+Y/xMoY88YA+hzQpYqn8&#10;KH9Wpy3Z60f2YvjD/Z0ekpqF2rK2PluFZdvHy4znB6dT+Fa2i/s0/Euyu1uNTubyRol/dssi9iOM&#10;5BIPP0z6ivLf+Hket2flmSxuo7domCsl8+4ckCQsScE8DkngfU1a0X/gozeT3KtNa3UkLy/vLldQ&#10;mcRYzz+8UDGOoz1zk9QOetisZGNuT8Tanl+HlpzI9em+DPxUurqZ7rX9SHmPmNY2UfL/AHQd3fgY&#10;PXvV6f4ZfFEWypZz33KjzN2DvyQR1Yf/AF/58PYftzz6lq8CabLcRHYzxP5aNvbPA3NlRkA8Hacn&#10;HJ4rq7b9sT4keKNUtNL0OfVrDd84+y6HayNIoLAk+YHwuVycYIOOR0rzamZ14u6p7HoRyWNRfF+B&#10;NYfDf4mTFjZX0h8qYxvEmz924z8jfMeQSOOv0rA8UfDf4naTq+hyX80Nx9o8QWoVLWzG5cygrnno&#10;O56Ac9MmvbPhj8WfiRLBcXOt+LdQvN0KiEalY2sbQ8DoYbdMt67iecgetejeGviHrmn3v2h/EU0a&#10;MfuyW0bckcruZc4ycjrj+fnYjibEYe79l+P/AADop8O0amjn+B8q+LP2dPiX4gDXFhex2V3cSmRp&#10;BCSoOc5+XBH0H/6r+k/s4/ErToreS5vFneEYnZo5CJF+mfl+uT/Kvs2H4h6zqlzGtnqs8hxsdYbO&#10;E5I5zllb8e3TpW9D4pnkG2XUBJNGg3K3lKM+pAUY/wA9K+exHiVDDe5On+P/AAD1IcDyqRUlP8D4&#10;pl+F3xFk0yTRrfTo1j24KmH5COuQo75ArBs/gV4/h1R7lLSNo+p8yMHaSM8AHjv1yeRnivv1PHNj&#10;CVEl5GvzY27I9x+nHSpbrxrp0RjiUwbpFzCZIQN2Ooztx9cZNca8VcHG69n+P/AKfA9SLtz/AIHw&#10;Onwe+IglkmjnWPoF+UDcB1HsOv4H8ov+FW/E5oFicyKGYndE68fXLcj2A49eePvtPEMUXmG/vNP3&#10;RzNxbwxr8rH5AQ+87h0yMZ5OB0DdS8Y6Lb2c00lzYwNuHkyvCgXcT7jkf5yOtVHxUwuypfj/AMAz&#10;jwTU6T/A+D9I+HvxCtoJLGbToGj3blZrdeo6Z5yf88ZqHxH8N/i1eaW8VnOvICqqtjd1Oevv9OK+&#10;47vXtM1HclnqVpK0Knz/ACbG3fa3v8h568cVzniVdNMyoxtwGXBH2e3G5uwP7vGOmRxjGfavSw3i&#10;JRrS0o3+d/0Jq8FVIxv7T8P+CfFum/BP4lWtq+5ITOu0q7TI2765Gfy9/qYZPg18UbhzdTajgrhs&#10;KFXJyDnG04HOOvHTnrX0Z4w8Z+GdJuHguPEmlxyMy+XClpArDjOGZ054BOcDp2A58g8XftO+CNNm&#10;uRB4om/0VQZGtoLFo3bOcBjCw4APTdwM4549ijxtHES0pf19xw1OD6lON+df18zmF+EfjQCRSJlJ&#10;TLMGXOQRgcj1/r0qbT/hT4/8rytQcIWJy0eH+XnHG0c/p71kt+2Z4dS6aI6ncSxNEDGyw2qEMAd6&#10;kiIg8bCG4zyCuduW337V/iNQtxpGnajfRTH92y2EOD82No2RncOo3fU9M49D/WaT3p2+f/AON8MV&#10;I6qZsH4b+PoZljWAeSrAs21cyDceOnbryc896o6r8HviLdN5tvfXSs3E67toUem0d/6+grDuv2xt&#10;dsQ97Po4kjCK+1dudhX725F42njB5Oe2MGF/25b0X4VdMhSOFcMr2xHm8EgN/ECAOq8YAwM9aeeV&#10;LXVP8Sf7Bl/MjS/4Uj8UrJVi0vVrhcSM0c80nmMMn7oOB1z3Pb3q7d/BPx7NcRfatUuSwdS0gQYH&#10;GSACeuTx269cVRtv27LK8t5BJptnp90zKtqv2OWSMjH3slwwbjPII5x0AFTwft06hMytBosJVtye&#10;dHbzPuxj5seYOTkcYwDjjkCn/rFUUdYW+Yf6vt7SLp+GHxNs7qOGznmmXkyyXCruOfxAxn0z16VP&#10;c/D74mXO2zcNHtZjHcmIFlGe3JBzz6dfaqK/t0eI2tibjRrN/LVWYtZ3PAPRifNC8nnGAc9OoFTD&#10;9t7xdBdR2jWlnGsykKzWd5lM5AwI5znsCOMfTmolxDK3wfiH+rspdS1c/DDx9eS/YQ8kfzb/ADJA&#10;Sflx2BO3p2HHvUdz4P8AilMXhgEy8gF9q8KOMhRn5vfGOe3eoP2yPHN1cWrxwQyR7ttxeNDdlkIQ&#10;/cj80/MzbRywCqSeTgE1b9sDxfehE0bUIf3jZkjghupHA3A4wZPYZ5PB46cc64n96zh+JX+rtSP2&#10;vwNXR/AHjW2kiuNSunCqzbo7YHdjqAMYHT8ODwK2J/A0eoRLbXOmy3HlsGWGaMYOCGA3YODn1x0z&#10;6Vxb/tOfFK/02G607xdfaTL5yo11bWEkpMY6ptY4bcNq44xz0rsL39pzW7O4tkm0WYtcH57qZJgs&#10;6/KA/wAsrZ535UcgJzktgTU4lp81nH7maR4dxEY3T/AjsPhhcpayK8PmGTCzLdR5aWPGMZ65GepJ&#10;/AnNeT/HT9k7VPEes6drOi6hqV5Y28bLNoc1qs0UakE5HzBh83Jxncfzr1K6/ak1me1aZNIikKrG&#10;JWeCdQRhiQA0gPAUjjIB/XP/AOGnNS1WIT2PhyBpIpirKomfylLEhMBuD90ZbA4Jx6KPEWH35WCy&#10;HFLqjymb4WSfBrSo47HRrqOSWOQXk9vpMxhVWIwGdwqBicccrjAySQa7rwBZ/FTWRY3NtFZQ6FJb&#10;b/ONu5uZJC3ACeWoAADZ5fOQfYXL79q25eWW0uNLsWWNvmjkil3KOcgKXAJGFBG7gt6AkN0f9rHW&#10;JoZJ206yjVY8LbrDNvU8f7fICqeQfT8NVn1GS+FlSyPEeRqy+BvE76y9xDduqmJNj3FqW59FAI29&#10;P5Uum/Dzxg12r6zrrXJHMcJhClcc9s9MYzn8OlYF9+15qsOpx2Wo6BDbllZg9xHID2PPzjA28/8A&#10;1iMZVz+3g65EfhC3+zJN8tx5Mpzg+olwOMZzk8jpXVDOIz2Rw1MlxEd7HY3XhDxcNSLT6zGlqqsS&#10;21v3YAHB557Hp+o5Ynhrx7Z7mW6ilY7h5ky7dnTHf8f8Oc8mP26p7y3WVtBsYxgn5mfjC5x/rDg/&#10;Xg4HqKy0/bV0fTrm6eDRNIt5LqbfdTFXPmOe5/fZP3iOAeOvbPVHNF2M3k9Vyuei2/h/4jSy+bLN&#10;bouP3bK+7b+g/LOKYdC8a/bQbu4t96MojzCTuCjoPqe3/wBc157L+3lLbpvgg0liGXzP3MvQg8bv&#10;OweuMYGe3Wqcn7d+uXO6CHR9JVlIP3picdAWy3qemQfXHWto47m1UTnlldSMtWj1B9B8eTDzIr2M&#10;QuQx/ddQO/Jx69qiXwz8RVuUke8RkMi/J5Y+UDGcf4968wt/2/dRjbY+naHPH53ls0fnb92ODjzP&#10;0yAfUc1If294NQRjZaVo6lXKLC0lxuJwDn73A5//AF9K0WMqy+yH1GUUrtHquq+G/EiTyGzXLCNh&#10;0xzj8Dxk9f0rIvvDnxdW8hudNnVbc5Elv5Ybc2OGByCFOB156dMnHndz/wAFAL+OBI7jQNEjXD5K&#10;3Vyxbp8pAxz64PH16q/7fFxcxv8A2f4Z0iWMKoLZulbJxxy5HryeoGeKn6xUitV+RSwUpdj0t7n4&#10;m6eiv/YyzLgrlZF4bvnOOuTyec4z1xTbaT4ry/Z7Z/D6Dczho57goFC4IYYDHBP44544B85sf275&#10;3Xym8G6ZHGhG7a1y34nEoHP0HOB3qZv24bu7Tz00nT7QKPmWN5CXypxjdI3Gcev3s8jOFHGOL+Er&#10;+zaklod54i0X4nT6DqE03hy3kHkufLjV1yMNx15PTtxzW3plv8XdAs7bRdP061jjtbGC2tvL3ME2&#10;QooUEnkDBx0/x8gi/bE1WW6+06deRLuVIt3nTtEeTkBDlcjJ+YKCcAHcBgajftreJbib7dcatAFf&#10;5zIYWbcA5U4O0dxnnGAOe5EPH++ly6fqOOU1uXoelXln8bTKsyGPy+nk+SWbdj6/hnrzz0yZpIfi&#10;yvzS6MGZQFbbJtAB+vJ/U/zry6L9uDWJYJrqHW41khYHyWsWPyksAwbG0EHaCCwPz9DTx+2z4meF&#10;7wanHJDu+b/QMLyAeOvUMOp6H89P7Qgt4j/sbES2Z6bcab8TWVYjao/y4UrIevPJO0kDn3P51Tgs&#10;Pi9D5rNp626qQN32jr+h6Yx0+nWuEg/b5v0twn2CzvJNgaNRDIvXjjDKDzg59AcZPFW4v24r1pmQ&#10;+GLFQvAkaKVS3BO75peB933Gan+1YxXwExyPEVOp3KaF8SBL511bbkxn/WnOfrj2H5VRm0r4iTuI&#10;be3VVfO3dIxMfHU8e/X/ACOVX9tPXb9JFjsYbVo1ZjthGDjjuxBGe/fjHrV7Qf2sPEjRRTyCFl3Z&#10;kBtVb5ApO/GAedp6cAdehFZyzmnFawNY8P4ra6NC/wDCXxCKb7SzRuQ2f+enHXJ6/p+VZb+B/ihb&#10;3EghtkQNJkbpzjtx/nA5ref9rpVm3TXWn7Y1Ytstiqv6D7mezen3eppy/tXW9wEXyrddqlv9WPm7&#10;c9D1zjIwfUdsVxBSitYfgay4bxcvtL7zDk0r4vW1jJAkbMyqrLJHu5IHHHUj8cdD0Aytpb/FC5Ym&#10;TT/MbadpWT5g3IOBjoBz26+xrb0L9piz1OM3t9bvH94GOW1UMev3cHGDjtzg9Ow6TTvjVpN05lk0&#10;yNTuCbHUfMcZIPI4AP49e9Z1OJ8HDeD+4I8M4297o4i8074vyW8kMOnqqx/LGGkZfMyc5zgY4Off&#10;09JNJX4wWFjHbjR1RQrBm87d9QMAYz649PbPrWnfEjRbi3kn/s+MkNtwykDdwCP/AB4fl+Btj4i+&#10;HVgwbW3bbJsHlnhhuAznA6ZyevT3GeWXF2BUdYs6FwvjEtGvxPJIdI8eyzZvbVVaPhfLHVs56/QD&#10;iotQ0Px7sY6csbbucs7K2eM9BgjgAcdfTGa9qg8U+DNRLRWl1b+Yy/6sb2x05Izkjnt2zVzSIbDU&#10;VWWWSH98NwQ53IvYHjrj6859MnOXGOVxd3Fr5CXCuZS2a+9nzZqnhP4rXm9F8PxiSSMnzhNtAywJ&#10;I7/wjrj9OLOn6L8UrSxV7nw7C8nmLmRpJDhdxyPqMfT6dK+srLwJ4ccqzDztyAiNpCoPvn8fyz0r&#10;oNM8A+B5rhI7rS4iGICq10+W9eg6/jwfyHPU4+yeOii/uX+ZvDg/NLbr7z41k/4W28iR/wBmxMnn&#10;bkVN42r6HjHfvzx34q5HqXxPsh+906dVjO1UTdksOnPYe/avt6x+D3w81HJfwdtOT5bi7l9PTd0+&#10;v5elyw+CXwwtJ2E3hxpVxtaKS8k2jjttIx+dccvEXJLawl9y/wAzaPB2ZR05l97Pg+11H4uwalGU&#10;t5vIbaGj3HgcnPQ4zkZ/yaq+I5vjJqxbS7Y3Vq8kjLPIkjbkQqwBRhna3TnoB2HGP0G/4VL8LnUq&#10;ngJeMH/kITcdyPvn/E0J8JfhVMdz+BY1LHARdSnwefZvb8aheI2S20hL8P8AM0XCOO/mR+RN78E/&#10;2uLTxIy6J4+166jmaQLPcTTkDKnDckjJJxlQSD7V6h8E/hv8b/BngbdrehX51C6YzXhmmw8jEcDA&#10;J2heeCck7jkAkV+lifCf4XKvmzfD+1LBQCy3lxx/49Tp/hf8MmRRH4JX5eNv2646D/gfcfrRHxJy&#10;nZ05fcv8wrcJY6ppFpH55yxfG/aIorS4zJIwVWVmAyOg/ujj0raSD40Np8cM+hlflJCtk+X0AAHr&#10;78/4/cV78Mvh2RttvCQibsq3k7Y6AMMt0B/M8e9V18B/Du0jZJNFS4bGFa4upRg9P4XHNdMfEDKJ&#10;K6hL7l/mc/8AqfmEftR+9nwxf2fxfd1j1GEgyKfLjkhY7sZbOwfdwO/fjvXnnjrV/jDe6jb6dpXg&#10;CbXPNKskdzYyKoYjhwZF2+3r15xX6J6r8PvCt0yyJb/Zs52xwTOMe3zE56/pWfa+EtGtopjdW25o&#10;2YiQzOcKOhwWA6duec+2ehcd5Xy3UJP5L/Mzjwjjoys5R+9nxH4e8EfHqfSoTqeiTWcmPMhha53+&#10;VzwnGOnb7wHQHHXUi8M/HmyabbpatuQgssjZJ5OdpB/n+VfX9xpunxSfurQf7KBnJXr/ALR9P8Ol&#10;Z88Vuj+XaYjY4b5fmBXgnuME9PbOfY1HjbLZf8u5fchy4VzD+aP3/wDAPkuLQv2hJo3Q6KzRpzGk&#10;ke1cnPIA4B59B16Voafp3xPsXil1LS2DxsyTJ5LEke2BjGMj+lfUUlyk8OIhJG24crgEc9cZPQc1&#10;j3+gSXt4WTXbiOPdllWBffk89On881MuLMqqqzjJfIceGcypu6cX8zwcw+NpZJDD50McmN32fd8v&#10;PT/HjoD1HFWrO28RjT7rTJLBvOK/K6ALkkgHJ47gfTivY/8AhGjCv+l+JbpXXlmEcZJyehxSJ4au&#10;4ZJZZPEtxJHIwMaLbqhjG1eOpzyCe3XHIGan/WbKunN9xMuHcylvy/eeG2fg/wAfwwXBlulYszC3&#10;WNzgnHA/MD/9RNXYdM8ZW6pHbyStsOZY+cyZXr06exPTFeuzaDdIuV16bzG+X5kA28ZP1/A1C+m3&#10;IkVf7RusdGfC/L7kc1s+Isukuv3E/wCr+ZL+X7zy97P4hCwms7TTUVGj2xIJD948E+3B/wA9K5+y&#10;0v4u2dz58FmpC/xc8Lz04xnGP06YzXtkr3UKbI765k6khdpz+YA6/jxTlvXVmC3t18wPJUZHTHft&#10;646GtqeeZfKNtfuM5ZFmEe33nkxvfiYYh5+nyNFkMwjU7hwM/N6fgf61z/ika3pXj/wjr/h/RWjk&#10;n+0WV6t1aD5EkiEnGMc7o8YGeTnPy8+43SarJEWttbmVpJF+VlA2qThhnaQSBkjjBIwSOoyL/wAI&#10;Q6q8c154jvpjC25N21cHoTxjPXPpxyDWv1zDVPhM/wCzMRSl76X3nLLa+I9M2pbhbfzEyqrCcKfQ&#10;4zgZOfXipJ9K8XRzGWYyNHzt+YFQ2MEAED5fr19K7C20l7ePyxq00g3fen6j8jj05xmnXE9rGGT7&#10;XI2M42qWP8/61pGpCWxnLC1Irc5+7s/FU1kzTJDMqxgRtHJhuR/Q5/l70ui2GrNZpbNb26xquGVm&#10;+8exOR7/AKmta51KJBi5aYLt/dvHHIx/Tpg/5NQf25bxI0a6pdLtY7f3LEnrnjHHIz/+qr3VjNUa&#10;m5c1W21SNAIYFZol/wBWy5GD3/zjpWLfafqkcSB7IMkfHkrxHnr93ODz/kYrQbX08lmbWpFcKSSI&#10;T8v58/p/hUF14z0tI2eTXo48Lhi+QOR0ycAUKm+xHJLuJFb65JKLh7dWYYCBUGdp9wfwxn+VN1OT&#10;xZ88sdlI2442rgfLjuTjrVQfEjw7byM9z4mtWTevlBZG5UAZLA4x83149+KvWPjXTLws1hq8cioM&#10;/KpOVwMnG78/p09a5ZLoTKnU6lcTeIn/AHFxDvXy1LS+WOW9Qc+ntnrxyKqxHxasai0b5QxHz44P&#10;p/n1+labeM4dixNqluzKcybZGwEIzuUfNyDxzweTnjFJJ4gt53aNdV8sK2FSPaTjp3J6+mBiqt5C&#10;jRm2VYNK8WXFwt3KqjYoDwrkZwc+uM/j9K0ZtI1W8tonlgXcoJjkZWOG9fxH4emahXX7IDbda3Is&#10;jAlWMY3EfTI4GPT88VNFq7HakerYQRj55P4uPYjHbtjnGO9Q/Q09hUK6xa05madsR8EKqk5XJ56d&#10;OfxxRaprTTL5oVgu4ZQ4wM9ef8/rV19V8psJqpVccuMZHTj3OP59jUD6wLdSH1eOKNsBZjgE5PG3&#10;Jxjp7mpH7GoTad4Q8XMdsUcfkvljhwc8/X36Vt+GfDnioytDdiOHLZVWBHbqfcY/H+eP/b8ynba3&#10;Qcn/AFaq3Ldm74/l+HWrtrfXTqvmTszHHzEfd79jx2+tY1Jcq1Ljh6stjav/AAvPq2mvBJqUVu3V&#10;t8oBPXpwMduM8Vm6j8Nb7WJFtJHWRZNrxhsAnB/x+tN8u/kcCG7zJnDR9ce/X2z/AJ5cmlap56xS&#10;a2VVjndGw3Y9AMH8etczxVGn1NqeW4mfQq638N9de5jniVW2rlm87Bb1A5rm9T8JS6dqq3f2ZQ7I&#10;BI/oOvX64PeuwsfDupzx29xqGuSGdVP2hbfCxNz0G4k8D3qdvD1lLL5k2pXJbbsK5Xrn1/xz/Os1&#10;mmHjK1zRZXirdDjrS0ubS4N/brGskq7Z92QW98f/AFzTdO0XUIkMVrqDxtKxMe1sjdjJ6jjnt/8A&#10;Xrrv+EbthkDU7ohslMMhA/2cY6fXvT00ZFG5dTnDl8qRjn25PWn/AGphdtfuGsqxndHMzabqkQSM&#10;Xr71O0uvzY6Z6f5GOlXIoNTVAwviwbGN3/1615LW+VtkV+2NxHzdRx1+v6dfaqOof2zHcQpHes0I&#10;3ec3IkHTGBghjnrnb+PQkcfh3tccssxXdFWaHUbNClvcqy+YcpnI56j/ADxSGDUbqBE3Rqo5XbID&#10;j269+c/5zNeG1ZiE1GUZ/wBrr9OPT361RnIigZYtXuo9rMNwC5GPwrSOMoyMf7Nr+RbvZbo2Y3XM&#10;MjR52/vOSMdD+lYV7fqlxNaoshGP+WUmWP8AFgHI/r0q/canIB5b6zIyyfeK4brnHp9P8k1km+8t&#10;I4ptTn3bQC64yT6nj/P5VccRTYf2fWjux0ek3GoxIkljIwY72mjG3OMcE8Zz7fhgDNF/ZXVhF52l&#10;w7vnXbtky2c8rk+/1/Gs+bWxFL5kmqzK0cm1ZVk55H+fbjvzWXd+KdQjZcawzLklpHmXIxjbgbec&#10;jPcYIHXPGlOtzPVE1MHPl0ZeuJvHsE32o6fJLEu5VhSBdy5HIPP+celSWOleJYbOawstMkhtbhg5&#10;UzBPnxjcMZ5HPpjHfpWQfiZ4ssEkUeIFaLa20HYmG3ZAxznI4OT6evFeb4weLIlDS37sw+8PMT/D&#10;tnvxx+fQpX2RzvD1epPD4e8R22sSx3zSGNuVniZjuPGOSO3+c5JqSfwvrAbzI9P85w2WkaI/dI4P&#10;I6+vPris+y+KniW5Lx/2g+5skO0igbSDyOMfjz/SnzfEzX5ZJLeDU5ldVQpmVG4zznkcHBzg5PbG&#10;OB3fQpUZD4tF8aWqNBY6Wo3LslXySM/UD1/z2qlf+EviIjs0Wh/vGbLKynOPwHPp/nnV0H4izSgs&#10;JZ7l44wwT7RgMM9OFB7Z6fn21oPiZbXGNttdSBv4vMzz79lPXg/njGX719g9m46tnF23hr4lTQyr&#10;daDCm4hlZZGbGc4GPwA7A4/J114V8e+SsT6Qqv5gDMuVwvXjn19T+FeiWHjLQb2BbiTS9Q/uNIJB&#10;xzwOXHJ/p3739H1XwnqQFtKLiRlbczSSfdXr/eA4z68e+afM+xPLynhHhjwT4r0jxXqfh230r5rn&#10;ZqUUzx/uyD+7k2YPBBVM8dW7k5rpLfwv4+IYDR1jUqdqqpzxjnjrj27V7ho/hbwNcXn2st++ZWRZ&#10;DIzMqk9OvB9q7HQPhVp17AomEEhkwVkaRkyvrj/6/wBMZNZ+0jFbDm1N3vqfNGl6T8RIblUls2jj&#10;RcNGsjBWz9R6546VM1v42hcyXWjRtHvO1sthQDx9Aev5/Svq3T/2bE1ONmO2PMmcG6cdunPY/Tt+&#10;d3Qv2J7Yape32ra5eTJchPKtZbo+Vb4B+6EiVuScnc7c9NvOZ+tYaPxMjlcj5Hln8bPdMp0pFwAI&#10;9sfXnr6n/wDXViw1PxTayCWSG4j55AjBAUH2P16dP0r7BsP2EfDs800mqXsjIzYhETSRlF7gsWbd&#10;zyOnTnNXbr/gnz8PLz5nvb5l242NM7Z569eD+n0qfrmBXUbhK1kfI/8Awkuq3VuWeK4QMpLBIyzD&#10;k9Tgnk/r1xRHr9/PEWneSFgRiSRP6/498fj9dW/7AngK1QxLq93GMZCiZgy9Rxk89f0H4x3H7C3w&#10;5MT21zqt8655jusHHHbHXOev8ql4zL+4oxqRPkufxK88Xmh0aRD8vlj5mAGeCR3+uOc1cbWrtpYk&#10;N8qlhldzE7e46e/sfavq61/YT+DUitFJZW7cEeZIpwePaQflVr/hgf4QTJuttNsyyqAWhDpk8f7Z&#10;7e9TLGZe+pXLI+R4Nf14AsRtG3jy1+R/f0zjH6VMuu66kcn2iVjCwPykMH3d+vX8Pzr69j/YY+HE&#10;UDNY6KoOP3f7xiFPQ9QTzz3PNK/7CHw8dWVbC52kltzSKSuffZ09iKn65gejKakz5CiujDEsdsY/&#10;mGZFZyoY89PQ4z7VQvL3xDOzbLkyKx2mGWP5gQSM57j8eK+wLv8AYK8IzbZI9DhYxt+6k8wNuB9R&#10;5YA+g59+ubC/sE+CjAuy2a1deVaBQcH9Px7H86r67gd3IJQl0PjaK31543kV9pCjG35Q5yfUfzPe&#10;nC38VRqwW/mDHr8v3s9e2Dx39a+0T+xL8O0kWNtGkbDKT5EuzOMdVJwR6itCH9k74Y6cVX/hB1cL&#10;3Zl6e3zDA+lP6/go9SXCR8EX+nfEFr6SWNJJFYY8zfjd+XU898fX0sNoXi2cRtMjSZjIaTG4K2Bx&#10;83+fSvu67/Zx+DKnytQ8G2pVl+81wAQeO2//AOt+lMP7O/wMOVTwxabUwSqXBbn3+c01mWF7P7iP&#10;Zy7nwnYeE/G1kkttbZ8mRjth25569vX2/Tve0/TvHIyLhZzH/wAsVVfu8Dj/APX68Gvt4fs6/CMt&#10;tsfB1r5atj/WHaAPocHmq5/Z1+GELMsWhJGN3G1kyv04/n/hg/tLCvox8sj43urTxPFMUuUKxSDl&#10;o8kZ54wAcdBk4x3z1qP+xPGBO+GSPy1U7WOQx988/wCT9K+zn+Bnw4lDMfDtu3YMIUIHPuM/5+tU&#10;Z/g34EguFeHRLfy/LI8v7OvJ+vGO/wBaccZh76IaVj45bTviFcaX9lnnXaWUuokP7zGeCOhxkj8f&#10;zrW/hbx8HKyzJ5bL8qxyKMfp1/zxX2HffCbwQi5Phm3XcfvraqSP0/max774VeEEj+Xw9G207m/0&#10;ZVLcen41rHE090hep8kah4W8ZKGW501GVo9rSevHAI6Hp+tZmn22otNJpesXSx3FuMQiXaWWPACN&#10;weRkEZzg4x1r6w1DwP4WTKSeD9w7bbVcAevT/wCtXP3/AMPfAEeoLPcfDRpJFXiQW6LlfTOc8E5w&#10;Mc+oNVKMaslK2qNKdZQi4vZ/mfNOo/BLV/EsjTDy1kkXdHIrDB56e/HfI5/GqL/s9ePLWUmCNWjb&#10;buWRu69COuTnp/8Aqr6il0Tw7DIJLfwvLHhunkKy4x09u35fWi4stKu4ML4fePaBu+Qc8e+ea097&#10;oTHESsfMcHwX8Z258yeJfl+8F28N+nX/ADjtMfg54nX5RI59/tR5r6COhaPE7EaLIqsTuXap56+n&#10;9ce1SDRdCIyfC6H38pea0t3D6wfdmn22iwP5qW03y+tw39a1H8VW0X7tYCfwzXh9j8RNDmuRZ/8A&#10;CV30lwefLXJwPfirlx42sITuXxRcRNn7vljn/Cvz/wCp2lqj03O+7PW5fF8TSeWtp/Mf0qD7dpdy&#10;3mSWsx3f9NWx+VeSw+Nre7dvI8V3zNnhWiAXP5VoW/i1oUzPeXEnclccfkBSeFLjUtsejyzaPvxF&#10;5g7HDGo4bTSYUYRNK245+adj+pOa4A+LLZ5d73/l7Rna+4n+lPHie1uY/Ni1ZCRJ8rbWAqHhfIv2&#10;sju4/sMXybpcZ/ikzRFrunLc/ZImVpFAyPM6Vw66zIE8xdftTzjhXOD+dEmp37De/ia1bd91UUj+&#10;tR9TVxqozu7jUl7Ifm9GrOuphccKh+lcrHris20+IITt+9tYZzVpdSCoGfXoTzjPFL6rYr2r6Gst&#10;rsYvJKSPTsKEti/KTvt9sf4VlnV7FWy2txmpFvt8e+DUoSTyM0fV0V7aRej0UlzK+pSFu27FWotM&#10;UNia7Zi3cKOKyYtSvyoH2mFmHotTRapqknW7tlw3qKn6ug9tI2P7JiUDyrll/vHAP8xUtt4fZVWO&#10;XWLiXB6PFFz+SCso6lel9ttqcCtgbi4zTk17UxJ9nOo2p5wT0o+r3D2sjqbewt3UIxLYwPmjFadr&#10;BGi7Y+n+6K4221u+Q701W1/7+Aipl8VayAPLvrc/7PGf50exa2M5SlLqdn5qINgjb8qtW5jYZ6V5&#10;9N4s8YW/zC5s9p53Mn/2dWIvFfiXdH5uq6Yit3bcvb/eNP2cjKVO/U7wlB0ahQCOtcQuv6reArDr&#10;tjJhgDsU/L+TVoQX+tSNsXULVT6FW/xpcsjL2Z1RKjmkLKRgVzbDxIy4a4syD/EGdSfwqSJNYOdt&#10;3Arf7Qc0B7PzNqQhR97miIrj5jXN6na+LJotkUtjIzdfM3Bf61Hpth4hhhCzf2erY/gmfb/Kjldr&#10;j5fM6wvEo5NQtfWUYAdx+Nczd2fizKiN7PaP7kzq39KgGieKbiRWleNAvP8Ax9MefbDVXKxKnHub&#10;ut3Vq1m6wSqGZcLXjXxD0zX55JLqyaCNgrCHfMFOeeTx0+tekXlt4gRGjkk3dhl2+b9awdXspJn8&#10;q5gDAf7XftThC0rnTTlyxPmDxp4a/aA1O5k+y6fpNxZszFpBrBWTGOgVYzx14Jx3rz278OftT2l2&#10;L26svD7Qtw0a30jyLt4AO0KAM+n9a+tNZ0DR5mMd5pyy/wB0GHeVIHqf6c+lYE9h4dRsv4bb92vz&#10;FbUjeAMY6e1e7hcV7ONuVGVT94fIV1ovx+cNeXcumxvGfl+z3km3HQHaSf8A6wx6iuZ8V6N8XNSc&#10;G6aNl6LJFdL8uT94bmUfXPT27fZjWHhezZhp0QhCLh4fsZOPbp/nvWDqI8LXEbSXmn3Ttu3bpLVs&#10;LzkD7vTk17FPMf7iOT2cYu92fmZ8cNO/ax0W5a1+HHhaS8uJh5UjNaQyuVYEcB3x/wACXJx+nz74&#10;6i/bA1GSPTfHvg3XrOYLthSPT4LZZmJyCz7hkHgFsEHAOTjn9nr+z8FxK0jaUzdT8tsdxGMbcY4+&#10;hrlPEH/CCWMoivNIkZhu8u3gV0cZ6kEMoz147/hk+hTzDmkvdIlCLPyK0fQf21NTMVpo/hnXrXyv&#10;3kUcMMCAN0Cu3mrgdfvAnJ6Emuj1b4O/tpwwzP4hk8VR77dnUvcDY7DrjbIVHBPRj2x7fp4+v+Ed&#10;GmWO4iVlC7kjmbcd5PDZboevuecE9ap6lqnh6/STTrzzNqjMTQwbyOOw9cdCR7963ji5dEZ+zjGR&#10;+S+nfDf9pDf9tstU8ULcKShihuL55EJT5d2xSoBPTnJ4PA5O0vw1/br1+6trTSovGV00EbjZd+KB&#10;buASpIAlQDdyOcnjnoK/SO+0v4caijIlrcyW9yv+kMsJh3gndn7y5GcA4zyR61fs/Cfgrybe6s5t&#10;a2hyFmaWSQZz6kEfpg47nNbfWFbRMz9nT6n5j6z4G/ap8GL/AGlqXhHxhY3IhaO4vrjxlHuVCSSP&#10;lweztzn1HFQWNj8YtauJItK1DWpmmLq0Nx4siVuTkuVQEcEHqo5Ufh+pOsaNpetWP9j3+l310h+V&#10;hdWbfMO55Qdvb9a527/Zs+Hl3AkcHh+RLiLCG4/skeYEHq+BkHjAPp65zccVBL3r/gHLHofnZf8A&#10;wu/as8WQtZ2PgbxQkJUeXP8A23MYNqlcsUWJF/M46nsTSX3wZ/bJ8N6ZJqFxpltJFa27LG174ttQ&#10;/l8HfGkkwbaDyQOme2TX6SH4JPp9ssGmXGqTwwrt8uRSduQAcMCoBxnqT19sVV1L9n65vdLaxfWd&#10;chnkZW2mbzB8vbGcKcYzz07HAFH1qnfRkxpxW6/E/MHRPh/+1bqmo3A07wLqBudpMN4y28kDMhzj&#10;e5KMeuPmz0OTtwOgh+H37c0OlK9x8KdJvkiRvLkmntJpQmTz5JnK9McBPoM81+hb/su+GI5FuLuz&#10;1iRvJZQtvrUixngbSyN8rHHfbn8M5sn9nnwbqBhstR0+8227KIftF1vZWCgcHkj3/EAAE5r6xBbS&#10;ZMaUd/1Pytt/CP7R2ozzX954QvrpvnWb7JaQ7VYgY5U8/eHGOhHqDV7WPB3xw0uxzrnwMu7mWeJY&#10;oprW8WSQq3IbERPvz0yV54FfqUf2PPgC87ajP4LitLqVcSTRzXEcky88HyZlzyWwewwM8Ctq3+A/&#10;wo07R10l476S3Wbd5NxqdxMo54A3yMTjp1o+tRStdilRXNc/IVPB/wAa47Zbm3+FWphc5bzrrzM8&#10;5A2ZJ2kjBB6445rel+GH7TnilodTs/gpI7TLlVVIF+Q5feqlfXoeeoXPQD9Xofgf8LL6cT22lrHK&#10;illXyQ2Fzg43A+pGPQn1qxL8BPhzIZ8aPCqsquzNZRM7uTk8sv16Y/Kl9cilbX+vkP2MT8mNU/Zr&#10;/bCcNqkvwyuIYo1+Vry+gGQV42qfXHBx1I9QabF+xp+2Idl3d/Bu/jMwRY/s9zB94kckIxOcdSen&#10;U46H9cx8DNC/st9MTXNSEUkhKRwW8cQXrgDYoGc98E1JY/BCTRSrWniC9lVUEeZ4f4QoAGAfbHp/&#10;MZPFxHHD00z8iR+yZ+1w+rvok/wz1wyGTZHNOhESyBiM73+Ttwd2GHQkGutt/wBnz9rzwpNbxaN8&#10;NNaJiw8hgt12FQSSvlgfO/T1+UdMdP1H/wCGfrudd03iWWOFWZltYIzCM9eSpBbn8ff1dD8C7yK+&#10;+3/8JbfTiTAO1toQjv0DHjPBJ9sUvrsErX/M19jFPT8/+Aflrrvw8/aYljXRfEfwn13T5BJ563Wn&#10;eD5bdScD5SY4seuSCfuHIxism3+Cfx71LzI5fB/iKS3TcjJLHLDv+jNEc8/h9Aa/WX/hQHh2dGbU&#10;WuJizE7bi4d0XPVdu7B/XkevVsn7Nvw/vb5b6+0OJZ41IhkjUoUDfeAw3GQfXA7Y4qJY6HLaxtGj&#10;Te7Pyqs/2RPjxqNvC+l/CnxLbpxu8y+X5iVU7lzEv69PUHNGmfsU/tAiTytb8KaxbRFyzeZv2y8j&#10;cuAOGHA6EDufT9Tm/Zj8GwzrPY23kyGLYn2iSWRETHRVLYHPPHXv1rQi+Amk2Wl/2fHbwtF5bK33&#10;165woxICB3xnrz3zXHUx3Y6IYbD8ybPz78NfsOfFjTrS1Y65qkLT4M3mQq0B+VjtCB/l6dQvHGK9&#10;U8AfsHazp+v2uui5mbbkNb/ZWRX+XBO0qy4JJ55x+tfWGn/s96Fo1s0Wg2Udv8xkYW+/lidxzuf5&#10;vmJ4ORn6V1Ok+BLmJVll1bezKoMjYGMDaBnrgAYxkDAxXg4uviGvdPew/wBUSsch8OfhEuiWMVtL&#10;afZ0jYRuPNDbn9OeB19hXpWkeBEvQuY423KSvmRbsHPy9Dx1I7c+4qaw8Ix2hWRpFkYhgJNuPlx9&#10;cnPvmum0nybKLZb2RDSMAxl+vB4Pb2x718njaeMlHc9bDyw6lojN8P6RYaO7LNdTbm+Xb9nkYrwT&#10;xjd1AGcfQ+h22h0i4ZWm1C4VmUEssJ7n12H0Jxkfyq/aW9rE6tc2/mM0YIbzCoHcAD/I4HpW1ZWt&#10;jGqyppzR8kyLtAJDHHUe/wDnvXwOZZRXrVHI+io5jTjTSVzPsfCuhiJXcSbmJJlaV8k9Scn+tTXA&#10;8NWrfZjZXUhcZXETyKR78YH0NbsNnBPH+7t9oz8yspOD+gpf7LhaTc6qwC4VPLIx+vevnpZTUjsl&#10;9xnLGSk/eb+84vXfHHhzRrNoJfD+oSL/AAwxaez7/wAEBIz7gfhXDa98XbCxkENl8Ntc/eKrbY9K&#10;cDae/r1wDnGOpx1PtQ0mBW+zy2rKm0gAKFxz2x0qhe6BZNerLJEV8skruQnt1zxjr3qI5Xiua91+&#10;R2YfHYWn9l/efPHiH45+MJr02ekfCvWpF8wx3DNp8itJgDPlkbg4Gc5J29cE9KiuvEOtalZJNf6D&#10;cW8j7S0bR/dY87TkjvnPXkdRg171d6HbxO32bgn5n+Un5hjr27Drx+lcdqvhkTmSG0j228hYyfMF&#10;3KMYGRjIPXH519nkzp4SNpwT+Zy46UcT8LaPgL9orXvimutTQP4JvZbWC5Lx3EdukhHygbQEOR8p&#10;5+YD5hkDBB+avGnxe8VzxSWN7prWUKSNs+z2cqzRRhmUAsHCt/EvoSSe9fqL4y+Fl3fySXVhqK28&#10;nmeYkq3TBlOeBndnGM56EE5HOMeQ6/8As76ZdapLrF9KFWO5b7Jbw60+F3Muc+YzoCAMfdzjjHAx&#10;9fg8bR59aaPPr070VFSPgK08QxXlpcWkVhNMp+ZZBOgkYFgoBX74B28qxxjHH8VVtI0+48XahDba&#10;taX8jQrho7WzbygVC8MA4HKnHGOozz1+2fEXwLutasv7P1X4mWa52i2t21OafyFPY4dF2sCMgL0J&#10;/vZrjr/9nLwZYafJc6n4t0+eeSbIZWv+d44LAS8ucnvjvnvXvU68ZRukeXOivtM+e9F8E6KYprG/&#10;8J6s1xFlPMt7Eqd6tgYP2gDnPOMEHAHXFbmjfDPw/dTvbX3h7VrcQhW8tZFhxuBByS8vO3nljjLe&#10;tesXXhKfRbkWWiarpM0YgXyil7dxgYKiRfnLZOD1wB8uSAWNbEvwqu9Y0WGO306Cymj8z7O1rqMF&#10;xvydqv8AvY8oSz44bJPGcHByqSrTuk7BGnTj0PNfDPwz8A3tskupaTqypbQbpmuNSjEMRPzEl8qM&#10;MMtggE565rofDegfDZYTJbxoZMstvCt3b8thd2AZNucBSMcnc3Ymp0+D3jTS5GtdK8X6lYmNNsdv&#10;5yRqFycooT5VVgTlefvHOOcNm+HnxV8M+ZNc+MrvULya3jEK/agSDnaCCsR38EYAIxz04B4qlOd7&#10;c7f9ehopRUtF+R0mi+Dfhq0yT/2TfSThhuulKeXzyCFWVht298bc/gK3LHwD8MrSIRxeHpmbeTuM&#10;kfmP25KtnqoHzHHJ/HC8PeDPivqdiX123cWrKd0jXjO4UHcPvRsAxOBw3fBC0t18JfiVrV/b3JW8&#10;is0bDJcanGF67to2xkfxDOTncTgcfLxvD1HKzkae0srpHYWGnfDsO0gjfczE+XKsRZzt3Egg4UDG&#10;M44OB7VVn1DwZAFhsNNLSNOys3A3HjlgSMjbnttGSe5zX/4VB47WGG3tdXulmWVZFaG5RnjRlYlg&#10;WAIJHB4z0Bzk5sy/CDxDLHINQ8YX0cZl3J/pMTtHuJJJXHGSfY59e+H1aWt2HtIt6laLVdJiLNZa&#10;DI37wfN5kRQOeQFPGOOuP7oz0qvLr2jm5iMOh7mCuJvMXO3oOFOBjGPlGe3rmugtfh7q+nxixsta&#10;1AxwuscU0kZcoyncFXCFYz91TnJ5PNVfFfhjxH9puNNfxjfeVErSeZJ5RdTheD8inGExubAXcOoG&#10;C40ZcxMqkX1OZXVYTazMPD03yzEnEacgEjd87ZzljjHI2rkVj3vilY4ZI4/DbQosPmBLtAp3dDyS&#10;enXkqSB2OSL2tWni9TcbL3VpY5lcSNA1s3nH5fqgwcscnAGSTxxz5tNa+2Ga11TVI1KkTPDLbg8r&#10;uUZHJBbDHAGchfeu6OFlLVGTkY+t+MoIori6vPDLOY8BWYo4ZSzHpn5kIAHIIB7jNYJ+IWl3nkjT&#10;JLiGYuyrJuKHPDBAN3yMcntgfQVtT+HfEcswEV1qVi65ljurq+HmqyttWRvnJIGNuRwO65PMjeG/&#10;FGt3Uf8AaGqR3WyBYmmjjkLMeNp+VSxIxt5OMcnI5rup4fQxlUfNuclcfERIAbe70k20m75nN4Rl&#10;MdflUE+ucnoTnJrnL6e4nvd1zfQzTM21nS6RsEEksfn24PPQdcc9K9EvPDuo6ZFIiaBf+bDJEiTx&#10;yK6nJ5O0qOMMvOFyuTms3WPBkOp3OSb2M7VkKzKkbDBAH3RgEDPOcgA5xjn1MPRtqkclSpbdnD6j&#10;p8HlCaa3uGeSNXVlusEcccdzyD7dDzzUN74ZsWgjMJvFVmVZm8wEZYAAAfezk56dPzrpD8PtRhuG&#10;g0vRftBtydrR6tCqSoOevOdwxyT02kgcVpWXhXxEt0iGwa3bLeZH9ujZOG/dj72CAx5G3jnA5zXp&#10;RoS0OSdRbnlOpeG7yOVEt5rhdqYWTyCMAn6k9+mPyxWf/wAIVqLmYXF7OPJAf95gZyMDvwSCenPb&#10;Fe++HfhtqN3CyX92FXa3mw/bIWKM3PZySRgc4x6E81r6d8FdOvoTpc+pRRbY0MkEUy7gpAGWypyo&#10;ycYHYHnpXZTi9jjnydT5hvfCt3ZmOW2luG8wgJHcQ4APuQw7g9eeD6VTg8LPDH+8u5lUNlvLkHZc&#10;46+pHbt17j68j+BlposiCG7jmZmLfvGMZc8/eA5OBjk9z9Kz774NS3EDWKvp++NVMa9DnBYKSMZI&#10;659ckH16YxlsYThTPkmTRbxbhYoppsqw8vcowR2BJOO3cjtnFTWmgaxdDzor6RfLQgZbBHJJXHXu&#10;eeeT35FfTP8Awpa4W4EdzdabDzhmFxwvH90Z4yB/Xrw+4+DdrDCtrpusWe1VO2GOfaqnbyOxOdvQ&#10;fj0Nb8ku5lHlifL8Nl4igjw93MqEqAsTM27Hp04Gck8dakhvblbWSKK9uFDqd7ThiW5HGcZBOB6e&#10;555+nLX4P+H7iFf7SurYBdo2xTZU45IGRuz1OD0A5OcCif4M+HoreNILyzIVZF3bskHDdvug/wC1&#10;2HPWpdG5d4xW584w3bbfLh1e4WJ2+bzFcluMDJ6duTzk/pahknMvkrfyr8wMhWElfc/kcfh6c17w&#10;nwVtdImZWntZGjfYwh2tlT1GRwfTjjParMPwc0mHMlvcW3zjk+dgRZIByOvT39fXAz+rMqNSK6nh&#10;0UdrOokbU5oVjGMsGB2gdM5x+n48VNFptpco2NfvI8tuG7c/fpndx/LA9uPeofhLpEUywyQ27Qsy&#10;hl27fm7HoWx17j6ZFaMPwl0jeGkjt4mXlQqjeq4POfTj0+mKiWHlsdEK0N2eE2fw+g1RD5nj+4jY&#10;rtVdrE9MnHz885/D8q37P4R3kcCp/wALPuG2ofljhbcOwwW+pHfPHJxXsVv8ItDlj2m2t5IyzIrF&#10;iNuPTPfIyR7Z6gE6g+Etgsit5TJGgzlGf72SeoXj5s8jp2HWsJUJG0K1Dc8Vt/gyZn23fju5b+A+&#10;WxXLA9en/wBbjPSti1+BdhclY/8AhL7lNyDa8d4ccY+mOOPr+AHsMfw3trWSVlSQSPFtRZNy9AAo&#10;Y4OOcdBnsOlX9I+HGntpwi1Wxhkm8pROvLR5xnjcBkd+f8c8tTD1Dqp4rC7HkFn+z/ZXUWIPGN4V&#10;b5juutrbsDAxu4POPx9DitK2/Z7s5DDA3ie8ZmZt8P2l9pHYHn0PJ4yTwBivXrf4Y+G4Zd0FpHtk&#10;wMqOQBnjAHpnj/CtGz8H+GLedYbnTmkkkRm2CMsw6cc8dhnGeFP48VTC4h/CdUcZhYnit7+zKglk&#10;e01W5b+Pa92+F7ZxkZIJ/X2psP7NPixFWceKLhZPvqqySfu+PrjOeuM/0r36DQ/DVvbrJHatD+7+&#10;b9ztYNjd0/EcY4/U3ILbQLWNTFan5ieY4TtI9zj3/HPvXFLA4yUdzaOOw6Pn7VP2fvEsEkx/4SjV&#10;FVgAvkXzuAnCZIB6DGQMHGM9OTq6X8ONf062jtm1HWpYw5EeZpGLK2AQflI6jHPTjAxmvoBBoTBh&#10;JbqzISH+X5SfqRnBGP8AOK09Ml0xgyi0bymkEvltDjLdieOSPX61w1csxcom9PMMPGVzyDw74QuN&#10;MthYz38qT7g8MkreW54yVDbMsOcdTnoOpz2Hh/RNTLQyw6pPC0lzG0d3DIxAXYVKlNuG65Hpye4A&#10;720m0J5GNtZ5JbcHWHqwPA5/zx24rYs9T0m1kw8TKzfwxx43jOcn8e3rya8XEZLjJX0O+nmlC2pT&#10;8NaBr8KfbH8Y3F1LtA+aQhfMwdw+bOAeSMdQFz2r0Lwd4ZnufJmvNYk85pmXdHKoDAEHA46Hg8nH&#10;p0NYWi+K9Ct2cSY3Lk7QhGTxjt6j9OMV0Wk+NdOdFhurgrGr5+W1YLjGMjA9OPXrXh1cjzKnK6Oy&#10;OZYSUbM7aw8NoIVU38zB1+aP7Yyjg4HQ9MVpafY2Ng5VLzcvRt90z8Zz0JPOO9cvp/xV0CCNZSZy&#10;u3KyLbNt+hBx/kVpWPxh0O43faBM/wA3ypHaEoyjGB94d8/5xXjYzJc2rbo2p47CwVonb6XJaIik&#10;XRwR/FJux/8AWrVSGzlGVVWXGVZVAyP8muOt/i34NMG6S7W3VvvNKmAMHH1/LPQVs2Hjzw5eRqIb&#10;zzIiu4eXbyMAOeOE54+teM8lzKluvzOepVjUd0/xNeeKDYo2f+PCqN5brCGYwtjnkLT28VWEEayl&#10;B90sd6tx+nH68/nUUuo20xVG8tl/h2Nwf06Z6VEMFjaW8SqcpXMnUrxYkP8AocjqB91Ys/5+tc7q&#10;WvJCWSWwmjDf8tJITk+/+fX6V0t7fWUsLCSI43bWUMOc98D+vNYOuadobK0k9n8ufm2oxG4duQBk&#10;H/PNethY4uLt7L8WdXNSlH3pWMG+1u1K4xKG52r5ZBz61kz6tDO3lySLtUbY2YjLZ9Oa1NV0DQWt&#10;mC2HzbcmPzei5/THvjt6Vx+o+EPC1rcSSjwvHGGO7cvUrjk8deO3HPPpXu4dYieip/i/8jlnHD/z&#10;/wBfeXLvUdLEHF/Ay5+YecvTP+R9az31fSJIvk1aMsvGVdfl5Hv04+n8jRk+H3hpXae00ELI0ilj&#10;ySzYPzc+3vx7Vk6h4T0GzAmh05N+cruwpGDkHqOpPJAOfrXoQo4yX2DGU8N/Mbn2i1lm82C8Vt39&#10;3HTP1prxxum92JC8g7h/n/CsnTtBQctpMKfLhQAPm4wwwM4q7FK1qm8QxqxT58ZO5vXp9BjtXRGG&#10;Njoov7jKTwm7aJzHEGwW687vU+mfbIqF5MjKovfb+VTLJMWbd5TKGAIXgnoQBTjJGDiRTnnK7vmx&#10;6da2jhcdV0ba+Rh7fCU9VZ/MzzPEp2rGBsXPCn9cfWoy4dcMw+Zv4vT6Vfjkt3RpUfPltgq365pk&#10;08cYVfMXk/LjjvXdRyvGbuTfyOepj8L2S+ZlztF5n3l9B69enIqqzwuWVm6fMu3tWs1xEQZAe38K&#10;k/XpVeWVQvMfT+HaQTxXrUstrxjqefPMsPzaMx75eWUNJt6tt4x+NZOqWd+Sj2Us+/GPlk46/lXT&#10;TvIeYI/mboWjPUHH+fpVYxajNKy+RDj/AHDnjHHX2rq+o1no0/kc/wDaFPo182eeataePEt82GpP&#10;3KrIxUgnHHTP/wCvjrXNvJ8cILiRV1SPy1ACbfmyPfnHf2r1q4tfFas0UNvp5XoS8Lgjnr169Pxq&#10;jcr8QC4jtLDRhGxPyTRyD5eyjGdv6j+VdVHL5R6yM5ZlFxtywfzR5qmsfGuIbVk85+MtsVc/3sc4&#10;HYgcd/UVasdd+Mcz7Q6qwbJVrdDlRxngj+vSvQFX4ls2G8O6bt+X5o2Zvx7c47e3WnDUvGcL/Z7r&#10;wvaSMV+9HcBcf8BYenfPY+2fYo0XGOrZ4mIxKlLSK+RyGny/FiWRf7T1WyWFvuqLME56dfMxzxg/&#10;/rrTMGteQJI7qNt6nd+5A9x/F7fStyPVdYl3BPDKr2Dm4U5/L8f61NLc+J40ItdEhY9FDZIY/gOO&#10;g9K7lHyPNlUbOXa+8R28LI2jwS7eNoVdzH2BP588fWqJ1TxWgx/wiNs3y/e8xM9+uG4Hv7/lqal4&#10;p+Nq3u3SvAWlyRbirSTTOnbpjBJ78459upov4r+P6S4/4QWyhjb5l8m63knGdpzgD0JyRwfpVOn7&#10;twjOVyP7R4nvJwr+GLTb/Ao2jOcdeeOh6d6uQWviUbZBosY3YJUyRnaPzHP+Ge1VY/FXx2gnKDRr&#10;HyzHldtuxbg/72PcDuD2rf8ADurfFW7lZtZhs0XdiOOOFlYjjr69x9fTvhKmdKqyiun3laDQ9ZmZ&#10;X8llbnKll2/XG4/p2/IacPhafaN0jZb7p3Yxn8T3/wA9a6Sxa+cbppo0Zm+8vOP85xVtLWZSuT8x&#10;UjG3n8f1rB4fmKjjJLoc2PDUM0aq6L6qvGBSTeD9PuFG+RhtkzxcYyfwI710bQmFvNMDPt7Jj+vf&#10;8aeIY85VTt6ttU1nLCytoy441xd2ZVjo2nWS+VAxI/i3Tbv5n3rWsrS3I3L5Z2+jCq++H54SHj6H&#10;cejD0xnJ/wD11H/aumxHyTdBmXICJGdw/DrXm1solWjv+LOulm0Yy1RuW4t0GySSMk9PmHHH+NXl&#10;u9OjZQ0nzAfxL174/wA9a5qPxFAqhGMi8YVmB5HpyP8AOafb6/CQAHkDfxK0fQ4+leTiOGK09pHp&#10;U8/ox6M6T7VAJPleFuvPFU7rUUDqv2iFDj+JeuB/P/Pes0a7DLFuD4j6fMv+f8ik/tYSKt2v7xeo&#10;I5J/Kuenw5mFOV7p/I0lnmDl0f3kstxuTcJIhu+7tGP/AK1Ubia8L7o542GMsBng+tWDqBQleVZv&#10;QYyT/Wq098ACqxsNz43eWTz+FehTyvFU/iin8jnlmWFltJ/eV7mS+Ukw+U21eNuTn/P+NZ0s90jY&#10;miAx8x2N3/zmr0+opGRG6szM237v1/Kqj3sMsbeZlF4LKy89ev0/wrqhgZLemjnljov7bMy8vo/M&#10;C+VIrsG2sTwcHnt/+v8AKs29ul3FXm2/eLYc5z7flz+Fal5jYxiMhDN80bL8x+mR04rLvrchPJjR&#10;lL/wmQjecAAg/TGPy9K6I4On1gSsZK+kzNu7qCQM6ySFWyNynn8c/wCHesW78nhBPIqt91t23Bx2&#10;61rX2lyLEv7xm553sSScDHGfX86xLzTZUZBDJM/zEbgu7JxwfyHX9a2jhILaIPGTejkUtRsEmZkN&#10;7Iy53fu35XHGRg9f/rH6499opnDfZxOSnLMZMdP8PStoabM5jMk025lBC7fY/wAh3PAz+VNNJu7i&#10;VlleT92fkZ1wPT6/p9D3rojhInPPFSOT1DwrfOCoW5K/eO2UYAAwF9vT6e4qjP4F1G4CF4WC/wB1&#10;bgbip+hP6k/Wu4OnPayqJ4mkXaoy646ngfKec5zg4HfrUh0+Fgri0umVX+UrCeffnqM1tHDuJDxH&#10;Meex/DSU7XmtJIyFYeY0wOepwMnP+B/KrVn4HvkAeS0JC5CxrKFUcdT3zg9QPWu6Sya3haY2r7d2&#10;FZUBPPJB98/57iSJY1jWSHT5d0qkrGq4IPqR/kc/ga9kzOVe5zejeBJoZ1nktVCsp3qzL93Hp659&#10;Oc4/DobPwDYXzYNt+8ZsnbLwemfwPX0+tWYHnTbPeQzSM3IVbcZB6889QO+QM89OmtaERyQrKl0W&#10;lQ8SREbR/T+WKPZyM5VW9C3o/wAO/DXl+VcRSK3R9zlQw4PHt0Gc+vvXV6N8O/BitHOujx+Yzblk&#10;a3G7OBjkjj9Pz6c3a63Jat9lkspWVmVh0GO2cZ988+hrasfFdxDJhdHugVXhxHx7DgnHtx9fSsJU&#10;anQnm5meieGPAvhWBFdLRl25O0D1BweMZ/w4r0Dw/puhxyKsVpKvZTgkfTP1rxiz+La6U/77w/qj&#10;YYJuSFSvpu4Y8fTp+tdDp/7QdrDlT4e1BZEX5VkCkcHGevr/AJzXJPD4iXQjmUdz6Y8HzW0YjP2S&#10;T9391nUevbJ9a7rSdbVo1jjtJt3/AFz6/hnpXyf4f/bB0fSFaO/8MXm7d/y1wCPyJ7Vv2P7eGkWE&#10;yBvDeEx8uZvmXkjJPI9ccV51XL8VJ3UTRVI2Pq3S86hJ5UtvKp2/KWXHX05rctNLhhX7n/fVfK+n&#10;/wDBRjwZHtH9jzNlc7ftC7sZ9x2/D/He03/go38OLgeQdKu/MUgGPgE/TIH/AOr61w1Mtx/SDNI1&#10;adtz6MbSrY/K8X3uKgm8NaZKP3tqp/3SRivEG/by8HMxS38GaxM3H+qVMY9fvcj8Kr3n7e+gQXH2&#10;e2+HWvSfLlpFtwUH4gknr6YrD+z8a/ss054I9ufwfohbI09ef7wq1aaDZWY8qK2RR2r5/uf27rKN&#10;d3/CsPEhLHHy2LjH5qOgqGz/AG7tOuYmE3gbXoZk5dZdKn4H4Rn69ePxqv7Nxn8oe0ifRxsLYfwc&#10;0PFGi7VSvme7/wCCgHhqP/mWtab93lmTT5Tz2GNmf8Kr2v7fnhu6j2yaTrVo27DfatPeMY9eR+nX&#10;86uOV4z+Ul1In03IWUfJas2B2/8A11XknvkP7vT2P1Zf8a+Z7b9uvRr+R006W8kZWzt+zycL6/c6&#10;e/P5UX37aOq3dp5mlaLezkYPyZBz+X+fetFlWM/lIdaKPpUvfO37zS/++mX/ABqCWyhu2xdeHkbH&#10;8TbDXzoP2q/Fl+saQ6NcQzMMp5l020/VQuc/iPxpmlftD/F26ky+gtcBiV+RZIwD+IP6VX9l4jdp&#10;L5h7U9n1z4M/D3WpjPN4UhhbkboowqnPXIHBrn5P2b/B9i7TaZaRqzfd3Qo20+xZTiuET44fFqSZ&#10;pbTwrcyK2A2Js7D3xkZqzH8TfiveFXPhbUlHsyc/Tg/0q44PER6r7x+0Ou074W6zosnlWOowpH/d&#10;a1TnHuAMH6YrUv8ASdZt4QsPkTsuB81vx9Dg15/cfEf4prEHPhK+8zd82JFGOOmD/wDX+lRJ8TPi&#10;DHH50vhbVN3RgoRscZzjI4qnga0tboParqdTMni2OZg/hKzkTPzSRzbc+/t9KY1/qqNsuvDJw2CW&#10;hmDAfyrlT8VvGH/LLwhqhb+LKgA+3X9c0o+J2rqGnufDd8rMowGjGBx16cfnWkcJWj/w5Mqi7HTT&#10;TW0o3PZzRtn+JQcfkaq3CWrP8yHd0+aPGfxrmbv4oeIpmWddAuZQR8zRxgZHtz+FVZPH+v3e6VLC&#10;aPd2aIEr054xnn3reGHqmbkb95p9vIrHYpZTjpjNZV9ommsNjQR46f41lN4u1udMSQ3EMm7/AFip&#10;jPtznPH4/wAqpnWNSlkZZ58sWIG5MZHUf5FdMaVSPUi5cvPD+hE4+y2+d390ZP1461Sm0LSmXalh&#10;GC3HCgH+VV7u8YhTNawndwwaPr+p/wAiqU3h6S/ZmjhkVmx/q5iv8/8AOa6Ixl1Yrj7nw7Zo+2O2&#10;h2n+Hj+fb/PvUX/CNwHn+zI/++l/wqlcfDybzFaXVpljOd2ZDxx61Tk+H+6RiNcuj83XzF/+JreM&#10;fMlKJ9X3fw08PC58yaxt0fb8q+a1QWvw08MDdLJplvu6t5n+DCmp4PtLCT7TcapPMx7GRm/wq8dF&#10;0N7TymChC27BLFs+5r4u8l9o9ZDLfwR4Qhk837Oqt/CsbFVNWYvDXhsfIbFW7/6vgfjUEfhjSthE&#10;cxHBK+WAPy6VBceHJY0Y2TzSbvvLIpPH50vO5dyWfw/4R8xo4NOgZ/4lVagj8O6dbQ7YNK2ovCqY&#10;lwPpSTaVrZhU2bSKq9Ejfb/Wop9K8RyW+It3zcZa4/8ArcH86OXzHzBPodhEwaS3Rd3rtJ/Cq82h&#10;2KIWeOFFxkllFV7jwp4klZXl1G6442rddB9cUSeFryO32R3FxJIeu64HH+fpT5f7wuaXYI9M0sqR&#10;aSQsu4HanNL/AMI+GYHMZHX5zwv6VJbaLqkMawg7fk5XcjY/8dps+iajz9puJB/c8twv8hR5XGvQ&#10;ik06GRfLa4XC/wB3HBp4sLuLlLhGVedzN1/KpP7Lk2+QZpMuuC3XJ9afHoN3HC0SzOF6H5UP9KXz&#10;H7wn9nNcESqYt2M/NJUwsr9lAN1Zpj7rLg/oRUsOiJHGxLSKy9HCrz+lQy7kk4mXzPdRwPzqPiHH&#10;zL1lpF5IIzcXdmzDqzAA4+mOtXV0eEcsLVv7q8Hr74rKjkQoH85i3ceWBn9P61FaX6RyYmvdvzD5&#10;WkA5/nU+zkPnOjtfDMEmSlvb888Rr/hU7+Fp5Qkggtl28NtjX+gzXPHxNdK6wtpiMwY4dpP6d6dL&#10;r2uWpaSx061VjyVRlUH+uaXs5BzxN5/BdwJVlljtRHu+7IOv51NJ4CsLiFhdafZ9cqVXGP8A69cb&#10;P411uBfLh8LxxyHqzXmQW7df/r1FffEbxssSx2miRtIFy22TcMZ9eBR7Goxcx2SeGp9NYyRi3YjH&#10;+skPH4ZpIdC1Yw+as1vw24KY/wDA1wsXxX8fu/kTeF4YY1IDXDbWYfTcuP1pL3x58RryTYGEalc+&#10;Y0YXv0+XvVexqdQ5j0u3GqmJRbww/u8btqkfX1zUzvfQqJJlhLZwqqo6e+SK820/WfHDWpkJVlUE&#10;bmGSf1qHUdf8bXNmsNtc28MwyVb7+fwyOfwpfV33Qrnpr6hdRxZiiVcr/q2Zar3GtX9uV8qK3bpt&#10;wc/1ryUXPxVO1hqcKsGBfdajLDHTA4FaFvP8QZ0Z59OjWT+GfaAv0wR/+un9XXdC5vI9Bm8U+JQN&#10;zabZ/e/dt5bHI/OoJvEfjZ9whtrM8/N5keAPwzXJx6l4lWBUYruXBLMwH6Cq8+r+LZI1RIoNyj5f&#10;My3ORxx/9eiNGPkI6iXXPFMz7LhLZmUfejjxt5+v9aoXd/rUy7ZoEDE/KyfxD1P/AOuuSu/E3xPg&#10;nkFrDZyRqnC+Z1J+opsPiH4jzDzdR0WOCTHyxx3Hm5988AZH5e9aLDen3g5m1cR3FwzC5wrhjlVb&#10;d8p6en+eKy77TTNFmWRlVfvKScEH2qG417xWY1nbRptw4yNrADj3GTg1R1DxB4ijg22+lQz/ACtz&#10;v2sfbr1/lXRTptEOWgXmlWzkzyXcxb7oOQuAD0rNudLtpDlrmTazfdMmCBkdOOv+fes248QePtjR&#10;3/h62Me4srQzsm30HRsk/hWPqnjL4iSzkWPhX920eDuj+Ytnkgn/AA7duo7aVGTe6+8xkzXk8N2S&#10;rvuJ/M8xstukyM9zn/PNJP4L0aSLLjKqGLKuNpyT9ciuMTxb8ZtPx/anhyOb5x5WGLsMnp+7iHGO&#10;/JB9eKn03xz8TI58a18PoxHIgK3FncDAIPQq+089uD1rp9nUW0l95F31N6XwN4ZigEb2AT7xby4+&#10;Tx1yPx469DzVW4+G/hdrszCy+7w6tKcHGew46fQ/1p/8LD1aHUGsrrw7NGsjDy3aEc9e+cA9O/4V&#10;DH8RPFXnNHeeDJoQjAJKqGQt/CAMD2BOe35nSKq9yPeLFt8M9CtJmaOGGMryqq3y+w6cD/6x61Mn&#10;guytQHtrOLnIEZxt68D7vbNUb/xx4ma286LwzdTMExtWNo9xP+8px26nv+FYGo/E74hJbSy6f4Dv&#10;l8tgFt5ljDSc8kEyAfqPxraMakuotTrk8LQxMxktVRi37vYmcnHTODxn8qnbTYyWg/dqG65Udc57&#10;4yfz+npyGn+PvHkzf2hL4OaF1RWa3kh+ZsjpuQsM+/PHbtWJN8aPizca7No7fDm4jt4mDx3lxbna&#10;2P7rIx+gyB9O9XGlUfVC97sei/2ciN+8hA3HhlUNj8Mfzpg0ye3PDBVY4ZUTA79eOf5Vxtx8RviT&#10;LGz2Fjb/ACLuKSW5wcfQ5PsOPqelZN/8bPiRo0vk6n4Qku2k2urabp8zqFzjB2K2DjnnHPp1q40a&#10;nQPePRG8PyylZjbwvnO5pAeP93j17+w9eIbjQIJNv+gwhl3YjG0fifX8vX8eLufib46nsY7jRdIm&#10;iaSMkLdwFeM4z83IP4fl1plt4l+ImoSrc6vZ3FnCJT5lxa7cFAPTGRkdwOtVGnU3ug1Oyg8NWvln&#10;zdHj3SNlvl+X654zx6Cn3XhuzAxHpULAMow3AI49j29K5vTvGGvWTLb29+spjUYWaJ8t35wo/E89&#10;6kuPHfjARtMunxzYBD7DJtbJ6BtnYcccj+Ry1O5Lubq6BHEWaLw/HtzwrHGTn/PaoLS2R1lMunBW&#10;ViGVE5zkjcQwGOR75/Gs3SficNRvjpuo2lxbzbf9StrIwDHph9uG+mDitu38QyoVs1sJMrzGyxgc&#10;epHGO3AycelKSktwiSQ6ZJJN5Mlmu5lwGZR8v5cketTS2m2VRHCu5vvfL3x14NNtNQvLy1+1xiSO&#10;I/xzQYbqRntxwe3v0xVmwt9UeKR59Tt5iy5hkWMDAx355OMen0qPUorz2rW+xfsbSHHLZC8dfz59&#10;6hu4ZSWiFg2AM5UjBGPw/mauQQXDyF7rUY26KVaHaRgdgOfz9D60qRKsj+c67t/CnHPvwenv/kof&#10;MZ0Bfylb7EdjKQFkTaQR698cUP58kke20VVOd26bp+H4cfXtVu7u7JWWGW7ZGZikbMp6e5xgdPr/&#10;AEgaCYx5Tbs4Vt3f05wO3emOMmiFJJnjdkiHysQv73j3IPT8qZM1ysjKHDFQc/vOnPP6AH3qaMXo&#10;kUyWitFMD+9XJ2jHU5Ax24x+lJDbRzXu6W12r13QuRvBxzz05/Hg+tZyjHc0jNkEYeRVmml+VWbH&#10;lT549e3Pb2+tPspwP3cRDSMQArXX1PbGT/nscslW8ikWLySEdm3FXPGcDHPfnPt270+2tLy0mUxG&#10;Xai71ZPuncBx97rn16Vy1IJo66NacXuaem3RhjkadlRd+xGkui2Tg47YHHOB0ArcsL2Z/ljikZRu&#10;37TjBzwSSR6f/WrC01LyVBLd2gRQSyj5WO73XuOe571d0+4jjMJtlYMkbFi7HkdvoR+ua8fEYdTv&#10;oevh6/Lu9zpdD1m5WZUvbDAjyVfaW3rnjJ6dMnHWur0q8+0jzQjbix2qI8YA68E/qT/hXGWPijQo&#10;ZPKe5eNl5CySsuQQQfvNyfw79hgVpw/EDw5boJpb4Q7mI2pIdoOSehHXk55/IV8vjMtq1NqR7FLF&#10;RS+I7WB42UyJdDpghIQ2P16ce/4VYVAF33Mx25wGa3G3HrnP+fSuW0/4o+E7ry92uxybn4CkcH1L&#10;DA9ugxmn6z8aPA+lJGLjWwzOpOFilk4/2vLXCj6kZ968WeT4taKm38ipYinvzHUXDWxh327iRt2M&#10;Rx9x+OPzxWVq9vq0B+1qshVY9rRjbhsn7+cdQM45xjPfFYlt8ZtIvoXe2sZFjWM7mkjMYPAwApYZ&#10;/HmoLj4w6M1sBOdrcgocMxPooV249yemamOTY+Mv4Vwhiaa+0rEup6k1qkojubWGSPb97cAqkfXI&#10;/wDrd81xviO9efS/Pnsx5KSYEgt3xJycH5sEZAJ+7gDrjrVzWPjHpUDqiWqTtJ/CjFCCRjHRvcjo&#10;P1qre642rzi7ltSsbxhljj3ZJHqR7Z64xkdK9bD5biaME5UkvuNvrdGpdRmchq8Gkzx/aTYM8kaH&#10;7Qi7R5bL0JLAZYZ6KDjHGa4XX/B3gnXYHk1bwm0m5CbrdhfMIbJJBIz19ycdeoHc6pp6/b5JLeRv&#10;vbiqKNr4Vjg8YOCOnfjiubvcWl/5cD+d+7bb+8G5m9hx6njPrwMV72HwsY7wRzzrSdveOAu/2c/g&#10;xJqZubzw1cW8zL+5aL5TtbBABHONp4z244GarxfBH4Q6PK0Vho03nbc+XcQ4HXPG5QDj2OeO/Fa+&#10;uXPiDeGsdEWPdIgYXV3swmcZwSACPYBsHrzisW0uPEw1IzXmhWq2olJmluNY+ZGGUBwY2JBOMcjt&#10;juT7FOhHlTPNqYitKVrjT8DfhMqRWB8JKqHLNGsKEEc5BwBjqfTGfyNO+C/wgvEt4/8AhA0/dqCr&#10;BBuY8HdnqCCPX+ZxH5+uxTMr6zGkMi/uYx5fmLnj72duCB19evaqcOq61q0E1zp9wYoVhk+yl1YY&#10;2MELeWmGAPTb1wCc8YrSUeWGiM41Z83xFy6+CHwxlkhT/hGZFMe0r5LFiQD1yzEDrnPH3iepJNiH&#10;4T+BoCyi1uY3dVif958yY7A9eVGMc9B2FTDSvEf9mw+Ze/OsYaRY5Cu7PPODuztIGcnHcZ6WEGsW&#10;gjvXvrNkhj+eORlwzlxyT1HXG3kZ4HoeOp7NS1VzSM6kupVtfhL4dtJo5l0+7MZOZt85yflxuJDD&#10;OR1zjO455OKG+D3gV2klg0uZWuHBG7DE5B4x1Izz1PPXPQdCrKGj1GxkDNN96MwsTsDEZ3dsEs2P&#10;qfelheWUxwrdSLjHnecjR5XaQCr4II28Hk45PsOWVSinZwKTrfzGMnwp8NQxyQW+nL93b+7mHYgY&#10;yemPyzwOehcfCrw8kLNb294sir8rNc4ITg4z/d49/qDXR6fFNcwvc3R8tJN2VaY8YUcrnHGfUcY9&#10;sG1KzrHIhm/drhm3c9GHQgZHPPp+uOWpUpPTk/E0hKfc4Zvht4PjvvtFw91NN5n3GmYE9s4DdTk5&#10;zgYPaoNQ+E2gXyTXExuvLkYZZbhpGOR9/iQktu56DOAQMYrvJ7RI33YkkaCQNGFY9NxXA55HXvn8&#10;Bmq95M7iRba6jZmbCljt4BGAQM+h6Z49eta0405axgyfaTW7PPb74OeErFPskOlSGFRum3XLfM4I&#10;xk5AJxyOTz74xz118Dvh3NbQ+RYalF2U2q7WLHHA+bnq4+brxnOCx9auRBhp2n8tpPvLG3LKDnp1&#10;7Dp0FZ16ilX8+U4SYGP+8xxg57YGeM9+uep7aVL7PKzOWI7SPGtT/Z7+HUumtPbWOreU0n75d0bN&#10;GuCcqC5XJ4+6ADjnIzmiPgT4IjtCIIrhbdp2DfaIIzIGBXjnKsmF/vEjIz1yPW72Ka8g+0RSTSbi&#10;XJWPy2j5yDg4PQgevrzWDq3hie/t9sWp3FuYy4kkabluQcbTkHsd3OBjjnFdtOnLZpoy9s90zzW9&#10;8G+FU8yW90iR8tjzPLhHmP0BO2QZXKhscE+/Arm9W+GngbDWiM9uv7to/OIUqzFhsDhmHTnIDd8c&#10;de/8SaTHqc8kB8TSWNvGiho1jZ5MxIcDJOTknDYypVcYGMnjvEltGsuNP8eIqf8ALRN212y/ynch&#10;AC/cwSdpxx1Nerh6djiqVfMxp/APgRo/s/8AaGqNJDxDJtYhgAwOwBgccHqAevAyBUul+DvApZYr&#10;TUr7K5MYeYxb1IIZi28dtoGQMgjnkVl6voPiO0aFR4v8wySAWq+RJgqJDk7VPzHBbOB823BIxgt/&#10;sz4gLYX1xpHiO8kb7WkcJ/s1yWyyndyGC4G4YBIHBGMfL61OjHQ4HWk2adx4U8FyyZ0m+kVjD526&#10;SR+VH8IYnqflGM9SMn1qX/hOKCZopvEN5E0K4m3YBBI4z02sfp1PPJycPVr7xuvK6zDNNC3yNDYq&#10;rEY9GODx1759TWRfv4v1a+a31TVZ5I8ALHcXW0uMYYBEk5yNxOATjJz6ehTwvL1OSriGdkILO107&#10;fFqUoUt5fmXC7RuJGE++ze2cc5I7VQ1bVtKt9NjMusXMgkXzPOJRdiksNoVmBOT09ATjPIPGrZ+I&#10;Ll4xexPAtwysGkk3xIMcfM5ZsfL1Y8fQ1QeS6t7aSM68RNuQri4iDKyMccNKrDnd8rLyOccDHVHC&#10;xOeWIlbc6ltU0q7lmQardKxjzJN50RQAtwQN5GOcf8CzgYOc60vbGe3eddSm8uFFeN1CbA7Zxlt5&#10;IwOmevoOK5y50/TriQadearqghVWKyWsakDp8zbWUHPuT04xyToWGixXRa30ya4VdqhpGXazMrKo&#10;JPPJHTB9+K6PYR6GSrS7mk1npS3n9n3eq6gshXfFGqrJuwAfl2knGSc4JB5Oa2JfD3hYX7Y1S4mj&#10;V0NxcJ8u0beSATkgHg9Mc9OK5a18M6pG76gbG4X7K2FLXG2JupOG35w3sMfN+Fa+kaXJc2r6bc6v&#10;Mctnzvs52QrtOeV4GQMepz15OJlRiXHEdDZj0XwXMkJW71dvM589XRW4P3QMgE/d4zkZHU4FX7bw&#10;t4TtblY4LvVt4BGPMQhmB28/NjqDyOhJOMtw3RNEtY99zc6zMfIm2qr2u3zGORjoSeudvPQ/3Sa3&#10;h4b1mRo9Ra/WRW5MMMRjZcsQcbv90dQMY9uMJQjfc1jWlbcLbw9pCN5Kx3TK0b7pm24xuGehOe3P&#10;H65rQi8KWFuyEG58pj8jGY5CjnPBxxx3Gc8+tR2mhXCne2s3TrFJ83nTPjlcHoMdu5wOT3rT2zhY&#10;Rcaiq7o9rQsq/NgdeD2A4A7jk8VzTikzeFW63LGlaZaRGN4Uunk2AsjMNoJ+YdePTj3PHStq1tZI&#10;ovNRZFVjhY1UseBn09Pzx37ZkMPkqYbXUmZduVZsnjAGOvXkE98E9O23pr30k8fl3ZVvJwGwQrYz&#10;z6Hv6cVySUTbm7Ms2ljaTL50stxGy/djXG3oecZ6cY+hrSs7WGSBZZ1m/d/vJCuORnr1zn9QT25F&#10;RpaXOY4bsrltp2xthjnkcfUfpx61ctrO4LKAR6ONvA68jn/6/So5YyFzNdQju4cs6nKq53eXJwep&#10;55PP8s+oNFtrFsI0G2Y5JCq27Ixx/dHQeuP5U63NrP8AdT52YLIrhkYlQfXrwfx61pW8MMe6JIVG&#10;3A2cE9Ogx15Bo9nTtrEXtKnSRmjxTHaOxfSpdiKB8rHc2Rxg7cde2fripIPiHEYWez8PSMwVdq+a&#10;vzDoB0PTn/OcaoGixv5LhIZNpYsX65wD09c8elOMenWxZYoY2f8A5Zt5ykYOOQPz/wAe1T7LD/yB&#10;7ar/ADFCf4ifusS+HGkb5tsSybmYg9CMevHPFUv+F2pGnljwfOrbN0abxgjA+6wwO/sTgYzzWzOd&#10;BS3MEUCs0bfPGzYxn04+bn0OOfzqyT+Go38qSwjhCEBjLg4wcgnB4/E5H0IzUaGHa/hsmVapF/EO&#10;tfjNCsAuD4XuFO3PlscdMAYwcd/XNDfHa4jkaC48Mx2zKQUkmvCeezYOM9R0z36VZ0d/C8UbAxiP&#10;LFVkM2FHsfmP5VpWh8KzSb30/wAxT83mqNwDe5J9TWNSjhbu9Jm1OtXsvfKA+NXiRLuGGHwU7NJG&#10;xkmGF2Y/hxvzk8du468itnRPjd4pv7j7Nf8Aw9kjjjz++MzIuR3x0568E9R1FakA8MTItxKrOo+Z&#10;uDtb6ev8vxrV0vX/AAzYRqbewuHTd82IzgqB646n69eOa82tHC8tlQv9530pVuZN1bIS1+L9zdQK&#10;918PmjCyfeW4YN0+8cjpj/PBra0v40BV8yTwVHCrLiOWS4yH+bAHTr6gf0rKufFHh9PLvWsL6ONl&#10;BZo5xHtUDBIHJBP09zzU1p8RPBdnEzad9pum3L8zMGKL0565PtwfxNeZUwNGcf4D+9/5nbDFOP8A&#10;y9OstP2ktKt4xBd+EZNiLnzlhkbbz0zwDg/j/KtLTf2rvDSW/wDougNNtl2yRqxRwAcFgCME+2Rn&#10;8K4sfGr4WwxpDLoV003OLe6RckeuBye39K1LTx38ItSTy7vSpLdJv4gmCw/i4AHP19R7151XJ8I/&#10;jw0vvOiOOmnpWX3HYSftTeFnjC2nhO+kYhmmj8rGxV6tkkBh6BST+OAYZf2q/DTwlYvC118y/u8I&#10;dpPBxn0/XNc6NZ+FzrN9luLgoeExFhse3y46VzupeM/hTa3clncI3nSL8sjReTKSOQMd+3bHPXis&#10;aOQ5bPajL8S6uYV4xX7xHb3n7SGiXe2VNJ2Lt+cBX3Hpx9Pr/wDXqo/xv07VU8nT7ZgpOWO1lzzz&#10;gHr+prjZPHPw6dZBdeHpA0qgLG1q21vUgqueef8APNW9P8XfDq/gY2tpLtY43eUVYY7YbkHr14/p&#10;6EckwVPaizkeZVpS1qI27z4gfa2EUWnBccM6zMGxzyRt5/x+tZeo+Jkc+W3nKx/i+f8AH/69Q22s&#10;+EEBR7z5duwEcKPx6Z/WmyeJPCtov72dlZWyrMu3nHr/AJxXZSwNKGipv7jnnjJy3mhs3iO3lHmw&#10;lWbpG0kh9sfn+dV4taup5G8y2ZYweizMSeM+n4VUvvGnhCBtxuLxvMfhlVmA7duR/n8IovEnh7U/&#10;9IsPtEiKxG9rSRDx74B7f/X5r0aeDhGN+Q4KmMm3bnNNPEKSztFHbO370jcZRtB45pzaipbK2LMr&#10;N/eOD+Y57VRj12wF0tlbuPM2bmVnHHP5+tB1iwZGKn5Vw24nH4/StI4Sm3ZRMpYqe7ZoqbP7O0jO&#10;I2yNsfzfMPyx+eOKdDJasTHKrBeeFU4OR9KoLrFq0agyqWfkZUk54x24p7apGzYhb7jfc7Ef1+lO&#10;OD7oX1t20ZZn+yeUZFj+993cuM54/rVYfZ4B8yNt3ZIdsn6df0povrRX3RgFlHzfJ/jUQuI53WMh&#10;sqN33Wx/LnpXTTwsTnqYmRMZrMbpIivP327+vP8A9eorm7tnj2MJNrcMVXpxUbXEawq8YVQGJZQ2&#10;crRDPby8QSOzfdPU4x+FdEcPE5p4iUhSOFjjkkIXhmkQln/LAB/OkueFVVtfm6szRk4/HB/xqRbq&#10;1HzmQKI268qD+dRx3OnxbgJYf3jZ++MnsD747VrGmYOp1HIqTj9/Cc8Z+Q/19f8APu+3W3LbYHEm&#10;1sLsA4Pp7UqPCHzLKN3Uf7uf1qOWBi3mQs7L/EwbG3r9ar2ZDqdSSN5JuCeW5x6dqkgS0mO/BZhy&#10;xzis+S5so3EU102/d/FG+T+JH9amhiiiKqlyNzZIXBPXjPTjn/8AXVezJ9oTJbQyg/Z0J5+X5aJJ&#10;ViRlnmWNR1byf1/z6UsLRGQQ3F4m7qqiTk+pxTg9w4aQFWiY/K0Z5PTBI7d6rlIcyI3mlyS+VLe/&#10;vFG35V689f1/z2hlRLiTy7c/xfeaIkdM+nTvn9a1C0TYLsm7Gd3+z3/pQieY5JI2/wB7cQuCB+dH&#10;LEnmZhytJ9rWFtIaQ/e8xA3yj8uvTjHfio5bTVGTbpcSiR+IVkjwQR6grnH410scMau8jDbyAwVg&#10;CB09+aSdYI0aWWA7V/h+9n/Cp93sNSZk2Gn3bRqt5Iytu2xsrcMP0xVyK1iMeSsjMT/dbB9efw61&#10;cihtfmMS7Tlh82cH8O31pIreNJ1Mo2jb8xVj6dfep5Yle0ZWkmjjjOxWYjhdvf25qOa9gi+cWkjG&#10;Mj+Ln09KuqLeIPCBuwM4bPy/U96YYhMjNGYzub5gccj6f5/lS5UHMzHvtQvI4Wnh0K4kZccR4yf6&#10;/wCecVn/ANqajdFVl8EPGjHO6Rhk/l3/AJV0gDxkS7lVQp/ecYz+XP8AnrUc94I0XzGi+9nDLj8s&#10;dqfu9h80jnRp+nN88OlsuPmG0sO31x05qKXToLFJGtNOlZnYbS13NgenBJxkjsK6NtTgjzC8kKvj&#10;hQ2fz56f57U5tQsHK2jlDu7qwORnp7Gjmj2Kuzm4v7QLsPszNs4Ibcfwb3/T+s8F1qsp2S6OURTg&#10;bc8f57VsS3MJdQ1xGOONsvOc+nYc/Xt71FLqtvjcbqJl3AM2c4H9f89Klyj2Q1zHL6tF4skuVFoz&#10;RrI3zK0W4Ee2D1Oe4/nTrWDxJaS+dM/2hW42+SQRyf049c10batau4i8+HhgvLcfy+v+RTH1K3mB&#10;iBVU6N06n6dqTnG2yNOWXQxr4anLF8nlBm+7+7xjjGRyc1hJpXiiEmS98XSXCtwyraxgD6lQP5Dn&#10;t2rsLqe3KfI0YG4hdwznn1OPT04qjdvHHIsSxrkMA/zDj39z/Pio9pFInlkY4VlQrAAzdN3k4yxz&#10;7ce+fUVn6kl8NsiTLH8x3My55z+Xb04rbuiZo/LDfLs24PT9O/8AWqFyxhMlvcoGRpBt3sA2fXrn&#10;n29O4wKn21KLNY06snojHnTXFla2meOZ1BM0htiR06EBup59Affis8wa5L8pktpWlQna0bBjz15b&#10;rjrxn8ub2uS6l9nW20mWOGYTpua4XzFaLcN3GQfu5AOeC2cHBBjvbqZoozO0b7t2QxGHx2HPJHzf&#10;oD61pGrT7DlGp1Mndf27LI0dqzKCVUQtuBU4459OnqeO3CznUCqywwWZ3N2UnOAM9jnv6HPXrxLN&#10;fSRTrAJ7aOTcS3nNjB2njdyMH6+noKy9a1K5tttuHtZT5u75W+7g9cen1qlUh2ItJF6Fiyqkwt22&#10;rlmjJYHPHY9OAeCfr6yXEZFypkiiEZk2l9xG3P1yPzxWVHrMrIkCXcTMy5bhWxlsfnwe/wDhVg6l&#10;FGFFxNGwZgpWRQFz9c/XGQDweuK0vHsTKUie4unUf6Ha27L5e/hTlgOQT6enXIz3p0eoS7/NsgrK&#10;q5Ztn3MgAjP3Tjvzweo7U61lsSqzfboo9p9Tu6enft9B7VYgit5rdlF4ykMNrxx9B36dsZ/DvQnH&#10;sHM7ENreXu5jeWe0Nk/6kH8jk/zJ9/W1b6zK0Bh+wiTAJ3CM/L16duPT+nW3BZwRKpgl8z5BtyCS&#10;fzOc9ev9KuwwQSqfNhPzN8p2dOe7Y+tRePYXNIxJ9aubksqQJuRf9WqEY56+xPPbnnFZ1z4p1qAL&#10;bW0PlxupTy3ibc4HYdPcjPPXHWuzPh3TbuRSNOXcq/f2AORjp6/XPBpbXwlb28axQ2snls2QFUrj&#10;3/z7dKuMqVtUVzWPNrvXPF17BIsNveRruXcsYODkE9xjsePTnvXIXOtfEiSeaTS7XV4+QrRxaa4Q&#10;N6hipXnOff2r3+68Nw79tvZSdT94sR155HGcY9uKsW/hhI42Is88fdZuCuPb/P8AOq9tTj0DnZ80&#10;NN8Xr1Jll8cataLu3CNrNgwHPHKjHYcdueTWBqfiT4l2xVdN8f6gzL80bQSAiTnk52nOf1z+NfV9&#10;p4P0ozbJ9Dtlj8vKt527b3wTgDn0/nVS78D+H9QkEg8PW8it0jeBF3c/eBC5/PnjpWir09rGkZ63&#10;Z82XXiz9o27t47rQfEd40UePOT5d2/Gf4gDnv6e4JFYLfFD9oOK7jh1jxBa7ZJMK0zN5iA4IP7vH&#10;HzY4z0/CvqK5+GduQ39mWFvGs4Kt+7O/r14A+oxg81k638GvDNxY7NYs5Yd0gWSeG6YKeep/Pk9e&#10;tHNRetio1EtHFHzrbfEj9oCaRlk8Q6hCfmLTx3EiNjP3RuYEZxjkYz3yciY+Pf2iYdPjv4PiH4iW&#10;RiXD3V4yqq88bgcjOO649znNewar8MfBOhhRZeDG1N5Mq93b3E24KODwM8fQHjt2rGu/DPg+/wBW&#10;+wTeFo4Qi7mhjjm2v+JUcfpg5x3o5IT1UTT20OqPNB8Sf2soYVubn4k+IZIdoRv+JlJNwW64PBPv&#10;35rNi+N37RMUi2tl8ZvEMMePmhjkcMOvKEdR+X6kV6avwxeC7VdN+GZk+crHIuqbVUZ4JBJ9+p5H&#10;A6VVf4Aa1JJMkPgiO3mjOYz9uilBU8ntu9eMnqOlT7Gn2RtGtTbWhw9t8a/2h7SBryL4u6xM4j/0&#10;jztWkZio68M+R1zwozk47VDP8eP2irqWGZviffqjgbGjvHVjuP8AewRj6Zbr759Bvvg/4JtZlbxQ&#10;kkJLA+WltNtjOOqMq4Az1G7imv8AD/wJZ3G/wpoc0kkkeTk74XPqA+4f546U/Y0+i/AJV6cpaI4C&#10;6+MPx0gg8mw+KerpIr7pE+2Ddxnc2SPm69s9zgAZpNN/aS+NekX0c+pfEHVrzy48tbw38ixkH2D8&#10;j3AB9s811dj8NLzxFqN1azfB+337f3Md0l3a+YR0KvHtjx7joeo9My5+Cms+HNTA1D4YXypIrlo9&#10;MjlnjznP8SMG+nUY461Xs4p2svwDmhPdHp3w5/a1k1O1hPiPXLi33J++U3zl17ZBxu/QdOO2PStC&#10;/aZ+GSXS3GufEbxFaSRkBlmkk2qM9jtH5Zz+PT5bHwz8UJ/xMPD/AIB1preZSNkvhncsTqufmB+Y&#10;A5PQE9OTWxoPwQ+KuqRf2ha+BZI4zIFYrGsalRzyjNzg+4PvSlhqU1roZyjG7dz7P8GftefCaeJk&#10;svjJdSIqD958pXpkfewRwPfkD8fR/CP7TngXUYGmHxTW+jj2lmjuEyFPqC2frkZHpnivzlsf2Zfj&#10;HrMzQ6X4Ia3k8xn86KFFuGYHj5slvwyc/lTdX+BnxlEbWvjP4VXepCP/AFfmW+6QqOmCrDB69xkc&#10;YrlqZbh6ml/yM1T8z9WNF+MPhfVvL+zeImmXyxtfail88jv7e3TtW1Z+NbS9aKOzuZpP7wYKd36/&#10;19K/LHw34l/aJ8O2kNr4P+FPiK3SHEe1dJkYMo9VZt2f+BH9K3dV+Kv7a0uk/wDFBeG/F2nXUSqG&#10;aW1YnHf93Mc/lnnP1rjnkqv7rBRqI/TaPxC0rurWM21W2q21cj3Izx/L69oLnWJHlwmnTKAv+s2r&#10;g9v559P1r8/fhx+0R/wUX05PL1HwpcXzqPla+yq7sjttPUeh616Baftf/t9WTwr4j+BtoIJePtEI&#10;8zaSR1VRuA/Bvy5rGWUVo7OL+YvevY+qtU8QNM4tP7OmDc4ZWQgnrj2I9P8AJos2oXRWebTbjaqs&#10;sjRuF5HqMAg/Q4Hoa+fdV/ba/aq0C4SO7/ZyOqKwBM+nyN8q9NxzH/PBGenNbNh+1z8dtQt/tEHw&#10;HvWZ2wkT+UoYH/a3fQEY9uKlYDFRV+VfeJntVz/aQto4RbzSEsu5i3zLntxmosliourGXzNuT5mO&#10;eBz6flXjkH7VHxturuOwu/gdqVmpUeZIsKSbCOowjkn2P6dq6G3+L/xSvISZ/DjgP8yq2nvuB/Pg&#10;/l/On9Vrx3S+8k76a3nIaSOBlcjKx7s546dP856VBDJtxN9hmj3L8+0nKnHUjHp/npXnmqfEL4zX&#10;Vz5WmeF5F3LiSRowuPz/AP106Lxn8WkUyz6RIvA3LhT9eADj8/5Vf1eot7feTzHoDX0xX54W2sxD&#10;GRckfkf896aqttGIf1FcDceMfiSZNwt1VVX/AJaW/T0PH4/hTf8AhNfH553yf8BteKaw9TyJ5z7G&#10;tfCusRhVvtPBxyN1w7ZPr83Aoj0m1mm/fTQxtnLRMynP0rrde/1DVwl5/wAfy/7p/nXxVNuoe1Y3&#10;rfSI5NqwadayR5+8etWRa6fb/uTFCjN/CrHr+ArM8P8A8VZ+o9V/66Vm4+9a5Rr3V9pUJMd3OscY&#10;6sJCuKoXXif4eWUQH9tJyMKFGc+/ArifE3T/AICaoWP+pf8A366o4dSje4Slynfv4y8KIV2sJOPl&#10;PNZt9460S23M9szHHysWC/zrlLrov0/rWB4w6LVxwtOUtzKVaSVzuV8fWWojbaR27bWxs+1Kcflm&#10;mXvii/iTfHpvmAdFhkGf1xXGaD/yDU/366fTv+PKP6NSnRp05bCVSUguNf1p2UWsf/fVNe78W3N0&#10;pW9McYHRSef0q2fuL/ntRrX/AB5x/VaLRXQ0TkysbjXPum93K395m4P4VUiTW5nY3F7NH/stHjd/&#10;P9a0V/1//bSpp/8A2X+tVGwrsy5tJuZbdRba3cRyM3Zcj34YY/Sq8ngW71Ebl1+RZlbO5hwDXVx/&#10;6taqv1m/3hRzSSuhHM3Phzxvp9wqafrjSN3kaQDb+hJqf+zPiNPbsg1/lefMYkIeOnGOK6I/8f6/&#10;h/IVNaf69f8Ad/rUyqPTRfcVynM2lp4i8uOPVtTt5G3fK6yAZ9sEgn8zXQaZoUxCzfbdu3DSbQpz&#10;7YGac3/Hwv8AutVPX+qf57VErjWhuNa6ZgfaboKc8ZjGPyNSRy2DbQzIyKvyptTn36V5jqf/ACFm&#10;/wB1qy1/4+bj/PcUvZ3juLmZ7BdauYW3WtukfYvJIMY/DOax38SJPJ+/WBpVO1vJUnA9+Bn8K42H&#10;/jz/AOAr/Oo9L6/8C/pVRpRDmZ2F14ourSISQS+T83J+zj88Eiqs/i7WoHcvqRYFsbYbX58Y7jdX&#10;Cxf8jZD/ALrf+hV2Glf8gyT/AHR/Oq9nEV2V7jxprHmC1t726Vmz5m7TyMH9entWXrd/46Rv7Ri8&#10;U3DRRp/Dpkm4/qOf+AmpdO/1i/8AXdq07f8Aj/4F/OqUowdrEykzlLXW/F8t55txrl9JDtBKyWuF&#10;P0BAP8+fSp/+Ew8TwSMbRZHw23ltvP0PWoNY+4P8962/DnWP/eatvd3sRzXM1PEXj37Ihm063GGJ&#10;Iktm+6ehwCPbqaqz3vj37Ws9gNLWHB82Mxvlj25D/L+Kmtbxv/qIf8+tc3H/AKuP/dP/AKHWlPlk&#10;tgZcu9X8QxW4W6s034+eG35Zs9lLEfrWWPE80Mqwxec8Zyskk2fkwOnX+npWhF/x/wAf/X0v8jVe&#10;b/j5k/66t/IV0QjHsRcry634lug0unX1vHG33fOjJx9AeOfemRav4lhtBNfah8yv977KNuc/e6nA&#10;7fj0rXn/AOP6T/dj/mKim/5CI/3h/Kqi1tYVzJi8YTC7WO4vJ1zkNGVwTyPRTx+PO78tUhy3nz3r&#10;xjzML0Azn6df8+tXNL/1f4j+lXLj/WL/ALwol7oGSlneSyMIr0uvTdNt9M9gP19ab/Y11eq2Lq3C&#10;rnG2LOCD161rWP3n/H+VFx98/wC8P5GlzO4m7GVeRyquyacs27CsFA+vXp/Ook0SJoszzyOOpBUA&#10;D0HTntVqy/1B/wCuo/8AZqr3v31/66N/StbuyIuOGj2UcjNJZr352/MfaiSysYVG2zHyt8pweR1x&#10;2560+9+9/wBtB/On2X/Hmv8A10H9aOaQyjstoZWPl4DD5u2T9P1/lmmumlFPMWDazAqy9qQf8fn/&#10;AGzb/wBGCoL3/wBryfzNaR95mdyZf7PTfCtki5/uw8fX9M49ahlutPZx/wAS5crn/lljPt06+nrW&#10;en3m/wA91rF8Yf8AHzH/ANcT/wCgrWvKI6R9T0uKNp7mzWP5cKWXBHbqf84pq+KPDkJ+zW8zDe2X&#10;ZFZgoxnB2+9cfpn/ACEbj/d/9qVNqv8AyF2/67N/MVpGmpE8zudNceK7G4JgaKaeOTAEi44HPuCO&#10;np2/OE+ONDtbVsSyRtuCqVVs89B0xjn15+nNcPr/APqZP+vh/wD0JKuN/rY/+viT+YrRUY7BGTZ0&#10;mn+PNDv9PWaW9hDNNtXbJvYMM8/7x7Y+lOPi2wkgJsbj7RCyhtqMVDAHGM8Lz65rDt/u3X+9/UUW&#10;f/IEm/H+ZpOlFSCTZ0x1tYYQ17pe0jkYkVieB79fm4/n0qHUfEkJgPnRSRtG3/LTBGDj9OgOfwrN&#10;g6f8C/xqTxb/AKhf96T/ANCWpjGPMWpMng1vS7dyqJsDRjaixnbycngHrwOx/CrserRuVigdGMg2&#10;s27vxwTn+f8AUZy7r/VWX/XJf5GrEn+t/wCBR/8AopqmcImsdjUt76D5bNQpXaSFWThfp7f56VYt&#10;2fzAuzC8YXH88/Wqv/LW1/64j+Rq8n+pf/gH8q4Zqx0RZNbxQyNmKcLj7wXHJx3P0qa209ZWKm4R&#10;1X72Ys7gR056jAxVaz/1n+fetKL/AI/E/wCuP9K5al1G52U7OVidvDtsiLskhG3LAHPPr+ZzU1v4&#10;dmMe6WeFwz/KscIUMPyq9J9+P/eP8qtL/wAeH/AW/pXkVMRVUdz1YUqe9iv/AMIvZpbtvjzIE+dY&#10;4T8w9AcenqR9am/4Q7R72bK2Q3su5mkt1K/iSTn8RVU/8eI/64v/ACrol+43++v8q8ytia0NeY64&#10;04OVrHPyeBZvMQNLZLCzBpPOh4ZsDkYP0745ok+HtsZALews9qKAJBGPlGT6DgZrsJOv/bjWDqP/&#10;ACB4v+uzf+zVx/2hin1Oj2NOPQxX8HQ2k7XAij3McqyxAFD0GPyz71z+qxR6SWwI1Vt6yIF+4D3/&#10;AE2niu41T/kLQ/8AX0v/ALNXE3X3F/69T/6GtbUcRXqN8zKcI9Ec14h1QIFjWJG3uRGqYY7ce4wS&#10;3GOteaeO/GKaK8d0Namt/MZiqrCzxjkA8iNtvP8AETk9OK7TxF/yE4P9xv8A0I1wPxH/AOPmb/gX&#10;/pQ9e/g0uWL7nPU+FmD4r17xTbWX9spaXVzaxqqRrtkjaRgo3gM6YBIJyORl+qgVxcnj68tLj7Q3&#10;htbczLH9o8yweRnYjjDRqRwc/ezkMOuePVtG/wCRNT/eX+dcnqn/AB9ap/1+GvXoxhJNW2PLqS1M&#10;J/EUOq3b3Gr/ANqeS0WIY7mAKrkEEqoZTyODgkcE8npUEfi3wVNBHbxwXQm89VgZQyFWB+U4RQAB&#10;04yBj72QTTpv+Pkf703/AKLrsJP+Rks/9yP+tTWXLsVTXMji7LxDZaJLcWl9e3zSLbgQtJcsnAUb&#10;woEeQOpO5+uDjI47LwprOhatpY1DR7Rbj7OVjLW+rTYjbaSfMCJhx2Gc/eJA4FVdd6n/AK6QfzFd&#10;hpf/ACCYf+2v/oclefWpx1OhJqKZD4c0CaK5W4uXuG2oY/LL4k25yDkhTjjoP7vPatqPTbR2DpCZ&#10;5BywbDHGc859fr39KtL/AKhfr/Wny/8AH2v+7/jXl04xqVGpdDSUvdRBBbltryMn38KcZ25HX8Bx&#10;3/pQ0jmRoGkXeqZUNljjAIHTjp3/AEq1a/6uz/65r/NajuOn/fP/AKCK9anSp9jhqSktLmXKqyDa&#10;SyqpyvzEKfw9OB+Q+lZ91YSrLvhkXYrHzAqk7j69fbrg/wAq2T90f8B/lVJP+PH/ALaivSo1OWWi&#10;OGvH3bmQLQSMzMfuruz1APf8e3/1qq3BtpXV1BPXcxLENnoDzzjqPT0rWk/1qf8AAv50sf8Ax7D/&#10;AK6t/I16inFRvY4HzbXM37O93FG8p8xXbdcZy2RjOMnG7n2/CsjUNPcj7LawxrI0ilo93zf3eScj&#10;leO4AXoeldPqf/Hwf+vg/wDoNc7dfernbVTW1jem5c1rnN65HpdrBcR3Nq0wZi00bNGd6spZiMkH&#10;AG4HuQDgE15/rOr3EjXGl6MtxaXUMcX2e6tGxukB/dgOCNuSpAyeucc4Q+g+N/8AkFXX/XCb+c1e&#10;KfGn/kKX3+7bf+htWmH9+pY0+KFznfF3iCSGaWxsfEc1pIvMiyRj5sZQMC24AkEcE5wT0ycc/L4v&#10;tiZNY1bX7+Z2Bima6too/JLKvDFoyxYY3Yz82M85Nc3pH/IQb/rsn8oKb4d/5BWs/wC9/wDF19FT&#10;oRjBHlV6kvaEc3j240eOOSPXI1WFt6wzWvzBsZZCpVVIBz1HRifQCrpvxY8VxXP2Sy0K1j+0SeZD&#10;cJ5SZOORlvlIChjjHTnJPNdd4I/48bH/AK87r/0UK5Pxz/yC5P8Ar4h/9JzXoU6akzilN2Rra74I&#10;+Ikmg/8ACRXvirwvGsxE0lpNNaJNGWQt/EFQ5K8gMeF7EHGTqPgPVbm3syfHfgxmuJHXy/7VtWKD&#10;fnc0cSbmPPGAW44AwAOi8C/8iE3/AGC7r/0XJXg/jLrL/wBfUv8A6GKOWfJdO3yOmm6EZ+/Dmv5t&#10;HrmmeEVtZfKf4s+C7lY3bbJa+Jhumfc2cKY94Ax6DPGOvNnVfB3jsTzQ+FvE1jM81uPObT9bBQk/&#10;eP7xUOfuk9TjHrivBNP+6v8AvD/0I16l8Iv+PP8A7dT/ADWt6UZNXk7/ACMsRUw8pKNOny/Nv8y9&#10;eeCvGFncSN4i8a7XkkLNH9smmMuc7s7c4JBIO455A71c8MnxVHbMNL1VVSIsys0JX+6NvDbiMkrn&#10;kgenWl17/kBSfQf+i5K2vDP/ACDo/wDrk3/o1abj7tzl3nYu+HbjxxOhttRM14slwrOu0IpTLDCE&#10;lmIwT1ydoPfOes02XXLa7jsVl8n7R85hkWIFiMYTO4bjjkc9z26Zvgz/AJDtx/1zj/8AQGqxD/yB&#10;P+At/wCh1yy+I6L9Da0y7vmaSEaczSxuSv8AxMmDAHkNuB4PQdTnjAXFaVnea60bKj7Ilxt8yXds&#10;+mFORyB+p5xWJ4T6n/dj/wDQ1rTtf+Pj/gJ/k1cFZHVR11Z1Vlc60ZvMl1VZsoxkhAAx94jJ2Ddw&#10;FHbkHPvqWDa2blLKTVoRNJu2xlssvTcAcDB+oOcZyKj8O/8AHrN/vRf+hLUNl/x/t/19L/6Aa4Ki&#10;1O7psdNbvfo0atJG0jLuO3+6M4wcDsfqPfmtWwa9WNd8cJbef3m7A9Rj/PrXLaJ/yDpv+vxv/Qmr&#10;oj91P+uy/wAoq46kpR2Nko8q0NWNXkjMTKu7OCN2e30/wP6Vb8maQJEYlZerfNz7Y9uopvh//UD/&#10;AHf8asL9+X/gX/oVZ89R9RtRtsJHptsHWQWccjKuVLKN35+vXv3NTxaTabVQWasFAbhhx/k+n/16&#10;fpn3/wAR/wCg1Z07/jyh/wA9hRKVS/xD5adthsWm2wBc2atliG29Txzj0701PAfhiaf7bc6apkbc&#10;N5cnjnJAP09PT3q9B/y0/wB1f5LUydY/+ubfzFHPUjtJkOMNbohg8FeHZ2Utp7bYf7zH8v8APtV0&#10;fDPwRdgLdaSrcho23Firc9M/kPYmls/9Z/wKX/2WtSX/AFkH0f8A9CWuatUrKVlNnTRjTlH4UN0f&#10;wJ4P0mD7NZny18vake7r/sjn3Huc1fs/A3g+aZn1C3dQxwki4GBjknAPpnrUd7/rG+q/+zVJD0b/&#10;AK7n+a1ySlW199nRanF/CjZtvhZ8OpYTbWs8eSgQBix4HUY4/wA9ataF8FvhptaK8vNsyyYMa5VQ&#10;fz5HFV5/9eP+u0n8q2rD/jxl/wCubfzWvMrVMXGLtVkd9Ojh5auCCP4NfCu4RYLrUJG+fCxxyjaM&#10;HqM9/wAar/8ACj/hVBOJYLy8hcscNt8tfqdp684zjFalx99f95P5Cp9V/wCPC/8ApH/WuSOJx0f+&#10;X0jX6vh9PcX3GZN8MdEvXEEHim4kW3OF87J25A9TkYx9ePzr6j8EPDU9ws8OsqZDzJIS8wHPpkH/&#10;AOv9K6Wf/kJN/wAB/kan8Kffk/69/wDClLGYyirxm/wD6vh6m8Uchd/Cbwrplpm8uLhtzYMiZK9z&#10;wvOPXv8AjVS5+H3gSQOgmbO35ZFXaDnP+eef1r0zWf8Aj3k/69V/9Bri9T/49Zv94V04PGYqvG7m&#10;zGphcPB6RRzkXw68GadIzNNdySMdu5pCPlx245HJ96qal4Z8J2xUw6RNMVbCuZDxjjPUY+orWvf+&#10;Qc3+8P5VBc/8eaf9cD/6Ca9ilUquzcn955daNOMrKKRjP4b0eYmYxyFWyfnm4b8Aevv+dVE8N6Ha&#10;l3s9PWMljvbduyfX6/5NbWp/8e0f+7/SsmT/AJCz/wDXJv5mvTp8zWrOCoo9hg0SxjRoWh2t0kUN&#10;0P1H0/Gki0rSz8ohVm2/LuY5H8qfYf8AHp/21aoW/wCQlH/2z/lW8VLucjktrDm0WwVMLaqu3lUX&#10;jHNNit0ZGhWHO3vv9/8AP51fvf8AUz/X/Com/wCPNfp/Va0XN3M3ZS2Kr7IwsE8fzdF256j/AD/n&#10;NNDRyOY8IfLXDbmIwPTFTxfdaoB9yP8A66H+dbRjzLcycvIUJd5JijUgt8wZz6fSgQXIcytZosjY&#10;C/vNxPPT8v8AOanX/Vr+H9aceg/66f41rGL7szlU6WRCUZwcwR/qce//AOqq91ZXe1l+zw7tu1SO&#10;2B+HarsX+t/4AKkXr+J/lWqiYSlZXMyOwvCoCWFu2VyG3ng/n1zUyxash2CKNgRy24+me5rQtP8A&#10;U/8AfP8AOnRf8hBv94/yWgiUilDFOZP3VpDH0CsxB49/8/zqZ0vWKtDa25JPzMo5A+vpx+lTz/6v&#10;/gI/nVhu/wD1xX+dPQhSKgXUzHmSzgXn+9yO+afCdR+6IofkON3IC+9PvP8AkHf8BX+Yq2f9T/n1&#10;pOwnoyncLPvUTRL8/OfWljE/OVjKt0VT/hUsn3U/3T/Sgf8AHuv+f4RQIh3zA7YUjVmXA3Lwf19M&#10;1VuR4jknLJPbmP8A5aL5JJ6ZxnccVof8vK/8C/nVNP8Aj91D/dT+lF7DTKslz4jkYutxF5bADy2h&#10;3fXnI/z+VV7y48TEsLTV7bdGo27bPoPxYHp+Xaty3/1Ef+9/jVc9G+r/AM2oNLmDNqPjC2nUNdwu&#10;H6+TY4GfTO4//rNOivvE7q0M7KW8z9232fG0f99dffpWxqHVf92qtx/qx/utUuJZjtp3jCVSz6lF&#10;lc+XutyQeen3zj0z6fSj+w9buH8q41i3Y7smONW4785z9PT6dtzTf+QXb/57U+y/5ev91P51NlLQ&#10;0T905K70DX4LwXkGrRpCytnbYhtnJ4+nPPT8Kr3Xh/xzFHHPp2p6UsyqBG1xp8m057ZVwQDgD29a&#10;9Bk/5Bkf+4/9azpf+PcVl7OLZcKz5djzaOy+Mcaxx3k2kzdmW1tJskZPrKO2OMH19cxyy/EO3uiD&#10;Bc4YZVrfTFZeeOC8jEc46k4GeeK7mD/kLp/wL+RrSl/48JP+ujfyWsJ0FtdnTTxP91fcedi58Ym2&#10;866t7qIxj5/tFvlgfZFOBkc/U4zVlrjxDOvkxWzCPbs3m12HnnPIyefbtiu7l63H+fSq9x/rI/8A&#10;rmP5LWMsNdfEzZYu2vKji47bXFKpeXfmMP7lv054zzzjPOOe1XFtJly735Zt3zbYzkc46dv5/jXR&#10;XH/H5J/vf41XT/Uj/gNcFTCa25n/AF8zsp4xyV+Vfh/kY8sEoBuGlkk2n7q25y569eO3Pfp19M+8&#10;RkcyR3EjY5b5ThM9eM//AF8dK6TUPvTf7v8A8TWdqX+vh+ifyrgrUPZ7M6qWI55ax62/rQ5bVQ5R&#10;ZoJEVWHLZHbqOOnTHt+ow9WtLy3jNzA6yFW3SIO5Hy9jxwQMZ6102of8fcn4/wDoNc3r3/Hmv/Av&#10;/QDU0K1TubVqFPlTscL4n8S31rHceTFMrW8e5m8zIL5AwBtP8Pb+eMVxmueNtWnk3fbZoVaQGKMR&#10;F9mcZHQdBjPrjvjFd5qf/IQm+grlfiN01L/rkv8A6Ea9ai5OKdzz6kacdonJQeN/E0Fx5P8Awlsc&#10;PBUtfw7VGO4CtzkDjHGOwAwJrXxJ4pjdF07xJtaSIBRDZlsYbaBy3tg5JH6VBe/8eUn/AF9R/wA6&#10;fpP3Zv8AeP8AJq74SZwzUV0OtXxh8QpUjW51ORgsgUq1soCv6DkEAnqOo/EGtWw+Kes2WorHNL9s&#10;+U/ufJ246jGD+H6Y618+yf8AIUm+if8AoKV2Wl/8giL/AHT/AOhNW9/dOWS6n0V4b8Z6tqkMPm6d&#10;NCszAxzecjI2ew56dMHGfXPGOoh1WeKdY7pdyufvbuGBPPTkjnFeEWX/AB4W/wDvJ/6C1ej2n/It&#10;2X/X5F/I1JH2j0y31O1v1XypmIRseWsucgdjx1xj8OvHFdBpjQNtQyMu3gqzHn2I/D/9dcGn/H+/&#10;/XSP/wBFV1Hhf/j8X/dH8hXPKUhfaOqtdLt3YZGPmUhW6Dg46fWtS38Mi6hCkN8r/JsYH8ORj+v6&#10;0/Tfuf8AAE/kK19T/wCQRcf7yfyrF1JKViijZ+CdMhRfLhXcoyd5+U5659OnUcVuWvw/8/dHaeGb&#10;aZdvzLnkHHTGP16Gug8Kf6//AIC1dN4U/wBb/wAAX/0EVz1MRUiaRjFnnd38LLUWqyr4d05uVEiL&#10;J8559Onb/wDXSJ4T0Sw+WbRIthyWkRgce/BJ6Y7GvTdR/wCP8/8AXP8Aqa50f8hn/gUv/oVKliKl&#10;RXYSijiZ/D/hS6kFhYaHHJNIpfzPO5Y+p7nnuPTBqld/D61tbxPsnhGGOTbvEoZjuJ4I/D/Jr1PT&#10;/wDj4uPq3/oVbt3/AMhmx/3P/ZVrV4iVN/8ABDlW58/XPhzxx5rS2fgWCaLPzSAFg2O/14Hp/Oqd&#10;94Y+Jl3H5lj4VtI2Vv3azWcgyPfk9/Qd/qK+sLX/AFS/57mrGof8ei/7oqI5lL+X8TSVFR1ufHsP&#10;gnxncL5F7YWbK+N0KrIyue+1c/z9Kk8LfDK8fV2stS8Ni1Vm275rQ+Vx7bz1+g/nX1xB/wAfP/Aj&#10;/Ko7v/j4P/XM/wA6uWZVOVpRJ9mkeF/8K6TS7dpLLR7BnC/u1js5Uz+QIHWuQ1m31+Z2lTwjbttk&#10;A/0jzFTPbnb6e/0r6Mv/AL8n/Af5mubm/wBXff8AAv51NHFSlq0Dp26nzxceH/GgkNvHodnaySSf&#10;u4/Odgx69sZ9u9S6Xp3xUsb5beO80+Jl27oY2ZScdhuU8/j2r2HS+sn/AF0X/wBCqx/y9Sf8A/nX&#10;cq3N0RMvhOJ07QvE14UTUrNopH5WRYVdTxjoCP5/hXTWPw51aW2XfqcKI3+rjax2qT/Ify4rsPDX&#10;/Hj/AMDaukuvvf8AbBq86ripp2SCMbo8ok8M+K9NBstNmWJB977Pb/d/Dtz9RxWRNoni2ErE+ubt&#10;rY2iHbnPvnrjtivYLT/j7j/64/1FNm/4+/8Atif51VPESa2K5Txl18caeu/Sby1IUYP+kOQf9nkk&#10;fn+tVXv/AIzakvl3d3agNxHHJbud7Y6bsn/9Vel3n/ISf/rrWppv+pj+tbe2SXM4pk7Hj1l/wsKz&#10;Zjqvloyj7qxuc+uMD3qaW+8YLIphgXBbK7m2sPzx/KvWtX/15/3l/rXJ+Iv9a3/Aqr23NryolHn2&#10;q+JPHSnCaPOflIWaOY5GO/TP9OaqWHjb4vWiObG0WQ7iI1mRn3dwOv49f1rvIP8Aj6b/AHXrUl/4&#10;8o/+u3+NdKlDlXuoLHmcvir4s3yebfLCsm45W0tWywPqSeD71VR/H15unm87MZ+80Iz+eTmvUrP7&#10;v/Av6is8f8flx/vJ/WiMo2dopEnmrXPj+aTdK0rbc7ZEj+Xv1H+c1N5njk8s8me/7sV3SdE/4FVW&#10;b/Wt/vGtHUUegrH/2VBLAwQUAAYACAAAACEAvtW4294AAAAKAQAADwAAAGRycy9kb3ducmV2Lnht&#10;bEyPzU7DMBCE70i8g7VI3KhDKAkNcSqEVJUbauEBnHibhMbrEDs/vD3bExxHM5r5Jt8uthMTDr51&#10;pOB+FYFAqpxpqVbw+bG7ewLhgyajO0eo4Ac9bIvrq1xnxs10wOkYasEl5DOtoAmhz6T0VYNW+5Xr&#10;kdg7ucHqwHKopRn0zOW2k3EUJdLqlnih0T2+Nlidj6NV0B3O+3Bap+P0Ljdv9F3uv3bzg1K3N8vL&#10;M4iAS/gLwwWf0aFgptKNZLzoWEfxJuWsAr508dN0HYMoFSRx8giyyOX/C8U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FcvwIQMAAJkGAAAOAAAAAAAAAAAAAAAA&#10;ADwCAABkcnMvZTJvRG9jLnhtbFBLAQItAAoAAAAAAAAAIQCWE9the8QIAHvECAAVAAAAAAAAAAAA&#10;AAAAAIkFAABkcnMvbWVkaWEvaW1hZ2UxLmpwZWdQSwECLQAUAAYACAAAACEAvtW4294AAAAKAQAA&#10;DwAAAAAAAAAAAAAAAAA3yggAZHJzL2Rvd25yZXYueG1sUEsBAi0AFAAGAAgAAAAhAFhgsxu6AAAA&#10;IgEAABkAAAAAAAAAAAAAAAAAQssIAGRycy9fcmVscy9lMm9Eb2MueG1sLnJlbHNQSwUGAAAAAAYA&#10;BgB9AQAAM8wIAAAA&#10;" w14:anchorId="6E73AB43">
                <v:fill type="frame" o:title="house" recolor="t" rotate="t" r:id="rId12"/>
                <o:lock v:ext="edit" aspectratio="t"/>
                <w10:wrap anchorx="page" anchory="page"/>
              </v:rect>
            </w:pict>
          </mc:Fallback>
        </mc:AlternateContent>
      </w:r>
    </w:p>
    <w:tbl>
      <w:tblPr>
        <w:tblW w:w="0" w:type="auto"/>
        <w:tblInd w:w="-450" w:type="dxa"/>
        <w:tblLayout w:type="fixed"/>
        <w:tblCellMar>
          <w:left w:w="115" w:type="dxa"/>
          <w:right w:w="115" w:type="dxa"/>
        </w:tblCellMar>
        <w:tblLook w:val="01E0" w:firstRow="1" w:lastRow="1" w:firstColumn="1" w:lastColumn="1" w:noHBand="0" w:noVBand="0"/>
      </w:tblPr>
      <w:tblGrid>
        <w:gridCol w:w="5247"/>
        <w:gridCol w:w="333"/>
        <w:gridCol w:w="360"/>
        <w:gridCol w:w="4230"/>
        <w:gridCol w:w="540"/>
        <w:gridCol w:w="4610"/>
      </w:tblGrid>
      <w:tr w:rsidR="00133771" w:rsidTr="0063282B" w14:paraId="0AF311E8" w14:textId="77777777">
        <w:trPr>
          <w:trHeight w:val="5370"/>
        </w:trPr>
        <w:tc>
          <w:tcPr>
            <w:tcW w:w="5247" w:type="dxa"/>
          </w:tcPr>
          <w:p w:rsidR="00133771" w:rsidP="003573C3" w:rsidRDefault="00133771" w14:paraId="6E3D4F4E" w14:textId="68877CE5">
            <w:pPr>
              <w:spacing w:before="120"/>
              <w:jc w:val="center"/>
            </w:pPr>
            <w:r>
              <w:rPr>
                <w:noProof/>
                <w:lang w:bidi="ar-SA"/>
              </w:rPr>
              <mc:AlternateContent>
                <mc:Choice Requires="wps">
                  <w:drawing>
                    <wp:inline distT="0" distB="0" distL="0" distR="0" wp14:anchorId="7350F2B7" wp14:editId="5405EC26">
                      <wp:extent cx="848995" cy="153670"/>
                      <wp:effectExtent l="19050" t="19050" r="46355" b="36830"/>
                      <wp:docPr id="1" name="Freeform 22" descr="Decorative accent ligh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0 50"/>
                                  <a:gd name="T1" fmla="*/ T0 w 1337"/>
                                  <a:gd name="T2" fmla="+- 0 291 50"/>
                                  <a:gd name="T3" fmla="*/ 291 h 242"/>
                                  <a:gd name="T4" fmla="+- 0 715 50"/>
                                  <a:gd name="T5" fmla="*/ T4 w 1337"/>
                                  <a:gd name="T6" fmla="+- 0 50 50"/>
                                  <a:gd name="T7" fmla="*/ 50 h 242"/>
                                  <a:gd name="T8" fmla="+- 0 1386 50"/>
                                  <a:gd name="T9" fmla="*/ T8 w 1337"/>
                                  <a:gd name="T10" fmla="+- 0 291 50"/>
                                  <a:gd name="T11" fmla="*/ 291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22" style="visibility:visible;mso-wrap-style:square;mso-left-percent:-10001;mso-top-percent:-10001;mso-position-horizontal:absolute;mso-position-horizontal-relative:char;mso-position-vertical:absolute;mso-position-vertical-relative:line;mso-left-percent:-10001;mso-top-percent:-10001;v-text-anchor:top" alt="Decorative accent light" coordsize="1337,242" o:spid="_x0000_s1026" filled="f" strokecolor="white"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l4LwMAAGkHAAAOAAAAZHJzL2Uyb0RvYy54bWysVduO2jAQfa/Uf7D82Go3F+5ow6paulWl&#10;bbvS0g8wjkOiJrZrG8L26zvjJBAoqFJVhILNnJycOTOe3N3vq5LshLGFkgmNbkNKhOQqLeQmod9X&#10;jzdTSqxjMmWlkiKhr8LS+8XbN3e1notY5apMhSFAIu281gnNndPzILA8FxWzt0oLCcFMmYo52JpN&#10;kBpWA3tVBnEYjoNamVQbxYW18O+yCdKF588ywd23LLPCkTKhoM35q/HXNV6DxR2bbwzTecFbGewf&#10;VFSskPDQA9WSOUa2pviDqiq4UVZl7parKlBZVnDhc4BsovAsm5ecaeFzAXOsPthk/x8t/7p7NqRI&#10;oXaUSFZBiR6NEGg4iWNKUmE52LUUXBnmip0gjHMhwc9ikzu0r9Z2Diwv+tmgAVY/Kf7DQiA4ieDG&#10;Aoas6y8qhcewrVPesn1mKrwTzCB7X5nXQ2XE3hEOf06H09lsRAmHUDQajCe+cgGbdzfzrXWfhPJE&#10;bPdkXVPYFFa+LGmb3AqaIKtKqPH7GxKSEX7bJjhAwIkG8i4gq5DUJBoMJucg8KbHE8+iC0SDDgNE&#10;iMhJPIzPiYYdyAuaRKMLRJD5UdHwiqJxB7qe2aSDgCBI/aIeOLC9xKLBdHxB0KwDoUXTK4KiU68v&#10;exT13T4xCaq76erH8q6kfC/bmsKKMBwzoW8jrSy2zwr4oElWA/QZKACFDXAFDMYi2Ff3r2BIGsGg&#10;uEfd3NVKMjBvzieNoQQmzbopu2YOM0FFuCQ1tDM2F8kTir2BgUrtxEp5iDseiHjYPfYYL2UfNx43&#10;2XRHo4t2v9qzweOgUSCPI2EDgERQkjftIBOz650sqR6LsvRHq5QofjwYhVBlzmB0G5l6/VaVRYo4&#10;TMGazfqhNGTHYAA/+k/r3glMG+uWzOYNzocaw4zaytQ/MBcs/diuHSvKZg0CSyiwnzU4Xpp5tFbp&#10;K4wao5p5D+8nWOTK/KKkhlmfUPtzy4ygpPwsYZjOouEQXw5+MxxNYtiYfmTdjzDJgSqhjkL74fLB&#10;wQ5u2WqDQxFHKaYu1QcYcVmBo8jra1S1G5jn3ur23YMvjP7eo45vyMVvAAAA//8DAFBLAwQUAAYA&#10;CAAAACEA9IMRAtoAAAAEAQAADwAAAGRycy9kb3ducmV2LnhtbEyPwU7DMBBE70j9B2srcaMOaWmq&#10;EKeqihCnIlHo3Y2XJMJeG9tNw9/X5QKXlUYzmnlbrUej2YA+9JYE3M8yYEiNVT21Aj7en+9WwEKU&#10;pKS2hAJ+MMC6ntxUslT2TG847GPLUgmFUgroYnQl56Hp0Mgwsw4peZ/WGxmT9C1XXp5TudE8z7Il&#10;N7KntNBJh9sOm6/9yQjYFa7wh+9XvX3ZOL9YknsKw4MQt9Nx8wgs4hj/wnDFT+hQJ6ajPZEKTAtI&#10;j8Tfe/Xm8wLYUUC+yIHXFf8PX18AAAD//wMAUEsBAi0AFAAGAAgAAAAhALaDOJL+AAAA4QEAABMA&#10;AAAAAAAAAAAAAAAAAAAAAFtDb250ZW50X1R5cGVzXS54bWxQSwECLQAUAAYACAAAACEAOP0h/9YA&#10;AACUAQAACwAAAAAAAAAAAAAAAAAvAQAAX3JlbHMvLnJlbHNQSwECLQAUAAYACAAAACEAvqYJeC8D&#10;AABpBwAADgAAAAAAAAAAAAAAAAAuAgAAZHJzL2Uyb0RvYy54bWxQSwECLQAUAAYACAAAACEA9IMR&#10;AtoAAAAEAQAADwAAAAAAAAAAAAAAAACJBQAAZHJzL2Rvd25yZXYueG1sUEsFBgAAAAAEAAQA8wAA&#10;AJAGAAAAAA==&#10;" points="0,12.05pt,33.25pt,0,66.8pt,12.05pt" w14:anchorId="395419EF">
                      <v:stroke endcap="round"/>
                      <v:path arrowok="t" o:connecttype="custom" o:connectlocs="0,184785;422275,31750;848360,184785" o:connectangles="0,0,0"/>
                      <w10:anchorlock/>
                    </v:polyline>
                  </w:pict>
                </mc:Fallback>
              </mc:AlternateContent>
            </w:r>
          </w:p>
          <w:sdt>
            <w:sdtPr>
              <w:id w:val="1986890481"/>
              <w:placeholder>
                <w:docPart w:val="34FCCD19EA8B400DBCA7F57FA1523D57"/>
              </w:placeholder>
              <w:temporary/>
              <w:showingPlcHdr/>
              <w15:appearance w15:val="hidden"/>
            </w:sdtPr>
            <w:sdtEndPr/>
            <w:sdtContent>
              <w:p w:rsidRPr="000C4E0D" w:rsidR="00133771" w:rsidP="002A5004" w:rsidRDefault="00133771" w14:paraId="41185AD9" w14:textId="77777777">
                <w:pPr>
                  <w:pStyle w:val="Quote"/>
                  <w:ind w:left="330" w:firstLine="0"/>
                </w:pPr>
                <w:r w:rsidRPr="000C4E0D">
                  <w:t>“Add a quote here to highlight your business, provide feedback from happy customers, or share your company’s motto, tagline, or mission.”</w:t>
                </w:r>
              </w:p>
            </w:sdtContent>
          </w:sdt>
        </w:tc>
        <w:tc>
          <w:tcPr>
            <w:tcW w:w="693" w:type="dxa"/>
            <w:gridSpan w:val="2"/>
          </w:tcPr>
          <w:p w:rsidR="00133771" w:rsidP="003573C3" w:rsidRDefault="00133771" w14:paraId="5E6205E1" w14:textId="77777777">
            <w:pPr>
              <w:rPr>
                <w:rFonts w:ascii="Times New Roman"/>
                <w:sz w:val="24"/>
              </w:rPr>
            </w:pPr>
          </w:p>
        </w:tc>
        <w:tc>
          <w:tcPr>
            <w:tcW w:w="4230" w:type="dxa"/>
          </w:tcPr>
          <w:p w:rsidR="00133771" w:rsidP="003573C3" w:rsidRDefault="00133771" w14:paraId="71887AC7" w14:textId="77777777">
            <w:pPr>
              <w:spacing w:before="120"/>
            </w:pPr>
            <w:r w:rsidRPr="00ED77E6">
              <w:rPr>
                <w:noProof/>
                <w:lang w:bidi="ar-SA"/>
              </w:rPr>
              <mc:AlternateContent>
                <mc:Choice Requires="wps">
                  <w:drawing>
                    <wp:inline distT="0" distB="0" distL="0" distR="0" wp14:anchorId="51AC450D" wp14:editId="02414CE5">
                      <wp:extent cx="848995" cy="153670"/>
                      <wp:effectExtent l="19050" t="19050" r="46355" b="36830"/>
                      <wp:docPr id="2" name="Freeform 13" descr="Decorative accent dar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834 5834"/>
                                  <a:gd name="T1" fmla="*/ T0 w 1337"/>
                                  <a:gd name="T2" fmla="+- 0 1054 813"/>
                                  <a:gd name="T3" fmla="*/ 1054 h 242"/>
                                  <a:gd name="T4" fmla="+- 0 6499 5834"/>
                                  <a:gd name="T5" fmla="*/ T4 w 1337"/>
                                  <a:gd name="T6" fmla="+- 0 813 813"/>
                                  <a:gd name="T7" fmla="*/ 813 h 242"/>
                                  <a:gd name="T8" fmla="+- 0 7170 5834"/>
                                  <a:gd name="T9" fmla="*/ T8 w 1337"/>
                                  <a:gd name="T10" fmla="+- 0 1054 813"/>
                                  <a:gd name="T11" fmla="*/ 1054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chemeClr val="tx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dark" coordsize="1337,242" o:spid="_x0000_s1026" filled="f" strokecolor="#0e3a53 [3215]"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HvPQMAAHkHAAAOAAAAZHJzL2Uyb0RvYy54bWysVV1v0zAUfUfiP1h+BLEkbfqptRPaGEIa&#10;MGnlB7iO00RL7GC7Tcev59hJ2rSsQkK8pHbvyfG5517fXN/sy4LshDa5kgsaXYWUCMlVksvNgv5Y&#10;3X+YUmIskwkrlBQL+iIMvVm+fXNdV3MxUJkqEqEJSKSZ19WCZtZW8yAwPBMlM1eqEhLBVOmSWWz1&#10;Jkg0q8FeFsEgDMdBrXRSacWFMfj3rgnSpedPU8Ht9zQ1wpJiQaHN+qf2z7V7BstrNt9oVmU5b2Ww&#10;f1BRslzi0APVHbOMbHX+B1WZc62MSu0VV2Wg0jTnwueAbKLwLJunjFXC5wJzTHWwyfw/Wv5t96hJ&#10;nizogBLJSpToXgvhDCfRkJJEGA677gRXmtl8JwjjXEhLEqafnXt1ZeYgeaoetcvfVA+KPxsEgpOI&#10;2xhgyLr+qhKcwrZWecf2qS7dm/CC7H1hXg6FEXtLOP6cxtPZbEQJRygaDccTX7iAzbuX+dbYz0J5&#10;IrZ7MLapa4KVr0rS5rZCD6RlgRK//0BCMpoOY/9o++AAizrYu4CsQlLDi+HkHATHelxROIrJFJ61&#10;R3cnwsQGBSqPycggHpyj4g7ldY3j2exVXfDgQLaKL+gadyDPBUmvyZp0IMhykFdV4fL2MpxEk8ay&#10;c/GzDubcml5QFZ1af8muqG/9qV+o96arKMu6IvO9bKuMFWFu7oS+sSplXEOtQIi2WfnCgAIo1xIX&#10;wDDYgX2t/wpG3g4Mya7fW+rmt5WkMYDOR4+mBKNn3ZhYMesycYrcktRocNdqJMONRJu4QKl2YqU8&#10;xB6vyCDujj3GC9nHjcdNNt1l6aLdb+XZcBwaBnkcCRsAEnGSfGYHmS673l2T6j4vCt/xhXTix8NR&#10;iEJzhlmuZeL1G1XkicO5FPxkF7eFJjuGmWz3/iqA9gRVaWPvmMkakA81fmm1lYk/LxMs+dSuLcuL&#10;Zg2iAvX1w8fNm2ZArVXygtmjVTP/8b3CIlP6FyU1Zv+Cmp9bpgUlxReJ4TqL4th9LPwmHk0G2Oh+&#10;ZN2PMMlBhVQous8tby12eGVb6XyT4aTI2yDVR8y8NHezyetrVLUbzHfvdPstch+Q/t6jjl/M5W8A&#10;AAD//wMAUEsDBBQABgAIAAAAIQD+ufLt3AAAAAQBAAAPAAAAZHJzL2Rvd25yZXYueG1sTI9BT8JA&#10;EIXvJv6HzZh4k63FKKndEsXohUQC9OBx6A5toTu7dheo/97FC14meXkv732TTwfTiSP1vrWs4H6U&#10;gCCurG65VlCu3+8mIHxA1thZJgU/5GFaXF/lmGl74iUdV6EWsYR9hgqaEFwmpa8aMuhH1hFHb2t7&#10;gyHKvpa6x1MsN51Mk+RRGmw5LjToaNZQtV8djILF12K+3M8+5uWaPsu3b+cmu1en1O3N8PIMItAQ&#10;LmE440d0KCLTxh5Ye9EpiI+Ev3v2xuMnEBsF6UMKssjlf/jiFwAA//8DAFBLAQItABQABgAIAAAA&#10;IQC2gziS/gAAAOEBAAATAAAAAAAAAAAAAAAAAAAAAABbQ29udGVudF9UeXBlc10ueG1sUEsBAi0A&#10;FAAGAAgAAAAhADj9If/WAAAAlAEAAAsAAAAAAAAAAAAAAAAALwEAAF9yZWxzLy5yZWxzUEsBAi0A&#10;FAAGAAgAAAAhALO5ce89AwAAeQcAAA4AAAAAAAAAAAAAAAAALgIAAGRycy9lMm9Eb2MueG1sUEsB&#10;Ai0AFAAGAAgAAAAhAP658u3cAAAABAEAAA8AAAAAAAAAAAAAAAAAlwUAAGRycy9kb3ducmV2Lnht&#10;bFBLBQYAAAAABAAEAPMAAACgBgAAAAA=&#10;" points="0,12.05pt,33.25pt,0,66.8pt,12.05pt" w14:anchorId="56E1A275">
                      <v:stroke endcap="round"/>
                      <v:path arrowok="t" o:connecttype="custom" o:connectlocs="0,669290;422275,516255;848360,669290" o:connectangles="0,0,0"/>
                      <w10:anchorlock/>
                    </v:polyline>
                  </w:pict>
                </mc:Fallback>
              </mc:AlternateContent>
            </w:r>
          </w:p>
          <w:sdt>
            <w:sdtPr>
              <w:id w:val="221260816"/>
              <w:placeholder>
                <w:docPart w:val="EEFD311DDFAF413F89CAB4F3F47890C6"/>
              </w:placeholder>
              <w:temporary/>
              <w:showingPlcHdr/>
              <w15:appearance w15:val="hidden"/>
            </w:sdtPr>
            <w:sdtEndPr/>
            <w:sdtContent>
              <w:p w:rsidRPr="00AE0B8D" w:rsidR="00133771" w:rsidP="00AE0B8D" w:rsidRDefault="00133771" w14:paraId="1BDB0FAB" w14:textId="77777777">
                <w:pPr>
                  <w:pStyle w:val="Heading1"/>
                </w:pPr>
                <w:r w:rsidRPr="00AE0B8D">
                  <w:t>Headline 1</w:t>
                </w:r>
              </w:p>
            </w:sdtContent>
          </w:sdt>
          <w:sdt>
            <w:sdtPr>
              <w:id w:val="-1289808755"/>
              <w:placeholder>
                <w:docPart w:val="EB9E382D724447B4986CA320090A90D5"/>
              </w:placeholder>
              <w:temporary/>
              <w:showingPlcHdr/>
              <w15:appearance w15:val="hidden"/>
            </w:sdtPr>
            <w:sdtEndPr/>
            <w:sdtContent>
              <w:p w:rsidRPr="000C4E0D" w:rsidR="00133771" w:rsidP="003573C3" w:rsidRDefault="00133771" w14:paraId="3DF4D1D6" w14:textId="77777777">
                <w:r w:rsidRPr="000C4E0D">
                  <w:t>At any time, you can easily change the text of any section in this document by simply clicking and typing.</w:t>
                </w:r>
                <w:r>
                  <w:t xml:space="preserve"> </w:t>
                </w:r>
                <w:r w:rsidRPr="000C4E0D">
                  <w:t xml:space="preserve"> The template is prepared so that formatting stays in tact with the new information you include.</w:t>
                </w:r>
              </w:p>
              <w:p w:rsidR="00133771" w:rsidP="003573C3" w:rsidRDefault="00133771" w14:paraId="7422D9DA" w14:textId="77777777">
                <w:r w:rsidRPr="000C4E0D">
                  <w:t xml:space="preserve">To update formatting, from the Home tab, you can use the Quick Styles gallery for the built in styles. </w:t>
                </w:r>
                <w:r>
                  <w:t xml:space="preserve"> </w:t>
                </w:r>
                <w:r w:rsidRPr="000C4E0D">
                  <w:t>You can also format text directly by using the other controls on the Home tab.</w:t>
                </w:r>
              </w:p>
            </w:sdtContent>
          </w:sdt>
        </w:tc>
        <w:tc>
          <w:tcPr>
            <w:tcW w:w="540" w:type="dxa"/>
          </w:tcPr>
          <w:p w:rsidR="00133771" w:rsidP="003573C3" w:rsidRDefault="00133771" w14:paraId="780C7B99" w14:textId="77777777">
            <w:pPr>
              <w:rPr>
                <w:rFonts w:ascii="Times New Roman"/>
                <w:sz w:val="24"/>
              </w:rPr>
            </w:pPr>
          </w:p>
        </w:tc>
        <w:tc>
          <w:tcPr>
            <w:tcW w:w="4610" w:type="dxa"/>
          </w:tcPr>
          <w:p w:rsidR="00133771" w:rsidP="003573C3" w:rsidRDefault="00133771" w14:paraId="11EEA315" w14:textId="77777777">
            <w:pPr>
              <w:rPr>
                <w:rFonts w:ascii="Times New Roman"/>
                <w:sz w:val="24"/>
              </w:rPr>
            </w:pPr>
          </w:p>
        </w:tc>
      </w:tr>
      <w:tr w:rsidR="0063282B" w:rsidTr="0063282B" w14:paraId="2AB36D49" w14:textId="77777777">
        <w:trPr>
          <w:trHeight w:val="2268"/>
        </w:trPr>
        <w:tc>
          <w:tcPr>
            <w:tcW w:w="5580" w:type="dxa"/>
            <w:gridSpan w:val="2"/>
            <w:vMerge w:val="restart"/>
          </w:tcPr>
          <w:p w:rsidR="00682D12" w:rsidP="0063282B" w:rsidRDefault="00682D12" w14:paraId="468595E2" w14:textId="77777777">
            <w:pPr>
              <w:spacing w:after="0"/>
              <w:rPr>
                <w:rFonts w:ascii="Times New Roman"/>
                <w:sz w:val="24"/>
              </w:rPr>
            </w:pPr>
          </w:p>
          <w:p w:rsidR="0063282B" w:rsidP="0063282B" w:rsidRDefault="0063282B" w14:paraId="719E0F92" w14:textId="40B3A31E">
            <w:pPr>
              <w:spacing w:after="0"/>
              <w:rPr>
                <w:rFonts w:ascii="Times New Roman"/>
                <w:sz w:val="24"/>
              </w:rPr>
            </w:pPr>
            <w:r>
              <w:rPr>
                <w:noProof/>
              </w:rPr>
              <mc:AlternateContent>
                <mc:Choice Requires="wps">
                  <w:drawing>
                    <wp:anchor distT="0" distB="0" distL="114300" distR="114300" simplePos="0" relativeHeight="251692028" behindDoc="1" locked="1" layoutInCell="1" allowOverlap="1" wp14:editId="03AF177D" wp14:anchorId="74B64EED">
                      <wp:simplePos x="0" y="0"/>
                      <wp:positionH relativeFrom="page">
                        <wp:posOffset>-203200</wp:posOffset>
                      </wp:positionH>
                      <wp:positionV relativeFrom="page">
                        <wp:posOffset>201295</wp:posOffset>
                      </wp:positionV>
                      <wp:extent cx="3848100" cy="4013200"/>
                      <wp:effectExtent l="0" t="0" r="0" b="6350"/>
                      <wp:wrapNone/>
                      <wp:docPr id="26" name="Rectangle 26" descr="Building area. Constru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848100" cy="4013200"/>
                              </a:xfrm>
                              <a:prstGeom prst="rect">
                                <a:avLst/>
                              </a:prstGeom>
                              <a:blipFill dpi="0" rotWithShape="1">
                                <a:blip r:embed="rId13" cstate="print">
                                  <a:extLst>
                                    <a:ext uri="{28A0092B-C50C-407E-A947-70E740481C1C}">
                                      <a14:useLocalDpi xmlns:a14="http://schemas.microsoft.com/office/drawing/2010/main" val="0"/>
                                    </a:ext>
                                  </a:extLst>
                                </a:blip>
                                <a:srcRect/>
                                <a:stretch>
                                  <a:fillRect l="-38400" t="2" r="-12254" b="-25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6" style="position:absolute;margin-left:-16pt;margin-top:15.85pt;width:303pt;height:316pt;z-index:-2516244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lt="Building area. Construction."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FHJciAwAAoQYAAA4AAABkcnMvZTJvRG9jLnhtbKxV224TMRB9R+If&#10;LL83N1Ioq25RSFWEVNGKgvrseL1dC69tbKdJ+XrO2LtpuQgkRB5Wvswcz5wzMzl9s+8Nu1chamdr&#10;Pp/MOFNWukbbu5p//nRxdMJZTMI2wjirav6gIn9z9vzZ6c5XauE6ZxoVGEBsrHa+5l1KvppOo+xU&#10;L+LEeWVx2brQi4RtuJs2QeyA3pvpYjZ7Od250PjgpIoRp+flkp9l/LZVMl21bVSJmZojtpS/IX83&#10;9J2enYrqLgjfaTmEIf4hil5oi0cPUOciCbYN+heoXsvgomvTRLp+6tpWS5VzQDbz2U/Z3HTCq5wL&#10;yIn+QFP8f7Dyw/11YLqp+eIlZ1b00OgjWBP2zihGZ42KEoS93WpDqjIRlJiwtbMxha1M0H1CLO58&#10;rAB2468D8RD9pZNfIrNu3QFLraIHKiqEbKc/GNMmDm77NvTkDmLYPqv0cFBJ7ROTOHxxsjyZzyCm&#10;xN1yNn+BOsioohrdfYjpnXI9o0XNA57O6oj7y5goAFGNJvTaxmh/oY1hjYdiQA4u3erUZf4p5tFo&#10;UAB0/L1Oi7bnTm57ZVMp1qCMIMZip33EM5XqNwrch/fNHPmgURL490HbVCozBklq5CoF3yrJjmJp&#10;ESydU1UfgQ9iA3kuAImD+WJxvOQM9X1Ei5LvwRu5j/kSlLH0tY7yL5Z0khUqomR50oNRxfqjalEu&#10;kGGRWcmNqtYmsHuBYISUSLYQFjvRqHJ8PMNvDIRamzyyDMYC8DGlAXsAGC1/xC5RFgqyq8p9fghs&#10;9qfAivPBI7/sbDo499q68DsAg6yGl4v9SFKhhljauOYBzYTiyUUUvbzQqL9LEdO1CBgrUAmjMl3h&#10;0xq3q7kbVpx1Lnz73TnZo9pwy9kOY6rm8esWLciZeW8xB17Pl0sSP2+Wx68WVL1PbzZPb+y2XzvI&#10;hGJDdHlJ9smMyza4/hYTdUWv4kpYibdrLlMYN+uEPa4wk6VarfIas8yLdGlvvBzbhfrr0/5WBD80&#10;YUL/fnDjSBPVT71YbEstrrbJtTo36iOvA9+Yg7lwhplNg/bpPls9/rOcfQcAAP//AwBQSwMECgAA&#10;AAAAAAAhAH4xEQzneAcA53gHABUAAABkcnMvbWVkaWEvaW1hZ2UxLmpwZWf/2P/gABBKRklGAAEB&#10;AQDcANwAAP/bAEMAAgEBAQEBAgEBAQICAgICBAMCAgICBQQEAwQGBQYGBgUGBgYHCQgGBwkHBgYI&#10;CwgJCgoKCgoGCAsMCwoMCQoKCv/bAEMBAgICAgICBQMDBQoHBgcKCgoKCgoKCgoKCgoKCgoKCgoK&#10;CgoKCgoKCgoKCgoKCgoKCgoKCgoKCgoKCgoKCgoKCv/AABEIA8QFb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VjjGOTUqDHOKciAjP6mnR&#10;R9ia+w5j4ZIEQhs+tSKhIyeKcOOM05fQip5hjQM0qgihME8ilKntUlW6jQzZ5B608HIzSEnHPrTg&#10;M9KA2Cjk8UYbGSKdubuKChoOCRinAhuAaCABkilTH3s5oAaVHXNLH0p4+c4pcKi9KnmAiK7RnHek&#10;PJyBUpQn5s0gTb82KOYCMg9xQQehqTHpQy8dKfMG5HRUgj4yab5aqdxancBhB6A0mznG6pdgXg0i&#10;rgcigCNVIPtTiM8U8qGpFHzdKAI9p20Fc9qk2EHNAXIzQBHuJ4xQvJzTtpHFG0/3aBWGlgp2hTQu&#10;SDkU7b3CijBxmgXKNCnGKTBHHtT+epFHIbFBQzZg5zStyQwzTjjrijg0CsNUHpg0KuBginUHOMri&#10;gZG3ynAFKeTxTgD1pTzTuBGVPX+lO+7Sjg9KXA9KLk8vYbzjgU0Lyflpyg5zQEx/FSGxCuP/ANVG&#10;Nx696cTtHSkPIzigVhNhUcc0m0ntTlDdd1Ged2Kd2Ow3YQcnNDD2qTtyKQ4I4NFwsMUYOM0UNjGd&#10;tCqfmY07k2EA5zzSgYFHBO0UMpUjJp8w+UaV280gDMfu4p444xR04NMkj24PzUFTjANPZQw5oADD&#10;kUAMA2jFA5GaftGMUgXJ5FADcHGaPxp2GAxSKMnBoAaVBOaGx0zTyg6im4/GgLXI2U0BGPyn86kI&#10;47UMGHSgVhhULxmkNSfNjpQMVXMxcpERxzRtHcU9kyclu9IEbODRzCsxuQRS4C9KcEwaAB93dRzB&#10;YaDkU0xg08YJpGBz0o5mPlGfN1xSHcak5HJ/Cjbu4NHMJoj7cmjJOQakWNeh/Wk2ntVXEM2kdDTj&#10;jFLweKQKRSuh7jQu0kminFcjrTQvfFMQGgHPSgg9KTL55FACbmP8NG3PJNOHAFBI6GgBjcHFOzxg&#10;UYO7OaUAgYzQBGSB94UAYOac4BPKUbfl6UANAxzTWXcetSbe1AT1oAaRkYpq5AAp+0qelIqHqDQA&#10;1kyOKBGVbhqeVI60hBHUU+ZgN2HFBTinEHGAaQAgc0+ZgMwMYoVGxgipMD0oPApXYEYB24YU0pjk&#10;Gn9eWobCdaaYDG+U5BpAHxkU/B64o6CquBGeRg9aASrU8D0NLgHqKLgRkEjg0gVgx9KlwPSmt14F&#10;TzANX5l5NICQaeAnpSEsOnrVAJjjign0o7ZoGKAGldxzmnEZ4NA64Io7bgKAGkbeM00AAdaeB3Jo&#10;PPegBnuD9aASw5p+0ZpnU8CgBuWL4xS7juxilKk8A0bc/MaAE2jOaa5OelPAJGaQ80AN6LspMKOQ&#10;aeRkcikwG/xoAbgelNAJOTUgTjBahlOOKAIWR84B4oIGNlSDAO0U0qCcntQJ6jVB6E0j5x1p+3mg&#10;rkEUC5SMp6tSFFZcg04DHOKTC7c4+lAco1h6Uh3KoXmnld1N3cU7isxMgDmlB9KOQcACjOeSaLiG&#10;MoUc0mwAD5vensMjJpoALZxTuAhOT0oJIGacw7j8qbyflxRfuAi884pCoU8elAU4wRRhs5UdF/Kh&#10;yjGN2xxjKTskNypPAoyM9KRXV13KykH+73oyfWhSUtULVaMDg96TPYLQTk8tQuN3WqAAuRzSAkdq&#10;fjnJNNyc80ANyW5z70Ad6UZzk/8A66TA6n/9VAAc4pCCBwaU57UnUYoKuI+cU3qflNOZRnNHXgDF&#10;ADcMAPpRQ2R1oPBxmgFsNYY6U1SxGSPzqQZxmhgCM4oFcZ1FIQevvTgM803PNA4sD8w61C0TZ+UV&#10;MB0wMUmCRyaA9SL7Oc8E07YE+UVIeOaZjPOBVEjJAT0FNb0NPLDODSNgjpRHYCGRV/u96hYkrxVl&#10;lbbzUTKTxmqArOtV5Y8DIPWrro2c1XkQgZz+FVzAVHX0NQSL83FXGTGQR+dQyIM7ulO4FKWP1FVJ&#10;YOetaDxhSagmTPamBnTx45xVdkwf/rVeliBHAqu0JJ4H60AfQKoCKcFIOc/hQoJGADT1QdSK8c6e&#10;UFUHnNOwPSgKB0FKVIGSKCloJjPalwdvApVwVyKASDtH40DBYxt5HvQRn5c04Z64oyAMgc0AJtC9&#10;KXGRkEHFJyOppflC8Cp1AO3pQFx9OlGAR+NOUYXGaGyogAN23FC8DJHegEGnZyMVI9BoBHNOyCMk&#10;UdOKDjHNAxMKRgGl4A5pOOm2lI7EUANzlflozleTQMD5c0o2noKCeUY2cdKDHj5iaeVXOTSc/cFV&#10;zCsNxQEbOTTth7mgq2MUXAQg7s5pCOxpSCZMZo46s1FxCBaCeM5pwBJ46UuPmzilcCPbgZpCewFO&#10;c8ZIpRhlyBzT5gEwRQu0/NTscYNNx82fb0o5gGlQeRQUJ708jgDbSHrkjijmHYj2kHnpRg5xipio&#10;x83Sk2BhwtHMIikyvQUdBzUpT5c4pPLO7G36UcwEeOMmipCoIppQZ4zTuA3vQOlO2BjgUgQ/w0wE&#10;5o5xRtYtjFKY2YcUXAQnAzQMHmlKHHFATA6UANb7vWl+bHIoI7YoGcZoATjoaQLg5PNAHzZNOoAQ&#10;7R2pGyRmg/MPu07A9KAI1GDkjPFOZSeacAoGAKKAGhCBzTRz0qQZIwRSbQOAKBWIxnOaXPPWnhAO&#10;tIUG7OKdxco3g8ZoAHUUrIB3o2npsouKwwp704dKUqp60hRgOv6U+YfKNIzRg7cCn7Pl5pPoKVxW&#10;G7TTSMdTUhyOq0m3n7tPmER43c5pdpHU04jnOKUrmncBhox6inMoPGOlIcnrTuAhyehoGcc0oQbc&#10;ikOQM4oAQ/MODSJ94ginBR0U0BCPmFADSpPQ0EAL8wp3Wj2oAYoyMik298//AFqeBtpAFDUCGhGK&#10;5zSBDj5mqRTuHWkKD1oC2txhwOopSAeop20dRzTSoU4WgTGkbeRSHZ1p+Vx1ppXPI/lVcwWY0KWH&#10;FIRk4NPKjHNG0Hn/ACaFIXkR5wMAUdqkZM801kwdwp8yCw0HavzGjzBzk05kBGGpNi/MpSlzCEDj&#10;OKM4NKI8/NikCCjmAXpyTTGGG+cGnbAB0pSCwqgGkk/dJpOQcYpwwBuFJyVz1oATnNHOeKMGigAJ&#10;wM005By1OowPSgBh54pf4cNQV7ihVbdljnNADRgcY9s0FlzgGnYONu2mlSGoATB7Uu0UbMHrQVOM&#10;1WwDcKeAaTDZ96X+P+dKeT0o5gEAJ+bdSH6U7jbgUm09RQmAhpqntTmBHU9aQgIaEwBgSOGpGB7C&#10;lFFO4DSWzmhRg045xwKaOTkrimAhO04NJnk46U4jHagrk5AoAQZ6YpGBC5PFOAOKGcUuYBpBHegc&#10;cCnDBbJppAHSi4CEk9KRVx8wpzKetBAIxRcCN89SKMZ5H/6qeV3HmgKOuOtFwIiGDYZqOVOzNOKA&#10;jdmjHr2pgMAHUj60uMLgrTgMdqa/IxQAxhg4HWkK5GO9SMOc4GabsI70AMBV2wKUJg5oCqvzAUpI&#10;IywoAZnFJ8o+WnHBHFNKk0AIykHKmm4YnINP285pNnNBGpleK/GGheB9IbXvEd1GsauqQwtKFM8h&#10;6IPwBJ9ACe1fIH7Sf/BVn4W/DGWTTdM8e29xqCsVjs7GEyRRuDtKs+cYBznJJNe8ftp/Dz4r+Pfg&#10;vcR/BHUmt/E2m3C3ml7WQGZlVlMYLgrkhsjPGQPrX4Uft9n4yeHPHqab8Z9JvNP1e+tjLcNcWYjk&#10;mJPLttAGcjpjvXi5hCUsReo/csfT5PTjUoWpK87/ADP0x/ZK/wCCuehXGs+J/DX7SfifSI7G1aG9&#10;8Oa9pmFjmgmUM0LhmwXQnlgeuRgYFbPxc/4Ltfsl+G7aPSvhLd33ibWLiYxpGtm0MEAxku7nqAMn&#10;C56V+FN/qerXOnjTDqr28HZS+OPX/PpTPBesx6Iv9laZu8uEEFm5MmQc8+nNefUzDERp8lOVkvvP&#10;qsLkOX1K/ta1O8tNL6fcfrV8aP8AgvV40t/Cdjo3w68FabD4jjn82+1KGdprR4+yBGHXA554LcdK&#10;+xP+Cff/AAUK+H37bvgHz7cRaX4s02NRrmgtJyOwnizy0TH8VPB7E/z8r4hgtNOa+u0xGpyzKema&#10;674BftMfEv8AZf8Ai/pPxc+HGqeTcaZcrIqux8ueM8PE+OqOuQfrnqBWOU5hiIYhwqSbT7lcSZLg&#10;a2FToxUZLax/TIN3XNKcE4rz79mL9ofwN+1F8GNF+MngC+WSz1W1DTW5YF7WYDEkL+jK2QfXr3r0&#10;EYxkV9nGSkro/LZRlTk4tWaEKjNLjngUpzjn9KKZI0gKNtNC5PFLg7+tKeDwKAG4zwwoH0p2B/ep&#10;vfFBVxrAdCKAuR2pxAPUU0qFO7NAmIVIODSdDjNKSxxikK8cigQ35hzmjDE0q9MUvI7UANCepprc&#10;Hg04n5c+tNYHb92gAPXFNwvdqCCT1oVccEUANKgng0DPanYI4AoCjHSgBjjdTGU4wDUuATgmmuOw&#10;FUmBWeNgc1G6Bh0qyy5qF0GNtVcCq6HHPWq8kYJwDVyROeKhdBncBQBSkjOODUEik8Yq68YPHSoJ&#10;IyO1UmBRljqB4mLcE/hVyVRjpVdgwPANEieY94CHqacOlG4CgDjBNeSdkQJ9BTlJzyabjjNKuc8U&#10;FCgEHOKVCC/TrQAe5pQ2F6UAAB70jKDS7sDBHWhhkcGoQCLnvSggNk05cYxigBO5p8w7Bt45P0pp&#10;BHWpMgDmm/MelSOw0qcZWnAEncRSkHsKBkDBoKFyOgozzijA64oyM0AKAq8E0jKpNG8AdM07pQA1&#10;UPb+dOKZ6GgfLyWpQR0FDGhDGpoA5yRTiRnmmsCV6UBp0Ax5Oc0GPIxmnAADAoOccCgenUYYs96P&#10;KA6Cnk4OMUVNw92xGUPQfpQUbqKeMdRThtxyKOYOUhZCR92kEfpU1IcDoKOYOVEe3nJFIRyKc8qR&#10;IzyMFVfmY9gKT4VeLvBHxC1i+h8K+KLHVm0llS8NjOsyRSOGwpZcruGDlc5HGcZFY1sRGjTcvwOj&#10;D4WpWlZLTqxCvzZ7/WlMfc1h/HL49fC/4X+P9L8BeLfGmj6O91p09/Mt5OqO6qVVAoPrmRj6COk8&#10;HfFP4d/ENZT4G8b6ZqzW7ETx2N4kjxHJHzKDuXkEcgdKzwuK+s0+Zq3Q0xWCnh5JLXS5vYz1FG0K&#10;c+tORgVzmgjeuAa6rnHyjTnOCtIQS24U/BCnNNVSMACncGrCEAdBSbSetO9TSgZGTTJsMxjqKB97&#10;5Fp2G9KMbe1BPKIQo5IpQBjigqc80cgdKCrDWI6ZoC5HSlI9F5oGR1oFZCFTTTGV5WpKKd2FkRtE&#10;TyBTDHt4xU/PUU0cnBWnzC5SN1AOc0m0noKm2g9qQKDzRzBykPQUZOfu1KY89Bim+UfSquSM570g&#10;I6CnFSBwaMfLlRQAgz3oxzmkwfQ0uD6UAJjnOKTndTiCoyRSYB5oAFBFDAkcUv4UDpQA0g7eaBjr&#10;gflShT/EaMAUCYMOKQqeTigfd5WjnncaBjSpzu/SgdM04DsaGAAGBQTYYcgYH55pCB941Jt5yRmh&#10;lXrigOUbnmg+tATd3oIxxQLlGhWzuoZSRinYyKAuOpoHyiYXGKbsPf8ACnMuO1L9RTuLlI8djQyA&#10;08kehoAXHAp8whmBjFBx3FOKAnJprKR1p8wB06CkCqB0pSM0mSTt20wEZc9KTYw+UDinL6EdKOQ2&#10;CanmAa8ZJyKNhP8ADTj1xmlOR1o5gI9hzk0BRn0qQ5PGKaoz1FPmENKE8kUAHO0CpOvQ00552rTu&#10;KwxlCnlaRgegqTYW+8aaY2Axmi4a2GbCe1Iw4wRUig9BTXBPFBJHj5OaMle1SAAt0prpzkL+dA7D&#10;RxyxpFTOcmnYYnpxShdowBVN9hEbA84o2kjOKkxk9KDnHFHMBHjIo59KcAc+lBQ9BVXAaRkYNNYH&#10;eOKcVON26jbmgBm09cUm04yRTvujkUAA8mgBgHp9aUY7U4ouKbTQB15pFBxhqWikAjKGFIo4wKdn&#10;J24o/CgBuw0jA8YFO288dKDnsKAGEcdaAAtOKgdTTTgv0oAGzjige9GD0xQOeooAMr601wBzS8bu&#10;lKcd+1PqA3G4ZFAPPIp3bgU3BHJFIBuSetFOwfSm8560AFHsRRjPamsTjBFBWgrKSuOlNxxgYpxB&#10;xjNMO0dFouSBPoKTBPOKU5x0pCw6mrAR/Qimsdo5bHruNVfEHiHRPDGlya14h1a3sbSFczXV1IER&#10;fxPU+gGSewNfNvxv/bgmuJJPD3wcLQRMWRteurU7mPTMKMMKP9pxn/ZXrXm5hm2Dy+nzVZa9up6e&#10;X5TjcynalHTv0PorVvFnhjQWZNa8R2Nlhdx+1XiR4Hr8xHFS6Vr+j69Yrqehata3lu5wlxaTrJG3&#10;0ZSQa/MTxB4Ns/GWpXGueJdUk1q6uLtXmuNQlMjSfPHkliSW4B4NZfww+JvxO/Zv8a3Fz8MvExsb&#10;F5Ea40uM+ZayHauQ8J49fmGG964q2eQwuHjiK0fcls1qelR4f+t150KE/fjumrLQ/VcyoBgt9aVG&#10;Xdwa/LL/AIKNf8FBv2gfG/wO0G8+Beoa54Y1mx1AjXINBuiqX6MFCSRyJiUBWz+76fNkkkCvff8A&#10;gjP8c/j146/Z3s/C/wC0tp+qR6oyyaj4Z1nWJlkk1fS3b7+7cSWjdthDYIUpkc16GFzTB4yPNTl7&#10;vc4sZk+IwVNOb96/wpO/r5/I+0CcnIorE1v4keA/Dis+teL7GEr95RNvb/vlMn9K828X/ts/CPw4&#10;J7bRvt2sXiKfItbSNV81scDk7h9dhrPEZ3lOE/i1or5k4bI82xbtSoyfyPYnUZ+91r85P+C6Pm3O&#10;l2OiaT8M4dYvLrQTL9t/s3zmt445ZDI+QDwvB54G7Pevor/hsT4r+KbSBfBnwd+zzzxjzI7pnlaN&#10;j2+byif++TXk37VnxH8d6d8M9e1/9oWx8q4bQ7lfD9rHaqrBcDzD/q143CPrnp1r5nM+Jcvx9H2G&#10;GvJtrVJ237n2HDvDuYZbj1iMUlFWejavt2Pwx1P4aarf2lxq+k2Vw0MLqJnEJ2L3HPQdelYSJNpp&#10;xsaN41x83c96/dT/AIIl/Dn4f/Fn9hDxT4P8eeEbHVNO1LxxqEN5DdW6kzR+RbYycZyCThh0xkV8&#10;uf8ABRL/AIIua98D9X1D4qfCCxuta8FszTSRxoHutKHUrKBjfGO0gHH8QGMnqqYKtRwyqfEvxR3Y&#10;bOMLi8dLDP3Jp6X2f+R+ao1ltSsDZRr8xkG5GbrXQBBHpi2kxyu0bZOpH19sVX8deEo/COome3Hm&#10;KOGUrtqPTNVj1GAQGX+LnPfjqK83+JacNEevL3OaFbc/RX/ggl+1Frnwr+N7fs767qUkmh+Mtwso&#10;XkysF8iFldfTeq7T/wAB9K/Z1flXcetfgz/wRj8IDxn/AMFC/CCK6iHRLe81GT5h/wAs7d1UD33O&#10;v4DNfvMigDk5r7TLakpYf3j8u4gp04473Oq1HLtHB60hX2pMkH7tOznrXoRPBDNNK5OTQfvZBoyc&#10;8UXATOeDTcbjnNOJYmkHB5WqAKRhkUvBpOSeelADCpxndSgYXcfypcZGMUgwRjsKAE6UfhRk9CKO&#10;lADWTI4oxheadyelNfJHIoAbyWyBRhgeacRx8vWmlsfMaBge3HajIzgCg7s4I7UAEcAUCDaOuKaw&#10;I7UhJB5H40gcGgBrrjpUcgAXLDmpJJxnAFV3BzzQBHIf4QOKicN1xUpHOMU1lOeVrQCrIBk4FQyr&#10;zux2q40eG5qvKhJ4FAFN4wahZDngVcZQOAMVCY2JyKCX5Htm4gbcUEc9aTgjDUpRcZJryzsDqOD7&#10;07LDjn8aRBg5pxHOc0FCFiCBS5yMikGTyad06UmAgbJxilxQMY4ozSAAOeTRuycUE96O1ABub1p2&#10;44+9Tc4ODQPWlYCQHIpu4AZzSZJP3qU4AzSH5DuvJFG0tSKSRS529DigscCAOODTfmx160YPrQeB&#10;QAAnpmhTzyeaXaR3pMHsaADkdRQck9TQcEYFAyTigBS2OaRZD3Bo8vNKu3rnpU3AUuMZzQGGOaTl&#10;jlRQSMc+tGgDtw6ClLDOCarX2oWOm2k1/qF3Fb28EZknuJpAqRoBksxPAAHc18kftL/8FWfh94Es&#10;bzRvgVaR+ItSjDxrq8yn7AkgJX5MYac5HBGIyCCHYdePFYzDYOnz1pWPQwOX4zMKihQhf8vvPqLx&#10;58S/A3wy0RvEfjvxNbabZq21ZJslpG7JGigtI3+ygLHsK+efiz/wUo8N6NZXEfwj8FXGryJA7W9/&#10;qrfZoJDtUqVj/wBYwO9c7/KIGTzgivk2T4p+PPjlb2vxG+IPiG4vL+6hIeNJsSQ4Zt0SBeFHDYUA&#10;A+XGf4snL8TQWmn6bJqXiN4YNu5gIVLeecMTEqpnd/GBtBO25TA4rKeJVWipwlZPqdlPBRw+IdOp&#10;Hmaeq9DE+NX7XH7RH7TNo2leJfiRqNvpd8xSTSdLkFrbov8AcMSfNL/wMnpjPNfqT/wTf+A6fs6f&#10;skeHfDuoQNHqOpW/9q6r50ex1klUMqMOxSMIpHYqa8p/4Jx/s26Bp/heXXfG/wACY9N1CTVGm0/U&#10;Nb05RcS2xVeRHJlouQTyqk7/AGr2D/got8drb9nT9lDxN4wiufKvryzOn6WBJtJmlBXgjkELuwR0&#10;OK+Vp4LFYOrOriqnM9ba7I+wr5hhcyp08LhKXLqk9Fq/8j8v/wBrH4wz/GP9snxH42staN3p/nXV&#10;lpswXaJLcLLGgAPI+QKO2cZPJNea/GTwv8ZtO+Jt98Uvh3Ya9ax6UzBte0NZkWxJmmKq88XEZLB+&#10;pGfoK870ay1y4sftesajcTXRmkZpjdHzGVjuGSCOcHr75r9eP+CazfD3xB+y/peteHPDVpZ6lIhs&#10;PFQjZpGubqHI3ylySzOjrIe2ZWxWWUVqeaRqYWMnFp3vc6s8pyyWtTxTgpRtytP0Pif9l3/grl+1&#10;h4V1nS/BnxC0O18dadcT+V5mpN9l1CJQCSwmQFXAA/jRmY9+cj7++Fv7bvwN+I88Ok3viA+H9Smk&#10;8uOy13bEsr5IwkwJiJJUhVLK7Y4WvNv2wP2TPC2nSR/FH4R/BixtbuGGVtcv9HjWNgmVKuYFwG2/&#10;M5ZV3fKMnFfIV1pFrrot4liEkcMuY45WBSQ5wqnjHUxrn0WU+9fW4KhjMNR5atRSfT0PicfXy/HY&#10;jnpU+RdfX8j9ZwwIyDS1+b/w7/b98d/svf2Z4TuUm8TaM02wabqFyyyQQ4GDFKQSp2lW2EMv7zaN&#10;uCa+3PgJ+1D8Iv2jdDj1HwB4g23vlK91od8BFe23GTujydwHTehZc8ZzxWscdhXW9i5rnXTqcdTL&#10;cZCh7dQbg+p6GB7UoG3jFCbevrTvlJyDXZzHn2G4xzjFNAIGAaeACc76VU75oUgsRhSBkGgKW+9U&#10;jDHIFBUYziq5g5UMCgDFIUz1qQDg0hTcOlHMTykXlml2E1KVI6LQAGNHMHKiHbjhRR8wJBqVsA8G&#10;mGPPJNHMFhvNHToKdzjAo2HvVXJG+4FFOMfegpkZFTzICMjnO2gIDzUijigKduBijmAjEfc0hQE4&#10;xUu3jmjHy5Ap8wcpAIyDuUUFBnNTouVyaGiUnijmFykG0U1kAGFNTmLim7BT5hcpE0Z7UmxgOTUr&#10;KRzQRg4IquYOVkQU44FBVWHSpGXjOP8A61G0AYo5hcpCOBhfWnHp0pwRe9BAzinzByjScDNIuepq&#10;QKB2oKjpS5g5WM560EVIIgR0pGiGdxNHMHKRFRjjNIAc8ip8ADGKbsUck0cwcrI2GTRtY1IUHWgx&#10;r1p8wrEewjoaaF2/Kam2DrQUxRzD5bkATPDUjc1MykHpTSh5xTuRykZwTwKH608rj7woaPNAcpEA&#10;wPWnbMDineUEGc5odAKLhyjduT1/Sl2ClORxQM96AGgev0oEa7s4pwUAnJoC4OR1pXBRGlAe2KQJ&#10;zUuwbfmoZc9uKXMHKRFdvU0m3jIqQgAYpB1NUHKMwPSm4G7FSbSev/6qafvYHr60CsMKnPFIVOOa&#10;k6Mc0c4quYREI8jApABnAFSFQBgn3oG3GTT5gsMK9xTSu44p56UmMcmmAwjjINIC3QinuBnFNbjp&#10;QAxgWPSk+gqRlY/L+dNCr0p3MxrHK8mmsQRjNPCbjntS7FHyg0+YCNlx0FB2jtTgg4wP1oGO5o5g&#10;G+WtNIJ5xUjAHg0bQBxRzAMb5Oc0lSEZ7U0gKOB1p3AbRz60pG04FBRqYDdgpDz0Wl5FADEc0AJt&#10;OMsaTjOTxTgCOMUm35sBvwoAaQDwDQQFOM04bmHWjaAetADeBzSDOcU84AytNIO3I9aCuViHnjFN&#10;YbR+NPBB70xmHUGi4KImCO1NdiBkGqviXxHoHg3TP7Z8X65Z6XbFSUkvrgRmXHaNT80jf7KgmvIv&#10;GP7Zfhq232Xw38Mz6pMG2jUNSDQW4/2ljH7yQexMZrxswz/K8ti3WqK/Zas9rLeH82zSVqNN27vR&#10;HtMcM123l20LSN6KDWL4l8ceC/BqNL4s8Z6PpaR/6xtQ1KKELjjnewrwH4e/Gv4m+J/2h/Adj4t8&#10;YzzJe+INg0yzxDaqvkytzGuN3QctuPvXg/7evwu8Ia38cfiR4iTRUn1KVpJ4pvtTsiyfZYdu0bto&#10;5dSeMZU185lvGFTOcRKOFglFX1l1t6H0GP4Qo5PGCxU23K3wpWV3bqfZH/DWv7NbssUHxy8MTM3C&#10;+Rq0cgJ/4Ca5n4m/tt/CHwpYCPwbrdt4gv5UYotvLi3h9C79/ZVznuVyDX5z/Drwfr2n+HbSOfT1&#10;SZIQJFa6iwT+DZrqLT4S+NHtv7Tl1Gzt1YEqLrU0Vj3yFznH4V5GYcdYqEHCEVFvrq2e9geA8C6i&#10;nOblbo7JHbfHn46fE34su19H4206W6W4Ahhu2dbW1i77I0/ix68nuxrJ07VdCyo8UeJLYwJBtWKM&#10;uQzbDgthcn5sZ7VqfCv9kn43/FMyX3hDSl+xwfKdRvGeO3kPohYDzOf7oIHciuyg/wCCaf7T1/Mv&#10;77wyqswDM15KzBe+AISM/jXzsYZ5mEliY05TXmtGfSSnkuXp4WdWMH5NXX5nmeifD/xp8bfjHpvg&#10;f4SeLrezj1S4dVt23QxlgHbdnZkAKM8Z6YHNavxc8L+A/hr4jf4P/ETdJrnh+NYbu8gkfaWdRIHU&#10;iPcV+cEcj8K9d/Y9/Z/+L3w//ai8L6lrvw+1hbHTdXlhmvv7EmWDaElj3+YUA2k8g9xj1rP/AOCm&#10;37MnxY8b/tTX3jD4f/DvxBe2OoaRbm5udN05nt/NjBj2l+ADtVP0PvWNatnOMoSjWUkr25Un07Kx&#10;pTpZVg8bBUXH4XLmbW99m+uh8p3fh/wTf2d54OtvFK3S30bWtrJIzhgz9CzsAqHcfvEjAAOeK+Zv&#10;hR+2J8Wvhn4uXw3F8UL+OPwnJM8Ol3VqHg3SsftUULb8CIgLKAF+Yn1Ga+y9f/YI+Mf/AAq3/hJN&#10;MXSrfUZJGU6PqviC1tLpdpG12EsqrtPqCSMdBXybH/wTJ/aH13WLmTxLJ4XW6D3Nxp+lWPxA0a9l&#10;mkVVMaNBBdNISxzHnb8qkMeAcfWcP4HELA1KdaMtbWTTXTc+bzmvRjjITpTjpe7TW99T6t+D37UX&#10;w/1/UNNvviPqeta9pLQ7pobZRucEZG0M+1jnGdwOB+Fe56Z+3L+yX4Mt1Hh34Cas67wsa3LRct7r&#10;kqB74r5F/Z8/Zk8ReALe68O/Fzx58OvDMmn3Crb6drXxU0AXFuGUM0Txx3rMjKxI2nkdOCMD1Zfh&#10;18CrZMa/+1D8KYVkf5/L8cw3LqM+kAfJryJ5dm2FxLdDBueu7jf8z1o4vKcVh0sRjFFW2UmvyPft&#10;J/4Kn+CpYY7Pwf8ABOSNpm2w251JId+DjokJzzVH9uX4l/A/xV4U1DxN8W41gsbXQngsbKS82tLM&#10;6fMmQM9ewHpz6+H+IfHH7CPw/wDF9nYeBP2l9J1G8jsWnOqXemX50+zuOAisbe2kklIzkKq7TjJZ&#10;cAHifF3w++EPxD+KOh+IPj1+1fHqnhOxvba/1LRLHwLrtu1zaybZBma4tYlQSoQVbjKtleua7vq/&#10;FmI/d4iDhHokkm7dFbcMPU4MwMvrFCfNO27bdr977H3Z/wAEpPgTq3wM/YG8H6vrmmx2MfiRrnW1&#10;DTqdsN1OzW+ST1MHke+TivoS5jtNQtntrhY5YpEKyRuoZWUjBBB4II/Cvjf9of8A4Ky/8E9fGXwP&#10;vvgjoeveIvLaGKKza38Mt5FqInXZtBZQQAoAAI4xXgvwR/4KhfBD4IeKrK9T4hfFDxHpKyEXHhpN&#10;GtvKmyNqpGZ7xmj+bH3QM9Mc199lNXOXg/8AacLJJLe3Rd7n5jmmFyytjJToYiPM3t+VmeJ/8F3P&#10;2NPAv7OPjnR/F/ws02O10vxkt1MdOx+7sZ4inmBOfuN5iFV7HI6AV8M/Aj4QeJPiHr02k+HoopF0&#10;rS7jU9QuJ5hGkNvCuXck+5VQOpLADrX6X/8ABTn9rn4K/tMDQfhv8d/hN8QvCt5pLS39k1pY6cJJ&#10;rW4AVcF7txtzGeR1Knpivmz4SeO/2S/gl4K8Q+CvAOhePppPFU0Kavqmpahpi3Bs4yStrG6xP5cZ&#10;c72AzuZEz90VnXyfMcXT9rgqV4ys12PewWeZdQpxp5hW9+Kask7+WvmfPfwh/ac8dfsu/GnTPiR8&#10;Mr8W+u6dd+fE2zerKcgxso5ZWUkH2Ptmv3k/4Jm/t+Wn7cPwon1bxNBY6b4q0ufZqmlWbfL5bAmO&#10;VQWbAOGGMkgrzX5CtoX7BsWo3uuWXwI8YXlwYXl/034iQwqOOOEsckZxxnJ7Vzn7GH7Z1j+yV+1v&#10;pPxY8OWl5a6H9qjttR0ia8NwfsciqsgL7VBI5cHAweK9Gnh62X2jUVmz57MMRTzRe5FabO1n8z+j&#10;lRkc0nVc7araLqtnrmk2us6dOJILqBJoZB0ZGAYH8jVs4Yff969E+acdRjqN3C0ozup/1FNUZO2g&#10;mwzgmlKsSpFLhgStIf8AaP5VSYDcUEbeDTip6KKH6bhT1AafY03HoKdjjOeaMHHNFwG8g7RQUx0p&#10;xBA3GkCknIFMqzGgADkUjYPFPK8ZNIRk7c0XDlG0wqSeVp/Bzg0nfINAhuGzg0h6daftGcmkAA4o&#10;EQhQPWmtkrgVI5OaaenNAEDrk5z3phHGSKmZFAwKaY1K7aAIdrkU0gMeDVjZ2AoFvtHzH8qAKrxg&#10;Dk/nUTxBuo9qtsileahdMnI9aaYFOaI+9V2iJPWrzoWbGajEYPNVcD2Axr1oCnGA1OoHpXmHYMwx&#10;baD92lJG7ml2jORSbcHrQAAA5wetOXOMGmr96nUAGaODSEZ6+tAUgY96VgFBA4zQpPrSEZ7UoGBi&#10;jYA79aAwPyk0Y4zmjAzSbAXkUvAPJpN2VwRSg/xGpAdnvSHB5zSg55pD8y8UFRF5z0oJ9qQnApeM&#10;jNBQ5VI5pucmnBhnA/WgjDfcqbsBOOrGg5PzY704gOOlKQBwwqRoZg4wKUbduRQSijkfSuP+MHx2&#10;+GfwN0Btf+IXiWC13KxtbJWDXF0R/DHH1b68AdyKzqVadGDnUdkupvQw9XEVFCmm2+iOt34HSvGv&#10;2qv22/hZ+y9pn2bWFk1nxBMv+jeH9PkXzOhO6Z+RCnuQWPZTXxL+2F/wVA+OPj3U18K/BrUJvBul&#10;+cpf7BMG1C5jzyHlH+r6HCx4POCzVzvwd/ZI/aB/auZdRiFzHY3MgfUNY1RmUOSMksxBZmI+p9q+&#10;RzDieUpRpYCPO3pe35H3WVcGxjTdfMpckV0vb73+iNfx7+1l8RP2uNYbw18RPGDafpThZY/D2i/u&#10;4OW4RiTmRieN8gYbjwAOmLF8OfBGuQaX4X1GVdN0db6E3V9bRjzhGSN0gDHLZRt4Gc4Lr1QAW/2w&#10;P2cNM/Yx8Z+G9H8Ka3NqtxNoour65uowqljLIhjQDkIQnOSTnnjgDwlPid4+8R+Mor/WNRMMPmE2&#10;8dv8qRSqxfdgfxEszZ9SSMA4rz6eZ0cNRnTzGF6t9b9n+Vj1KmW1cTXp1ctny0krq3deXW7P081/&#10;/gnF8F734ZWPhv4U69feHWjJuJNbs9s018GVWyd/yg5VGBAGPTnNfnDq3hnVtQnki8Ka5df2pdEW&#10;8N19oJdJM4VwScqVIBGOm0V+v37PfxMi+M3wW0D4gbt02oaeovl6YuE+SX6ZdSR/skV8T/8ABOj9&#10;nLR/jT+0b4mu/iJ4ckuNG8NWc80drHMyBrl5vLiU7SCflWU4yBkCtuIqcZYfDLD6Rb0S7WTOLh3E&#10;VI1cXUxWso7t73vY+lv+CQPwn8TfDb4Hatd6trF1PY6hrDCwjumZiWjXbNOCxJO9/l+sXvXh/wDw&#10;WR+L/wDwn3xL0v4GabdbrTQ4POvlVjzcS8gfgoHvnNfekEfhX9nP4HOdv2fTPDejtIylh821STyT&#10;yzNnr1LV+PfirxD4u+P/AMbLzxHYP9r1TXtcWKzXbnfNNKET6DLZ9hXn5viKlHBww8XeU7Hq5HRj&#10;isfUxclaML2/r0NbVf2M28FfsT6P+0NBb3Tajq/ii7l1BbhiSljIRDa4ycBR5GR7TgHoK9k/4JB/&#10;FB9C8ca98IdRudsOsWq3lirt/wAt4eGA9WaNsn2iFfYnjr4F+HvEn7O15+z/AGS+XZf8I2umae7c&#10;mNoowIZPch0VvcivyN+C3xj8R/AH9ofSda1S2e1vtF17yr61P3otjmOaJvqN6n6V1VsHLJcyw+Jg&#10;tGkpepy08wjxBleJoTfvJtx9Oh+znjVBL4L1cKeW0u4H/kJq/Fj9m658R658RdC8MQ6zNFpuqeKY&#10;LLUbdjlfJnmEMm0H7r7JHwRjGevNftLqd/p+veArjVtLnEtreaQ81vIvR43iLKfxBFfjL+y9BqGm&#10;/Hfw9Pq8bRyP4ssnEewYOLqM5GDx0r3M8rVKcqNSnK2v4Hz/AA7TpSo14VI302sfcHxs/wCCb/wd&#10;0L4W+JvG3xI8Wane6lazGbQ9QsUMbQxkbVt2jyVO+RjlhgjIwQAQfAdO8BW+hTWepeGtdm0+/s3V&#10;7fVrOQxNEBuIcFcHpubjnYsYz83P3B/wUN+Ip8Afsu69Fauv2zXAulWwYZ/1pPmH8Ilk+hxX5fxf&#10;Gr4haDrsHh+2mS+tL6zlFsZFYzQuoyWBBwVASPIIJ+VQCBwTHYnKsPilGtD3pK7fp+QZbhc4xWCd&#10;SjU92Dtby8u59kfAn/gqBrHhHV/+EF/aBsZNWtIpvJj8SafbhbhMdTJEOJQP7y4b2fOa+0vAnj3w&#10;b8TPDkPivwF4ltdU0+4XK3FpIGAP91h1Rh3VgCO4r83/ANm79jfXP2mfhf4kutI8RQ2euaI1vHYx&#10;3cZ8uUvGx+Zgcg7l9CD3x1HOaFZ/tN/sYeNke5urzQ9XjG28kt1P2W8Qdyh3JLGccH5sHowPNeTg&#10;c8zDDU1UxEL0m3Z7tI9XH5DluMqOGGmo1o7ro36f5H6t+UVPI600x7Rnmvm39m3/AIKR/Db4ofZ/&#10;DPxRktvDutMqr9qaT/QrhvUMf9UT6MSP9rtX0tbzQXMKyxSrIjLlWj5Vh6g+lfW4bGYfFU+alK58&#10;VjMBicDUcK0bEYVzwKXYw6ip0jXGVFBX/wDVXVzHHylfDA4K0VO0ZBzTDEXXrT5iXFkeR60ZyODT&#10;hEAuKTyz0p8wcozaDzmgqMYzUnlc4WgQheCKfMHKRbfQ0oTPQ1J5WB8wpoXnhaOZhyjSmKbsY98V&#10;JnnpRk56UcxNtRojNJ5ZHAp+aBzRzBYjPXFHPpUmO1AGOM0XAj5H3qTaM5H409lBNG0DmqDcbwel&#10;GMjmn7F9KbjIzii4CEZGMU0opGKeenWkOPWgBuzK4GKQxEjFPGcdKKd2TykfllV+7TBFuOCKnopX&#10;FYhEZA4oCHPzVIRuHIpGBAyTVcwhgU9c04jNO2e9G3HWjmAbgHg00x5HWn7CMYNBDZ6UcwDChFAT&#10;PFP7YoVgOSaXMwsM8s9qMADFSAccd6NgxinzFcpEEZV60pUDvUhRcdKNgA4FHMKxCY+eRQYxnIFS&#10;YPpQcHoaLj5SNQrcAU3YrE8mpdq+lGO1IkiaEYz+dNZCo4p+5t3zHvS4ypz+tPmAZtycUmCBTwxH&#10;AH6U8AdGFHMLlRDg9xTcbVw1TnbzgUZ4zxRzByoiKk9qQpg1KenFMIbqarcXKReWx5zTWQlgQe9T&#10;HJHFN2cYJqkyeUjK/NjdTXDA8GpQnYUhBHGKq4cpEevI/OkPOakkXHbmmldo4FBLQzaSvFI3Lcip&#10;Ap24FBU45FNMVmR4z1oYZX71O2cZoMakU1IRDgg4FHfFSbNpyKaVGeBTug5RpIzSMCRxTwuBigqu&#10;ODTJ5SPPP3qAuadjnmjbtGAeKAtqN2nHBpxBNBGOlFAco1hhsmmsGHQVJz3pu3/aoCw3IxRkUuwg&#10;UhweMUAkBGRimlWPSnD6UUFDD05NIcZBNSHpyKjxjk0+Zi5Q6daMg0hY5wa53x38Vfhz8MrX7Z8Q&#10;PGlhpaldyQ3EuZpP9yJcu/4KaxrYmjh4c1SSS8zehhq+KqclKLk/I6HeRRFHNcvtgiZsLk7ew9T6&#10;V80/Ej/gov4Y0xJrf4WeB5NRdRiPUtcYxQfUQodx9tzr7ivBPif+0T8a/ijpl1ceL/Et1fW6x749&#10;EsZVtrZvlLKuxdqZ6jc+T7189iOJaPLL6tFzt12SPosLwzWco/WpqF+m7Psn4hftUfA/4cTNYXvi&#10;5dXvlBP2DQdtwR7NLnylweo3Fh6V4t8QP21/ij4n8yz+Hul2/hu1YYSdf9IvMHjJkYYU/wC4qkep&#10;r500TxXoF5Dl9RhgOPmVpPmH0yB+lehfCj4b+NPi7q32Xwhp7XFuuBJO0m2NP9p37ewGSe1fm+ac&#10;XZpjqvsKbd3ooxX6n6RlnCeW4Gn7ecVZbyl/kOs9buvEl82teI9VutSvpDm4ury4aRy2P4mJPbnG&#10;eK3/ABD8JPFV14Bk+Is2h3Ftp9oyz2skt41ubqTB2gKCGdCMkZG1u2a7d1+A/wCzdCZNWni8XeKo&#10;T8llD/x62kvv1AZT67n9AnWvJ/jL8ePGnj+VtZ8feIPJso8vDYw/JDD9Fyf++jlj3JrzqmVqNGVT&#10;Malpfyxd2v8AE/0R6VPNJyrRhl9O8f5pKyf+Ffqzyf4pfEP9of4beFtQ+K/wYja48cW3lReGbWz0&#10;tbyaGaWVEJSNgys21mAXBPzEnkDHj/xZ/wCCg/7cfi7xbeXngjxIusafJDbpNq2reCNBguJphAgl&#10;VgIXwqyAqo3ElVUnnge5fBL48w3n7Q3hPTPDmhTXEcOvQPNcyLgyLG+/aAQeDjGff2r3340/s8eA&#10;f2lP2udN8O6x4ebQNJk8PvfXFvp9msD3XkzkdNo2lvMGWIJwK93hfiChl1RUcNho1HJ2V9EeXxFk&#10;NbGL2uOrOnFLmbWrsulrnwF4J+OH/BV74qXzWHw9i1S8mEe/ydF0Ox+Rf72ILfgV6F8Nde/4KP6N&#10;4jvrn9p7XPjBZadHotwNPt/Dtw1rI11geXuLeUqr23AkDOSrYxX6q/Dj4V+A/hN4bj8KfDzwza6X&#10;ZxgZS3X5pGxjc7dXb3JNb5TIxvOK/WsRGeNwPJKlTpzfWKbt8/zPyunjqGFx/PTnOcFtzNJv5L8D&#10;8Sprv/gqp4jjVL749eNW2qF2y+OLxMfRfMGBTNL+FP8AwUA1lft2ufGPxJJC6sJmuPGFxPhhnBCP&#10;MMe+ST6eh/aTWPh/4K8QDGs+FNNuj/ensY2P5kZr57/b48EeAPgr+zD4m+LPgfwdZ2usaXHC9mw3&#10;+XuaVVIKbsYwT6V4ubZpxNl2BnUpRouMV/K7/iz2Mnw/Dea5hCjP2qlN9Wmr/I/M29/ZY/a21SVb&#10;LXPiwirJJ5aSXWoySMWbpnMp9R64zWd8Zf8AgnB+1T8HfEGpaf8AEuWWGxtLtoLXxB/Zsv2LUWGS&#10;TBK5HmDg9h0r6HHiv4h6hd2Omal4Ztri8kjjjuGtpHXzbrcU2xrz/GCOa+yv+CoPhjWfEv7DVn4j&#10;17xZHY3fh+6s7nUI7XbI4zKbdsBh03SjJx2r4rC+InEsVNyp009NorufaYvgfI4VqMFOTU3b4n8j&#10;8t7P/gmv4psfg3pvxx+IfxltdF0XVdQktLTbosk8xZSAP3cYLENnjAbIHbim/s0/sF6r8VfjLrng&#10;GP8AaKj8KyaZb7tF12VhHHrDFmXy4CCrA7QWYNgqCODmsvXNF+PnxSth4R0Dw74q8ReHbW7C2rWe&#10;izXMMxXLHbsU5OduQDx3PaqcP7Hn7WE+nzXq/sseMo7ebBe6j0K8j2DH0x09q+7wHGeZVMLCdaKu&#10;1raH/APks24Ry2jmFSjhp3inaLctfz+R8/6v418OaX498SeC9bm1ybU/D99NDf7LpJvPkjlKyurR&#10;o2UGN28nBBySK9C0r4d+HL/VodKkfUlmP+sjmuiCmVyM4T/DisHxR+wb+0Zc/E6XxdpNheaT9oij&#10;tpYb5ngnSPaEfI7qwByO4PTmvsbSPDPjvx1YXXiT476Ro93rSrtt77SbNYZGiCjhyqrkk+1fPcQe&#10;I2ZYeSWEr26W5VdfgfQ5BwDl9am3jKPmnzO3n1PnHwl+yf468Qa3/aVrqWmx6dbTYkuP7QnkY9SA&#10;I8jnjvgcV+hl3/wTW+HPxP8AgvYftj/HL4k654k0y00ewt7mxt7iNblFjjhgYLmPZsSQthOpVeWL&#10;EmvB/BdtaaNoM2j2WkT2091OkrRXUoZl2ggKDz13etfpP4P+CFzon/BN3WPh9qV9Kbu28O3V1cQx&#10;j7lwU+0mLGOznGMfzr5qPGHFVTGe2rzlotNEv0PVzDhrhrD4WFPDwjZySdm3o/mfNvw1/wCCWv8A&#10;wTV+MWlzax4Lm1LUnfLTRtqyxy27H+9EEXZg9sbeOOK8E/aj/wCCMnxB+Ej3HjH4Fada+JtIhbzP&#10;s62ai/gUc42j7/8AvJz7CrngO3+J+i/EO3svDhvtN1LzlSxuI5Gt5FkJAA3EjGTgYOPfivrrSv2t&#10;fib8ELmDwf8AtNeEVuLqSyE8F9pM0bSsMlcSLkIWyvUEYznB619dheOY5pR9hia8qUmt09GfK4jg&#10;3EZLinWw9KNaCfwyWq9GfmLD458FS+Iftn7QXwsn1rVkVILvUL7ULia5OxVRVbz3LfKqhQNwAAAA&#10;AwK+yP2IW/4Jm/EzRNJ8PXPhrwKniO18YW6NpviLFvdaja3CmLYqSn96I3YOdu4AKM1zf/BTQ/Db&#10;4q674W+IXh3w1DZx6x4fE1zcrGgkuZDIeCV/jTox+bdlemK85/Zw+AX7Jlv8VNB/4Wd4Ah8Q2t3c&#10;CCaz1udnhDvlVYoNqcPg/MMYGa+TxWdZhT5qMK8pQjs1Jq6Pq6WT5XVpxrSoqE5bqybTPrr/AIKd&#10;/sg/AbTNA8MaB4X+Guh+H9L1JbuO8/sOwjtndwI8HzowG+6TjnFeO23/AAbl/s//ABF+D2j+KPhD&#10;8br+x13UtLE81j4ohiu4XmP3trRbHVVOVGQ59cnNe9ftSX/w4+H/AIE8NrCNP0XRdJvvKtrOORIY&#10;IVZOixDgfd7Cuc+Fn/BVb9jX4DR283jr4t2PlQteLJDbYeRA8rMoC9c4/DnrXVluLxtbLfrEazun&#10;8L1v954WOw8KGNWHVJPztY9j/Yh+EX7U3wd+HE3wa/aD8Mx3k/h+Xy9H8TaTqn2y21Cx6RLghXhe&#10;NQqbGRRgAjJ3V7F5JRtjxsrdwwrnf2ev+CkX7Fv7TflQ/Br9oHQru8kXP9k3lz9lvD64hl2ufqAR&#10;717JqNpFrwVZIYZsc7mUbsfXg17mB4urUYqGLpvTqj57HcNwq1HOi+W/R7Hnvb5RTSK6q88BwztI&#10;dPZ4cNhVkYMp/HrWTrPhPWNCg+2XkcZhyB5ySArX1mCzzLcdpTmr9noz5vFZTjsJdyjdd1qZYxnD&#10;U3gcmnovOTSYFeseXYbtJ5DU2QNipNg9aChY5LUBykYQ7eRzQQcZJp54GKTqMCgY0Lu+Y0pJApDh&#10;Oc0jOeoBoAB1waQ4zxR1f5qNozuoGGPSmlAetO3YGMUNzzindgNKKxzTSh+7mnBdpzmnYOck0hcp&#10;CY8nk5xSGAkbw1TnpzTT1wR3p3YWRXaFsc0C3wMGpynzYzSeWw4HNPmCxEIVQZpjIzN1qxtIyCaY&#10;0ee1HMLlK0kZAzj2qOSLFWioAyKjdWHIFHMHKU2iw2SajePDc7asPHg5aoniJbIajmA9XKkHGKKk&#10;NAQdlrzTqIzmjOOKkK9ytNKFjyaFIBvy46UdRmnbdo6UgGOMUwE25PSjbk9KdyRigNhORTuwGnjr&#10;QCKRioHzUKNvAFJgLHgLgHrQeKFAzk8VJwKQDOQQcUu04p1Bz2oGIuQuGpaDuzxijn1oHyjQpHJ/&#10;SnZHekOewpwIPDLU8xQhwecUAtuyv5UAD1ptxc2tpE1xdSrHGq7nkZsKoHcmputwJAwUcis/xR4x&#10;8NeCtFm8Q+LNbtdPsbdC811eTCNFAGTyfavnX9ob/gpV8J/hcl1oHw2ePxPrMbbDJBJ/ocD+hcf6&#10;wj+6vH+0K+Ifij8S/jt+1V41s9c8UeItQuirslno9lkQpuOAFjHAx2PU9ya+czTiTA4BuEXzS7I+&#10;uyfhHMMytUqe5Du936I+of2jf+CqMMP2jwv+zxp26bGz+3r6EEg+sULcfRn/AO+e9fL3hrwd8df2&#10;ovGzXOzVNY1G+mH2q4fdJIP99z0UfgAOgAr6A/Ze/wCCY/iPWUh8V/Glf7Gt2O/+y4W3XMo7biRi&#10;PI9iR719s/Dz4aeCPhfokfh3wR4ct9PtlUBvJX5pCO7N1Y/WvnoZfnXEVX2mJlyU+n/AX6s+orZr&#10;w/wvTdLCR9pV6vz83+iPmr9nv/glp8NPCmpW/jb4yW0OtapGoaHT1yYYj/tt/H9Bge5r6v03S9P0&#10;iyj07TLKG3t4U2Qw28aoiD0AAwBUo4PApykA4xX2WX5Vg8tp8tKOvd7v5nweZ51j82qc2Ilp0S2X&#10;oj8+/wDgrtepB8XPD1t5G5pPC+VZsYB+0TV4FqvwNt5/2PtH+OGiaepmg8cXmn6pIiDLxvDA0LE+&#10;isjrn/ppivcP+Cx8skfxc8P+Tbuz/wDCKZ3RgZ/4+JuOfciu3/Yn+GNt8Zv+CcPib4erAXlvNSu2&#10;ssj5luo4oHjP/fxB+Br4nGYX65nmJpW1cbr1SR+gYHGfUeH8LWvpzJP0baK3/BID42R6nZ+IPglq&#10;N8jTQSHUbJN+TkERyr/3yIiB7NX0P/wTX+GK+E/D/jrxtLAyza14xuII2Zcbobdiqkf8DeX8q/PT&#10;9lr4kxfCX416b8RbKPyYbHUgdWCrjdA42z5HU/IXIzyDiv18+CvhO08C/Daz05ZkZXkuLxpF6Znn&#10;knP5eZj8KnJ8UsdhKcKnxUW1r26EZ9hf7PxVWdP4a6i/mnd/ofL3/BY741weH/gbJ8E7DUZIbnxF&#10;Hu1CSJypjtQT37ZYdRyNh9q+U/8Agl98LbfxP8fdGvFV5LXw/a3GrXKsxYCQYihGT6SSBv8AgHtW&#10;d/wU3+Mb/FH4/wB+0V+01jugtrWP+GOHPb/eQiT/AIHjmvo//gkh8Kzovw78TfF2f5v+Ej1CGz05&#10;W/htrVDuI9mmlkz/ANcxWODi804gipbRd/uO3GTjk/CrcfimrfNn13t3R1+QX/BWP9nXxj8Mf2rt&#10;c8Z+BtOh/s3xXYprdrGqnm4wUuYxz98yIZD/ANdx6V+wUYX7pHNfM/8AwVH+EK+PPgLH48s7NWvP&#10;CV79oZv4vsso8uUfg3lOfQI31r7TPqEq2Wz5F70dV8j4PhnExw+aQU/hlo/n/wAEk/4J4fFm7+J3&#10;7IEOja/dNJq3huyk0683H5jH5ZeJvptJQevlmvzs+C0lx/wtnw9NHKq3Fv4os1lXjDKLmIZP4Y/S&#10;voD/AIJo/FpfBfxS1DwLq1yI7XxRo80Mce/G65hRpI/x2b1GO7ivmjwNqA0f446brd3Oy6ct5Y3J&#10;aRgqJIbpTye2APU9K+TnmCx+V0HL4k7P5WPsMPl0svzTEKPwtXXoz7E/4LD/ABe2avo/wu0y5i86&#10;z06S5MUjHa08xwqtjphI89OklfIfhfwx4hhj0r4h63p0Vvps0N1p9vHgsy3kUUU0u1v7m26hGcc7&#10;faug/aU+Mq/H39o/xB4ytJHazuNYn/s1u0lvGfKibp2jCd+rV71+098J/wDhVX7LvwX0S5sAt5N/&#10;aWoXwkXbIs1yLeUoRjkopWM+yCuHHXzDGVqvSC/4CPUwMY5bltChbWb/AOCz2T/gk/ejUPDHjKdd&#10;3zXlk2G/3Jh/Na+nfH3wx8D/ABT0CTwx4/8ADdrqVm/SOdfmjbH3kYYZG91INfKn/BIf7RHo/jiG&#10;6HS408qvpkXFfZn0r7TI1GplFNNXVj884glOjndVxdmmfCP7QP8AwTK1zwmZ/FfwKupNUt48yDS7&#10;gA3UPf5cYEo+mG9mPNef/BL9tP40/s763H4Q1KOS70yGTyrjQtULBYsHB8on5oW/2fujupr9LTGp&#10;PArzD48/sl/CD4+wG68U6Etrqyri31qxULcLxwH7Sr7Nk46EHmuTFZHOlU9vgZuEu3Rnfg+Io1oe&#10;wzCCnHa/VE3wQ/aq+E3xxjWw8P6yLTWBFvm0S+YJOB3ZO0q+65x3AzXpQlGMha/Mf9o/9if45fAv&#10;XrfxXpF1NfaLZziW21rSWZZICDwWwd0J/T0avVv2ev8Ago34p8M28Wh/GOGTWtPj2xjUY0231uAM&#10;EyAnE46f3W6klu8YXP8A2M1Qx8eSffowxXDca1N4jL5c8e3VH3J5m4fdpo2huKwvAPxJ8FfE/QI/&#10;EvgTxJb6lZv1kgbmM/3XU8q3sQK32HdRX00JxqRUou6Z8rOnUpycZqz8xu3jjmgx4XHanYGefwoK&#10;sRjNUZ8o1AFTbSBOenvT1R+7UvzelO7HYbsJ5xTXhGMCpaaSAckUg5URLENuDSCEA81IoI5IpcAj&#10;pindiIgp6BaCh27c1IUZhx+dHlsF5quYVmRLGT8zUvlbjwads5/WlwO3WlzCImjAHBoMTHgD2qQI&#10;VGHFO2ns2aOYfLcr7SMkCkEb7asqvOCP0o8sE4J+lHMPlKoUAYI/SlyewqcooPA7U3YpOGFPmJ5S&#10;LcOhpcj1qQxrtyooZRjIpk8pCBk5wDTjGV5xS7SR0pRG33moHyojPTBwKQqH4zUpQsc9KcUGKOYX&#10;KQ7G9aTys1KUOOVppjx/D+lHMHKNEfrTGiyMCpSuOdtNAC8gdeafMLlGBSp5pGUfeCipGX2pNjYy&#10;afMKwwNx0pwORmgjbxijtk0+YWoUUEFhxQYs8DFJstK4EZpNvORT/lA5FNouSNwvdqa0ZJyB+tPK&#10;g0MOOlK7D3Rgjyu7FH1FO+9wppwHGDT5g5SLb32ClpzAjgCmng4xVBYbs4xSbTnFPGcc0YPTFBPK&#10;RnjtRUhHqKMY6CncfKQ+WSOBTWjJOMfjVj2xRgelPmFylcxkDGKTZgYzU42/dFNeMAZxRzE8pEw3&#10;DFM8ohutWCnqKaVz2p3QcpCylRSD3qV0J4ApGhOMj1pqRPIyFo885puHz92rAhJ70CEqMsafMHJI&#10;rbSTkijG35ioqcxqvSk8kEdaFInkkVixJ3AUpAPUVM0eOo/KmeVk9KrmJcSIpxQRhdtSmLPApCq5&#10;5FPmJsRYZRjFIPepPLwabtOcM1VzANYE0EUrEDpTec7u1NMBegx1puN34U76Ue+KYDMDPNJT2xjk&#10;Uw4/gFADX4G6vFfip+3R8EPh7e6h4Z0fVZPEGuaZcNBfaXpw2i1mU4KSyMMIfZQx9ule1EHbgivl&#10;Px//AME7r7x/+0n4m+Kf/CaWul6Fr8lvcyW9vbGS5a4WJUkODtRclSQxLHnpXm5nLHKilhd29fQ9&#10;TKY5bKtL649ErrzfY8n+KH7c/wAdPihezaBouvr4X00yMph8PxlZ5QADhrhyXHBHMZQZPNct8Bv2&#10;YP2kfitJe65feEGVNQvHlttSv5GihEeTtLSyZaVzwSUVupr7L034Jfsxfsy+Gm8beKILKAW/3NY1&#10;6QXFxLIP4YUxgyZ6CNAcdeMmvCf2gf8AgoB4x8TwzaT8HluPDmjkGNtRmwL66HqGGRAMfwoS+eS4&#10;GVr4rNPquDXPj6rnPpFO7/4B9xlf1zHPky+koQ/masvkupk/GH9m34XfCjw7Nofi34uXN94xaP8A&#10;0fQ/D9ikiwsRwszSMSgyep2sRjCd68t0jwx8UbK2uof+EetbkSJt/fBoyMIV3dx0DenQ13fww/Z8&#10;+MviTw9J8Uzo8FjpcLrcfaNavhaechb5pN8p5453MQD2JPFUvFfxGufCthdXtzYactrG+1r241fy&#10;4W+ZhkN5ZyDvOOOce9fLVcRWcXUkpUVLRRS+Jedz6yjhadO1OHLWcdZSbWj7K234nisPhDXNOb7H&#10;qejCS8Rts32F9wVwem3Pb6Hmr2lfEbXvhxfy3kNzPbg/K3mboSmRjbnjqfzzXZapeG2sJvEBghkh&#10;uGaaRbORpGCkglsgAkDcOff1zjB8a+P7+bwL4l8OaFaWTXH/AAh9re6PNNA8yxyPe2uJGG4bh5bM&#10;DyCcnmvjKlLNMPjoqcHFN6N3Wj6o+xpvLcVg5OE02ldpNPY0LP42edYJdTeGriRtpdG8vcuMcnOO&#10;nuOlUdfk0z4iaVb6jNp0m9txkis7psKB3wyt2PPHbtWv4Ri8Zz/s7WOo6tfRtq//AAgt5L5iQbI1&#10;m2rjCZ+4CeFYkn1r58m0z9rCRd9v8Q9Nxx8qaDENo7j5nOT7/pX1fEXDMsrp0Jqtf2ivr0PkuHOJ&#10;oZhWrR9jy+zla/c+1P2dNe+BXwU8H3GvXPwvmXXZNPlmbxBq14k0kW2NnCohjVYc7cfLkknknOKl&#10;8V/8FNfhzd/tlalLqPwY1LT7XwDDqug3V9pd1HcPqMn2mNVl2ERhF/cseWY/OPQmvh+78OftP6iJ&#10;V1T4nGC3/wCWSR6PaMzH3PHGe1Y138MPjLPrV14gX4i3cd5ql21zqkwsbZjPMzFmcbg20kknjj+d&#10;cOAxWKwNSE3KN4PSyt9/c9DMcLg8e5uab5k0/efXt2P04s/+Cpvwk1RT/ZHw68SO2M7Zkt07+vmm&#10;rB/4KReFpF3RfC3UPX99q1uh/QtX5qWXwy+KDESH4payflGfltFzz14hrci+HHjlo1ik+Imurn+J&#10;LuFT/wCiq+onxlnDWk4r/t0+XjwfkMV8D/8AAmfolZ/8FDbLUrtbLTPhd5zvnbH/AMJFErHAz02H&#10;tXmf7VX7TVt+0n8H9Q+DsvhmHR4765j+03h1hZ2VUJJUJsXknHOeMHrXy98C/h1ruhfGDR9R1Xx7&#10;rt/h5lWC+1VZIjm3kHKLEucdueD61l+IPhBf6h4r1bUn8U65ibUrgiGPxFcRJH+9PChcYHsPQVrm&#10;WbZliuHY1p1vjk4tcvRWZGV5XlWBz9wpUbOEVJO7erbR7x8NNX8MaZ8c9F8fePbmwt9C0/Wm1CdN&#10;7yMm2SSaPhVO7a7LxjnbUn7V37e3jT4m/s3+Ffg/Z+GtFhtfiDDrB1641C0eW8sFh1N3gWErIFHy&#10;InLBueeK+a9Y/Z9e9jMl34u15VVSNv8AwlV9t/H94Kx5f2ZbS4tIbGbxDqksMBby1k1i6Z13HJwx&#10;l3KCc9DznmviKPNFtud7+R9niPY1pRk4/D/X9eh9G/sx/tqfEn9m74Qaf8HPBnhPQ721sri4mXUN&#10;amn8xvNkaQgrEexbAxXqPhj/AIKL/tAeLNWh0Cz0XwPDPcMwj3Q3jDIUt/z1HYGvhlv2ZvD2lR75&#10;Lia6xwy3VxPJx/wKbmtX9lrwfqeiftFWmqn4cWun6VYzTfYdQa43zTA20m59uTtHJGMk4r67Kc5z&#10;CpiaWH9u+TRWVtvuPlc1yrLY0KuIVBOdm7u+/wB59f8Ain/goZ8XJribSNb0/wACyLHM8VxHdaPL&#10;IoKkgjDz46j0rg/Gf7TvhbxfpM2n6v4W+H9jcXELI95p+irDLHkY3KROOR7gj2rybxP8FvCmq+J9&#10;S1O+0axkkm1K4lZpNNjLFmkYn7wPPNUj8G/CCK1ymj6esiqQrJp8IP57c/rXj5nmGKqYqUHUbs3a&#10;6Xf0PUy3DYWnh4SjTSulezfb1Oh0rxb8LfDms2+p3/xBhkSCaOVkaaFS4V1YjHmHrt/Wu7+NP/BU&#10;XU9UufCOs+GviJd2VovxG1K/1vRtG10wpLpapZLbwXLIQpUokgOcgndxzXhr+F9Omt/LlslieNdr&#10;D7LECP8Ax2smTwRoQXyDJnLH5fkGT68LXn1cZUxdS9aT0VtND0KeGo0Ir2cet9dT0b40ftx/C/4l&#10;/ECb4heHr3TtDmmijWRRrQm/epkeZkKMHG3jnlc55rprL9pnwr+15LNbjxLa3OpeHdDkur6+sLoz&#10;GaMYGCuAEBbceCTzxXikPgHRYNwji3KeW/eD5q9N/Zr0vStH1jXjblh52gNGwVxwWcAZye2f8K9v&#10;hnDYHFZxSpVYtq/6Hi8SYvGYbJ6tSnKzS0fbVHO/tf8AxfX4czaP8GrbX9NP9hqr2ourB2uP9J+c&#10;DzMleCPlXjGSTXht18SPixrLw2UfiCaCaQgJIs5jVGzxyBxj1rpf+CpGtSt8QNUvra5lh+z2ELoo&#10;kP7qRYD8wx3zn3r49+FWjeOvib4l0/SZfiDqNql9cBWmF1JIy5PXBYdPrXTnGW0aeYVVR92EXon0&#10;PS4Tl9dyunUxM/esru2rH+P/AIi+Jte17XtD+Inj/Vpr6VTDbpdXEspTLbt3zZAJwOeDg15wuleI&#10;YJoba8vHuFuCY0wpySD14+tepftX/Au2+FPj+wstB1C9ure6sRJ9s1BsyzSg4ckgAemB2Hc19xf8&#10;G/2vfsyaZ4n8b+Gvjz4b0C41e8s7VdD1XXtNSYRQsZVnhV3UiIOSmT8u4YBJxX1OV8kqMORpJrfp&#10;c+Z4i9jLFVK04Skk9EtNF5Hxt+zJcWfw9+NPgfxN8SPh9d+IfD+m+Jra51jR4ZtguIVbkNkHcowG&#10;KnhhlSQCTX9InwJ/aU+GHxs8PR+I/g/4+t72KNV8y1ifZNbccK8R5T05GPQ18l/tGf8ABHL4Q+Of&#10;O8c/s4XtvoN5cZk/seVy9hcZ5BjcZaHP/Al7AL1r5C1/4b/tAfsl+N411CHV/DOrWzEWd5ExjVxn&#10;gpIpKyKR2yRg4IrbEYjE5fLlxVBTpvqlf8TwaODwObUlLB4iUai+y3qvkft3aeNr6NVW/gSbGfmX&#10;5T/h/KvJf2prbxV8Z/Hfw38B6PpN8vh+x8TnXfE18qlYgLSPfb27Efe8yZhkc5C818m/syf8FXvE&#10;FvPb+Ef2jdC+1RFdqeJtKjBkB9ZoFGG92TB9ENfeVvJFcxLMittdcjcpU/kehrsy/Kcjx9WOKw10&#10;4tNo8fHY7OsrvRxKTumkwRWQY27RjhacBgcCnFDkYpsoI+6tfZnyI3dtGSvWm7wTkGnbCeSfyoCB&#10;uNtADer5zzTSVB4PaphHxkCm+WBxilcCPZj5vegIVPIqUp8uKQq1O4DCmedoppUEZp+1ielIQccm&#10;gBrfL92kOegp+wDn/JpcY6CgCIZJ5pWBxgU7blskUEYGVFADCCeDSc5zUgwW5FJhgcEUAMABORTi&#10;cDNGNx+b1o5HOaAGAA5BpHj3fdOakAwMU3v8opXAjKEDk1C6AGrLLgciom2k/dFMCvIrHkioSmO9&#10;WXXLdKgZBu5X9aCfQ9aMa5o2cYIqRsUFVboa8nm7no8pA0ZPOMUCEMOPWpihzikxijmFydSAr82A&#10;tIUYc7asbD120bT0IqucOQrso60x1yARwP51YMascEUGEetVGZPs2U9pPQUoGBzmp5LfaMrTPKLf&#10;w9KpSJ5WMXAGFNP5IzihYTtzignaPu0XFqOzxk00lT1p3B5zTWCgZoCzAFl4oBYnFMeQZznihpdo&#10;56dc0DHswAzijzQBk1y/xQ+MXw1+DPh5vFHxL8YWek2edsbXEnzzN/dRBlnPsoNfD/7TH/BS/wCJ&#10;HxBs7jw1+z/p82g6Y3yNq10wW7nU9duM+V+GW9xXk5lm+By2N6ste3U9rK8hzLNp2oxtHrJ6I+pf&#10;2lv24Pgb+zNZSW/irX/7Q1wxk2/h3S8S3T8fxfwxL7sR7A1+bH7R37en7Tn7ZHiG4+HdteN4P8Nz&#10;R+bbWOmysXnQEcSHgyHOM5wuD0rpvg5+zT8U/wBoPxI03h3w/cXm9s3msXf3U3dWaRu59Mkn3r7g&#10;/Z5/4J8fCf4QLDr/AIm0+DXNajXKyTQ/uIW4+6p+906n8q+Yp5nnGfScMNDlh3e3/B9D7J5XkXDM&#10;VPEz56nbr8l09WfJn7Lf7Bvxb+LmnWOoeI9GGi6bsX7Rf3Q+/jqUXq2e3b1Ir7z+CH7L3wl+BVgi&#10;eFtCWa+2/vtTulDTOfUdkH05967+KGGJFjjjCqq4VVXAA7Cnlhjrj0xXs5bwzgcC/aVPfn3f6I+f&#10;zbizMMxj7OHuU+y3fq+vpsT5QLS5H93H4VTu9QtLG1e7vbqOGGNd0k0rhVQepJ6CvHvil/wUA/Zj&#10;+F8Eyy+P49dvIU3LY+GY/tjOf7vmKfKU57M4xXtVq1DCxvUkkvNnz+Hw2KxkuWlByfkrntpIY9Ka&#10;ZI0HzNwPvE9q/Mn47f8ABePxzDrN54Q+B/wUtrGXyc2uo69dNczHK/e8iPaqkHI++4JFY3iH9pv4&#10;l/HbwRDqHj/x7ql1b3dmZmtFmaKBiYrlseTHtU8+V1BPHvXPSzLCYhtUpKVj0K2S47CxjLER5U/v&#10;PSP+CpPjr4deLPjHoOj6H4s03U7i10NobyHT7tJzBJ57nZJsJ2NjnacHHavc/wDglcqf8M13EMMG&#10;xR4luNuOMfuYa+GYvDXgjTLiTWdB8Ow2wLT+Yot8g4+08Z/4AtfTX7G3xj0r4U+P28L694ytNF8O&#10;3U00l1DezJDAGRbgb8tjaf3cYJyM8Z9K8PD5ZUp5xPMKkkk1a33dT3MVmlOtkcMtowk2mnfvZ32M&#10;g/slTv8A8FD7z4X2dgx0PXtWGuyo3Kx2Tr5soAxwm8SQj0IHtX23+2p8W7X4Dfsza/4ntJVhuDYt&#10;ZabHyv711IG3HTChiMelbnws0P4aeNdaj+Ofha8sdSuJNNOnWusWUyyo9t5vmMiuuQRvHY9Qa+Tf&#10;+CrfxKtfF/iCH4T2d9HJbaJambUIVY83EkUjruHT5UjUj/rofSvPll8aM6yw7XNUbs+x6SzCWKlQ&#10;eITSpJXXW6/z0Pz91+6u7i+hk1Odri4t4Yx50jljPLgKvX1OABX7Ffs//DwfCn4N+G/ALRIs2m6T&#10;Gl35agBrhhvlb8ZGY1+TXhfX/D/w78e+F/FviDwxJqlva6/bT6jaxY3PFFcq5BLDAHyAc9ifrX6v&#10;Wf7TH7Pciq8nxv8ACO7aC6r4ityFyP8AeH8hRw5gaeW1qsq01zaLfpuXxVmFTNMLRhQpvl1ei6rT&#10;odyCeDjms3xx4V0nx34O1TwTrsPmWOr6fNZ3kf8AejlQo36Ma5mP9qX9myd2jj+Pfg1iv8K+JbXI&#10;/wDH6jl/al/ZnU+XL8f/AAWrZxtbxPag/wDodfWvEYeenMvvR8NHDYqnLm5Hp5M/Hr4vDxb+zh8R&#10;bjRdOnaHXPDeuM8dxtI2y27+WWwT0YAH0Ib8+JfxvpuqCPQ72MyNOsKytjOS0qA8/jxX2B/wUS8L&#10;/Bjxj+0BL8TPAXinQ/ElnrWjI9+NLv47pI7pSkBBMZIXKeU2M5JJJ7V4tofwx8A3qLdJ4ctVlZNz&#10;N5ODnYxUjj1KfiBXxH+q9b2kuSouVttfM/Q/9aqXs4OdN8yST/rcufssfCf/AIW78fvD/g9tJVYr&#10;/VoY7zy1wWt1PmTNx38pGP1UV9pf8Fa7mHTvCfgm7ZCqrfXyqqr0Bjh4GBxjFcD/AME+rP4a+D/2&#10;gdU8SeLNe0nR10zQW/s1by4S3WSWedkZlLkAlUQjjnEldx/wU18QfD/4peFfCun+GPHFjqBtby8k&#10;uP7J1CKVo08leu0nGdpAz3rqwGUSoYGvh5STnJ2WvRHFmGdLFZlh8RGLVOCv83+HkO/4JJ3dteW3&#10;jmW2n86MnTTHJuzni4r7KDDGQ1fmb+yX8ZvFn7IFhr2n+G9Gttcg1LyzJ/aUjRNC0JucEMgwwO1u&#10;392u71L/AIKu/FkzG1tvBPhmxk+Yxi6knkD7WIJGGXPIPavWwso5JlUViL+7u0rni4yjUz7Npzw1&#10;ve2u7H3yWx/FSFl7mvzi1b/gqJ+0zcuq2lz4btVZvvWuku+1fUb2bPbtWKv/AAUV/at1wSW7fEBY&#10;n25VbPR4VJ55HMf071w1OMMpjs2/kdtPgnOZb8q+Z+mlzFBcQtBPGro6kOrKCGB7H1r5x/aK/wCC&#10;ffgf4jR3HiD4USQ+H9YYFvs5UizuG9CF5iJ9VBH+z1NfGOs/thftS3M2dR+M3iJVkb5Y4rjy+MdM&#10;Lise5+M3x38RMDqHxA8YXSs/ziO6upOPopOfwFeXjeJsqx0fZTouV+uh7OA4TzjL5e1hXUbb7u52&#10;FhJ8c/2Z/Hd5ppv7zw/rWmsq3H2eZZInDDK7sErIhHzcg8A96+sPgH/wUO8N+J5bfwz8Z7KPRb6X&#10;C2+sRZ+yXBOAN68tAx3L1ymTyy4xXyPai8lgxf2t08m0GSa+3GRyQPv7ufQc/wAKyVS1O2t28q/l&#10;dm3OsaKF+Y7iPbIJyD/vSD0r67LsHTwmDjGntvq7/ifI5ni5Y3GSlVWu2itsfqzZalZanax3+m3c&#10;dxbzIrwzQuGR1PIKsOCMdxVgHPSvzP8Ag7+1R8UfgLrax+G9VFxpLfNdaJdMXt+pJKDP7ruQy9lX&#10;IORX2R+zp+3L8Ff2hHj0Gw1b+x/EW359D1SQI8pA+YwMcCYD0HzDuorplWpwkoyaTZ5/1OtKLlBN&#10;pb2W3qe0UUgdT0NLmrOfQOfSg5FFHNVzMNAHtQevSiijmEHToKKKKaENKDrSBcjIp9NyFpgNKnOG&#10;oIw1DHvmg+vrQAq7OpFKCx5Ipp2g9aFOBwTQA7AxluKaQDT1YntS4B7VNwIQSO3ehxleBUjKMZFN&#10;zlaq5JGu7rtpGLcccd8U/G49aNmOSKfMyRpbPG3ikDHJJXtTmAHyjrSIeOaaQAWZu3FGT3pMEcik&#10;K5GAKAFPqaUbT2puSOAaQHtTsA8KOtNKhwcCjIAwTTgcdanVDGrEBwB3o2DpTsgHPvRknjFO43Ej&#10;246ikIbPFPZAxznFJ1HWqJIiMk8U5VJPIo4JzRgn5hQA0qRSE8dKeRzgtQIwec0AR4+bIFOzSsq/&#10;dC0vHTH1oAjJHcUBFPNOI56980D5eaq7FYjwfSlCk9qeeuaTgUXZAzmjPOKkBB5zTTjOTTuA3PtR&#10;SsFI+U9KSmAYHpQRkUh68GlLKDyaAG/Mp6ZoOW7U40UANKgjGOaTA37T0pcDHJzQTgYzmgBuMcAU&#10;de1Cjcc4oIIPIoACoPBFNfAOcU6ignqR7e+KaUFSeWPWmuvPWqTExrKB0HNNYKx4FOcBhkGmsQO9&#10;UIa0a/eNR+WAc4609kbsaGCtjAqrk8pG8ef4aa6BRyKmxk4xSMgcY3UXJ5SElccCmlSvIqfy1K5B&#10;pn2cFupqlIXIR0EcdKUQsOp70kmU5zVcxPKRyLtXINeJftZ/tcJ+zpFbeH9F8IyX2t6namSzurxd&#10;tnEuSueDumcEcqNoUMpLHOD7dIylSDxXlH7V3hL4BeJvA9refH7XF0/T9NuvtUM0Nz5dxIAPniTa&#10;C7KwwG2DPAOVwCPNzdYiWBn7GooS7vY9XJPYLMoe2pOpHsv8j450iz+OP7W/j1r2SO+8R6pvAmub&#10;giO00+MnoTxHCn+wg3HnAJr1zT/h38Bf2abhLnxncW/jvxzbpmLTYVH2HTX/ANoHIBz3YF+hCJ1r&#10;m/E/7XGqaroX/Cvv2fPBi+D/AAnACsd0qiGadMDk7fmBbvtPPILnofG9f+KMPhtHS3ikvLotyiuo&#10;yx6Ek4A/n9a/JqmKwOXyc4v2tX+Z7J+S6+rP2Knhcdj1yyXsqf8ALHR/N/oj1f4n/Gfx58SLp9T8&#10;deIV+xo+6LSoB5drbgdNq5OWH95iT9BxXjfjf4lafqdu2nWmnRyRxyfLJNGGBPqq85PUdDz61z1t&#10;d/Ef4p3yxxxGK0Z90k7EiFeegP8AGfp+OK6fQfDfhTw7qy6MjSXmpzW7MszKchcgHbjheo4ByfU1&#10;4WIxWIxlX2laVz3MPhcNg6fJBfd/X4sg0bSZ/FmnTeEbS4n02O8t1WSIfKQBndnI+QsGP/fTegxZ&#10;+LHgDXfAWt65FpthCtlb/DfR4QJJPmGZbAn/ANnJ55Jr1Ow/Z38beE/BT/FTxJoy6bZq0cNvDdDb&#10;cT7zgEIBlVA/vEE5GAeo534/a5pmoR69Ba3vmX3/AAr/AE2Qw4yQqT2MZP4cfzrsx1evKtSVSLS0&#10;aT/NeRw4ONKNGs6Uk9Gm1vfTd9zH0K4mb4P2Fusvzf8ACFTcbRgfu0J6noen19a4eykleRhPEYVJ&#10;zuBViT+FYqeKvE9l4ftrJNWfy/7LaFYVReYxj5c4z0GPWrzX11b6PJrkwjihSQKwaRix4Htx1r1u&#10;Js0w+ZUaDpp+5Gz09DwOHcqxGX1qym1+8ldWLWqmNFUWzLImf3m/rj2rlbr4ieCofGg8EG8jjvPK&#10;8xYd/wA7Z6DG369+Mc9q2X1u2niWdfmiZTmSIFv5Cu4+Fn7Gvjf4zafH8VfAngjT9S+ZolvBqNrH&#10;NEQcFWV5A8Z74YA49jXymFl9aqOFKEpPskz6vFYeWEp+0rSjGPdySOE2W7JmCxmUt0bKcmo5E8Vx&#10;FRFbRt8uS24fl1r322/4J/8A7Rjg+b4YtYeM/Pq1uf8A0FzV2D/gnn+0PctmZNGhGf49Qzgf8BBr&#10;045Tmk9sPP8A8BZ5ksyyuO+Ip/8AgSPFfhit5F8Q9Hm1NlR/Om+VVGAPIf3pt350mr3rKJGzqEpV&#10;hIoBBkPPAr3hv+CbfxrvRsutb0CPHP8Ax+y/zEdcx8Rf2RvH3wm8TeD/AAZruuaPJceMtWOn6W1r&#10;cSsscgaNSZCyAgfvQeATgNxXZjI5pSymGGnhpq073tu3ZJHJg/7NrZpPEU8TBtxStfpG7bPLLmCx&#10;8va7zc9pLg8+3Wqf9lW53SFpn3ZID3Hyj9ayviv400j4Z6vJo+sxTXE0NzNDutoSyh47mW2PJ4GW&#10;iYjJzgj6VWfxvZWzpHNbzfvo96hWAwOPrXytTESp6OEvuPq6eWVayvGcbPXc2rvTNMkDbP3LHjzF&#10;PPNaXgC10zRPFNrNBdqrBnLXErDK/u2Bx2HtXtH7Ov7E138d/hhYfFCDxna6fDqEkyrbSWrSuvly&#10;tGSSCByVJ/GvRIv+CY+ntk3nxQX5uP3Ojf4y19XleUZ57WniqeGbSs1qldfefJZpmeSxjUwtbExT&#10;1i7Juz27HyXrt9aG/ubi3ZNrXjtH5a/fUscfX1JryX4ja18X/D2s3OsWunNqmlyR7YbSxt9rQ7uj&#10;ZydxGDnjuK/RaD/gmL4TxtufiddsP9jTFX/2pV5P+CaXwvSMjUPHuqyRopLHyY0AUDkknOK6anDe&#10;f1K0qssPa7b1kvUxo8RcO06MaUcReyS0jJ/5H5x6EdYNhFPeBo5YxkRhcsM/X8qm1KxjO17tXmzz&#10;tZ/14xXvX7Wlv+yN8AYp/DXw+1fVPE/iVV+8txF9itSezMq7pGx/CgI9WHQ/OeofGbxBfSfZfCvw&#10;5s7q4mjX7PNJGRGEzzk55PtwB3IPFfK42nicFV5ZQT9JJr0Ps8Dh6OOoqcJNX7xadu5pW+n2BRjF&#10;YgtGuWjwTz+NdZ8LtY0Twrrd7e3qyRhrHHl28O7ksOuPQHP+PSs/4aW+qa7dtH4xgsvtdupea1s4&#10;SIRngD5id/Xrxz2p8Wi2umS3Vxp1hGrSLcCd1ULnDHb+XNetkOKr4XExxaVnHpueJxFgaM6MsHKV&#10;1JLVadTzb9sS+0L4k+NvEWsmyElqfD7LF50fIKQBdwB5zwcHFfP/AOxD8P8AUviT8c9H8AeC9BF7&#10;q1/FcNpdn9oWNnaOGSQqCxA3bUOBnk17B8e9OV5tUN3PNhNGkdWjbbvbyW6+3XrxmvJf+CYuo6zZ&#10;/t9fCmfSfMZ/+E3s4/lY8xvIFf8ADYzZ9q96jzZxjXKq7c71t5nJh5rJ8pnGkr8kdL+SPW/20fgV&#10;4oj8CXVp4u0S9sdW0JjLHHewsrhc/vFGR3HPbpXzx+zD4yu/h98ZdIuIZitveSizulbLblcgZI74&#10;bB/Cv6M/2gfgB8Pvjx8N9U8L+MPDNreTXGmTRWt00f7yJ2jIUhuuM9jxX822qeE9T8JfE2bw/Jay&#10;RXOn6w8Hk/xKySYA+ua9yplNbKaLpykpRez/AM0eNgc8wufe9GLjJWuv8n1P1W+Cf7WfxZ+CN39g&#10;0fUWm0vd/wAgy8ZpLdvUgdYT9MD619U+Bv2mP2bv2rfDrfD/AOK3h+xtrq5XbJpWubWgmbpmGbgZ&#10;9PusO2etflhqfxO+J/wt11tM8baDN5cMgjNndwskm3jlWI4PXrkcV6H4E+J/hnxbGbjw3qLQXW7E&#10;ljdYVs+gH8X/AAHnB5xXj4LiDHZf7lZc8PPVff0OvMOF8Ljv3tL3J73Wj/4J93/Df/gl58K/hn8f&#10;7H4s+HvFV5caBYMbqz8M6hH5vlXYIMTLPkExqfmCsCcqvzEZFfUyqSM5r88fgZ+2Z8XPhKYdGubh&#10;tU09cbtJ1CQttTv5cnJTjoOR7V9h/BX9qv4VfGe3itdM1X+z9UYfNo+oOEmz/sHOJB/ukn1Ar7zJ&#10;c0yetDloJQk+n9bn51n2V51TmpYi81HRPt6npuTnpTQgzk0obK7qUnjIr6Tm0Pl+ViKmOgpcelFG&#10;wj5cn60XBIAMd6aEw26ndBQeeM1NyhrYKdKQgdVpRn+7SbSeRVE+glNYY5pzocYpPZhQCQ0gnoKC&#10;O2O1KV+bAoKknIHagIiYDc5poGBjFPCc8mk2gDhqaYcozndnFAwzc04gGkwfSi4Ia20NjFI3yjIF&#10;PYA8kUwHjdikDAjIxTcgNzTwVJwaaq8ZNBIh5OQelRugY8D8ak24PU80jDHXvTuBA68cimbE9and&#10;CTmoyh6CncD14xDGCtRrbqGyFq0y7uCaNq14fNI9rliVzGpP3TTTCp6CrXlKT0pPIXOaOYPZlUwN&#10;ng0CBw2eKsmEUht8ciq5yfZkH2cA9KaYQflFWPLbrTWQhs4o5iXBkDQ843U37PjkfyqcrntinYGM&#10;Yo5ieUqtDgZxmmvBuXlatMqkYIoKDHJqvaByFHyR0pskOF61alSMAnPQZr53/aU/4KJfB74JyzeE&#10;vB0y+LfFHzJHpulzBobeT/ptKMgYJGVXLduKzrYylh4OU5WNsNgMRi6nLSjf8keAftsft2+JpvHm&#10;tfCv4c6zqVquitJFcR6ZObeSSRcj5pRgjJxxkAAc9a4TwF/wVC+O3hnwdN4Y0u0g1S+mj8q3utbu&#10;GuvsT9N3mDHmn0XLLkdSOD89/Enxl4t+J3xK1rxz43WGFNYu3uZrW0zHAHLE8gnLkZxk5PHWuL8Q&#10;/GrwJ4JMlosovbmOPdHbg4jUj1I9+3X6Yr8txmfZhUxrWGnJ3en/AA3Q/bsFw3lbwUYzpJ8q1b7+&#10;vU92utM+LX7R/jyPU/EN1qnirxBePtiU7pAgznaqr8qKPQAAV9cfs8/8Ez7Gwih8R/Ha6W4lXDJo&#10;Vm3yp7SOOv0X86779mnxv+yt8Ff2dPCfjP8A4Sbwzot1rnhq0vNRuVvFe4uZnhVpR1MjAPuG0cDG&#10;MVzfxO/4KsfBnwsslr8PfDeo+IJlBAuZcWtuD65YFyM/7I+texhspy/CyWJzSspS3tf+rnyuNzrN&#10;sXJ4XKaDjFac1rfd0X5n0t4c8L+HvCOlQ6F4a0e20+zt1xDa2sQRE/Afqep71H4p8Y+EfBGkvrnj&#10;LxPYaTZx8yXepXiQRr9WcgV+aXxl/wCCpP7SPi63ZPDWvWPhm1nBTbpFkPMA9TLLvYY9VK14jrmt&#10;/Eb4n6nd3j3viDxlM9v5t5eFprxoTgAsztny16dSFHXjmvRrcX5fQioYWDl20sjy6PBGZYiXtcZU&#10;Ub6vqz9IPiN/wVB/Zd8GRyReGtfvPFFxGxQDRbc+TuGf+W0m1GHum+vnT4vf8FbvjbrkbWnwv8L6&#10;L4chkbEdxdN9suseo3BY/wANjV8lW/gn4gWMElvcwL5phyqW8L3DjPdTF+6Pv84I9M1z2uaL458O&#10;Sxu1lrDRSfe+z2cqlj7tGN4zz1Yjt9fnMbxVnFaXLBqC7Lf7z6jL+D8loRUprna6vb7tDtvjP8dP&#10;j18WX+3/ABE+KupahFLMWhTUr4xw59EjGEB9lWuP0P43C2sPsM3hba0MbDzrpigZh3IPzfkMUaVf&#10;XFnoN1u8G3VteS/MrR2DLJP9WOCx+uTUeh3l9r+jXGha/wCDNQtZrgGGCRl5dD1JwuTz9frXztav&#10;icTeWIbfqz6enRwuHXLRil6Kxg+KH07UtHh8aXkXk3UCMLeOOMR+YhPfdljjnBAHU+or2/4a6o+r&#10;eDNClldB5+jw7YfKb5Mi2jwPT/Xc5rE+GP7Efxk+LsUem+DPh7qF6ihomkmtmKIvYknCrxzya+pv&#10;gV/wRy+K9vFbv8Vvi5JpVpEFEem6XcPJIijYQuVIUconc/dHHFfScNYyVKcvZU5TvZabfe9D5rij&#10;B0cRSj7atGFu+/3LU8n8OWcGv28iCR/Lclmbbt5Ze3pnzq2tR8E6x4o1jTtG8Lzede6hc/ZrWPbv&#10;y0kj7f1cV9ueBP8AgnN+zV4M0ldNuvD+ratJ8u641LW7jccAdo3UAfKvb+EeleifCf8AYx/Z38Ie&#10;MbXxp4c+HCW99pbiS1uH1C4k8t+gOHkKnHbjjFfX5hSxGMwMqc4Jc396/U+Jy/E4TA5hGpTm5cuq&#10;92y29TuPh94Y8Nfs0/s/6f4badWsvC+gL9quI12+c6Jukkx2LvubHq1flb8YPiZefETxdrHizULW&#10;4kn1i6kmkYHKjP2hFxznAWRPwU19/wD/AAUa+JL6f8N7D4KeHrzbrHjS8S0jUNhli3AZ455YqB24&#10;Ncx4u/4J4fs6+IfDg0PSdJv9Huk8spqmn6hI8vy9crMXQg9xtGOxFeNVp5lVq8uB5f3as7+Z7FKt&#10;luHoc+Yc371307Lq/mfnHe201x5lwqSKqq+1djHPzM2MY965vQdSm0rTJDaaZcw/OwmWSNl3YOM8&#10;jmv0v8A/8E4fgh4WuLj/AIS2W88SQyRqtut3I0DQnPJ3QMu4npyBXRz/ALBf7KUsPkv8L/l/i/4m&#10;13z/AORa8utwxnWNqOrVlG7830+R61HizI8DRVGiptLy/wA2fjzd+NdH8LXrfZLaSGN93lq0LcdT&#10;jntmsm68Z219EwvrBmaeQmOT7K2T+lfsVd/8E3P2MdQbfdfB+NmVdu7+17wcfhNVVP8Agl9+xOsD&#10;Wy/Ca42sxOG8R352k9dpM+V/DFaR4Rx8ftL73/kEuN8rlpyy+5f5n5afBHVo5fOsbnT590rgr5Nu&#10;QuzzImPXGD+6P516Pb6hp/hWzk1KeyvDHbxFvLVVZjhYs455PyNj61+hHh//AIJk/sb+F5JJtA+G&#10;99AZVwy/8JNfuD+DTED8Kh1j/gmv+z/Pd28nh5NUsYY5g91bTanPdLMNwOAZZCyHGRwcc9K9Wng+&#10;JMJTVOk4WW3c8ermnDOMxDq1lNOW+n/BPz9u5ZdbW11W6s5bVpI1/dTMFcMefmAJ9a1tHn0LQ7dr&#10;nxFeLHG0gz5v3QuVz8303V+hT/8ABPv9mSZdv/CJ3y46bdYn/q1R3P8AwTx/ZluY/Km8N6jt/u/2&#10;pIf515+GynPqOZ/XZxjJvdX/AOAd2Izzh+tlv1OMpxj0fLd/mfB0OuaLremS/wBm6lDOhXaZIZlc&#10;FSF3Hj6Tf5NeG+Oda1qx+I2k21xosdxp9nak3oaSRN8pKEoShBCttkBIIOTxX6c+OP8Aglb+zv4h&#10;0p4PCdzq2iXnO26jmWVTwfvKwGRz2Ir55+IP/BJ341+CprrVvDF7ZeLIyreX5Mnlzbcd45TyevQm&#10;vVznGZjLAuDw713s+Zf5nl5Lh8qjjeeniVpspLlf+RQ/Zc+Lv7AXimxisviD+zvfaXcWuA97D4iv&#10;L63P+1teUOB7APX2D8IPB/7BnxDQt8K/D/gvVp4kzLaqqSXMI/24pSZF/ECvzF1/wH48+DV5N4b8&#10;W+Dr7R2aNkjtbrTzE28nG/LLg47c4qrolh/wjVlcahK+9YmaT7RczMz+pwzZPU4HPQCvj6PEFPBz&#10;5cRhoteiTPsMVw7VxkeajiZR/wC3m1+Z+ymlfCD4TaOc6V8MvD9vsXCtDpEK49uFrZtdE0mz/wCP&#10;PSraH2ihVcfkK/Mj4J/t6/H34V6Tb6Zp+t/2tpdmpH2HVFF0sajsGyJhj0U4HpX0T8G/+Ctfwm8b&#10;BrPxr4butPmgkMN1dac3nRpIOoaNwsicEcfN+NfWZfxHw9idElB9mkvxPjcx4Y4iwt2pOou6bf4M&#10;+jviZ8GPhz8VtNax8aeG4bhtpWO6UbJo/wDdccj6Hg85FfmJ8X/HnhD4dftE+IPgvM11u0jWJreC&#10;/kj3blVzh2IHyvgsRxt3Fem3Ffp18Pfjh8J/irbCbwH4803Um25e3im2zJ/vRth1/EV+YH7bnhaw&#10;T9rnxVqf2CRXXxFI81zGuFwcN8x9OnHevTzTM5YXCxqUPeu9lr+R5+TZX9bxU6WJ92y66O/zMH45&#10;+PrDwV4ehubSSKa5vpFhsxDhgWPJYY6qABz0wg/vV51pvjO21xIRqs6xyRMjW95BJtYcgqQeCpBx&#10;+Pev1K8WfsR/s/ftR/Ajw7F438Jx2upSeG7I2/iDSY1hu42+zphicYkHA4cEemODX57/ALR3/BMX&#10;9o79mG7uddtLweJvCMMjSwappkLLJCpP3JoxloscDdlk6fNXh8Q4bF4qMMQlolfTdH0HDWMweFlP&#10;DqS5m9U+voe2fs7f8FNfir8IJbPw18YYpvFnhpgEj1ANnUrMY4O88Tr7Phv9o9K+8vg/8dfhZ8dv&#10;C8fi74X+LrbVLVsCVIztmt2P8MsZ+aNvZgPbivxB/wCE+1KC9j0+zH7nbgxyA9QcNk9sflXqXhTx&#10;F428Fm28X/BnxzqHh7XFnhkF1pWNxUOC6OjAq8ZHBBBU+hxivKy3irEYSSpYn3o9+qPVzXhHC4+D&#10;q4f3J/8Akr/yP2bDqeho3DGa+N/2bv8AgqVoGsNF4M/aN09dHv1ZYovEVrH/AKNc8cvJEMtD7sMo&#10;CeQgr670PXdH8SaVBrmgapb3tldxiS2u7OZZIpkIyGVlJDAjuDX6BgsfhcdT56Mk/wBPkfmuOyzG&#10;ZbU5K8befR/MvA56UE4GaavTAP0o3dgK7LI4ADgjmhmz0ppG32pM88VRPMO3tSZcnOKTLdhSE5HF&#10;ArsCwzjPNOpoBJyR8tOoHuBx1NAJ600k43KaQlvvdOKA5tB4IT5qUy5OBTGbjjmmhiGwBRa4cxJv&#10;ydxNOLJ0WoQc8ZoI+U7abiHMSU0nnAamhiq7iaViqjcBSC4/AznFNMfPynFCyZGRQZQBnFPUPdGq&#10;nGBTec4zTg/OR9aAyk7TT1JEGT3/AEpCvzYzTioPekwM7s0wEwM9Kd9aaWUjPvTiR1pMaDvgigjv&#10;Ruz0oqSxvLHrQVYDrTsAHIpCM96rmJsMZTtyKQoTyW/CpM7RwKYeuRmqJGsgo6H5aGXd3pdoDZoA&#10;YcluacSy85o255pQMdcUAMAJ70EfNmnKrKefrQAcFnoFYj5I+9QEY8GpMBei0MSBwtO7FykZUjIF&#10;NwR1qUqpOQOKQopHSi4cpHQMntUgjQr92jaD0FPmDlIcHfml2L3p7IoXpRsXG4j/AOtRzByjNvHU&#10;0gJwWJqQIvQGgxgAN+HSjmDlIxnHBpMZ/hqUwEjIOaGhGNpo5g5SILmgjgU8RYOM00qw5YZo5g5W&#10;N6d6CPel2secUu317dad0KzGk4qNmLdKlCFhkfypNnoKfMJxIVyF6UBG3fMKm2gc7f0pNp6VXMTy&#10;yIivFNwpBGKm8v3pHQDnFHMHKQNuHQUc8ipGVaa20HOKaJZGOF4WjeenXFKXBOKjkkVDmmIRnL/f&#10;xVe/vbSwtZL28u44YYlLzTTSBURR1LE8Ae9cB8Zv2mfh/wDCK3mtbmU6pq8ajbo9jINwJ/56PyI/&#10;xy3+ya+UPjF8ffiH8XGa48Van9h0+Nt0Ok2bFIEAPBIzl2/2myR2wOK8HNOJMDlsWr80uy6ep9Dl&#10;PDeOzSSclyx7vd+iPbPjZ+27pWj+b4f+D1rFql3lkfVrhT9njPI/dr1kI/vHC+m4V8d/GbxYbnxS&#10;Pi78YfHzXNwsTRLZ30pdGGQ2FQdSD0UAAemBWb8Q/ilJ4b01ofB1ss12V2Ca4YlU5647nmvm/wCI&#10;T+LtUv5b/wAam8nmnX/XXCk+WmeMdMDOcAYHfBr8zzDPMbnErTlaPZbH6rlPD+DymC5I+91fX+vQ&#10;9Pu/2idT+IetNb6FYSWdgnEbEje56ZI6KPxOPWt3wRaeHdVuzcXjLqEkZw9vE/yRH/az1Oe3T614&#10;V8MPh58Zfil8SrPwF8H/AAxfXpmXyriO3UmPae7dhjrntX6d/spf8E1vD/w20WDUfiu0dzeSYkn0&#10;21f5Sx5IkcHJGSeAfx7VjhcnxOYSUMPFtvd9F6s68fm2Dymk54mSiui6v0X6nnvwl+DHjv4tSLa+&#10;FdEaGzjIEt9cLsgi/HHJ77Rz7V9TfBv9lf4f/Ckx6vLbLqmsKATqFzEMRH/pmnRfryfcV6Ppej6b&#10;olhHpWlafDa2sC7Ybe3jCog9ABVoAZ+UV+jZLwjgsttUr+/U89l6L/M/Kc64wxuZXp4f93T8nq/V&#10;/oeRftmsR8HGjznzNUgBOOnDn+lfPHx/0TS4bTVLiCCKNf8AhVdj522MfM3l2J/mK+jf2wFVvhOg&#10;f7v9rQn/AMckr59+MgivtE1zcCT/AMKrsh9P3VqP6V8jxtL/AIW6aXRR/U+r4Lv/AGLKXdy/Q+TJ&#10;RGrWqqP+XSRgcfT/ABr2n9in4VeDfjR8QJ/Avj/T2uLH7Pct5azMhVhEm1gR6A+4z2rxdYzNcpHK&#10;m1YLM7GVvv8A3M8fWvpb/gnN5LfG4PCBt+x3QHv+6i5rjyejSxGZUoTV4t6pno5tWq4fL6k6bs0t&#10;GuhV+O//AATj+Ifw8luvEfwju31zTPLLNZrGPtMS89UH+sx6rz7V4z8HPjF8Wv2dPE7a7oV21pce&#10;eVvbORS0UyKcbJU4/PqPXNfrAQMYx75ry34+/so/DL47afNdajpUdjre3MGtWsYWTd2EmB+8X68g&#10;dMV9XmXCdSjU+s5bLlktbf5P/M+cynjWFaH1XNYqUHo5f5r9UZP7Pv7afwm+N9ta6RPqUWjeIJkA&#10;bSLyQKsz/wDTGQ4WXJ6D73t3r2QFQWAPevy1+P37O3jD4Na1/wAI74501vJaYPY6hDlVnweqOO/q&#10;Acj86774Dft4/Fv4OxR6X4xv5vFWgw4DRXzE3dun+xNyWA9GDYHpU5XxpGEvq+YxcZp2vb80POOA&#10;/aQ+s5XPnhLVK9/uf+Z+hxO0Z9u1fMf7QXiOXxh+3X8H/Asdr/oeg315cyXDMMPeGBZDGO+Y4liY&#10;nv5+OqmvTvh7+1p8Fvih4KuvGPhTxTHI1nZm4udLmwl0uBnYEz8xJwo25ySB1OK8x8ReHbqy/bd+&#10;D+javErahb6DqWqakyyFx9quEujLgnqof5V9FCgcAV6/EGMp1sHRdCSalUjqtTx+F8BUoZlWjiIO&#10;LhTm7P0Pg39rex1PT/G+saZpassy6hqU6yMqlT5l/dso59DuP41w93Bfz39vcLcNJGIUPUYIx/Wv&#10;WP2mrAav8bb6NIEXdPdKZxGNwxeXJxnrtzjjpn1ryrXb4WUblJ1bYuzOf4s46V+I4rEc2Kkv7zP3&#10;vA0f9lg/7qP1J/4Jvq4/ZC8Ls7E7pr/qf+n2evdGK54Br5y/YY8eeDPhj+wn4X8VeOfEltptjbR3&#10;xkuLmTBf/TZuFXqzH0HPNeSftKf8FVbzSJbiz+ENtDp+mwKyTa1qS4kkJUjKqT+7x1BPOR6V+2Qz&#10;/L8pyii6sry5VZLd6H4RU4XzTO88r+xjaHO7ye259S/G/wDaX+FHwGs/+K01steSAGHTbNDJMc5w&#10;WA+4Dg8t1wcA4r4K/af/AG9viv8AGCSbwv4cvpNHs5VZV0nT5yonjz/y1PV8jqOnoBmvHvGPin4l&#10;eObKT4o+Ote/sTS9WkYW3i3XF33GpsByLG1yHuACQPMO2JTwzDIFR6PovhuyaTUfDllqE7XCKPtV&#10;43nXlwAOhKgbc54RAAM455J+AzviTOMwilFckHsu68z9MyDhPJcofN/Eqrd9vTovzOW0b4a+IvF2&#10;pNrPxCuvLsfmLafH1nH+2ew9uffpXuHwB/ZF8c/G7xTHJ4L0lLezt1CXGoSxlba1X03dzg5wMsfT&#10;AyPdP2aP+CfGueOEs/GvxtjutJ0rKTW+hqxju7odcS/88k6fL94jsODX2l4Y8K+HfBeh2/hrwrot&#10;vp+n2q7be1tY9qKPX3J6knknkkmtch4NxeZSjXxd4w/8mfp2X4nHxHx1g8qi8PgrTqf+Sx9X1fls&#10;fKvx7/Zc+HP7Pn7ObzeH7T7Zq82q263utXS/vJQQ/wAijnYmf4QSTgZJwMfIIVRZXExO7Mcx+vzd&#10;P1r9Bf8AgoISv7P5fOMa5a/yevzm1iR7iwmlmvJI4YY5G2wuVLuJMqM+hK4I75r0M+wOHwWK9jQi&#10;oxUUfPZLmGLzLCe3xEnKTk9WeW/Fnw5eeLNU1Pw5YIXmvNEkhtt2FHmuhVRk+57461N/wRP/AGXv&#10;HOmft4eFtc8b+ELq2t9DhvrtpLqIbfNFrIiY55wzZGM9Kq3fjLTtI8XR6z41kgsY/JXzFuJABwQc&#10;cnngE19mf8E0tb8JXHx402+j1iLzNS0u6az8y6XNw21fuc/McEnAzxU8N05VMZBPZNHqZzWWHyuu&#10;lu00fodtXGT061+Kvx7/AGC/Huu/8FG9cufDOk2w8O3fxIiuJLhryNWWOW6SSQBM7jtLMo45wK/Y&#10;j4t/F74efA/wLffET4n+J7XSdJsYy01zdPjccEhFAyWY44UAk+lfln8Ef29PDHxE+O0PxD+LU1r4&#10;fsNW8XNeC8kui0NtH9oMqxSSMBgiMA7unbg4FfpuKoU8RFKXRn5dk2JrYSpOcNmrH6RfH39kj4Kf&#10;tHaDJpfxF8JwtOy/u9St1CXEZ9d2Oce/6V+cP7Wf/BIP43fCBLrxd8Dt/izSlk81reH5byBRk5x3&#10;x6g/iea/V/w14i0TxZ4es/FHhzU4b3T9QtY7myvLd9yTROoZXU9wQQRV3bxlR39K4MwyHA42LaXL&#10;Luv1WzO7K+K8yy2XJJ88O0uno90fhD4I+OHjTwDqTeGPHemXF1Na4RobgFLqPtjLfex6H06ivZPC&#10;/wAQtH8WxR6j4e1NZGj/AHjLE22eL3KdeD/EMj3r9E/2jf2D/wBnv9pOB7jxj4OhtdWKHytasIhH&#10;MCf72MbvX+tfBX7SP/BNP42/s/eZ4o+G2n/21Y24Zl1Kyz58Y7Hj5l/KvzvM8hxuWz54Ky7rb59U&#10;fpmW8QZRndPlv7/8r0fy6M9y+B/7c3xL8ApBo/i8t4k0oYVHmkxcxJ/sv/F9Gz9RX1p8J/j18N/j&#10;BYibwjr6NdAZm024wlxEfdM8/Vcj3r8bfhz+0R4usfETeFviVorbVlaN76OPyp4sD/lopAD8D0B9&#10;zXuHw78caVr08GqeAfFayNHJujaO4Kywt69mX/PWuvKeKMxwlWOHqx576L/gP9Dyc74RwNenKvTf&#10;JbVv/NH6sfIeSwpMZ6V8h/Cf9tTx34SeLSPiRANcstuPtSyKt1H078CTg9wCfWvpf4dfFvwB8T7D&#10;7b4P8Qw3DKuZrYttmi/3kPI+vQ9ia/RcPmWHxE/Zv3Z/yvc/MsVlmJw0PaL3oPaS2Ok/i5NBXj2o&#10;Ztw4NByeBXoHnDeMYFGcig4zyKCVz0NAAenWm7WPencn5u1FFwGFWFBTaM05vWk3A9fSq5mA3nGM&#10;03BzkUpx1xSjHUUcwDSpJpowTjNSZHSmsNo+UVQDG3ZxikUMDktTjjdk0LkUANKnG0GkKnd7U/NB&#10;I70AR44oZSRTgGNBBzkigCIqc8U1gqnGSKlPWmmMMc0Ba56x5hVs5zTjLg4Iqr5/qad547V4vKz1&#10;Ocs+bjqaXeMfKKriUE4pQ/PFHKVzonDjoaXcO9QF36ZoZ2J4xn60crHzomDZ5zTsA84quGY/ePen&#10;LJjjJqR80SQxg9aTylx70zzSDkGuV+LXxv8AhZ8C/DEnjH4seONP0PT4wdst7MFaVgM7UX7zt7KC&#10;aHpqNR5pWSOqKr1zXmPx+/az+DH7Odn/AMV14kWXU5IybPQ9PxLdznt8g+6D/ebA9M9K+Lvj5/wV&#10;4+Inxf1Sb4b/ALJHgrVLS1nVkj19rEy3tz2/dRqGEI/2my3cbSK8m8DfsdfthfE/X4/EXiTwVf2d&#10;5cXG+61TxJceXhupLeYd8h/Aivlsz4mw2DlyU9X1fY+zynhGtiI+1xD5V0XV/wCR6J8c/wBsP9oj&#10;9pG/utIfVm8F+EGYquiaTN/p10mek0vUkhW+QbVyNpGcE+b+HPCOlaLYnRLDTYS0bfMrZ/ek92Y8&#10;4+cDr9yZG52mvftL/YP8SwX7WniLxpp6mPbun01jKx6fN85U54VuQfmXPOTXqnhL9kn4A+EYftmp&#10;warq0zZaVr27EMOfmGAqgFQAxXBJ+XA5wKwlxJkmH/eSk5y9L/8ADCnk+bVlyU0oQvol+vf5n58f&#10;FrwJ4c1HS9R8Max4fvLi51a/jurPWLXV5IprONBiS2EK/KVkJ3MxG4OrgEAAUvw5/Ys8Tay0Oo/D&#10;z4H317Iq/u7qbTXlVTgc+bJkD/voCv0etdK+CXhRmPg7wD4ehvGk3faLPT2vbj/gTqpfOe5aulPi&#10;bxXcWUc8Wk321pNm24nSBB+CFmA9iM18BmWaU8VjJVKUeVPZI+9y36xg8DGjOXM+rbZ8ReGf+Cef&#10;x/8AELxLrcljocLKBI15cg7VznGEB/mK9T8K/wDBMn4TxxO3jT4n6tq0hYZTRrVIVHt5kglJH5V9&#10;CxaV4su7oSPeWVtCqndGkDTTfhK5x/45Whp3huUhTeapeXG77yvIFH5IFFeU8ROT1Z0SrSjpFqPo&#10;eQH9jf8AZd8DWq36fDLRpvJH+lXXiS8aZRGASXIlLxjAyeEUAZ5rxT/goh+0j8Gfhz+zB/wgvwy8&#10;aaCuoancW0ujWuk6bI9v9nE37yRWixGV+RlyGGTkY4NfU3xw0K2m8B38dtbJGw0++Hy45zZTj+tf&#10;mv8AtheDof8AhV/w50qe0XNr4HXGOP8Al8u+a7sHT9paXNrcylV5o+/dr1PDZfjJ8W20TT9b07Ur&#10;GT+0mmGnOLKVlmMbYbAE2Vxz1xkjIq1p3ij9qvWfDsfiHStPtZrdkZ5JdsqqQuckL9oyfwzn3r0b&#10;9kHwlpV38UPgVp95pUN1b/8ACaSJPDNGGR1N2nyspBDKc8j3r6m/4KFWNlpXx18WLp9nFDHBYxeX&#10;HEgVUAsI8YAHFfTxwP8AsrxDtZO1rHg1sdGnWjQind3d7/ofD2meOP2o51kJ0i3iVVD28rwyMH9h&#10;/pBK/jUUXxK/awk1DzYbRoZFb7v7/wCb/wAj4r2ay1XT5LWOJ8bvKU7d3PQf1qZb2xw3l9zXke2p&#10;3acEdsfa/wAxwtn8aP2pdHdbQXGrND126feTRru9cGX/ABq9pv7Rv7TzagVa68TRxxrkH7XcMx68&#10;cSeoHvzXXnUbYLkKaV9Ts8Hj8dv/ANenHGzpx5Y6ejY5UfaO8km/S5zsn7UH7RFpo66g+ueLPNaT&#10;a8LS3pZV554bH61+tn/BObRPFHhX9kzSfH3xN1u8m1DxBA2sXEuoXEjGC1Zcwr+8JKDygrlT0LtX&#10;51/s5/DWH44fGXw/8MbWNmXU9QRbxlGDHbr88rZ9RGGI96+5P+Cr3xw1T4KfssXnw2+GccceqeII&#10;YbArb3CxtYaezrFLMoGCQFbaAvYk9FNezlWI5aU8VVbstFdvc87MKH1ipSwdJK8nd6LRLqfmv/wU&#10;V/4KHeP/AIq/tX3Hiv4dSXv9l6DGsOiRwxTIyKeQysmMkja2c8FyOcVwGi/t7ftP3cv73xR4gG7H&#10;zG+vxt9j8/rUdtY2A1XzYnZewXr9P8+1dfpMWneVkklu/wCVeTTzSVSpKSvq++562KwMacIxSTSV&#10;loZ1l+3x+0wizNL4t8SARZBf+1b1Qfp83NWYf2/f2iG0/wC3nx1r0bZI8l9cvFY47jJrchh0s8v3&#10;/wBqnmx01TlNvT5flFb/ANoVH1l97OH6tH+WP3IoW/7ffxpHl/b/AIz61FHICPMh166ba2TwcsMc&#10;Y/GpLj9vf412UsyL8dtaVlVXhWbX7gb1yeeX4H9atGyhZvkdQv4UXel212vk3lrDMvo8efwqfr1b&#10;+eX3sFh6PWC+5f5GW/8AwUd+LWlzyJd/tFaqFLZUt4mlGfzfirWjf8FIPiRrlzDplr+0XrE91NJt&#10;ghtvFEjNKT0UAPk81NHpWm28SwJZ2+1R8q+WOKz9V0fQ1eGb+zoRJFdxuskcA+Vt6kHOPWksdXl9&#10;uX3sv6vheW/s19y/yOo1v9rr9pTTp11LUvjP4k0/zm2wtc6rcrvYDpywBPFUfE/7ZX7Rlno0eqXv&#10;x48R2dvJN5Y1BvEE8ce/+7uLhcnnvXs3wF8L+HvFf7Qfw90zxJodnqNp/wAJBKJLW+tkljYG3mGC&#10;rAg/iKzf+Cqnwk8Har8TdV8G6P4VsrO0t2heGxsbdYYA504tny1AXO4A9OvPevQp08wlhfbqq7XS&#10;td3uzk+sZc8RGhKiuZpu9laydjz34Zf8FBv2ootSOm+Ev2h9VumWDzP9OvLe8hZd33VMyyZI7j34&#10;Ne1+FP8Agqh+1loKrB4n8NeH9ZjX701xYlZGH1gdFH/fJr4c/Z18C6fonh7VbiCyTf8AYnRW9ARm&#10;m/D5dftPCPhu1l1K4hWH7YRJDcMPNQNBt3kEZPzP9Oaxp4/M6MdKr+86MTl+W1HrTTt5f5H6ML/w&#10;Vo8G+MtJ/sb4xfszQ31q3yyx/b45UPuI54gPp82feuJ8QeJ/+Ca3xZu7i6sLrxh4FmuowBaw6Ulx&#10;ZxPjk7IzIxB7gEewFfLkdzq/mAx6xIUHWOYLIP8Ax4E0+aQyD99DDMvX5oiMfrj9K5cRm08VG2Ih&#10;GfqtfvVi8Pl0cI74eUoej0+53R7jqvwa8EafHJJ8Lvjv4Q8RWoO5YZrz+z7ts+sV0EyfZWNcRe6A&#10;sN9tnheNhJuk2vuRiPQg/wAv1rg7q6tY4MmxmVdwA+zTNuH4ZA/So49XisJWuIbi9t1QE/aJv3ij&#10;/v3g14OIwuHqy5qKcfLdfie7h8fWpxtV97z2f4HoyXzWWoRy6ZeSW9xHzFJFMQVPqD1ouNc1aWLW&#10;H8Z+KZrqa+DSNeXk0kjTMy7cMTJ14HJBrg7bxVq0kBv7fxpaTsse+NbhfLY8dP3rOfzxVrwh8RPF&#10;niLRF1JvCsCyMxSZLiRS6EE8EIwX8QOla4CtmGW1OanK61Vm3bUnGLAZjT5aqtqne2uh98/s1f8A&#10;BS34XW3gzS/AXxA8LX2ltounwWQ1KxkF3BMsaBPMKjDpnbnAD/WvpXwR8avhD8ULVpfBHxB0fU/l&#10;HmW8N4vmJns0bYdc89VFfjXqN+gkkupNJubG4b5TPZsRj36fzOKbpOq2ml3P9t2+tyXVzDho5ZIw&#10;kqY7goTznvxX0+B4wx9CHLiaaklppoz53HcIZTipc+GquEnrrqv80e2f8FFPB3w8tv2mNa/4VRoW&#10;n6TJYxxw6hHZR7Y7i6K+Y7hRwh+cIQoxlDxkk188WvjuS1uP7Ku/MtbgSYWWPOOvPT19RWz451m+&#10;8YWV5q9jqs39r3MjTNdXMxk82Q8lpNzZbJ6nOea6b/gnR8DPE3xd8fX3if4xaFp6t4d0uVf7L+V4&#10;L+5lJWGVfMByqqshIOcOU6ivBjCWeZpKUUo80tE+h9HOrTyTKY8z5uRb92UYPFE72ZS60ea+aIIF&#10;e3h3M57gqB1PcjH0613HwM8e/tX/ALNXjlfEvwq+KoHh2+mabVPCGuQiS1J+9lQxjKE527oyDhRk&#10;mqvxm8N+JtM1DRbzQdG03w7fXF3dR6hp8jxn7MimPaTtGHzlsLg5wQcVa02LV9I8PRtcX0L3Ucam&#10;W4j3xRyYXkhcQ4yecEv6Z71+h5LkccrhJTleXdX2PzzOM8nmcoezjaL3i9dT9BP2cv26fhZ8dZ4f&#10;C2osvh/xO8phOi3lwHSdx18iXAEn+6QrexxmvcRg/NX5MfsnzzX37RfgPU2kjlhk8V2BE8JLK+6Z&#10;eep7nHJPTrzX61Iq7eBXdkWazzSjOT+zJo8viLJ6OU1qcYfaim12fWw0gHqKb5a5yBUhXjk/SmkE&#10;DNe7c+bcRrKCOlBU7uBTwrYzikwcZxT5hcjYzYTxSbDyMVIFyc04oc8U+YXIQBCBzSAcVMVI4IpN&#10;q+lHMLlIhkdBRnuzVIUO3jrTTGRziqUkLlIVJJqRWC8EUoQDkCkMfO6hyuLlGk8EY70hyRtP6VJt&#10;FJtweBRcLEY4BCijBxtxUhUKeRQE3ckVXMPlI8cbabg4yv51MIwOtJ5bf3aOZBykQ3EYahjkcHpU&#10;qq2cMO1IUXdto5kLlI1IAGaCSRmpDD82aj27TkmnzIQBiDinhs0gUMvJoKfLhaXugG7JoMg6jNNZ&#10;WB60U/dAccE8mm/WkIz3pRnuKYAOFpAcsRS7M8CjZjOTRcBCwz1pdwPekVMdBSNGeg4oANw6qtNz&#10;zk0bGXigAsOlADg+OKDIc8ikwME0hz6UALuweBSFwR6UUhHGKAF3/wAQ/Gm+Yc/1pVQg9O3rSbee&#10;lAAzKM5o34XHrSMhpfLPQUAKGGMe9KHUdKjIYcEUAHuKAJFbHIo8wFuuKjDHHWkP3tzUAPMhzzQZ&#10;fWm5z0pCRnBoAkEin5hSEqeoqPcc47U4kN1oAcXHT+tN6dKNwBo3c8UABzj7tNCnBocjOSKRXPeq&#10;iK4hAzw1NOCfvU5jgZqF5RjlqohtDnA6bqj27hy30FQ3l1BawNPPOkccalpJJGCqqjqSTwBXg/xf&#10;/bd8MeHkuNG+FEEeuX6MY21GTd9jgb1GOZiPYqvfcelZ1K0aK137Lf7i6OHqV5aLTu9vvPXvH3xA&#10;8H/DTw/J4k8aa5DZWsa/u95y8zY+5Gg+Z2PoBXy78aP2y/F/jhJNA+GkN1ounM37y6WQC7uF7jcO&#10;IgR2U7v9rqK8V+I3xb1vxVqzeJvHvie51G/b/UrJ8zICeiIBtRR6AAV538Vf2hdO+Dum6fea9pV1&#10;dLqdxL5cdnxs2CMnO5x13D+H1r4mPEEs4xzwil7OFnr1duh9vLI6OQ4BY2aU5JrfZX8i38Xf2kfA&#10;nwysGS8vftOoSA/ZtPhlDSyv7k/d5P3jzz/F0PG6V44+J3xG0T+2NRsVhDx72ht2JjgHXYXP3mA6&#10;nHXsK+c/H3jfwd4w+I3/AAm0mkXiqbkySQtMOegGB0GAMcd69i039tvwNp+lx6PbfD69MMMWxV+0&#10;RqDgdMbTxXx+MyjGRqaJzffofUYTizIfZr31HY9NTwpBZ6Tb3unnz7yZgd0uCQSOVUc4/n79h6P8&#10;IP8Agmh45+OviyHxr8TbyTR/DaqvlxSKTNd92KoegPADHjHSvIvgp/wUt+Cfwj26pqH7L914i1WO&#10;Yvb3F94mRIbf02RfZmG7rkkn2xXrx/4OAdKVf3f7MU27PRvF3T/yVr1cm4do1Gq2PlZfyrf5s8rO&#10;eOqNG9LLmm/5n09F39T7q+EHwJ+GHwM0BfD3w28LW+nx7AJrgRgzTn1eTqT+noBXYFFRRuP5V+at&#10;x/wcGXZmKWn7L8a9vm8XZ/HH2YZqrP8A8F8vHk2TZfs9aTDu+752uSyY9uI1r9Hw+JyzCUVTpWjF&#10;dEj8wxWIxGMrOpXqc0n1bufpsSN2KTcAOtfmJJ/wXY+MssDPa/BLw0uFyvmXVw2P/HhWbP8A8F4/&#10;j3IpW2+EXg9D/eb7U2Ov/TUe1af2tgv5vwMY01L7SPuL9u7XJdC+Bsd9bwtI39tW67V90kr5Pufi&#10;frfi/wAQeNfD1xpqLZWfwph8mYRtvLj7EvJyRxvbt2rx/wCJv/BYP46/F3QI/Cnij4c+ERafalm2&#10;2tndBmYBl5JnPGGPSo/gl+0L4z+Kmu+M7jWIIII4/h5NBb2VmX8qBftdr91XdsZ5J55NfmvE0JYz&#10;OY4inrBJfgfp3Cmb4DDZV9Tk7zbdrediq9xi6t7OKNm86wd/M28KBt6n3z9T+FfTX/BOq1htvjX5&#10;cJ3bbG6/D5IxXzdYyW80/wBim3cWKeYdvQM2OvTsc+lev/s2/GrSP2fvE03xFvNEm1aFY5bf7PZz&#10;qrFmCDOSCONv61xZPWo4XHU61R2jF6s9rNqNXFYGdCirykrJd2fo+mMY201irHG2vjK6/wCCxvgN&#10;dW/sKw+Dl7JfbSfssmvRKwUcZIERxzUbf8Fd4Z/+PX9n+44/56eJB/8AIwr9HlxZkMdHWX3P/I/P&#10;lwXxJv7H8V/mfWXxG+Gngv4qeFrnwd470CDUdPulxJDMoyp/vKf4W9x/Kvz/AP2o/wBjPx7+zcLj&#10;xR4TivvEXhXzMwyIm65slP8ABJjlgOzHr612+p/8Fgdct5dkHwRtI9xwqya07fyiFZOq/wDBXHx3&#10;eWEyv8HNBe3aMiaO4u5XUr3DdBivm88xnCuc023UtPpJJ/jofV8O4PjDIKlvZqVJ7xclb1WujPnG&#10;08S20Or2N5pd9NbSQzLdNJC3lyRMpymCPuneAw5/g+teufCz9ueLQP2lvD/xD+NV/qOutp+iyaVB&#10;NZ26+ekTP991AHmEF2yep3da8i1IQfE7xNdeK/8AhH4dFOpzyz/YtMkKxwIxJWMB8kYBx165PesS&#10;y+Gk1n4uGs3k9y0catHH904y6ZPHsp/E18Dl1SUMwhS9paKlo+l11sz7zGUoyy+pXcLzmtuqT6X/&#10;AMif9pj4h+IfFHxUvNZ+G32w6f8AaJLiNjp+4TLLcNLhs8qRHIOnQsc9Bjw3xfrPj3Q5LrV5tFlh&#10;tmuGP2q8bbHEfvDjueOlfRrro+mxob8SL+7UbmO4scRcdP8AZYVzXxF+HHhLx1pcGhaz5n2VrkSy&#10;KsksZbCkDLLg+vevaxeUZPh6EqzqqUlrbTU8vL86zqtXhRVFqO12nojmf2cfFX7WH7U2uaf8P/gv&#10;4bXxLb6TG0UZmX/RdKDHJZ3+WODJJbJO4n7uWNemfEmT9n79k6FxqWo6f8Yvip8wImZpPDOhz5+b&#10;93wb6VSCDu/d92GQQbmm3/i/wB8DZvgb4E8TXGj+Epo3+0aLpMxt1uA53OHkjw77+h3MSw4ORxXk&#10;XhPSvhx4ieeHTLW1YWMxtrhVmciJv7vU/wBa8unmGWUKaqU4Oc0t3svRHuSw2Z4qo6c5KNPtHd+r&#10;6LyRp/Dn4U/tJ/tp/FKHV7i7uPE/iK+AW4v5VC29jbg4GcAJDGn8KLtUDhQOBX6dfsnfsE/Dv9nT&#10;TrXW/ELR+IPFEagnUrqPMNo3cQIeh7bzzxlQuTn4s+GH7QHxp+EngxvA/wAGfG1no9qqs23T9Ltm&#10;YyYOGdmi3uR23E46Din+HP2vf22NMhbTvFXx21PVLjzGYXkWm2sChOy4SMDI9e9eplGcZFh39Zxn&#10;NUqdrKy9Dx88yniLGU/quBlGlStq7vmfrpt5fefqcGVR96lMi4yOc1+XF3+19+0pIGjvPjdq0P8A&#10;teZtz+QFU5/2pPj1ejMnx811lXtFqkyZ/wC+TzX1UvETK4rSnL8P8z4yPhfm32q0fxPtj/goreSx&#10;fAe3tIEUvNr1uAX6LhXOa/PPR0uZ9JvGmdW8uGbc0Yxltz8/pXXWfxa8deO5JdI8XfEXVNZhXy3i&#10;t9Q1KaZY23D5gHJAPUZ965Pw7t/sXUt8u79zOdvp88n/ANevn8wzejnVZ4ilFpWtZnr4XJauQ01h&#10;aslJ3vdeZ8x/tqWOoXBhh0+VEkW9iZTKAUJ8tsbgQcjOMjB+lc38DfiJqfwA8feFfjR4K8u71zwi&#10;32yzsZr6f7Ebnbyixbgscb5KttAO04GDzXUftd3Us+oQsT1uMNHnjhOP515Tpv2ny1Ahj2hcYLHP&#10;8q9HJb06KqRdmfK8TZtWw2KlQ5U011PYv2rv+Cg37VP7cPh7SdF+KKWulNpkjyw2mnxKbMOwwzbN&#10;2XbgAFy20Zxgkk+S+DPDtzpAtbjVdbLPDfNNeeTGf9JU/wAG3dtUH+Lgg+lWoFmxv2px/DuP+FTf&#10;Zr2T92ssKjP3dp/xr6OWOxE9ZSPj45nUpaRij9Qv2LP+CuX7NXwd/Zu8P/DP4sPrUGpaFG9nEun6&#10;WJka3DZiOdyqMKduB/dHrXplx/wXN/YvhGLbT/Gdx/1z0OEfznFfjhHpYl3EiPdj720n/wBmpbLS&#10;Gtpmul1DPGCCvyj9a645tUjCxwVK3tJOT3Z+vt3/AMF3P2Tk/wCPPwR42m/u7tOtl/8AbisbUP8A&#10;gvT+z4CyWPwe8VTq2RiaS2j3e33zX5Q3Vm9wmZryPap7L/XNQ3OjQyKC0jfcwqqMde9H9rVZRs7C&#10;jW5WmnZn2l+0z+3d+xx+0XY3k9p+zJq2j61N8v8AaVnqkEYfnqyhDz9K8H+B/wAdoPg3fX14ulXO&#10;oLcvGYU89Y/LVRIMMdrE/fB4xyv4V5Pb6U8Eu4sVbaAu1hyB+FWo7CST/XXsyt1+Vv8A7GvDlhcK&#10;sV7eEeV76bX72PcfFOcSwn1eVW8bW11du19z6Yn/AG+5rqaN4vhn5YjVgd+qFt2SP9jHGP1r0P4X&#10;/tAReNBb+MfAWt3Gl30EoRljuDHJHID821gRxn6ZHpXxZFYIW2G8uPTk/p0r6C/Z00TRdM8F2Mtv&#10;Yr5x1BpJLrzMMPmBC9eR17iuLNKca+LhXbfM2k2u2h7XC+ZV5UKlGTTjGN0rH6DfC79vnxH4MtYN&#10;N+OluNTt/MWL+2dNhCzpkZBkjB2v9V2n2NfTHgH4n+A/ifoy6/4F8U2mpWrD5ntpAWQ+jL1Q+zAG&#10;vzP+KN4ZfD261vLeSZbqParSEfLznk5wfxA+tcP4P+Mfin4ceKV1Twh4suNJ1SHBWa3nC5H91hnD&#10;KfQ5Br6bHZ1/ZOMjRkuaFlr1+858Hk8c2wkqyfLO79GfsNuVhkYpy5B68fWviv8AZ7/4Ko210Y/D&#10;H7QXh9raVX8v+3tNiyrDjaZYe3HJaMkHPC8Gvrrwb498H/EPQ4/EXgnxLZ6pYzY2XFnOHX6HHKn2&#10;OD7V7WDzDC42N6Uvl1PDxmW4zAytUj8+htcZ5NNK5GTRuGMn8KM4Iya7jhEOfT/61IFGMk8U5toH&#10;FNyDxigBGGDmk6fLTmyeCfem9RTACe1NzgYY5pTljgmlIB601IBnygdKQOOpFOwxYA01hnJoTATI&#10;PHelPpRjqQablxk4qgDBYcGm87utOJbsKQsynk0ANAIOKCCT96nsNw3LTaAPRw465o3EnhqTy1YZ&#10;NBCqOa886ry3JEfjO40vmY6HNRNll4FONTyormHB93WnCUjt+NR013RFZmPTn6VPKVcsCZhyWFU9&#10;e8UaH4Y0ubW/EesWthZW0Rkuby8mWOKJR1LMxAA+pr55/aV/4KPfBr4Jx3Wg+ELuPxR4ghBVrOwu&#10;B9mt3/6azDI69VTc3Y4r84f2nP2mP2h/2q/EOPG3j1o9JV822j2MZjs4CemEz+8b/aYk15OLzbB4&#10;V8vNd9kezg8mxmKXM1yx7s+vv2oP+C0nhHRfFUPwj/ZZ0uPWtWvLpbRvFOpxsthbyMwUNFHw9xgn&#10;qdqjGRuHFfB/x3/Zt/ay+PnxHHxT+Kv7RMfiG8a43wxXqzbIYz5TeVGg+SNcSgYVQOD14z7t+yf/&#10;AMEj/ix8UdRsfH3ja7l8K6ZHJHPHqGoW+68ucHcDHAcbV4B3PgYORmvqi4/4Jg6tDBi3/aNuwkSg&#10;ru8MxbuAmORKP+ea8/Wqw9apisPKU4NXWhWI9hg68YUJrTd7mT+zZ8WPg34T+C/hHVLHxppEm2TT&#10;9B8vSbQSeXqckK7bWTZuCyA5yGxjHODXu0V5r2rrJDKzSbWw0k838XXoOK/PX9hXw0sXwP1rT5B8&#10;1h+0tZztIVxnCYz+lfo14eQlbsDczG5Lcc9hxX4rmWHjhcROEXs2frNGr7SjCbXT/Iz7zQ9QaJni&#10;1JoXYD/j3jVc+2eak8L+F9FuLaSPxBZLcXCsdstyxkbHbBbNauqaibKL/jwlZivyhQP8Sf0qrZW1&#10;zr6PBdaM0K4B2vn5xnOd3bn8a8nW5tzS5NdDTXT7JF2QwRqn8IVa4vwoviuH4ra4kkvmaRII/wB1&#10;Ip4YLwV5wD1z0rsb+O1sLCZb2eTyyvzbZCoT6Hr+NZngi40yaw+26JNI0LyME8zHGCQeTyRnPvQ2&#10;wj8Mpb9DYMLediK1Ze24gf4mi/a6tIVSK384tw2JAoX65/wqFZJnvGlnLDb91edv696y9Q1qC3kk&#10;eW6VFVvmLH9aBRpylIw/i1G9x4euIpCzbrW5Vk4wc2s49c18FftpaFbN4d8ErHJtK+B41z6D7Tcf&#10;4193+Jb2HVVWK1uPMj2y8+XkY+zzdD3r4h/bD01R4P8ABO8/M3hQ9+32mfH869LAydOS1LlFcrXm&#10;jzv9kTRF0r4j/BcyStJt8eEq7ejXCnn8Aa+if+CikIk+PniyBog3mWUXytxn/iXoMfnXgn7MMSQ+&#10;OvhGG+ZY/HiBfYm4H/1xX0H/AMFAJVT9qvULaS3Z47pLZG2jIA+xDk+3GPxr7inK+Rzb7o+RxkeX&#10;OIJdpfmfL2mQ3cVnHLFbQ/NCvLQgnGBU4l1RZd3ljuMKhA/nTNI11W0yKWKzaTzIVI/fLgcCrkWp&#10;s0hP9mtkf9NF9evWvlpcsZM+ijGbjsQm4uWbJS43Z42zMopl3PcXcSxLbbf9r7x/Or/9sBQHk0lv&#10;qrKf61XTXHmnYJpf3e3mDPWsvdfU0jGovsst/DT4xfHH9nnxD/wsH4FXemwa6sJgV9asftEPksQX&#10;XbjKscD5gQe3Qmud+NXxs/an/ac+J0fxC/aAvtHkaz00W1la6HHLFDkMfmZGyM4Zuc9/xrXutcdY&#10;MppDf99D+lU7jUbgx7msW9sMP8aftJRhyX07XNqacZc/Iua1r21t2ueZSaBr0Goee5ZvnJChsKBn&#10;8a6vQLG/DbpEYr02mT9a0/O82TL2Mm3/AGdv+NWINXmjuFg/sC48srn7R5kW0e2N27P4VnRjGNzS&#10;tUlK2jKH2DWFYNDcMo3emaJLXXUwUnZvmx9ytSTX7m3GI9EuJAfurC0efx3MKrnxVqkY3J4G1Rl/&#10;3rb/AOPV1RSfU425P7JnLH4kiVkiuZF5+XCZq6j66YmCOVmXBLFTtPHOB29fSpo/F+oFWaP4fat7&#10;jfac/wDkapH8X6m0YY+BdUXP8L+R/SU0PyC0uxGJNZijV50V2aPOFjOC3r3qOW8u2tAk1rG0nmKX&#10;kDbQORxjv9eKstr+u3lp9psfBl8WXAaLfb7h/wCRa562v/H11qkf9pfDe+treadVkme6t2VFz97a&#10;khbjr0pKKvcOjuj6p/ZrzF+0X4BYou4eJF/HKuK6H/goBaw6n+0/c2WfmaS0Xp3Ont/Q1zv7OrrH&#10;+0H4BB5YeKYF+mQwFdd+3NBD/wANf7MY/wBKsw7f9uB/pX1eH/5E7X95Hy0v+RtTf91/mfEfwQtk&#10;Xw9q7OuA1uV+uM//AFq5nw5CdL8K6WGn2qk10+5/l4IiYD6V2XwhQr4UvgEzmJySPpXEX0gtfC3h&#10;+OWeUedcTfdIC5/d/Kf1rwnqn8z6WXxP1R0t1q32HY9yFjWQ8OzfKfof8cVLJqUscTFYW27fl+U/&#10;zGf51h3jgo3lrmRR8jNg806CfUVjy11J93s/H0ryeXqzsL95r0kEG9LdiQw4H/1s1bTxHbDTDcun&#10;WIsVb/69Yup3F9d24gN1xuzu+6cfhWfeWeoWukQpbahNJ5kyxss0wbIPB5x/9f3q4xpuKTM/e5mz&#10;rbXUtNvtPV5NoXy/n+UfrRFp2g3S+XFbx5XnKcMPxFed+JNO+Jc3gu4s/BzJBfCb5l3/ADMN3OGJ&#10;wDgde+e1aHwum8eNo623xEs47W9EjJG0codnXPBbbkA49Dj6UqlOK1Ugp8zjZnbapLrFpEv9l6pe&#10;ISx/1c+4Dj0bIrNh8Q+PLLS3vdQ+x3mGB8u5sQuecY3Ky9vY1ali1Av5Qkf5e/UH9afb3UZhazu2&#10;UZGCsi4zx6UovlXcJLW5R8OfETwr4pury10LQtPuZrCYw362OoBWhfHQptPP4/jW/Y6tpUeJbM6p&#10;YyL/ABCBSU+mGNeSax8KvFfgrxza+NPhnqqxWLTtJfWczBVMcjgyD7pyMnI5BBPUjp6fZ6j9qTFz&#10;D5b/AMQ4wTTnL2ck6b/zK5eaNpDNH8Xah4zsX1PUvHerWLW955W2+uDCwZeQpO4q6MOfcZ4rsfC0&#10;+s3GdITXbeSC4hcJcwxorrkHnMeMj65rz7xJ4et9V8GXELIsm7Vo5PTBEbDFaKWEttrmiajaO0bW&#10;uhxqkan5WOH4I716DxWOpq6qO3r0Oeng8HVS91Xb7dVse3/sm/brb9pPwPo80ULQp4ssBGI/lMe2&#10;dc5HTtiv1tQYRa/Fb4P+PrHw9+1j8OfiVqPi+10HRtK8R283ilb7eUECAvkbFY78gKOOcjJFfqPa&#10;/t+fsi3MXmWvxr0+RfVLW4Of/IdfV8J+wwWBlzzXvO618j5fjCOIxuOhyU37sbPTrc9ko298V5HH&#10;+3Z+ynNjy/i3an3+w3P/AMaqVf24f2W3AP8Awtm1x/143P8A8br6lY7B/wDPyP3nyH9n43/n2/uZ&#10;6uDnjHeg46V5O/7b/wCy2OD8WbX/AMAbn/43Qf24P2XFXcfivbn6afdf/Gqf1/Bf8/I/eg+oY3/n&#10;2/uZ6wenSkVs8YryMft2fssH/mqcfXGf7Lu//jVNP7d/7LGP+SoIf+4Td/8Axqj+0MD/AM/I/ehf&#10;2fjt/Zv7j1+mMhByoryA/t6fss7/AC1+J3/lIu//AI1Qf28f2XDyvxL/APKTd/8Axqj6/g/+fkfv&#10;QSy/G/8APt/cevdOKK8f/wCG8P2Wg21viS3TOf7FvMf+iaY37fH7LC/81IkP00W8/wDjNL6/gv8A&#10;n5H70T/Z+Ot/Df3HsfToKQqD2rxmT9vz9luNuPiFcN/u6Hd/l/qqil/4KC/swRqJY/Gd5IP4tujX&#10;I2/99IKP7QwP/PxfeSstx7/5dv7j2op6GlCjHSvDX/4KG/s1IybNf1N9/Py6PL/UUlx/wUS/Ztt1&#10;3vq2qY99MI/mRR/aOB/5+L7y1leYf8+n9x7ltU/KRS7R0xxXgT/8FI/2bNokhu9YkU/xLYpj9ZKQ&#10;/wDBSX9nQH7uuH/dsYv/AI7WbzTL1/y9X3j/ALJzD/n2/uPfVUdjQUO7JP4V8+N/wUw/ZzQ/PBry&#10;jsTZxf8Ax2l/4eW/s4FuV1z/AMAY/wD47R/amX/8/Y/eV/ZOYf8APp/cfQe0ZzTGXaeK+fpP+CmH&#10;7OcZz5OvN/24xj+ctMf/AIKY/s8bN/2HxDt/68Yf6zU/7Uy//n6vvJ/snMP+fT+4+hNu4dKDGq8g&#10;V86t/wAFOf2el+7pfiE+32W3z+s9QH/gqJ+z0r7W0TxC3/bG1/8Aj9L+1ct/5+x+8P7HzH/n2/uP&#10;o98A5xTQR0Ir5vm/4Kg/s+Ruf+JH4ix1+aG2H/temp/wU/8AgTMjNF4a19sf9M7f/wCO0f21lq/5&#10;eIv+xM0/59M+kvl6A0hG75a+aP8Ah6H8EGOE8Oa0xXkqJLbOPp5tLb/8FQvgdO+1fDWubv7qtbk/&#10;pLU/25ldre1Qf2HmjX8Nn0s0YHekwgOK+Z7n/gqT8D4Dk+HNWzj5g9xarj85azdS/wCCtfwH0xfM&#10;vdBvIR2NxqVsoOOvO81X9uZb/wA/UJZHmn/Ptn1YUHXFIAp4xXyt4M/4KwfBDx1470XwNo+kStJr&#10;OqW9ilxHqkU3lNLII1YrHnI3MO/Svqpchc4rsw+LoYqPNSldI48TgcRg5JVY2uJjjBFBRTxilYlu&#10;9BBx0re6Ocb5adaPKHPNOxkcigHNO5PKNMZ6A0hiBXFOJOc5pc8ZoDlIzF8vApohb+7UxKtyKMUc&#10;4+QhMR4wKd5e3qKfk9lpQMDrRzj9mRhAWxinCNQOKcFJbijBxmjmDkGFMdqZsVu1TcngCgqMUcwc&#10;hX+zjbjNI8RC521Zxx0oKhhyaPaC5Srt4zTTkdVq00I7mmsgA6VXMhOLRXxjoKaQc4qbaOlNaNRj&#10;mndEtEedq9Ka2c1IVA6GmvnuKpE8o3JxjNN3BRjNOORWD8RfiV4D+FHhmbxb8RvFNnpOnRHabi8m&#10;C72x9xF+9I/oqgk+lKVSFOLlJ2SKp0qlSSjBXbNcyLjO6vOvjj+018LfgXZuvijWRcaoUzb6LZEN&#10;cPkcFu0a+7ckcgMeK+aPjp/wUf8AFHjQS+H/AIFWs2j6dIuDrFwo+2zAj/lmORCPQ8t7qeK8o/Zx&#10;/Z8+PP7UPifUNd1TwreaXosV0D/wlGtTBo7w5O94wCXmYflnAYqa+ZxefyrSdHAR5pd+iPo8LkEM&#10;PT9tjpcse3U2vjf+1n8Q/jOZD4k1OPR/DqPmPSbWYpHx081+srfXg9lXpXF+A/EVt4osJr+xt5I7&#10;Vbpo4ZZF2lwFX5tpU4GScZIPHQV9yeGf2EP2dtK8NQ6N4k8Hx6/cKyySahqTNvZwMfKEIEa8n5R+&#10;JJ5rYsf2RP2btKj+z6f8KNNhTk7Y2lXJ4/2/YUZblOZUsY8TiJqV01a70uLMM2y+rg/q2HptWa1t&#10;0R+cMM2lPqs0rxqzee24sTk/jXin7YnxI8NeNtA03RPDcu1tK1y+S43RkSN+6t13bSMhd4dR6+Xn&#10;AzX7Er+yd+zhEfl+DuiksxJZ7dmJP4k1+Tn/AAWC8A+Dfhj+2nqWmeDvDttpem/8Irpl0bOxh2IZ&#10;G8/e+B1YkZPqa8FcMYjLsd9blNNNvRb6noZnxPRzDJ5YaMGrRWr20sfKV1HqoLNFKuzOF+Q5P4Yq&#10;GT+3I4o/JmXzCeRs7Y+nBrWaYYyD0pm4dcYP4V6nOfmiqdbGf9l1wgo90NxUbCqjAPvxSbdZ83a1&#10;z0U7ztHJ9uK0N7bMkfhSAkn733al1Bqprsila2+peXJ9omffxs27eeee1TabY6rcyK015IFXH7va&#10;oJbHXP1/SpgNxJA6VNZTvHJlann7B7SXMXLozWtoFjeZpJHIZVkHyrVJrfytsaRuVYZb94eKtXF2&#10;srbgvH8WKiWZfNCq/wA2B/F0rPWxoqhasLbbOuFZk6E+cc5+lex/szXn9mN40YDap8GtukEjMwT7&#10;fZ547cV4/ZSrvwH3f1r139lyUyax4utwQG/4Q9iPw1GyOP0/WvLxi0bPocglfMKaPRdPc654ZW6s&#10;WkVb3RwVfbtbDDg88g/qKv6Tpkvhj4byaTDOzst8zNJI3J3HcSSevNO01RHpQBK/8eaj7v8AtV2X&#10;wx+AXin9ooS/Dfwld2dvdCZ7nzLyQqgjQAHkA8/MO1fNqhVxEXTppuT2SP2GNajh60Z1WlFNNt9j&#10;xW38G2dh4mu/FW21ivLhQslw0iBiOOASeOgp2oHUrSI+Rdwssn8Rv05/WvqOy/4JA/FoOJrvxx4d&#10;VuN20ytj/wAcqXW/+CRfxMh05ruDx5pd1JkDyIIWz+G/ArD/AFfzzVujL7j2/wDWTh1e79Zh958l&#10;xR+VAHvtQhXeflLXS45qrPeaRNdR2jaxb+Q675H83IZQeF/E/oDnrX17qX/BI/XNC8MTeJfE/wAX&#10;7O3jtbUz3ENvpbzSD5c7FUf6xyflCrksxAGcitXwx/wRw1QW0Wpa/wDGOGG8miU3Fvb6b5ixNjlA&#10;24BsdM4APXHNddPhjPJa+yl+H+Z52I4o4dlJQeIja+u/Tpt1Pk3w9q2l213HNJrEKQbSCpVzn8MV&#10;oX3i7w3bTSPLrMEIJwFaGTnjpwvWvsFP+CP2lThY7j45Xijd1g0kD+cleffBH/gnd4K+LXxA8eeF&#10;5/iTqtvH4P1hdMa5Nukhu23Shm25ATHljjJ+9XHU4ezqniIUZ0nzTvbbpuepS4h4drYapXp1lywS&#10;u7PS7suh8uz+N9BlnaQeJo1KyZA8mXgeuNlW0/aG+FtgVhvrq4dgdu77BJlvfkCvor9rr9iX4A/s&#10;m+CdP8S+IPGXiDWLrWNSFnaafZW8MT4CFmkLEthR8ozg8uK+WvEfiz9mSw1CIXfwy8TTTLdCKHzP&#10;Ekas5/vbEtydo6k8Y/KqrcO5xRfLOk180GH4gyPFU1KjVv6RZpeKP2kfhpLatbx6vdKzfLj7G+cd&#10;+9cj/wALk+GtlHIYprwjdv2RWA+Y+uC6/rX3J+zb/wAE5P2PP2j/AIZaX8UNG8VatcSz2qLqFnHd&#10;RM1nPtBeFvl4IPr1GD3r0CT/AIIv/sd3cm++t9fZv4tupKufySumjwXn1aKnGFk/7yOOpxxwzhaj&#10;pzm+Zb+7I/NnTP2ovh3YagpfS9eyvD502Jc+nWatqz+NHhjXYpdU8nVo493EMtrEGx+Ehr7/ANe/&#10;4JGf8E8PB9v/AGl4tN9p6959R8VC3H5nArb8H/8ABOH/AIJ76gkel+GIP7SZo90ccHijziy/3sKe&#10;R+lbvgXNrpPlTfTmRn/xEDIFFytNpdeVn5txfF7wbdpJLcxahb4f/ltHGN35McVQ1L4s+HINQhs1&#10;a5xM3ykTKv6bT/Ov1Zj/AOCW/wCxWipu+FTSbPu+Zqkxx/49V5P+Can7Fke0N8FLN9pyvmXMpx/4&#10;9XRHw+zd/E4/f/wDll4k8O9FP/wH/gn5v/BW50y/l1a+inuybO3hdnuWBUh5QuBgDmrXhfy20O+n&#10;jHyz2NwVbPDAu2P0r7O/bP8A2cfgp8E/g4t98MPAFrpct9q0MN01u7ZljUMwXkmvi7QdDsz4cWDz&#10;WiW3hDLHGSoPL8H1H/1qylltfKIyw9ZptdtTjxGa4XOqkcVh01F7X30Pmr9rVEF7sL5KXkZPH+x/&#10;KvMNLbKrlenrXp/7XZ8vUBAsa/8AH0nKn/pnXlmmKSBsJz719BlOmFR+W8YS/wCFZ+iNa32B94Uf&#10;71WUfBJ8tcmqSQzSx4hIDZ6n61bjh/dHzIz/AMCr1nsfHkkY8tfl/HiplYFPlz6VTaB3iYRybX7D&#10;rirQjaKJV2gt/FzTJkO3DbtZveiOXHBIbtULIzR4XjPGfSnLA6qqhs7R971oM7ImWV/MAIGO1TMd&#10;qhjVNWyd2c7fWpkkLcEc0alLQsLIpCjPJPDCvZvg9+x5+098YdA0f4h/Cz4OeINY0uO8P+nWtxDH&#10;bzeW5BUCV1BwwIzgjI7143ZtIxwR+NftP/wSXto7T9hrwlCo6zXzdP8Ap7lrpwmCjjKyUntqe3k+&#10;MqYOnUnFXvZHwb4r/wCCa/7aHxI0W10xfgVqWntDdCXc99pqZ4I2lvOQkc++PSvHfjB+y98Zf2fd&#10;eTQPiX4X1LQr7zGFvNdJut7jnrDMhMb/AEB3AdQK/eUjKkEVk+NfAfg74j+Hbjwn488M2OsabdJt&#10;uLLULVZY2/4Cw6+/WvTxWRrE+9z6+Z7GDz6WHkouC5fLc/DPQvH914ftF0fxpH9rgk+XfGG3qP5f&#10;qK9G+D/xt8VfDDxH/bvwv+Jt1pskcY3Qxy4LcknzUOQ4wcbSpFfU37VP/BHW21O3uvEv7LniL7HM&#10;cs3hnWZmaF+5WGflo/ZX3Dp8y18E+OPhp8QfhD4rfwP8X/CGoaHqUIby4b6EozY6vG4+WRc/xISK&#10;+TxGW47L58yuvNH1+FzDAZlHli7+Tsfpp+yd/wAFJx8WvGml/Bz4g+FHk17U5DFZ6hocRaKRgpYt&#10;LGTmMBQSWBYDnhRX1thsY218Y/8ABIf9leb4f+A5v2hfHETSat4kh2eHxcR/vLbTeDv+szDcDjOx&#10;V/vGvtISMOgr7jK5YqWDi6zu2fCZxHCwxso0FZLftfyI9sn92gxODzUxkGNv500tu716Wp5fKR+W&#10;wbJHt0puwehqbeVGM00Sgjd6U9RcpEq5bpS+S4bG2pfMUik3EAFj3o1GRNGw+vWmBCw+Vam3ZGSf&#10;0prTD5gDVJh6kIiO7LUbHB6VJ5mSTu/Cl3k9DT5he6Q4ak2Nj7lTYPr+lNLB+QaOYkiEZI55pRGM&#10;YzTi+wgYoWUEZzijmA9EoPNGR0zRXCdURAcnFKfQ0Ugwe1BIoxXg/wDwUU+GHxZ+Jv7MmvWnwZ8R&#10;6la63psLXsemafOU/tiJFPmWjY5JZclR3dVU8MTXvAyKayhqznHmhyvqbUa0qNRTjuj8N/2RP2Yv&#10;2q/2ztSb/hBvCF1o2gxztHfeJNct3gs4mBIZUyN0zggjagOD1K1+on7L3/BOj4Kfs5Jb+Ib23/4S&#10;fxLDtP8AbWqwrthf1gh5WL2blvevoKK3iiGI0C85wtSY9q8+jlOCoz51G789T0sVnGMxceRuy7Ia&#10;iFeCPxptypaBlwemKk5prt8h3LXoSj7tjzY/Ej8w/wBiSz8v4d+OLWMrth+ONrKV9OXGf0NfePhp&#10;EX7YBxi4x1r4h/YmtEg0L4lW0sefJ+LFoXHo3mTDP5AV9SfEz4s+EvgnYTeIfG2rX8NvfXmyCGws&#10;fNeRwp4H4DvgV+D55pjKr8z90wdOVTD04RV21t8kek3MlpbRNJjqvzbe/wDjXN+CfiVoDX2rC61i&#10;3DQ3fkeTvG4YHp1JPPQdMV80/EL/AIKaeDNJs5D4b+E+o3q85u9evlijX3KLu49sivDPiL/wVG+K&#10;dm1vplpd6T4bS5h8y2t9J0vezx5I3Ayb1xkHpivnViKe8Lv0R7dPJMXJWmuW/d/ofob4x8RL4g0G&#10;4tNIsrhWkTEc00JhCe58zafyBrg/CvxX8D/B3w1/YnxE+J/h+G5hkdvLj1Lc4XPChPvE49uTnivy&#10;l8cft++MvGvxPsfh7rur+KNWW/uoYmmvNWIgi8w4+WLlePQACvS/E+reGfAfwX1b4h+GtAsdf1ax&#10;msbrT7fX9SNtby+XdwtPZSFSuwzw+ZECTkM6FTng9FGjiq1RQ5VG/WX/AALmssDRw+HfvOVukVv8&#10;20j7h8Yf8FC/gZpW6HRm1fWpcZ/0GzMar77pSpx+Brxf4j/8FTPD2k+dBpem+HNHkkiKCXU783Fw&#10;AQRkAbef++q/MP8Aa7/b8+C/xM1XxZd+FPhRqel/2hp6LpNtpvje5S10xhGgDJbqxV24+YMSHZic&#10;LkAfFcXjnxLBNIE8eSRlj/HtLjn1+vFfU4fgfNcR/EqqPay3XzPFrcTZDg0lGm5PZpvZ9nbQ/qA/&#10;Zh+Nt98Z/wBn3Svi54h1v+2DcareQedZ2YVfLUPGNqKBwN2SfQZr5X/bH1fWpPBHgS4W1xCvhmVZ&#10;PkY/Ml5crncPUAH8a7L/AIIQ6omtf8ExPBs8t9JcSDXta86aRtxY/aG7598Vk/tbLc2nw88ChLNp&#10;oZNDuQZI8Ax/6VL1Hcc9R615dTD/ANn490W+ZRuvUqjW+vUfawVuZ3t23PN/2U55dU1P4Vakx2Ov&#10;xCi6ZOP3rDPP4HmvpH9vJAf2sdVid/laxtT838P+jLXz5+zrA0eofDl42K+X8QIN3r/rH/rX0J+3&#10;ojL+1brT7cg6balVPr9nGK+zo+9kc+3Mj5HFc0c3iuyl+Z8t65olovwhsxbWKNItjHtKxgMWEbY/&#10;XvXsX/BGr4BeD/jNYeNrT9o3wrNdXz6gt54dsZtQnRrKzyQ0Y2uC6gsgDNlsDrzXnKWVvr3hzTtO&#10;in8sW72iyKvUDym4P1FfTn7IWhj4B/th3Xw/fcsC3UunwFzljbToskGT348j8a8DC8sM2pOrTUqc&#10;mou66u9j6aXNUyGvGlNxqpOSs+itc9I/aw/4J0fDO++COr3/AMCvDE2meJNNj+12flXks32pE5eD&#10;a7MMsuduBncFHQmviX9kyw8BW/xs0mx+Pdo2peG9QkNrd+bcSQ/ZWkwEnzGynCtjdnjaWOMgV+xh&#10;bcm0Cvze/bu/Zvt/hD8Z5vEvh+xaPRfEm+8sVVfkhmz++h9sMQwHo+B0r6PiDh/B0ZQxdCmkov3l&#10;0a9D5vhviTFYijUwOJqP3l7suqfqfW8H/BPn9lKUrGnw1/1hx/yFLj/4uvEfiH+zT8DLv9urw9+z&#10;/wCAfB3k6NbaK174mjW5kbOEdwu5iWXOYRwR9+vXv2Jf2hZPiV8DzY6zctNrnheOO0ut7HfcRkbY&#10;Jue5Hyn1ZCe9cn+xF5nxX/aF+KP7RV5N9ojmvv7I0u4x1iV84H0jigFOrg8px2MoUqVKNmuZ2X4G&#10;OHxmcYHC4itWrSfLeKu+rtZndJ/wT5/ZVUYX4eOueuNQm5/8epp/4J5fsqv18ATDj/oIS/417eqF&#10;RuB/KnHdnivpf9X8l/58R+4+X/1gzv8A6CJfeeEj/gnJ+ynksvgm6Gev/Ewk/wAaT/h3B+y0W+Xw&#10;heKPRdQP+Fe8YyOaXJX5RR/q/k3/AD4j9xp/rFncdq8vvPBm/wCCb37LjLgeGb5f93UD/wDE0v8A&#10;w7i/ZjJAGgaguPu7b4f/ABNe7knGBRk9TWf+r+T/APPlFf6xZ1/z/kfHv7Xv7CHwE+HH7NPjv4ge&#10;ENM1qHWtO8M3kukyW+ofMLvyisJIC8gSFcg9q+JfD2lTHwhpf9qxeZef2Tb/AGh5F+YzbVDE+5bJ&#10;NfrX+0HoaeI/gT4y0WRNxn8MXwQH+8IHK/qBX5Xaur6XbRrYWYkkSFXaL++2QxH1OPzr5PiDBYXA&#10;4mnChBRTTeh9Tk+OxWOwMp1puUlK2va1z0/9nG3E/wC0T4FYXBYf8JXCRz3GePfpXT/t3X09j+1/&#10;NLLDuVdRsWTbnJX+zR+uQa5b9mAwR/HTwPJDbCJX8WQP5YX7rMxz+ZJ/Oux/bftVuv2xVtpItyvq&#10;FirKe/8AoFdeCSeV2X8yOatf+0oP+6/zPiD4C+IJ9V8P3kHkLGnkSNncM9Pb61neH9KtNWsfDVhL&#10;Ozf6VcHhckEeWcYx2z6fWuk+CtukHhK4SGNV/cyDHA/hrnfhKsr3GkhpMqviC4Zcr28i24/NmNeP&#10;GMalRpbXPoKkpU4ybetz6Qsv+Ccvxn1TwpZ+N9J+HjX1nqVolxay2cEUjSRsuQdqMXXj2zXnvif9&#10;jz4j+G/MbXPh7qmjszEN9ujljPHGRv4x/k1+un7PlhLpPwQ8I6fcMrNF4cswWXp/qVP9a7Ddxxmv&#10;XlwZKUeajiGr9Gk1+h4NPjOMZctbDxduqbT/AFR+D3jP9nXx/NEyaXr19akqyq62azr9flI6VyWo&#10;fDL456N4fXStH1vS7i8t2Ux3GoWrx7lGeCq556c5r97td+Fvwy8VSm48R/DvRL6Rusl5pUMjf99F&#10;Sa4LxJ+w3+zT4l8xp/h79laTPzafqU8O0+oAfaPyrknwvnlH4JQml3TX+Z1Q4oyOu/fjUh6Wa/Q/&#10;ErwxN8bdGu5U8aeE7GaDbuFxptwCzNnsrHoB+NaFz4q1BXXf4c1CMbl3PJZsAAT64xxX6veIP+CV&#10;HwQ1KBodE8Wa5af3GvGhugv4sgY/99V534p/4JC6qN48LfEfTbgfwi8tJYCPb5TIP0ry8RlGdU5N&#10;yw1/8LT/AAueph82yKtpHE2/xJr8bNH5xjxDbhfP+1ryx54X/PSqms+PbL/Qbg3jMjz43NL0Xjkf&#10;jX2n43/4JQ/Hm0DCLwxp+sRr0NtfQv8AkJNh/SvGfiB/wTq+IehoR4g+CmtW/lqVWS10+XYo+sWV&#10;rz7Soy/f0px9Ys9D3cQv9nqwl6SR4z42+LekeCLOFNVLXPno6RpGuSRtyeOh6D9Ks6Lrra3pK6hb&#10;q8S3EIeNSuBFx1A6j3qz4s/ZtS4v4hqbXCy2LfuYbiFSY29cEA5xVf8A4Ra+0e2W0GuW7/NtbzBs&#10;Kkdup5/KuaNbA1LKnNNnVLB46lrODt3toekeBfBzeJvhhq0yx+dPY2YvlMY+8qyIjtj2Vmb8KzYI&#10;c61psUsRU/YYhz/F96vVP2ONGttZ1NfCWoRs0eoaLdWd40bZwrxOCw6dOv1HtXnUthNpviLR7W5+&#10;Zvs6qc+oYiur2n7yUfJHPSX7iMn3ZwH7QfheePTNS1SzMnmfu5I1jk25ZUBz+Q/KvP8Awf8AGCWS&#10;GT7VYTQtEwT5JsgkAdDjPtXs37QShfDtzBHCWcRucA9P3TH/AOv+FfHovtal8S3UED28dusyhZJc&#10;kn92hxwRnqavARjKnZm+M96on5I+ktI+M2lRkRzWM3zAZeSZsf8AoFb9h8TNNuyqR2rOuSD/AKQw&#10;/wDZa+b9GOrpcxzvc4ZWJZoWxj0IGf511dlqmtRWnmXF1CsndVePn9Tya75UY/ZZyfDuj3KPxmcN&#10;HDpe4E5B+2OSajPiTUpnMcWmSKQud32pjXkdh4q1SBA128itH/zzmO1vwFa1p8Y1sZtly0ajGe5N&#10;Yyw9bpqH7s9Eh8Xa1brJDc6XCyMPm3RtuXnqD2qFtc1WYRzW2nW6tF90yRMc8/xDOD+VcjF8c9MA&#10;23GnHbz8ysuf/Qqki+P2jI5GnaLfSqD8zNbDj8aFQrX+Ezl6nQ3PijXLWdr46VprSsdvl/ZjtHHX&#10;GeKWz+I2v2UIiTwxpbdTtkjyD37nP61zsvxt0m6ZYP8AhCrrzHyfM84cgE9j0/nT08f6DdfuX8PC&#10;ORh91rha2jSt8UDnlGo9Ezdf4ia3IjxTeDdLjZmyWt7cAn8STVeLxHrc8kVndaBHHCrZaS1hQu+e&#10;5J5PHpUel6xo3y+WbdS33Y2uNxFbC/2W0nnwxQFn+9+8bj+lV+6/lM1Trxe5FJdQyXP7rwzayJj5&#10;mmtzk/huP6Vt2N/r2mWsU+m6Xpaq2W2Gxz/Mkj86p6fHp9sWdSuZJCx3XBYDnpyeB9MVuQys9nGV&#10;ityvO395jj865qnupWRpS5paSKF14o8TTFmbwpoDHs39nnP45bmlXxN4xYYGlaTH6rHYlc/k9XHZ&#10;ZFzJBb/L3WQ06B3Vtogs/m5yZj0rP20uyNHRhuYN7rHiy3UtbCL5m+59nHH55NRN4t+I3nJua2SB&#10;fvIsDE+/U/yrpZJ9HjkKTRqzHr5e41HLe6Kibktpc/3VU1arR2aQpUXzXTZgS+I/GsmCY7JgP4lt&#10;P8Sa07HW9VnP2a8tmaOZQGRgpUd8j5eKsW8+hTMqC0k5/vOwp02oaPYSqiWcr5bqsjcH86ylKPYu&#10;MWioniHxLEu2MyKqnCxxyY4/KnX+u69LGDbT3Ubn75aYEfyFMk1SwebcLG7xn7gZsfzqZ9TtHARb&#10;aSNt2AZt+38cUuZdi7GPb6z4/tLxpoNSh2sNp3xhmI+pHH4GrEWseOWk2/aodp+6FtU3D8Suf1q0&#10;8+sxHyUjtCu3KqD1H4mmQzasZlaS2hzu+7nAI78hq0VSKjsjJ05OW5chuvE7zbTqm3gbv9HjH/st&#10;WFuPFuC8WsSKrfeVI0/wqN2u4rhoxZw5xllEzfz3VZDXny40Z/u9DdNisnWlc09ku5WaTxdFGVh1&#10;ebGR5ipDEobnvtXmohrHjG0dvstzNDj+KK2i3AfUoeKvbJouWVlP/PPzN/681d2Wc+nTOilZzHhf&#10;lbk/lRGs49LkunpuclPqeszLJPc+JtQibd8xlSCTH/fUdU9L0cePfFtjoevXf2y2XTruTtH86PEo&#10;b5APVuOBWxqOk6mUH2aP5m+9D5n3PxqP4bs+l6he3VppDXF1Z6ffBYUYBnczrlVY8c7fYfpWtOcq&#10;mqVjOtHlSSZraL4I0v4csvxD8MwFNW0OaG706aW4bCyRyK6k9e6jtX34n/BXH4BHTra4XRr2SWS3&#10;R5YY723/AHbkDKH585ByORnivhPW7u5uPDN9bz2sir9lD+ZuGFYMPkPOcnn2x+vmXwxe6tPEWpaD&#10;aapNDHDcTOqRqnB8wY+8p9TXqUM0xmXxaoStfe6ucFTLcJmEr4iLbW2p+mo/4K5fBR1Jg8H6mxBx&#10;j7ZB/jSTf8FbvhLEMt4D1HG3ktfRCvhCIXDLufWbpv73+r/+IrI8U6jqdtPp4s9VlXztUiilV1Q7&#10;4znIHy8cDOfaumnxFnEn8S+45anD+TR0cH95+gTf8FcvhOyJLB4Av3SRQysupRYIP4VE/wDwVv8A&#10;hzt86H4W6o46n/iZRDH/AI7Xw/o/hue706GV9ZZg8anKoQCCM46+1ee/HPx1rXwtso306eK4kuJl&#10;VpnT7nyk7QOQfxz1relnmcVpKEZxu/I48VlWR4Oi6tSEuVb6n6S/8PbPhsq5f4bahnv/AMTSP8vu&#10;VFJ/wVv8BNn7P8ML5vT/AImif/EV+R7ftP8AjaE7/s9qQy4G6MnH6/5zTD+0945XCLb2I+Xj9y3H&#10;5NXd9a4i/mj9yPA+vcH9FL8T9bYv+Cufg2Sbyh8KLzcB/wBBZP8A43SXH/BW/wANR7RF8IbhmPX/&#10;AInIAH/kE1+Rlx+0f8Q7idZIruGFlHIijPP5k/pSL+0P8QpBubUvu8Fl3rn34apeK4gf24/cH9pc&#10;IL7MvxP1rf8A4K4WiuET4Lsd/wB3/ietj9Laq8//AAVwuBIYovg7Ahydu/WJG/lAP51+TFz8dPiJ&#10;dRBW8QXSq3TybmVf5Nmqk3xd8cuVV/FWqdMbhqlx/wDHKTr8RfzxFHN+EF9iX4n61r/wVv1ycMI/&#10;hNp6sOPm1CU/+yCqVz/wVy8YRTtEvwq0oKo+808xz+or8s0+PvxB+1NP/ax3Oq/LltgwMZAzj9Kc&#10;v7RvxSWX7TFq8QZePms42B/BlIqFV4g5k3NfgN51wnGOlN3/AK8z9YPG/wDwVG8d+EdUs7CD4b6R&#10;Mt3psV2rM0/AdmAHDf7FYs3/AAVp+JOP3fww0Rf96O5OP/HxX5d69+0z8YfEV1bX+seJRJJa2sdr&#10;b/6FCuyJMlVwFx1Y89aqzfH74lyEGXWFY8f8ucXH/jtdGOrZ1UxLdCaUei/pHPg844cp4ZKvTbl1&#10;dt9fU/U4f8FYPitsaRPh74bxnvDc/wDx2mSf8FXfi31Hw/8ADnTP/Hvc/wDx6vywHxy+IzMd+tIf&#10;VvsMXB/75qMfGPx4RltWXI4Vjaxf/E8VzL/WDrWX9fI2fEHC/Sg/6+Z+rHif/gp38atC07StTtPB&#10;+gXH9q28kjxfZZR9n2lQOs2ed3fPSsWX/gqj8dDwfC+hw9/ms2/+Pmvy71H4v/EHU1hS+8QySraq&#10;RbxsqARg9gAMY/wqvJ8UPG7MNutSfN/uqcflXTjJZtWqKVKpyqy087as5cLxBkNGnapScnd9tun3&#10;H6fT/wDBUf4/yvtW00ePjOV05Tj85DVG4/4KcftGhd761pcYHOP7Mh6V+Y9x8RvHSgLF4ju1jH8S&#10;zU2H4g+OJQzf8JZfL24ujk+9cfss8vd4j8zofE3Dn2cP+R+o2r/8FGfjzB4HsfFNt44sRcXF5LFN&#10;GNOttsaru+bBXjoPz/Lnn/4KXftIXMUk9p8QLF1jXMjQ6fZkJ7k+WcV+bNz478aXdubS68TXkkbK&#10;waGS+kKEMMNwTjn6c1IvxJ8cQCSCPxdqH+kqUm3Xkh3L3HXnjjnsa6sZ/adeUXGq42SWnddfmcuD&#10;4iyejzKdC922r20Xb5H6KSf8FIv2mJh+4+KVl3GPs9oP/aNeCftP/HT4w/FfxLa+JvE2r3PiC8um&#10;S1REulZLZcZ+VQFSJT3wACck8mvmFfHPjW1ja2g8WX0cP8Kx3TjknJ746+1N/wCE38aTFmm8VXzH&#10;+FvtD8f+PV59TCZhU0lXbXZnZT4xyum708PZ91Y+jvBOn+LtFum1K+1i2uW85ZYbaS+zHHgD5SPL&#10;+YDHQ5B5ByK9eX9sf9q4RDTrL4q3UcduFj22+puixDHyrhIxt4HA9K+DJvFPimVcy+I7ot6tM5/9&#10;mqhqFzqGpzLcXepTFguGPmN8361w08sxlGTlGs433tc6JcbZdUilPD39bM+/ZP2qf2on4Hxv1oFu&#10;39sXXH4giq0v7T/7RlzGyX3x21yMtwzDULtiB7ESivgOaxik+YlmVf4WcnB9eT1pv9lwO5lLuzbc&#10;DLdBjGKKmEx8tHiJfiEeNMuj8OFX4f5H3k/7THxmhla8vfj7rHl7ed15f8j3xNXzf+1L42vviD4/&#10;j8aan4lbWJLvS7dfth8zLorzKAfMZjxg968bS1s4IvKxyP4to4/TH6V0GtBm8MaUsbsDLpxIk/7e&#10;bkZ+tRg8HXoY2E51pS6Wb0DHcVYfOMrq4enQUbK91vuZr3r5xHHt9KYbySUbTn8O1IwbdnHVqYy7&#10;TtHpX1PxH5pckNzcbSFGT/DuPWoozOs3nkDLLtIyeAM/lShzjJH/AOqlc44P4VI0x3nSMcqoHPr2&#10;qLZcrcmfjcyBTycdfSng5Xpx2o3MBk//AK6kakyxBNcNxKy5xk49adFbBZzco4V2QL+A6fzqvvUP&#10;8zHr1qZJQzbQ3zY/u9KzfN0NoStuXIXukD7JVB2tt9zXr37G8ktz408Wf2hKvkr4LkILDbz9vsgP&#10;w5NeQQyqeAfwr2H9jDE/xB8TWx+ZZPB0gZW7/wCn2f8A9avPxX8GXofSZBKP9pU7Lr+h7Fpp/wBA&#10;AVl/1KfNjtu619H/APBN64jk+OV1b4GU0y6J46HMP+NfNUDGBFjDMqNZ7mlK8KAw/wAa+kv+CZtv&#10;5nxx1C6iYNH/AGTclWHUndCCc1w8O/8AI2pep+kcQf8AIqqW7H3c4UnhaRlPQCptiBcFenSsLx54&#10;kn8N6XGmlxRzanqEwtNHtZM4muWViN2OQiqryORyEjbGTgV+xcx+OPuZepovjfxvD4fwX03w/NHd&#10;6h8uVmvcB4IffywRO3Qq3kEdxXVLFjrVDwf4Yt/Cegw6RFcSXEg3SXV5KBvuZ2JaSZsfxM5LHHAz&#10;gYAFaewls/nTuUNWP5lzjrXz7+w1bJcav8WvEQ5+2fFDUE3eoQ7h/wCjK+hARE/nP/CpNfOf/BPv&#10;VbWy+CHi3xzrFwIra68capqM0zcBYhDAWb8Ahr5rHTX+sWGXaM3+SPsMqpy/1Xxlt5Spx/Fs+Xf+&#10;CzHj2y8afF3Q/h3aOp/4RLTTNLLGPnjubja5GevESRH/AIGa+D9K8H21p8XY9S1nXdY1h7jT2T+z&#10;bdVNvBGELNuZnJLKVbcdnBzyQK9a/af+MeqePvGnir4pXJZrrWNSmlsY5EztLMRChB6hFC5H91TU&#10;n/BP34cxfED9o/w38O7pxI2p+HdWsvNY5Jkk0m7Xef8Aa3Nn618Hnma1MRnVPCwlbnlrbsftGDy7&#10;C5Lw/ScoJypxu31vu/zPTP8AgnL8VPi14S/aOX9mb4Q+Jo9B0nxpdNfalrV9CNRubcx2kkwjgSQL&#10;FHnG3lWxnPOMV638J/Gnxv8Ai5/wUi8SfszfF34+eLNW8J6IuoLDY2epf2abgw7AhkayERP3iSAQ&#10;PbtXiH/BOKJ4v+CiPhu3kTa1vcX0MikY+ZdPmB/WvZ/2bZJP+HzvjYB1C/btZRl29eFIOfw/WvUy&#10;vE4n6vSjKb0qyi7volsfEZ9h8NLMsROEEv3SknZb33+457/gl54J8O67+3j8R7HxbpcesrY6fqJ0&#10;9dY/0r7My6jEgKGXdghTtz1x9aw/2Kvj34h8OfFHxF4UN3Ibvw34ovJNObnbJaNPJ+5J+mVHtjHS&#10;u0/4JhqbX/gon8TbVx97T9a7+mqQVi/8Ezvh9pnxA/aM+NngrU1Ci90ybyptvMMy6jlHH0Yj6jI6&#10;E558RRxWOwNGFCXLU558r843a+WliadbD4PFYiVeN6fs6d15OybP0p8K+JdM8XeHLTxLo8/mW95C&#10;JI27jPUH3ByD7itLGRu7V89fsjePdY8NeINQ+CvjT91dQ3Epto2z8k6H95GPZh86+oz619ClcghR&#10;X6Dk+Yf2lgY1JfGtJLtJaNH5rnOXvLcdKmvhesX3i9mfNX/BSu8jX4c+HdMkOPP1aWTH+6gH/s1f&#10;B8NnL9hVFPyfY8ll9Q39a+0v+Cnt4ZpPCuiebgRrLcbQeuXUf+yV8W3V28Ph65kt4vn/ALNypzxx&#10;nAFfnOfVvaZlW8nY/Rclo+yy2gu6v958r/tdC+l1Nkg2rtvI8e/7s15LZLdxMjLufn5lBxgYr0/9&#10;pNNStokXVG8yU3ys/wA3IBQ4/wA/yrzrT2HQD+dduUP/AGOJ8Lxhpm8k+yNazuDtCsu361cVx02E&#10;rWbGrKy/JuZeVz+VW4px8uT1r1j5CW5O8oD7gO+OVqYzNsztYHbzzVRtzIdgXcOmRxUoLNwT9cVJ&#10;DiSyXAWM5Xr/AHjSiRgnPpzUJ+dNo/hHGfXrTl3gbWX34qg5fMkU4GPbNSBWPb/gPrTRwuQP4cU6&#10;2VlXbJJu560EstW3ySJIw9mBr9sP+CUYU/sLeC5cf6z7c3T/AKfZq/FC2kiMqoVz82VzX7b/APBL&#10;C3Ef7CvgVMceReEf+Bk1etlH8d+h6GE/3efqj6FABIP6U7aMYxShTtxQCe1fR3NCMoMYJ5rk/ix8&#10;EPhR8cPD58K/FTwJpuuWTHcIb+3DmNv7yHqh91INddgg5xRld3FJpS0Y4ylGXNF2ZW0zT7LSLCHT&#10;7C0jgt7eNY4IY1wsaKMKoHYAcACp1ORwtOOc800gDPFEdBavUaAdxzRt296kJyOAKacfxVVwI2yc&#10;Zpp3AlGqbgjpQVGc5qgImyBjFJ83U1IyA/dFJsIoJ94hckn5Rn60N92pGByCRTWQ0EsZgnlaa2eu&#10;Mc1JtPbNNI4yaAG7h3o5HQUuCaRsg4oQDRu4BNGV70oAzwKWrJTPRMDdz+dCjHbNCkg5IpSxA+UV&#10;5t2dwnltnBNKE44NAY7eacoOMUXYJCBD3FNOemKfgjqaYRlTkU+Zj5RoPYtSrkcGlxxwKdgelTzM&#10;fKN98UyVCRnNTgAjOPzpJY025IqXL3Rxj7yPzP8A2QV1AwfGW3sp9vk/FTTm3KAMr9olyOa9j/bu&#10;tWuvCGjx+Z8v9rNt2t0Oxv8A61eV/shHfN8bAgGV+JFkW2/9fcn9K9O/bmF6mg6a0G3C6kRHu6Ft&#10;r5z6dq/Cc6nz4qrfufveWx5HSa7L8kfG/wAUNPktvCd48yLJD5gzF5Y+6SMg+o68e9fPPxzsJb/W&#10;dF1rQLRv7PtLBbW4bcW8lt0jAH0U7gAT9Pr798d9Y1LQvhHqWrp5Uk0UsbLHnA2mVQV/LPNed+HL&#10;7TLnTojd2IWHULdWkt5FyGVx39uDz7dq8LDxdOnotLn1jl7XV7nzjaTCP42aDdsnzSa1Zxod33v3&#10;mM1k/ti/tP8Aifw74U1DwJZWa3mm+IvtFpNvY7VSIrsIwfvq4DZPdccc16p+0B8DE+FnjTw38a/D&#10;epSSeC4dWtW1S4uGG/R5w2dk5xjy26xy4AYDaQGXn4p+KfxE1P4ieLNclutUDR6rPImnyQ2zLHKi&#10;zIAI1Y5QPwSepK/Wvs8mwEcwxlKe6i7/AJI+ZzfMPqOX1Y7NxsrGt8aPC2gaZofgfT9DTaZvDdpe&#10;38ca/MJ5ZMS/m6Oa+e9ZW7DRapcwqou5ZZY+nK7/APEGvdviFqbP8SbrS7ydPs9jpNjFbFuiLvdv&#10;UdC5rif2gNZ+GL2/hPw14DhSS50vw3aR67dRspV7vyIxKoKEq211b5u+evav17P69Onj6NOlTbTX&#10;LdbLlXU/HchwdSrlVetUqq8WpWb1fM9kj97P+DdmBZv+CXvhOSJG3DxJrccjDOOLjdnHbO7H5Vq/&#10;taJHB8LfBJL4/wCJRd59APtL1mf8G4V3Bcf8Ex9FgtnP7rxdrIbjPJeEj+daf7Xc0afCzwHC8Ry2&#10;n3yZCk5xcNX4lnKUc4qJd3+h+oZS5fUafy/JnmnwAaY3HgBgy5Hj22PA7ea3evof9u51P7UmsbW5&#10;/s+zH0/0cGvnr9n/AORfBcw+Xy/G9uef+upr6A/b6nWz/ah1O4MbsrWNn8sa5P8AqcV9PhX/AMIc&#10;l5r9D53HR/4WY+kj5/8AA1wuoeG9LvY42G6Gz8wNyScMK+rP2rNPuPh/+0j4S+KelQeWusaDZ3Bm&#10;H8d1bkD/ANAWAfjXyZ8Go55fBOj5CM5mt1kcN94K7DPT26etfen/AAUB8HtP8F/Cvjq1DGTw7qUK&#10;MqjgQzRgMf8AvqOMfjXm+xlWynETitYOMl/267nsYPERo5th6UnpU5oP/t5L9T6X0zUbfVNPg1G0&#10;YNDdQrNCw7qygg/ka89/ar+CMPx4+D+oeEbZI11S3X7Xotw3/LO5QHAz6MCyHPGHz2p37KXjOPxv&#10;8C9B1Dzd0lrA1lN82cGJyi/mgU/jXozLuHT9a/SMPOnmGAhN6qUV+KPy/ERq5dmc4rRwk/wZ+Wvw&#10;s+I/jL4K+KLzUPD1w1rcXFjcWFytwpAQupXLjrlH2v65Wvt7/gnx8PpPAP7MWive6d9mvNamm1O9&#10;Rsbt0j4Qn/tmkdfOf/BRD4U6P4E+MEWu6LNDEnim3ku5LNWwVuoynmtj+6+9Cf8AaZule1f8E7vj&#10;sPHPgGb4U63d51Lwyqra+Yfmlsz936lCdvHRSlfKZHTw+Hzacb90vvPrM7rYjEZRGSjo2nL7j6RB&#10;PSlXdTQcmjJr7c+FvqPzgZIpTnrmmbj3pRIC23FBfMOJbb1oxijcM4FDZxQF2VNd06PWdHutGnH7&#10;u8t3gk+jKVP86/JjxRE1pr32SRf9Wyh8joVf/wCtX63bivNfk/8AH22fRPi/rmjwrtW11y5h29yo&#10;uWX+VfH8VUfdp1e10fV8M1tKlJ9bP9DsP2eD/wAX68DurKN3jK1P/j/Su2/bMDy/tnwqrc/2xp6/&#10;N/2D14/WuH/Z8Aj+PHgchCc+MLM/+RK7T9se9Cfty2dg9pNiTXNNImC5TH2FR17H2rgwP/Is/wC3&#10;ketWi/7Sh/hf5nxf8IJVj8OzBpdu5WX5vUr/AI4qv4Ji8m18MypbIu24mdvmxuJ8kBsfiR+FSfB5&#10;4ZtIupg3PlEMM9sE/wCNSfD+6sdQ0jSmU5a1uJIvmXlWzA2Ppgg/5FeRSqcle/me1io81GS/rY/b&#10;X4dX1tqPgDQ7+xAEM+j20kSrwApiUj9K21Y4+auG/Zqnmuv2fvBVzcLh5PC9iSP+2K4rumB24Wv1&#10;KnrTj6I/J6q5ajS7iK2ByaN/tQEOPmoI2jAXNaGYgf0NKG55ppGOKDkUAKxUnoK4b45fF7TfhN4V&#10;kvEaOTVLpWTS7RujPj77D+6uefyrc+IXjzQPhv4XufFfiO58u3t1+WMfelfHyoo7kn/HoDXxD8T/&#10;AIzXnjjX7rx3401a3tYd+yE3E4SG2jzhV3NwAO7dzk18fxZxBHKsN7CjrWnol2v1PtOEeHp5riPr&#10;Ne6ow1fm109O5X8C2fiz9or4y3Xw88QaPb3mpTW63t9qE1nvjiiLlWeQ4wp6bVB+Y8DoceW/tJfs&#10;5eC/h98WPEGi6BpghtbXUgI07lSVOfbJOfbpX6K/AD4aeGvh74It7jR763v7nUreOe81a3YMtyCu&#10;VCMOsQB+XnByT3NfKn7bOg2sfja810gMl3NMsjN3kSY5z+BUfhXxtThmjleX062IV61SSbb6dbI+&#10;0o8UYjNMwq0cO+WjTjZLv0v/AJHiv7J8aL8cUhaQqu642hfTyJa8n8RTw33j7TzCwKPI+4Ken71g&#10;RXrH7LEir8fIExjc1wPl7n7PNXkfiuC4/wCFj6X9nl2/K4MbL95vNbk+mCD0rhrNRxU/8J14X3sL&#10;G/8AN+hzvxtvAF1KFU/1Nqx+b/rga+O70Xeq+JLs2qSKd6ZVWIA/dp6Y619dfGu1u4bXWJ7xIxN9&#10;g/0gwsdu7yMHGe1eG/DbwJ/aqtqsmgafcfaGOJLm4lVuFHXbx2owtbkpJnXWp3rWOR03w5cAfv7v&#10;yW25+RtxH6E/rV2y8Jz3U8cc2t3bL04hBVcdxkmvS9D8JaxqlrDe2XgfTIo23bXm80qQDjrv9c16&#10;B8Mv2c/jr8V7jyvht8K9N1V1R/8AjxjmbJU4b/lp0Bq6Wb4b2ippty7W1NamWYj2Lquyj3ukjw2D&#10;wiAMRWV3cM+QWkkKIPwU4q5bfD3ULiRriBGiB42wv9724r6qs/8Agn3+2c1qpn/ZzKvnJ2wzev8A&#10;10q1B+wb+2faTItp+z1tAbLH7DNn6/fNel9arWsqcv8AwF/5HmKjSvf2sP8AwNHzNovwo8Tai4RI&#10;Qi/3pI+enqa6WP8AZ0utQK/2nqqrtx8kbMB0/wBnFfQtj+xb+27bybb74F3nl87fJs5unv8AP/Kr&#10;tj+xf+2xNMGm+BuoNH/sRyqf/HnqPbYu/uwl/wCAv/IU4UWtakP/AAKP+Z4LF+zzoSxRC9vZJGhj&#10;2JwTxknuT61bg+DPg63/AHk2mxzN0/exrx+le+3n7Ef7X1wV2/AvUv8AVn/lq6/+znNT2H7DP7WL&#10;puuv2fLyRev/ACEGVvyz/WlfGS3jL/wF/wCRi/YxX8SH/gUf8z5+g+FngyxiL2+nCJm5by7lx+gN&#10;Wv8AhG9HsQvkWmOMbvMbP55r6Dj/AGEf2nJF/wCTdbxj/taoRj8zU/8AwwB+1Czbl/Z6m+h1hF/m&#10;9P2eIlvCX/gL/wAjHmprX2sf/Al/mfNtve2jS7IbZtq/Lls/4+9dRpF5bPYrCECv07ivYB/wTr/a&#10;i1Nds/7PM1sucbW1yA/jxKavN/wTx/avgj8mz+BXy9B/xPbcfj/rKKlGtLRUpf8AgL/yJhKmtXWh&#10;/wCBR/zPF5ZooWP2i5Vf7yiQj+tVbm7gJLF8R/8APQscE17tF/wTs/aimdWu/gH83Td/b1t/8XVy&#10;3/4JyftLynbc/BKDH+1rVqdv/kSo+r4j/n3P/wABf+RXtqH/AD9h/wCBL/M+fRHFLCHilyrdG/ya&#10;EtrWP/WHp3wK+ij/AME6P2nRtjT4M2exV+VW1i1/+OU1v+Cc/wC1PuwvwV08j/sOWo/9qUfVcU9q&#10;Uv8AwF/5D+sYX/n7D/wJf5nzuLCwkUSRlV5zhv8A9dH2W04haRWwTt4BxX0RD/wTk/akxsHwZ05e&#10;P+g1akD/AMfqwP8AgnF+1PLGEHws0eHd3bU7Y9/+ulL6rjP+fUv/AAFh7fC/8/of+BL/ADPmmHS7&#10;SFjG9zuBPpn+tB02yikIjfrzur6aH/BND9qTaGt/Bnh1WXqJbyFs/iJOP1qwf+CY37Sd3h7jwl4W&#10;j28xhrxDz+Bqlg8dv7Gf/gLJ+tYNf8v4f+BI+ZorWD7P/DuXo3c/WoYUitbkM8g+98tfUcP/AAS/&#10;/aZOC+n+E19Nt9/9jUy/8EuP2i5srJD4UjJ67ro/0Wq+oY7rRl/4CwWNwH/P+H/gSPmP+27cTlWA&#10;+bvnnNXE1S0lCgsucnHAr6atf+CV37QiRru1jwWnqrSTf0jNTP8A8EsP2i5fkHiXwQq7uP3twPw/&#10;1VX/AGdjpbUZfcY/Xsvi9cRD7z5he8t13LLHkjpu+tCajDEcL5Y/vZYV9LP/AMErf2kI5MDxH4JZ&#10;S33vMmHH/fmp5f8AglV+0fIg2+NfAytjo32k4/8AINL+y8xltRl9xX9oZbv9Yh9//APlTUPFOhQq&#10;0U+tWcb7f47hAR78mm/DNoZ9Yku7cq8c1ndSLJGwIbNwpzkdfrXXftdfAD4rfsoTW+k+O/Emg3Vx&#10;qEEM1p/YyOY1ja48pgxkjU7upGAQO+a4/wCE87Iq/bLgvI2nTb5pAo8xvNXnAA68ngfpWcsPVwsu&#10;WpFp9mTKtRxFPmpyuu6NzxGVTwdqUjuo+Vc7v97+deT+Ebk2HxI1S2Fq0klxdyRxlDtC5cck+leq&#10;eKWmbwbqQhVWbCHa3+8PbrXmPglbeP4h6hcXt0I5m1Zo44z/ABt8zH/0GuXGVPY0nL+t0ellNL29&#10;bkfn+R9mW3/BLX9qWa3WZNQ8IqHUFd2tT9Mf9e9ef/tBf8E+/j18EvDFp8UvHup+HpNJ03WLczR6&#10;fqEskxeQPEpw0agjc478Y71+ovw68S6Z4v8AA2k+JtLl8yC90+KVWXsSoyD7g5B9xXjP/BTG3huP&#10;2TtWV03Y1bTSNx/6e4xn9a/QJZNgaeAdSH8t/wAD89jm+PqZkqU/5rbeZ+dWg3cRs7OwLhWgtoyi&#10;+uEx079f1rxz9sW2kh8MWMrzBmOpZXbHtwvlnA6817DoRItYiCR+7jGcdfkrx/8AbMfy/DdggbP/&#10;ABMgeTn+B+K+Ty/3cZFI9riJP+yKt+x86swPzFqGnIGFyveq6xTfa2ulRthTaVL8deuMdfxqR4SQ&#10;XAB9s19kfiY4O33vOz2KirEDLjj6/SqNvZlZ5LjzWPmHlS2QuBjj/PWrkW5V+btU3Il2JiyjaBTi&#10;TsyvT1qDl0x3/nSufMj2kbuPu+tHMJIlEyuuQGpZGOzheKqRLFpsJKRH1K9ST6VG+qfIF8lxz/eX&#10;p+dV6FcvNsWxL8ykH+dODptyx3f7XSqyXlvLKsSklmY4GetWXQyxhJIGZJFI4HtU83cpUqktkLn5&#10;C3B3dxSNII13SSYGMsS2MCoZPt1uoh0/TJGVYwPvY/xqG7bV7iBoLnQfMjcEMolLZH0C001bdFLC&#10;1v5WXdwLZVe1Me4WJd0pVctjPTNQSjWJAFtbaaIE4+ezJ2/mR/Kqt3b+Jk+RLKS8UkfK1qEHXr17&#10;fSjmp/zL7yvqOIk7cr+40y2AS3/6qFyBuQYyf4fSpo7K4YAC1kz/AHVQnFNktLpUylvKWC/d8s1l&#10;KrR/mX3krA4vpB/cyMepPPXFV5plgZZ5z0zu+XPY1ZZSADsI/DFVp3EsqYPAdunrgjFDOWzjLUcs&#10;yzxCWJgVblfemiVh8pbGewpwYKAAMU1Sm47hkCs5bhHsSBG2YNwi9wNp4qrd3QtwzylmC44Rck81&#10;MVjfazIg7qWxmhvLEm7Az0zWEtNzf3eUb5jD7o+77UybULeOMyIJm+baQI/U465qZVXaWCqp701/&#10;LWElv5da557lx9mlqipczKkOWH3uc5z+NdFrMyW/gnw/dMCwOjs7YHQC8u/8K4jV7S4vHab+07iF&#10;em2ORcEev3f612T7z8PvCon3Z/sWUfvWyxA1G+GT9f5Uo0/3sH5/oellvLHD19fs/qjOkmJBOwsP&#10;4QKIxg71kb5h91ug5pzEIB8w+XvTd+WwvP0Neo+55IPg4G0j+dNI/eZA4xinMcrlqbvRh8xGT6Gp&#10;D7QI2Rhj+tKkeyVnDNnAHXjj2/GmNtD5X1pySqpzz06c1G5ovIkVm34B69qdDEivuO4tjB+b/PvT&#10;GkQH7/PVfeno/AZRSNI36lpN33+teufsYTRD4na9HM3l+Z4RkQPnBz9stSP5VzHwP8A+FfFmpX3i&#10;b4k6reWHhTw/aC61y5sYw1xPltkdpBuGwTysQAX+VFWSQhhGUb274B/Gj4Ix6rcL+zR+x22pag0P&#10;kzX3iTVLvWppo/MRwoSAW0IG5Af9Wx454zn5DPOIsDlqlRndyttFXtfufpXBvCWbZlUjjIJKmnvJ&#10;2v6XOjDSLAFjztW3QHj/AGq+lf8AgmO0KfGzVIEI3f2PcMV/u/vYa+Rv2uvjz4p8c+OI/AP2bT9J&#10;03wups3tNG06Ozjmul/10jrGBuw+5U3ZIRRnLFied8K+MPjl8B7XTfiH4L8faho82qWTzW/9n6mx&#10;mFtv2B5VBOxHdCFD4LeXkAjBPk5TxPhcJjYVpQdl95+iZpw/WxWCnRU0m9O6+8/ciSZIY2kmYKqg&#10;lm3YA9TXH+BrSTxrrknxXv0b7PJC1r4bgkGPLsywL3GCoIa4ZUbkkCKOHAVjJn81/gT/AMFVfixp&#10;92vgz9obWJ/FfhXULqMapIsEaahFAPvRow2q8bcB1cFipYBhmv0y+Enxc+Gvxp8F2/jb4W+J7XVN&#10;LnUYe1bmFsD93Ih+aNx/dYA/hX7Tk/EOW51Tvh5e91T0f3H45m/D+YZPU/fx93pJapnTBCBkUEcc&#10;045C8UEN6V7h4hQ8RXQsNCvtRY8W9lLIfwQmvhi6+Ir/AAg/4JSQyWl40WoeLtQvNNt2RgGxJdSi&#10;U/TyYXX23CvtD4x6guj/AAi8V6q7bRb+G76Td9IHr8n/ANq/4uQr8Gfhv8KLC7DW/hfw/c319Ev8&#10;V5eXUkiofcR+Vj/roa+JzrFxw+eczduWlL8Wj9W4Jy2WOymzXu+2i36Ri3+dj558YTa74q8SroXh&#10;XTZdQuIY2Frp8Ay9xcspO0euFH4AtX1v+yn8GLP4Af8ABVDwv8I7F8nw/YLDdTFv9dcf2CWmk/4F&#10;KztjpzXhP7C3wo8TX/7XXgnx/wDFNbzw/wDD/wAO3E2t+LPFGrK1nYZWF3t4mnkwm15vLyCQpQnP&#10;Br6j8E+K/DfjD/gtVD4l8K61bajpt5czPa31lcLLDMn9hsNyOpKsuQeQSK+Hy2jGtUhmVXedaKV9&#10;1FX/ADPtOJMZVlKpgqWsVSnJ279EeeeGU079nD/grcbXAW2b4hNbbcY8uO//AHa/gBcKa9N+AFqk&#10;X/BZjxjIw2+Zfat/6KHP6V59+218EPjv4u/bk8XeOfhb8OtY1COG8tp7PUrVVjjMi2kQDxyyERlk&#10;cZ+9jcuD3rd8X/Fzwn+x9/wURP7Rvxuums9J8TLeXy6fpeLu7tYJYggkmROFUvuAwxJCE46V0YXN&#10;MJQxkqLqL3cQ3utmt/Q8bFZbicRgVXUHeWHS9WrO3qbX/BOuP7P/AMFL/iUijA+z68v/AJVID/Sm&#10;/wDBJto4/wBuH4sWwGd2n32F7canF/jVH/gmZ4t8P+O/+CiXjLxp4Tu2uNN1jT9bu7GZkKl4pL6G&#10;RG2nkZBHHvWp/wAEz1/4RH9uD4q634jH9n6fJb6nFDfXn7qF2/tSIhVdsBiQCcA9jXs5fisPTeGl&#10;Kat7Wpq2ttTw8ywuIqfWoRi23Rp6We6sfRX7YPhLV/A3izSfjj4OXy5GuI4b5lXhJ05ilb2YAxnP&#10;XCjua9v+Gvjex+IngrT/ABfp7bVvIA0kWeYpOjofcNxXnnx3/aR/ZQtvDdx4A+Knxf0vT4tbhkih&#10;LLIxBXB8xSqEZRijAnjNeK/sGfte/CS++K19+zjpHxDttTuLppJNN8nPlvLEpL7CezRgtg8/LXo0&#10;cXQyzia+HmpUsTvZp8s1106NfieLWweIzPhm1eDjVw+101zQfTXt+Rnf8FOtWeT4p6VY20fmNZ6D&#10;asy7uhe4uCf0UV8lXsVyNHPk7RtskPzD5dpPP6V9Jf8ABQfUjfftD6/CGwthBpcC8/8ATs0h/V6+&#10;c7WU3vh95Iiyr/Z8fyyKQSCzAcH6V8ljK3tsZXne/vP8z6+lR9hhcPD+5H8UmfLP7Xfkrr/lxHb/&#10;AKSvC/7gry2yYAhs57fLXo37WqXH/CUmYR5/0hV+nyZzXnOlDeNzj8fSvfyv/dYn5Xxdrm0vkalr&#10;g8heexqwsUTL8yr61XUuUzEit/d3cVZTJ+TGfm+7XrXdtT5XUkW3VTux/u81K/C4Lcn9KhmM2xhH&#10;hW2/Ju6D64qRdxUGT5v72M1OtgH7gIyXI/2uOlIs0bjA/l0omD7W8ofMw4LLwDTokbyyJNrN/FtH&#10;WqRmTqoLAmpIiu3aOaYrrjDDjFMhE0AzNLvZmyvyYwKCXsX7VGLjI64HWv2+/wCCWQab9hPwDMSc&#10;tZXRbIxz9rmr8PrdJHlVg5AX7w9c1+4//BLRH/4YS8A5G3/QbncB/wBfc9eplbtWZ6WB/wB3kvNH&#10;vgVl4PejZx1qTaccZpVTaa+hubcpFIh6imgADqKsFM9absQcsKLhyshPTGaaQc88VI2N/C00gCrJ&#10;GtnPB9qRww6DNO49KQMBwBTuwIyTnJFAbd6U/kjcRSgDGe9PmERKMHJNDMQOKcBk5IpCDjB6Ucwa&#10;iIdq4NMJ+XrUmOM4/GgR8dcU7isRsc9DTSpY4cinkbT8xppBL4ApjfwieVt6GmtGxbODTgWZs4oD&#10;leKCSMgg4oCkd6kZiRkmkABGaBWPQgwx0pAT6U5UwelBjOa887AVgRk0Bsn7tIEI6ClIKjr1oAUH&#10;jpTGyO1GNvPSjtQO4Egndj8KUAMN2KTG3tRnaMigfMSP6KKZJwuCab5jkUkjlV3E1MloEZe8j85f&#10;2OJLeXX/AI+W6sv+j/Ea1Hyj0u2P8ya9c/bZCSeENNBXJXXf4u37uT/CvH/2O4JbXxv+0VGYgI2+&#10;IFs8bFuW/wBLOSR+Ir2H9tSML4I0+VAN3/CQkMfX5J6/Cc4UVjq1u5+7YCUnCk35fkj4r+PtnGPh&#10;jqBZV3KyFV/7aLzXgXjzWr3wt4t8MlAJI5PD4aeJm+VsSyY/IdK+hvj4ySfDXU1VQzBYyee3mLXz&#10;P8YIlOv+G7i5LGX+w2CjdwP30w6fTFePh5c1PVd/0PrI/Cj1/wAC+LPDvi/wtc2E9hb6jpOo2r2m&#10;p6XfRb4Z42+9DKncZHsQQGUggGvi39s/9h3Wfg18R9D+Ifw9jutS8D6nq0a2dwRvl0qTmQ2dwQPv&#10;fu/3cmAJVBxhldV9E8BeNtd8EfGTTrDSp2e11bybW9tXclG3ysoYDsy54P8AjX1H4QvZdZ8KX+m6&#10;zpcOpabqVuba+0m6IKSRnB2MQflYEKysMMjqrKcgGvdynMJZPjoVldxTV13/AOCeFnGX/wBpYOdL&#10;ZtOzPz58KfsH/tJ/H/4sXem+FPhhrFzZ6lYgW99FbrHvwS5UeYy5KoR/TpXbeHP+Dej9re8uvM1f&#10;4deIoUeThVezDYz6GXiuu/bL139qT9mTWdF1X4O+Mdc0XwO9hJ/ZmraXq0guhqCqpeG7lTGyUKT5&#10;aqAjJll53hfkTxT/AMFLv2/tQ8T3cjftefEK3jNwy+Tb+LLuNVUHHQP14r9ao4utmmDjiI1Pdbdt&#10;rp36n5ViMNRy7GyoOHvJK/Z2Vj+gf/gjj+zH4p/Y5/ZQHwL8XadeW91Z+JtRuCuoNH5gEiW5/wCW&#10;fykehBrkf2tJoJ/hP4Im2MrLBqq4P+zc4zWb/wAG7vxP+I/xj/YSk8X/ABT8e6v4k1dvHWqRSajr&#10;moSXM5QQWZC73JbAz096vftV+QPhP4NIuVQhtWVyzd/tC8e2c1+T5xHlzeom+r/Q/QMplzYWPy/U&#10;8v8AgleLDpPhuQFWMfiq3kC56fvq+iP29oz/AMNRaqwGcaZZkdv+WBr5p+FaW1h4V0O7cAbPE0Rl&#10;m287Vcmvo79t3VtN139o3UNV0bUI7iCbSrMRTwyAqw+zsc5r6HByj/Yc1fqjw8wi/wC1oNLpI+fP&#10;gi8yeEtLmlkXa88ZWMLwq73GOO56/U1+pfx48HHx9+zZrnh2KASSyaB59sh7yRKJUA9yyCvyr+A9&#10;rqNv4K0pbiQ/vbq3kjYr1RpG4/nX7EaAFm8N2UMi7kaxjBU9xsFejw/R+tUcTSa0krfemebnld4O&#10;thq8d4yv91jwH/gnF4qW88A6l4Q3Iq2lxHdRqDy28GN8ewMSf99fn9KRoZJFiX+JsfWvjn9lIv8A&#10;CT9qPWvhpMWWIX13YRhuAULeZEfx8tP++q+wmvYrKGXU57lYYrWNpZpX4VVAySfwrfhnGOHD8oTf&#10;vUuaL+T0Ofi7BxfESnDasozXzSufCfxo+HXiH9p3/goLefDe4vJrSLR9BuDLP5gdbXMbSxnH91jJ&#10;aqw65z3xXnfwy8beJv2dPjLb61PaSQ3uj6g9tq9ju+aRA2yaL34zg+oBr23/AIJj6zcfHL4h/Ez9&#10;qXU7Yr/bmqfZtMDZ3JDI3nMhyP4VWBfonvVf/goz8EF0PxLa/GzQ7T/RtUK2usKi/cuVXEch9N6L&#10;tPug6lq5cPl1SOXRxkfjTcvkd+Mx1P8AtL6hO3KoqPztqfYXh3XdL8T6HaeItDu1uLO+to57WZf4&#10;43UMp/I1dr5Z/wCCcvxwfVdGvPgl4huz5+m7rrRTI3LQFsyRDP8AdY7h7Oem2vqZTX2GDxMcXh41&#10;I9T4bGYWWDxDpy6fkFGB6UUV1HP7odOKUHApKKBXsNkzsbBr8qv2rLG6vvjh4nhtbtYSvii6LN5W&#10;7Ki9O5eo6qCM9s96/VZ/uH6V+Wf7TT3y/tE+JILfZ5P/AAkmoGZmY7gftR24/M5r5ziVXwcb9z6P&#10;huX+0yfkbvwDYR/HjwNEAcnxfZ59v3gNd7+16Gl/bj02MIzFtZ07b7/6Gtee/AqcW/7QfgXe3/M5&#10;WaqfrIor0f8AakPnft76TaKh3f25pwHvmzX/ABrwsHaOWO/8yPoqqcsypf4X+Z8P/CLQoZrOS9kL&#10;H7LazLCm7gMVwSR64GOfU1T+Esc0OnAzD9219PL93sFtf/r1sfC4ltC1JJJRH+7Ybl428Z/Oj4YW&#10;SQaJYzEr++lkkwP+2Qx+n6149O3tLLe/6nvYrSnK/f8AQ/Yj9ly6iu/2dPA86A7W8LWO0NnOPJXr&#10;n+Xau+69DXKfBfSk0H4R+F9HjUj7N4fs48H2hXP6109fqlH+DH0R+R1pR9tK3ckoqOl3cYrQnmH8&#10;EZK1S1/WtL8OaRca7rd/Ha2dnC0txcTNhUUDJP8AnqeKnkukhQu7qoVSWY9q+Of2s/2kofijrTeA&#10;vCOo/wDEh0+bdNNHJxfzKfvcdY1/h7E/N6Y8PPc6w+S4J1pu72iu7PbyHJa2dYxU4q0VrJ9l/n2O&#10;c/aD/aGvfi14hm1W7uGs/D+n7jp9vI2AEHWZ+24jr2Uce5/HX/goT/wVBtviJ8Q7r4T/AAs8q48H&#10;6WzwTzpj/T7gHmRDjhAeFPcZPQivW/8AgqP+2dZ6l4T1j9m/4R+J449QkRYNWvLe+hXHzDzLckuG&#10;U7c5wDn7uetfmjefCJvtdurX4RXwHk+0KVJ7nIOK/Pcny+pjsS80zG95axVtl39Ox+p5hiKeBwkc&#10;Bl9klo9V93r3Pr79jP8A4Ks/teeDLJfgZ4d+O3imDRlhlGk2NrqciraDBYogB+VTyeCCD068fs94&#10;807VPE37Hfhvxbrly11fQ6DptzqF1MxZp2lgjEjEn5ixdgxJ5yK/JL9hH9kfwP8ABbxCfiDr/jLQ&#10;b7ULjSY/sf2XWEnaESoHZJAAFUhSoOCcHI6iv178TeJNZ1L9nI2sWnxxw/8ACPwI6srnGI07dFPP&#10;+cVjnOYfWsdCMG+WLW5WFwX1TAe+oqTvdq1/meB/styAfH613MF+a49OB5E3+FeW+JYtvxJ0OYtv&#10;y23Ixz+8JP8AOvTP2X1LfHezVQVaQzsVHvDcV5jr0lsnjnwyTKvzM4RS3JKsCf5159Zp4uev2SsN&#10;dYNP+9+hg/HyPy49fkZd2bFhj28kV5T8Kri3XwetzDH8u6bp2wpPH416t+0AXW110MwIFmw6f9Ma&#10;8n+DNut34PWxZ9qSNMvlr2znmssO37Fep21L83yPZPh1oYh8O6bZSQL92QKCOiksR/OvUPgV8RvF&#10;Xwg8f6bf6FqqWlva3TyplQACd5OTnoTwR3BI71xvw5t408N6cZX8xlyitnsWIrprbRo7m/jLqrD5&#10;1ZCM54NeRipVKeMlUpu0ou6fZo93Cyp1cHGlVV4yVmvI/Uz4KfF3w98Z/Atr4x0GWNWb5Ly3Vtxg&#10;lA5X6dwe4/GuwVe2K/Of9l7486h8A/G6QQWu3RfJX+0ozL8ssRwc47Mu4kfQ9ia/Q7w7remeJNFt&#10;df0S6WezvIVmt5l6MjAEH9a/aOF+IKWd4FX0qR0kv19GfhnFXDtTIcd7utOesX+nqi6cAYNJhW6C&#10;lwN2cUv0r6Z8p8xqG1CMMtN8tP7tOxnkijmpWgCbF9KTYhGNtKc4pRnHNADSFVulG1D0FOIzSAEd&#10;6AABcYA5o2gD7tL2oO4cA0AGFIz/AEprL3ApxVRyKOaAIwqgHI5oxg9Kk27ecUEEn7tCAjx7UhVW&#10;6insm4YBo2D1quYnlGAADBpjNkfNUmw7sU0pzgihMOVjVYY6D3pA5PWOn+Wo6CmupB4NUT70dhN2&#10;45IxSk8cc00oQcA0hTacZoC7sfnF/wAFzIhJr3hsbAA2lRBpP7n+mV8y/ByUSRqghZVTSZAN2Pm/&#10;epyPbrj2r6f/AOC4cMc2veH4pVHOjwhfY/bq+avhpustEbUPK3LHouViRcsfmzx+Q/OvzniL/kYP&#10;5fkfomQ/8iyN/wCtTV8SqD4T1ALGW4Q8dvnBzXEeCrWOTxHr14YAskOpMiswyf8AWMeP0/Gun1Tx&#10;NG2kNZvpt0f7Qt/l2wn9wcBsyY+6O31IFZ3gKzj/ALT8STqDhrzP0PmNXx+cvlwsrdj7jh2K+vRf&#10;mfpl/wAE7fiXJ4r+GGpeBJZFaTwprUtuA2d3lS/vUP03GQZz2xVz/gpOZX/ZV1RIx8zarY4/7/rn&#10;9K+c/wBgj4lTeEv2wJ/Ayyt9l8T6fNEsO3gyRwtcB/qFiYc/3jX0J/wUpZj+ynqTAnd/a1hjHb9+&#10;tfo2R4v67wveW8YtP5L/ACPzviLBfUOLko7Takvn/wAE+OPAX7HH7SniLwnpviHTPhTfS2t7aQXN&#10;rMZ4V8yJowytgyA4IIPSvnT/AIKMfCX4hfCFtJ0X4keG5NNnumW5s7eaSNiUxKpfKMwwSuOufl96&#10;/aj4ILHH8GPCMaoML4XsAP8AwGjr81v+DhaAt438H3AXA/sRVOP+u11TWR0cJTjiIyd9Dycyzqvj&#10;KNbDtK1n+B+bAlcnarcfSnFiDhefWq+CJd4kY/7Pb6/WpQwP3h36V0+h+cyiLvIT5WHsxpySb1w/&#10;8qjX7uQD0/venFG/PBbH96pM9nYkBO7YP5dKerAJtH+feoEG0swP3ueTT9zbhtHHTJoBoR/KuMJJ&#10;H0b5Vb1p0VpasD+4H0puVyqj+Fs1MrFV+RhmhMe+h7t/wTX+CvgT9oL9r/wn8LPHthJNpOpS3BuF&#10;h2A/JbyOMblI6r6Gv16sv+CRP7FlvbiEeCLhu+6Rbcn/ANE1+XH/AARhjij/AOCgfgcccfbuF7f6&#10;JN/jX7wxuAvJ/Wq/svBYqTnVjd+rPtclx2Iw+BUabtq+i/U+cYf+CUH7GsJ+TwGW46+Ra/8AxirM&#10;P/BL/wDZEtyHi8Bnj/plb/0ir6FMq9AKa0meq1X9g5X/AM+1+J639sY5L4/wR4LF/wAE4v2U7RWW&#10;PwCp/wCARD+UYqwn/BP/APZZjHHw3hbH99h/QV7ZKdw+UVDtLHbsraORZQlf2KMZZxmXNpVZ5TD+&#10;wx+y/tUn4ZWrED7vmNx+RFYvxW/Yf/ZiHww8RXNv8K7UXEOg3jQSfaJcqwhYgj5/Wvd4oti1jfEx&#10;cfDfxA+R8uiXXX/ri1L+xsrjqqMfuCWbZlKm06suvU/mgvofLnk+fPPqaoXUixtHkfxHoPY1e1El&#10;rkuOcVnz8SxiQ5JZjx24Ncs0tUj83l71RtiF0dQytxgEU2WRYFLkH5QSQATSrgNwPamuVEhJbtWB&#10;G4GcelR3EzIysjYXd8yhc546fnilLLu+VaaD83BbGcfzrML2Fa5I5Gahlu5iyFV4zhlVevvTm+UH&#10;n6VGrjG4/hWMgU5X0Ib9gyMfQV2Gu6WZ/h14Vl37PM0EjKtyv+n33+Ga4i+lxEygnmu5vi5+HfhW&#10;cLxHobLgd/8AT781MfjjbuevlfL7Gv8A4f1RipEFGDxx6UxLZInZxK7bznDHgfSnso3bQPve9NYO&#10;RtU16F+55vUdtyuR+opqwxrLuYNnbjGeBinAEDDU1n42n9aA6CtGqlmC0wQBGacbgxXDfMf5fjTj&#10;yONx9cUSISu4ev3vWsyojxAsr/vTlfT1qWOyjE/miP5ioX/P50wKTgFu9el/st/s3eN/2ofizp/w&#10;x8GRFfOcSalfGPcljaggPMwHpuAA/iYqO9YYmtGhRlOTsktz0cvw1XGYiNKnHmba0Oq8C+Nvhb4f&#10;8CXfw4T4WyazZ6pdW13qS6xr0qia4hSVEZVtRE0a4ml+Xex+bkmv06/YE/az/Z88efCzWNNi+G2n&#10;+B38Gacslxo+nx5t/saJ/rUk2J8q7Tu3YxwSTuzXTeAP+Cd/7IvwrsbG0tvhVZajcWemxQNNqi/a&#10;DMw4MrRn5Wkd27LklgoxkCvjH/gpd+0H8KdA166/Z/8A2cvCGn6D5Nv9i8cX2jRJEtyyyB/sA8sB&#10;XVHAMjc7nXaDtXB/GqeFxEsRVxeLnzxv1W/b7j+kqdfA4jA08vw1JwaSd03aOzf37bXPkP43eO7L&#10;xX8RfEHiTTt2NT1i4u4lb+7JKzgH3wa4mXxnqmoXawarfzLJ5UUMcbSOFZYifLxt9ASpU9q1r3T5&#10;7qfcsqLG3zPuXmqPiOy0/wAnzLoHc3ACKS314rzZuUanPTl8j248vLySXzNa0ju4Yhco434yQOle&#10;h/s+ftOfFf8AZ98XR+M/hZ4qn0+4DKLqzfLW95GP4JI87XX36jqCDXi1nq+oaJbbbuZ7izbmO4X7&#10;yD+tan9vWkdgt4zB4SuVmjrvy/HYmjVUqcnGaejR5+OwlKUHGa5oPoz9pP2N/wDgpF8Jv2oLa28L&#10;a68fhzxcVxJpF1MPJvG9beQ/e/3Dhx2DAFq+kkIcfKelfzxRXmueFryGPUEuLOXCywzfNGy9ww9D&#10;06V9u/sWf8FgvE/w/nt/hx+0zJcaxoqssVr4mjUyXlouMDzl6zoP7w+cf7VfseQccKpJYbMfdl0l&#10;0+fY/LM74PtF4jL3ddY9V6H35+1tqEem/sy+ObuaURqfDlxE0jfwhxsz+tfjT4wtNU8UX2peKL3w&#10;bqupeH9N0y91PUprdTEsNnb27LCWlJVQdxhAXdudhgZziv1A/wCChPx00TWf2EfEGq/CHVk16Txn&#10;p7ad4fm0Z/OM7OjOdmzJLYTbtHzBnA6mvz0/ayufiv4O/Zc8N/s2ePdc07wzqF7otrqPjS6uLpnm&#10;tlXDwWbQpmSRgiEOu0KZbhPmCws9eLxlm1OjnUVTs+aKTd9o7vTrc+z4FjWocNVKbi1KUnbp5fgd&#10;f+zd4X+DepeArL4meM/Dtv8A2H420CG31Sx1PUCltdM88SQRvHHtD7RG4wxYZJ78176vxS/Zj+B6&#10;FfD+q+FtFmASNho9tCszDAQLmJdxO0YHPQV+FviD9pP47+F93w78L+KpLjRbXUpLXTJrrcrIu8up&#10;2BmCH5icAn6+v6Ef8Ew9Js9T/Zyu/GPxj0LTdavl1q68661S2FwIrdYom+UPkKQNx3Abh61+QcS5&#10;fmmCpvGV8T+7lL3Ypu9ntp0sfomV1svxEnRp0/eitW1+vU+sdB/bq+FfizxnrOn6Ybq60nw/pLah&#10;qWrJJtCRISHBD4w7OY4o16s8g6AEj4f/AGtta8YeI/irqXj34ma9Y/25qkwluPDtmzyto0W0CO0k&#10;ONiNHGEXywzMuMOFcMo5/wCAPh3UvCnjz4xXUV1CNLuPib9pOkzSARzf2el9dG3Kd413wgjpmRfU&#10;VyOsmW5mkv7u+eaSSVnmeRyXYk5JYnkk9a5JUfqFV06cuZuzcnvqk/zHiJRnJSkrJJpLc9K+Ef7a&#10;V54DuV+H3ww+DurajqkEJhnvNJg2efuIJG5Rlh93uc49q958K+If+CjnxEWGDwL+yPq2nwSY8u61&#10;KxkRfxdgFH419h/8EfPHnwf8SfsbeF9B8J6lobeINLW7i16ztQiXkcgvJwryrgOdy4w5yCOhODX1&#10;kEUncK/bsv8ADHK8ZhadevVk+ZJ2u92vU/H8y8SMdhMVOjSpRXK2rvrb+u5+J/7Zvgf9pnwDbaBH&#10;+03p0Nnq13DcSabb28kTBLcFP+ebtzu3dcH2qv8A8Eu30i4/bw+HUMTbbs6pes3ytz/oVznnpivo&#10;j/gu3EZviX4JhQfd8O3Bwe2bjr+leI/8E+vAvxN+EH7dvwJ1v4iaPYxaR8R9F1DW/CtxY3Rkf7PF&#10;azgicFR5blSjgAkASKCdwYDiwuS1Mr4idHC3cKVm/JHozzdZlkaq17KdRNJLqz6O/aftY/GXj74o&#10;+NpSV/s/xdaafH7lFniP/ooV4H5MZ0ScIVxHZwBgvc7m5r6E8eXFprHwA8ceNC3zap8WJ2Vv7wEY&#10;f8ceY1fNuqXj21o8VvCzA2MDNtHu/BPvioVP925/zXl97OjHSj9YUF9m0fuij5d/a1aFPEXlKdzN&#10;dK30/divM9LQY3HivSP2tNw8QMDF/wAvyn73Kr5f+Nea6a7iNc9NvG6vqMt0wkWfj/Flv7Wl8jWh&#10;2HaDzj2q1B8uPk96oxtMUBi2t7VaiV2bcw/KvUPl7vYtqAR8xH+FKiLjaep96rlZgv7h1B7FuQPe&#10;pom+TLMM59anYz3JMBWyCMFfmp0aJjJ657fWoyzMh8pvm7Fu1AZh827/AOvVb7Eljv8Acx/nrU0S&#10;kAFgpqursRkt0HFOtt6x7Xk35xzgCj5kyLcMoWdIRn95xnb0+tfuF/wSqIl/YN+H7o3/AC43WN3X&#10;H2yevxAtFHmLjru/Kv2//wCCVknmfsIeAXAx/od1/wClk1eplb/fM9TA6YeXqj6IAOMGkYYOc0oJ&#10;zilr372OobjPAH401sE0ryAHaVpCWOBinqA0oTxTfLX722pVGFwDQACKrmsS4pkBiA4zTdoUcdam&#10;YDNM29yO1VzGTViIkE7jTeOlTNGCvNNKgDb+tHMIjwS2aaxOMAVIAvANJgZwpqgGr9KQsd1O6Nim&#10;Ngjj1oARiD1HNGDnFOC4+ZjSE5biqvoGo0JzSGNc5xTmDetNdivahMBrDnao/KgDjAo98UbmXhRV&#10;Ex3PQizYpwHemB9wwwoBVfuivPOocQ38IpQSe1AcdF/GhgG4xSbGtRpXcMGjbhcKKcoJOKcq5GTR&#10;cbRGB6imt14qYqM4zTQhJzRzC5WQqpxtyaRwcYNStGRyV5psq4/hpcyHGPvH5x/sxSNY+Pf2h7Ns&#10;MF8YI27vxej/ABNexftpkt4As1K8rr+f/HLivG/2e4gfi5+0hHCuCnibJ59L1P8AGvXP2yJLpvh/&#10;bICpxrCEH/a2XAx/n3r8JzjTHVfNv8z93wOtOjbsv/SUfHnxztox8L9VKp/Crfd/6aLXzT8adMEm&#10;ueF5pFVmTw/uzjp++m/xr6b+Nkb/APCstUXzBlYweO+GFfNvxcYz3/h25yf+RdQY9xNKK8fDS91o&#10;+rinyo8v0whvjD4bZictqVsqj1xOx/kK9C8PfFzXvBfx10/w3a3kM0GualHbXtvIdqsXKojjrtO7&#10;p69K4jTbOIfFbwu8iKdupWrKfT/SG5/Kqel6T/wmX7SE95YXcP2hNYjGnzyRlo4JYrlVhJUEZVZE&#10;L7c85Ir6bKsLh60pyrK8YRlJr5WX4s8HNsRWo0YQpfFKUV8r3f4H2EuheEfHvhvUNA8XWa614e1q&#10;2a31LSJpv3cqg4DK2MxyqRlZByjAEZ5B/Nb9sP8AYPf9lLxyupfYJNa8H65eSS6BrzpjzOdxtZ9v&#10;EdwgIDL0Iw65Vga+oNP/AGk5/hUkPiLWraSbSZr6SPXLCHloZBKqMyZ6lSTx0YAexH0ToMPgD9ob&#10;4Wtp/iWKPXvBfie0jeTT1decE7LiKTBMU6ZO1hypLAghnU8+X47HZbSUnf2Unr2uv1DGYPBVsU07&#10;OaS9bHuf/BCnw34P8GfsVtb/AA7tpINPvvFV3fQxTXBk8lpLWyJQE84yD1NUf2oAj/B7wSvMknna&#10;uW3f9fQ5/wA+leif8Ev/AIFaf+z1+zpffDvS9SGpafa+JLx9G1BmHmz2bRWpXzQPuSKwZWU8ZBIL&#10;KQx8p+Pk2ozfBXwSdYZVuYpdYEgj6YN6do+u3H51x4qp7bGyne976meHgoxdlazX6nlfg2d4vhfb&#10;t94rr3NdfZeMU8XWsviOISL50fzLJ13CMgj16j61x/g8v/wqgMq5261wPUllFafgNbtfCzQWDKsv&#10;nSIrsvCEh+T+NdVOco14Rvpyu6OetTpywFSVveU1Z/IsfCm8vm8EeGblJFWR4rFWXqNu85P1xn8a&#10;/Xjwg6T+EtLlB+9p0LfnGtfj/wCAPD89v4L0DTPtUkYtzp8rSKcb8Sbj3/iPB7c192fseft5eFvH&#10;2mx/Dr4izJpmpabPJp9rfTARxTiFzGA/ZCQoIbgMMZwev13DWYYfD4udOo7c1rXPj+IstxWLwEal&#10;JXUG7pb62MT9p5bj4W/ti6V41trGSO31axt7xLpSAr3EL7HT1ztSMnt89elf8FHvjePg7+xV4t1r&#10;RdVjh1HxLYpomjSGQKd96VhLrnqyxu8gA5+Ssr/gof4TOp+BPD/jq3J87Rda8vgdI5kySfbdEg/H&#10;3r4P/bF/aZ+I37Sfxu8AfskaPcwtpOm3lm4j+z75nvwgtosNjpulY+wJrnqSeDzrF4KH/L3lmvnu&#10;elh6UcyyjBY6p/y65oS+W34H6G/8E7vhp/wrH9lHw3YPB5cup+ZqMg6krK37sk9z5Sx/nXqvxO8A&#10;aL8T/AepeAvEEe611K1aNm2gmJuqyD3VsMPcVb8K6HZeF/Den+GNLXbbadYxWtuMdEjQIv6AVoeY&#10;QvP41+hYejGnho0ntY/MsXi5V8bOunq23+J+ZqXvi/8AZv8AjALht1vq3hnUiJFPCzKOv1SSPnPd&#10;Xr9Hfhz480b4k+CtN8c+H5N1pqdsJolbG5D0ZTjuGBB9xXzf/wAFDfgbZ6nYW3xx0qwUzWKLa63t&#10;QfNCT+7lOO6k7CfQr2Wsf/gnj8a/7N1a6+CmuX22G/3Xeibm+7MB+9iH+8o3geqN3bnwcHzZZmUs&#10;PP4JaxPfxijmWWrEw+KOjPsQv6ChWzwaiDn1pRIexr6XlPl+YmoqIMc/KaXzmJwBS5R3HtypFfl3&#10;+0u0kXx+8UbUPzeKLwAD3uW5r9P2LCJifSvy7/aduA37RHiy2c8/8JRcEBuc5uW4r53iRf7HFvuf&#10;R8Oe9iJehc+Cl1GP2hfA4dSu3xvp64/3pU/xr1L9pfcn/BQTRAjDnxFpRz7fZI8ivLfg5DA/x98E&#10;XTwDd/wmunDd6/vk5r0j9ri/n0r9urSdQtUDNHrWmuoPf/RF/wAK+dwcXPLH/jR9NUlGOYU/8Evz&#10;Pjf4SKr2eoW0sf3t5bHQ8f5/Kpfh0Wl8I6a6gfIxXb/dOQcVB8EZ5LnTru5flpFJx6dKr/C7Urix&#10;8MzZtWdV1KNF28nDJCN34E9vQ141PSvfz/U9zELmozXp+R+0Xwf8Uad4y+F3h/xRpKuLW80e3lt/&#10;MXa20xjtXTA55rh/2b7cWvwE8G20Z+VfDNl2/wCmK12wwV5Nfq9J3pRfkj8fq6VZJdxxOOaa0mOg&#10;P5UErt5P614l+1p+0pH8KtK/4Qfwldr/AMJFqMORIrZ+wwnjzD/tnnaO2CfTPPj8dh8twsq9Z2SO&#10;rLcvxWaYyOHoq7f4Luzk/wBsj9pJ0Nx8HPAt78zrs169hboO9upHf+//AN8+uPkbxHo2sax4Z8Ua&#10;bo+uPYpp+h3F1NdBiZ9zQ3UiCLIIzm2k5PQIe4r1z9n34J6z8dPGbWU00kek2cgl1vUOrYJyI1J/&#10;5aPz9Bknpg7v/BQ/w14U+Hl1pOn+GLaO1Oq+G762+yxjGy1stG1jb9fmu15PfNfk+Mw+N4gpzzTE&#10;+7Ti/cX9fiftmSSy/J8ZSyfD+9NpuT9NXf5bdkfzrfF/4R/EbTfihrVhoVxHdQx6hMYJJpWaVl3n&#10;7zcZb1Oap+HPgn8evEeoQ6bofg+G+nkYLGI7iMZJ9SWAHSvcvibrdjpXxB1q8ULuXUJlbIztHmfz&#10;r6c/4JQfszXn7UXx/wBB8Pj7Z/wj9uk+oeIriNdvlwKMde29ikY9N2exrrwud5tW5KEIp3slc7M2&#10;4b4fwcquJqtxteT1PjXSP2RP2hvC3ivw3pnxa8HXHhWPxGZ5tHvrhlkjuY4c73UoTkB/k6jk1/RN&#10;8W4oP+FK62BMsx/slv3qrgOcD5h6Z618W/8ABdbQ9C8JftO/Bnw9oVjHZ6fpfg+4gs7eJQEhjN2q&#10;bQO/H4k5r7I8cMr/ALON0sbKw/4RpfmY8n90p/lk1ycQVK1PMY4apb3WttNXa5z4ShhZ5HQxtGLX&#10;tFLd30TsvwPlH9myQp+0BZ7dq/6znHGPKuOK8jvPDVmvjPw7Pc3Ml1cQ3lxJDLM2TD5hUFV9Bgcf&#10;jXrP7Ne1v2grdeeEbP8A36ua81nEs3jDw+piZR5zfKwHPz9fyrzsRH/ap/4ScK/9jX+L9DmPjNYz&#10;2NhrFjqd/wDargWX7ybYE3fuvQcDjj8K8n+BCXMTXHn3OYZrkvaIP+WaiFAQT7tk/jXrX7Run3M9&#10;5rQjDJ5dsrbvX9zzXl/wTiX+x1kkfj7Sy4/4CuDXPQl+6jr1O+rFe0fofQnwyECeE9NIQbFDDLdu&#10;feuv0tgL63A+9JIwXH+61cj4VtIZvCNnpV0jbJg8TbWwcHjNb8U0UOt+HbOzbCNezJt2nlRBNx9c&#10;ivMxKf1mpY9Ch/utP0N7xFpz6lpV7ZqT+8s9uVOMYI/wr9GP2QZJpP2ZPAz3MrNIPDtuHLsSc7cc&#10;5r890VYywLkfIxb/AAr9Df2Umib9nLwXJEMK2gwso+ozX3Hh/GKx1R2+yvzPhPECpKWW0Y9Ob9D0&#10;Rmx0pQcHNMchqVXyelfq9j8nuOJGeBTlIJximgk9RQjf3uKgB+Fz0pCF6mkUjqKXdk8UAA68rQEG&#10;enFGTj71DEgYagBpyDzRkd6APlyWoYFhkmgAyD92gbs4xS4P92kIOcmgfKxSxPGKARmkAoz2NAco&#10;HGfloooYkDgUAAHcimvjHIpQ3qKRyemKBDSpxmkK5ORT9nGRSMvHNO4Ee0k4xSMvY1IeRimNnOMU&#10;+YnlPzr/AOC2yL/wkPh9gm5v7Ihbk9hemvmX4VyZ0hSyn95pIPK9MN0r6Z/4LdymHxB4dTb8raNH&#10;uPt9tNfMPwluT/Y0TOMqumRunUZOev61+c8Qf8jCXy/I/RMjj/wlxt/Wpp+IEVPDOoSRqwxGh+Ud&#10;fmFZPgFfs8viH5jt+0MWLN0/ff8A161vEWq/avDmqBBsxCgyPdh61z3w6t73W4vGOm6xbxx281w0&#10;cLQyEs8ZePLHgbW3FhwTwAa+PzdXwcvRn2vD/u46F+6/M+lP2JWh1H9unw/cI6fubC4bryM6dOP5&#10;H/PFfVH/AAUlx/wylqx7f2pp/X/r5Svh34UeN9b+CPxc0vx74RhhaXSdPtlhimXckkf2cRupPXlG&#10;K56jqDX1t+178Y/B/wAcP2GdQ8Y+Ernj+1NOS9s5GHm2k32qPMbD9QehGCK+u4Rx2GlkVTD396zd&#10;vKx81xpl+KXEFHFcvuXSv2d+p798FX/4s54T2H/mWbH/ANJ0r83v+DhAq3inwqvzZ/siHa3bma7z&#10;/n6V+j/wJDH4J+D3dcMfC+n7l9P9Gjr84/8Ag4QH/FQeEyV+X+y4/m9/Oua+3xn/ACLYf9u/ofmN&#10;T/ea3pI/MkJ6yf8A1qGRmwQ3fmoiqCXzSPm6bvb0/WnM6F/n/vc7a8o+XkSkrj73zCkeNMg7yW/n&#10;TPJjDtKoALfebucUHAHKk+lBlJLckUcEbzTlQqVLP9arxRpbsx8vazn5lH8R9T68AflUyD5d386C&#10;CdHhCsRyuf8AIoxGDvz7k5qBAq/LGg65wOKmjBAIPGf0oRPkfV3/AARmEUv/AAUA8EyxsPlS/OR3&#10;/wBDmr91hNjvX4S/8EZAV/b+8H7DtxDf7h/25y1+5wmz1FevgaadK59Ng6nLhYoueeT3/WhmJ5Jq&#10;oJto6Upuuciu32Z0+0LAZmHJpUba2ar+aSOWpn2kLxmjlF7TsX/NwM1znxiuhH8IvFMhP3fDl835&#10;W71xvx1/au+Ef7PunNJ418QRyahtBg0ezYPcOT0LDOI1Pq2M9gTxXw7+0r+2Z8Zvj/oOraEgk0/w&#10;/cWc4h0HRPM3XEex8+cw+efA+Zl+VBjdsBGa+azbiHLcp9ycrzeiS3/4B9RlfDeaZpRdWMeWCTfM&#10;9OnTuflzeTJJKXVs7uVOPas69u4fKV0jZm8xl9xx6VbutpcjHf8AOqN04SWNd+DuOP8Avmo9opLm&#10;sfls48taSfRsr6bdrcxeYquCrFWEowRz71IJWAaTLSbW6KB19KII2hBHm7gTlW7/AI07BUEgcHrW&#10;bM5WSGMzM24HH+elRvNIvEUG4ZA2565p5ZXban+RTtwA3CokZfERuuUycmq87zooKLu/eAHB6c9a&#10;ndwx3D9KinPO0NXO9w2KOoCNkYPu+mK76cRn4deFcSj/AJAZO3P3f+JjqA5/KvP71m8vC/y4rvtT&#10;sZLTwD4XhuI2WVvDivt7hWvb90P4q4YfWlD4437nr5XpRr/4f1MosM/zqMKEZn3t/us1Duytgj6m&#10;kMm/l+3G31r0PQ8+4MxDnrS7lMm4v8w96iAK/db2NNklZCxc4G7jjNIqJOXUvnP05pUKBvMw27aA&#10;KAw2bk6delRw/aHcRrbtIxb5VHGST061JpGMpSSSOk+H3gPxT8UPGem+APBekSX2ratdrb2NrF1k&#10;dj0z0AxkkngAEk4FftZ+w5+yH8Nf2JfhZDpl5qdjN4l1RUk1zVcgtPNg/Infy0yQo+rHG44+Of2D&#10;f2Srr4TeHofHPi/T/L8WatBjyXXJ023P/LIcZ81hjf3H3OzZ81/4K7/8FFrP9nvwnqH7LnwT1rzf&#10;GWrWvleKNYhuN39kW7jDWyEHiZx94/wjj6/PYzC1s8xMcPTlaC3t1835H6xkWW0shy/6ziP4klt2&#10;Xb/M+hv23/8Agsv4U03Vde+C37Leo2uo6hHamxl8WQTBhbTPuW4mgIOQyJ+6jbrmWVxjapP552mr&#10;T6ncTLfANJG3zMufmzXxb8F/iTdeBPiA3iG9nza3EbQ3nmHI5IO/HfHfvzX0R4x8dXmlaTDJ4ZvJ&#10;by71KJprC1swBGyKoLSs/URgEZOe+ByQK+b4iyLMKeMhg4Xcfs2WnmfZ5LmmBWDlWdov7V3rod5r&#10;F3pjSRadNKjHkLDvGScdcd6aYm+wxwG7UTpuG2RucE8Z98Yr5Z8BeH/jB8Yfijs+Hdze3GqR7rm+&#10;jjXesESsp8zaflU7iAoB56c16AbDW9Mu2t9Se6W6ifE32ot5gcdSc85z+teLm3D8sncYzneTW1vz&#10;PYyzNI5pFyhpE9gtrNoLD+z7gq33juVeMk5/rWPf6TqWlh57OMPE3MkOPlP+BrM8KfEqaJY9O8RP&#10;uUDC3XcfX1rs4biC4g+0JJ5kbAFWXlcV8/L4td+56vLy6DbnxknjB4p5Tsuobfy5NxPzncTuIPc7&#10;jlu/Hpiqlhqj2jtbup2j+Fjnj/PaqHiTQpElW8s2KN/Cy9qowa60JWz1b5GPHmDo/wD9eul4ytUl&#10;es7+ZxPC04/wdPI9k+Cv7SvxD+B+sp4g+H+squ2GSP7PMvmLHv27imfuMSqZIwWC4OQSK8n+L4+K&#10;3xQ/aMvPjL4u8X3Nxp2pQSvfQyXDSeYxjCLEQ2cKv8PYDgYpYzcWr+ZC6jj5WXkN9a1bHXQ4Nndq&#10;vzL8y9mFZVKtSjKVSDvzJq713NcPUjU5YVFazv2PGtX/AGXvFfiDxPGvgi+sZV1DVI5AL+4WBLfj&#10;BLMeMYH9K/Qf9nT9lf40/Df4SW3hvxD8UPDel6W9z/aTTw5l8tRsBkdmaMCPKjDEhSR3xXyzP9st&#10;rCa90SDc8allgz97vge/tXTftGfHj4tWPwV8KfBn4U+DI1u9Q03TbjULRAXmvbq5VGQzsOSQJSAp&#10;OFGxeNpFeFjq2aZ9GnhZTikna7sn879El2PrMHTweDvWgnd79d/+CegfFD4ffD74Z6pr1x4D8US6&#10;7b31qLm+1zyyqXeo6ldGeSROOnkWEQ9SsmT1rxa5fS9QmeaGWGVoZMN5bBtjD1x0Ne6ftDTWXhbw&#10;J4R8G2RLRXC3GqN2DwArZWp/G3tFb/tpnvXy54d8AW/hHx34w8Y6ZDHZ2Gv6k1xY6TbklLVeTj8S&#10;eg4A46V3YX2dfDudWfvRSSvrza2a/U8rGVJLEOKWjufqJ+wN+1f/AME4/BP/AAT/APAfhz9qn40f&#10;D3TNf0ibVXhsNW1SL+1rEtqd06PEiZuIiVZWDIASCCDWro//AAcIfsD/AAr0fUfCGp/EvxJ4wbS9&#10;Wlt9F1DTdFd5L+xwrRSPJOYgWUs0RY8t5W4/erzb/gkV/wAEnv8Agnl+09+y9ov7SXxt+C0firxj&#10;capf22ozahr179njMNy6xr9mjlWL/V7D8yEndk9a+xP2Dv2Tv2TfCfwth+I/gD9nTwTpuoahrmry&#10;w6ha+F7ZZ4YRqVysUKybN4SONUQKDgBeOpr+rMpdSWW0WrfCvyP5szT6rTzCspJv3n+Z+dv7an7e&#10;3hP9vzXdP+I3gTwZqWh6RpunzWFmmrbfPuCrCUuQpKgEnaACeh5rxT9gL9sX40fGL9vn4QeFfiNq&#10;y3Gn/DHw/rWkeHrOG0jhFjajTLleWUbnZiqHcxJyB0Ffaf8AwXeuLXS/i14NmEars8MSfLGvUfaH&#10;GMV8O/snWNh4f/ais/FmnW6xSyw3KKxXkg2ki8/ma/PMZm1bLc6xalrzKx+i5XluGzLK8Ly+7y6p&#10;fPufoJ8TvD72n7GXg/VEDbtQ8balfShWIDER+SCcHnGzv9eteDzzQvYahNPIFWHT7Tr2+Z/8K+o/&#10;2hPDOpWv7A/w9gtbhYZfMupzIy52+c8jKR/32K+VPFVvLB4L1C3ikVpLjS7dCT1JywrHER9nh6S6&#10;8kfyuW6ntsZVl/08kvudj5b/AGs7i0PiA7WXH2rOf+2YrzfTG/dAOelWvizb6g3xB8Vabcyttg8R&#10;QiOTrj/iX22V57c5+pqtpgZU2sfzr3cvXLhIfeflfFjj/a07M0oi5jyiZap4GLEpjdg+nFVyZlhU&#10;xwb/AJgNo4qzErRq3zbm7/KK9RbHyzJQHVf3RXd/tdKmjVdu4n61UuftZiZLUK0nGA31qeKKQc9S&#10;vT8qUl7pBI+/G1cZPrmjk9eMfrTJzK8beUv7z+HPrUoRmRWZvm2/wihaAu5JGuG4Y1LC7gfM30NR&#10;qh3dP0qaMHoDRfUiTJ7NGkdHB2lWO5d3Wv3A/wCCUeW/YJ+H8j4y1ndn5f8Ar8m5r8QbSZYZkjB+&#10;ZjwPoa/bv/glGS37A/w/+blbG7X8r2evUyv/AHhnqYL/AHeXqj6NBO3jvQWz8pFMDkpilG7Oc19B&#10;ym1wIOaQrznHel6DNG73qhBnvTWlX7uaGYdM03GTxQPmHGXDYxTWYketLgDlmpNpHGKBBs3DGKbs&#10;BGDUgU/e70EtnilzWCyIjHxxSYxwRUjqMUxkI755o5rhYYwGelNYBV+YU7acn/CmuD3UmrTM2ITu&#10;OAtNORxThxTcgNVAI33cqKCM8E07Cnim5x9KAG4AGabtj75pyk9F6UBsfxUC0O9BxxmlG0DikG3G&#10;RSLz8nPrXGdGo84AxnNORmxk0m096NvpQMXOTgUqyBc5NNUN36U4A9e1ToO7HBl6k0bx3qMduacQ&#10;cdKkrUcWU0yYrtyTSuu0e9NmAVfmND2Gt0fmX8ENYl0z46/tHBbqRVbxFMn2dQv7wm9h9eflAJ4I&#10;6mvdv2wt7eALZnGI/wC248LngNtuen4V8/fBSzguPjl+0hfTTOzQeLJI41B4w2oQgn8q99/bEs0u&#10;vhna5jDNHriFTuI5Iuf6gV+FZ1GpHHVr9z92y9x9nQce0b/+Ao+Q/jNAkPw01iJ2aRjbnazHOORX&#10;zT8To/Jk8Lxufmbw6hP/AH+lNfTXxrjaH4Y606Ft32djyfcV8y/FuUzar4aR5D+68Npu29D88n+N&#10;eNg/4Tt3PrIy91HD2do1x8VfDLLu2reW/rj/AFzD+dHwm0+20P8AaTurBLhWZ/FUZjTd8wU3Icnr&#10;nAL4/L1qezvEX4keHQn3U+zPIxQ/89mNZHwnl0zV/F8HizxQ0kYk19L0zxsyyQrvU7kZfmU4B6fT&#10;pxX1eB5o5Viprqox+9r/ACPncdyzzTDQ7OUvuT/zOV/abSXQNFup2uN1tqkiqzbelyJYvmOBj50X&#10;HPGYwOrcyfsA/Hvxp8Kdd0Tw8l9BfeEvEGn777T7i+RJLK6WZozNArHPzKF3KOGxnr11Pjn8K/iH&#10;8R/BN14U8BztrM0lxvFvdiGOTywcg+YWjXAYL2LZwc8GvNfh7+wb+0do2oWd1pfgrTo9WtXElreX&#10;mrQ/u8Hg7VYhsdQWyf5V7eV0KOK4f+r1v52/w3PFzidWjn3t6evuJfjc/e79hme11D4SSXdveLJG&#10;+szFJE5DKYrf868H/aQgEXwp8HhUjC+dqw6YORc45/Ku2/4JD6D8Y/DH7M8+h/GzTdPt9atvEkys&#10;NLuPMjkiEFrtb0Uk7sqOB17159+0zftbfCPwriNn8nU9ajbykJIzdg/pkZ9K+NxWHjhcZKk3e10v&#10;wPUwdR4iDmla7X6nkXhhpY/hE0kW1T/b0eG7g/aEA/rXTeFL+58Q2cyapGhmkmYTSIu0yfIfnb1Y&#10;9zjk8nJJzy/hMsnwVVbhixOvq2dv/TwMfkSPxFaHwj1KXU7OSSV9rG8ZVOP+mPX+ddsPjj6HPW1w&#10;tR9pG94Ce2u9C02S0mLRfZbQxHtjccda4XxlJr2i/F281rRp0jtpJxDrkMzPiSEEbZk29Gj+bdgZ&#10;ZDggkKK7z4Z2efD+mwXU25o7Gz+ZcDO1jg/jiuL8cS+f8QtU0eaZh5kxa3lQ/MhK8jP6/wCeObEV&#10;HDEJnoZRGM8PP1Ppj4H/ALWviX4m+Cr/APZw8Zf8TK31DybHQ5pDm6sLrzh5aMScNGxCYz0DZU4w&#10;tcr+zV8H9N8Rf8Fe/EGi6DYvdaD4P1Jrg3Eh4glt4/mCnJLAXJiXk8DGK4r9iTwz4d8I/tG3Hxr1&#10;/Umh0rwT4Xvtc1i3kyQY7SEsO/Pz+URkZGCB0Aqz/wAEx/jb4g+Ger+KP2k9d0xtSk16+l/tVSpW&#10;SaGecSs6N0DArG3QjGQeoI9rL8ZTpYmniMbLRNRTfa+lzz8ywUpYeth8BHVrmtsuZ72+SP1sQIBy&#10;OadtXGc1zPwy+Kfgr4ueGIfF3gTWY7y0l/1ijAkhfH3HX+Fh+R6gkYJ6bPGBX63CpTqRUoO6fY/E&#10;atOpRqOE1Zroyn4i0LS/E2iXXh7WrNbizvbd4bqFujowwR+X5V+bPiTQ/Evwb+IQaxea0utPvFut&#10;JupG5kjDkxS57ggYI6ZBGOK/TJlyDn8a+Yv2rPgsfGPwE0n4m6NabtS8PWO668tfmms2JLg+uwne&#10;PYvXk5xg5YnD+0h8UNUetkuMWHr+yn8M9Ge6fBX4oaX8Yfhxpvj3Swq/a4cXVuGyYJ14kjP0bp7E&#10;HvXV7h6V8N/8E/8A41P4I+J1x8MNZn2aV4iwbVnf5Yr4D5cDt5ifKfVhGPWvuBCScciunLMZHHYV&#10;T6rR+py5pg3gsU4W0eq9CZWwfrQuCd9RhuM0M+enWu/lPPHyv8pAr8rP2qlln/a78UWsMm1V1eeS&#10;Ref+foiv1OlJ2Hmvy1/apieH9sjxdhj++uLsrluCVuVP54avm+J4/wCwq/c+k4Yl/tcrdja+EKs3&#10;x+8D7m4HjPT/AMf3yYr0D9sp1P7buh2zu2641zS1TCnGfs4/L/69edfBwv8A8L38BlR18ZaeT/3+&#10;SvVf2rLNb79urw7adPO8R6Op9sxpzXgYGUVl0n2lE+mxK/2+kv7svzPif4FB49KuEb7yxn5fXgVL&#10;8K7qK/8ACtnIY2jaTDsj9Qcjj68VL8H7I6dNfW2dxjDq31HFM+FrJN4es3RvvMxYYzkZFfPy1raP&#10;r+p9DPSnJen5H7C/s/RRWnwN8HwwLhP+EasiAWJ6wKa7LIxkivOf2WnuX/Z38HtduzP/AGFByzZO&#10;3bhR/wB84re+KHxR8N/CXwlceLvE05Ecfyw26N+8uJT92NB6n9Bk9q/WI1qdHBKrN2ild+Wh+Qew&#10;q4jHOlBXk5WSXqZPx/8AjnovwU8HPqs4jm1K6zHpNju5lkx95vRF6k/gOSK+L/Cvhbxz+0N8TF02&#10;CT7Vq2o3DXF9qE/zLbR5+aZj0AAOABjqFHap/HHi/wAd/H34jLfSwPdapqMwg0vToc7YU/hjUdlH&#10;Ut9Sa+vv2dfgNonwK8G/2errdaxfbZda1LbzLJ2jX0jXJAH1PUmvzfmxHG2aWV1hqb/8CP0t/V+B&#10;8pto8TUX3f8AAX4jPAuqfB74Q+Ata8C+B/FOmzTeDdPkudehW7ja4ik8su004ByC21uTgDbtHC4H&#10;5ln9of4u/HrwF8OvFfxv8Qx6prjfC3xRqclxHAkbPazEW1uzBAF3FQSSAPvV86f8FgNC8dfs5/8A&#10;BSL4ua3pn9pJY+PrCyltYbe6dEubeaK3knYhT/DPE6/MCuHbgnkd9pFza+F10zwU+6xfS/2cbBLn&#10;y3ANtJdNbTyZyOSGuxyR1616HFGMp0accBSVoppHv+H+VyU6mYVneUouV2uj0/Fs+T/in+yz+0T4&#10;k8SX2u6b8Jr+a0uLqSWN7e4h3um8kHb5gblcV9N/8Ewf2y/F3/BPrx3f3XxH/Z18c6jp2vWVrY6k&#10;tpo8haxiWUMZ0Co3mEKW+Tcu71Fed6b/AMFFZbXWDot58Brj7PYXDwrJbeICPtaqSgbaYDjpkYYZ&#10;+ldt4T/b++F+s6Leaz4r+BPiTTYbO3eVtmrB2k2rkqquUycD2/DjPk4PCY7BVYVqcU+X9TbNsywu&#10;ZRq4avtLR28i3/wUx/bo8LftyftJ6B4r8A/DDxR4f0jwvoP2WC68UWX2eW+ZrjzWYRgsEAxj7xJ6&#10;8dK/TrUD/aP7N08zsoEng9pUC45P2XIHv0r8/vjf4a+D3gjxz4Ltvi/FqFjpvjDwimveHbrUpYTY&#10;W8N3ZyEPO2dysu7YoIIWVAScFTX6BKkVz+zNIIGUI3gvdDtUZCm0zz2rw88jjJZn9ZxCs5NK3ayR&#10;6VGtgY5Bh8Jhk+Wmm031u2fJH7NDn/hoDqDtt3b/AMhXfH51wbyD/hL/AAywPy72P15ruf2aDs/a&#10;BkIO4rYsdp/65XlefpLMvivwyswU4ZuQvckf4VnWv9Zl/hPPwy/2NL+/+hR+PiKy604/58zuHt5N&#10;eQfBnauhR+XGP+PzLHH+wteo/GXWba/1DxBaWsySNZw7LhVJyha3DDPpkH/Oa81+Flsi6VF9lb93&#10;9qYqOn/LPI/UCvPwulJX7nsVo/vPke++D5vO0bTzIn3pWMfvW3JCv/CTaGY2+VLuYspBJJ8mXpjv&#10;z/ntzvgXdceFNKuUxxMzMc9PmzXTXCTy+ItBuIrkJFHeOZl2ZL5ikCr7ckHPtXDX93FVEdNH3sLT&#10;9Dob+8jtLaa5kX5I7WR2HsMV+hP7H/m/8Mw+BTMcP/wjdru+uyvz11exe8trqIFtzWUiKueDnFfo&#10;T+yW8jfs0+CS/wArf8I9b/KO3y1954fu+MqL+7+p8B4g6ZdS/wAX6Hpec0VCkhzg0/eT0r9Xasfk&#10;Y8MQaVTn5ttMEn96gTKBwaRUZEmWU07mo9+4cmnKe5ap5TTmiOBJHI/KnHBPNRiQZwxpwZT/ABVN&#10;ik0OJT1o3jFNLL0DUu+PPWgocSSuRSHIGCaGYdKQlRjJPNBQYHXFKAGPSm4I5Hr60bmHAoAdtVh0&#10;oIOcChWx1oL5G2gBuCO1FO3cbR64po+lAWAg5zQRkYoJ4oxg0C5UNMYOKGiBPBp1FAcp+b//AAXJ&#10;SQ+JPDhRv+YPGM89fthr5l+EqxDw/HHHyP7LX19elfT3/BcW3Fz4j8OwsMj+yYDtzj/l+NfK/wAO&#10;1tpvDq2JuGt/+JZJGsysFYAtwR7ge1fm/EEn/aEvl+SP0PIl/wAJcf66lzxVIlvoOpShxzAo/DcK&#10;r/Di3d7HWvtEuzczFmjcjH+kJ3+lQeLtLkn8PXl59smcLbrF5XGxsyJ87cZyMccjgn14n+FGL6DW&#10;rMRHakLshKjHE698/TsK+Uzn/c527M+yyH/fIN/zI90+Bnwog+L3xl0rwDJqv2F9Y0mTyp9u4B47&#10;PzFyOuN0eDjnBNc/8Y/C3j74Qx6v8L9fiutPK3VvFqVr5h8u6VJBJG/o65wyt/LkV6l+wxZl/wBq&#10;XwbeSFv3Wl3QGCMZ+ySr39s19Bf8FPfhr4W8Qfs6XXju70//AIm2j3lmtneIdrGOS5jjaNv7y4Yk&#10;A9DyOpz25Dk8cZkX1ulK04PXzVtjnz/OpYHPvqdVXhNfc7uzPUv2Z/EGi+KfgR4Vm0XUo7j7LoNr&#10;a3XltzFPFCqSRsOxDA/Xr0Ir87v+DiAGHX/Bpz97TABz6Sz/AONZnwj/AGpfjR8GHnvvAHigW66h&#10;DGbm3mtY5Y3wBhirAjcAcZHOOK8L/wCCmfxu+Kfx5h0fxZ8RvEq3X2OKO1t7eGzjiRfmnct8ijJ5&#10;Ar7OhnlHGYOFGStK6XlofnGaZFUwcq1eDvCzfnqfJSvvbAZd3XrQjs/OQcf3T1qK2aGX5o1yyrjf&#10;t6f/AFs07cAxZv5Gu6x+Zy5bkgkQlkBUY/hU804AAA5P0pAET5gBub2pflEmQRSsQOjljdvlwSOC&#10;M9DT9wVfu/nUSqxJKZoJJGH+9mgzkSJKsv3H6NUyM+Mk596roSpIA4/2hUiEud/bPrVEn1b/AMEa&#10;blB+3v4PkeVcNDfBTzzm1kFfuWh+Svwr/wCCOb5/4KD+BoT91hqAX3xYTt/MfpX7qLnGPyr3Muf7&#10;lnvYfXCx+YY3DIOKHfb1FNlmWJGaQ7VVSWZjgADqa+Yf2qP+Cl3wt+B1ncaL8PjD4l1yNWVpFkP2&#10;G3YD+J15mOf4UOPVxjFVjsxweX0vaV5qK/H5HqZdlWOzat7PDQcn+C9WfRHjT4geD/h1oM3ijxv4&#10;gtdL0+AfvLq7m2gn+6B1Zj2Vck9hXyz8Zf29PEXjOGXQPgeraTYvgSa5cw7rqWPPPlRniLI6M2X7&#10;jaa+Qrv4t/Gz9sDxM/jbxPrV1NDHMwhmuvltLeP+7BGML/3yMnHzMetfQv7L/ij4LfDfRPFGq+Nl&#10;t7q/8Mx20lpc6kxHmGRGO1E5G4EcEAkZHQ81+V55xpisbJ0cG/Zw6y6s/Wsn4JweV01WxX72r/L0&#10;W33nNaZ+yB4j+IN/J4++KHij/hH/AA+r/bdV1TVJSbq4VfmLfORgHH3iQfQGvN/jz8bfD58Iap4A&#10;/Zs8Etp3hxtNmgvtfuMyahrKiM7t7dY4jjIjUAHqR0Wtv47/AB9+LX7V+vf2Zp+k3S+HzcJBovhz&#10;Tf3txqT5+VpAvUnsuQqgZP8Aer6b+Cn7FWi/Av4C6/4p8dWkN14nm8L3ryRlg6adutnzGp6NIASC&#10;w4HRepJ8PJspxmcYi1LVJ+9OR7We5ph8mwLni2uazUacX5f1rsfhxKQ8pz067dtUZI1gkjVMtmRj&#10;uY8jIzVyedDK0ZlG5fvYNUJ5HeaMEfKJGHbkYNfpko+z93sfy3KTnVcu7H7wy7z8uf0qOWdoxjZn&#10;vn19qc7MT9/HH5VGxXeSQPSs+YwkPjY/eKhajkaRCdibiegzRLhT8v8A+qopJFjfafvYz9KmT7ED&#10;3KEYZf8Aey3T3qvOzeUGUA8/xemetPeS3ddjOvq3NRStFPN5Yn+VeNq/yrJxGVL8h1yG5r0K9mub&#10;jwP4Z1C8uXkeTw/Gq7v4Vjvb6JVHHQLGv615zqZaK3aVYyw7KvWu8mlaX4feFUZWEn/CP5+bsP7Q&#10;1Dil9qPqerlcUqVb/D+qKJdH+cpjdUciFzx2oDsB5jRnPZfWmy3EQRRnDfxKxH+NdqUtkcdr7Dhu&#10;K4Uj8M8VGYV+0eeZWyygbd3y8Z7evNBlgb5Y2DZ7KRUipgqCmc9fanqtylGQK5G1XX8M/rX2B/wT&#10;x/Y9t9S1W3/aH+I9kPJjX/imdPufuzOG/wCPsrj7qnOz1b5uijPm/wCxB+ybP8evFreLfGNhJH4O&#10;0OcG+mJK/wBoTDDC1RhzzwXI+6nGQWU191/Gn45/C39kH4L337QXxXihjsLGP7N4Y0GJhH/ad0q/&#10;u4EUYxEgxuI4UDA5Iry8ZXqVJrD0tW9GfonCmR06cf7Rxa92Pwp9+5xX/BRH9uDwn/wT++CzXGm3&#10;cF18SvEVuV8MaXICf7PjYH/Tpf8Ad/gU9W+Y9Bn8F/HvjzXvFuv3nibXdWmvtQ1G6e4vby5Ys8kj&#10;cs7H1OfwzXZftT/tN/Ez9q/4z618XviTrUl1qOp3TyiPOI4Y8nEaL0VFXgKMYA4Fefzvpl5ayLBG&#10;se1SVbJJPsfWvpctwNPLqHI9Zvd/odmZY2pmGI5vsLYzNLGr6zq9ro+gWTXF5dSCG3t4QSZGboPb&#10;37cGvpHRJrz4U+FtP+HHh2z/AOEg8R6xMsMcKTHbcTOeII+flgU8kjAbliQNuOK+GfhvTfg1pjeI&#10;vENtv8RXln5ske0n+yrJ8AKRkbZZdwyPvKhC8Fzj3X9j7wefFHxS1Lx947tI47ldCkl0qCTk2Mfn&#10;RL8v+2wZtzDBwccDIrpxlaODwrqtXkk7Hm05RxGKjRbtFuz8z6O/Zh/Z2074A+AfKu7uO/8AEetX&#10;Frd+JNVEQXzpml4jTgbYkztVRgYycDJr1D4o/s++Df2kPhrqz6L8F9Qk8TeHtFlns9U8NRo0tzIs&#10;rKFuFYglSxUs5ztDHaR0qrd6gbXSLd1G7AtMLn/poOtfVX/BI+6m1HxtrFxfRqsraTd7l6jH21AB&#10;+VfnGDpSzfFezr689731sffY6rHK8KqtHRQtazt/Vz8c/Enw+8ceFIlbxT4Q1DTfMLKovrZ4yWBI&#10;I5Ht+RB6EVi+Ffiqui3VxZR6vuS3uvKu7eaMqgb0BPQnPXoa/oE/bC/4J/eBfjdoF7qHhfQLMXky&#10;MbjTZFAjuT6p/cf8gT/d6n8S/wDgoD+wjf8Awj1O4H2G/t9NeUQm8aNleymyMRTgc7ScBWP0znGf&#10;mMw4brZXinSxcXyy2ktUfSZZnuFzfCqphn7y3i9/68zO0rxfpesj7Ow2+YufLY/MPp61FqujW95b&#10;tbyruXOVevKvgNrugaP4ytPhD8ZLm60yOSbZpusQLuIB4GQx+cA9sg4yM16f4vW7+GPjSfwF4l1B&#10;ZJFUTaffRj91ewNkrKh7g4+oIIOMV4uMynEYO0kuaL2a2t+h1U8RGrJpaNbrqUbbUL3Qz9l1CJpb&#10;RThWDfMv09v5VtQtp+ty+fp8ytGygZPJX1P4VDbzRSQedNEGiZc428NWJeQXFvI19ol75PquRjr0&#10;IxXkrTXb8jsjKnWjyy37nS28OpW7L9jvtx3fLHN8px2JwfavYv2d/gzrHjC8k+K9/wCJNIsYPCMi&#10;300l1f7WV0IMBYEYCGYxLliO+Ohx873fxBlsCr3tjt2kCR40wzY6DPcenTFYNx+0J4o0PVLvwjaa&#10;jJ/wj/iw21nrNuSBgxy7ojnrtLnn8Kxjk9XHVGqa5dG79/JHrYfFvA07t38j6o/a91rTdf8AjZqO&#10;m+E76J9F0KC30jS2hbcjRW0Kxnac8qWDEHvmvEfENxJHDNbSHnYeV9MVZk8U6jd3t1r81luS4kYy&#10;Q25/1TZ3ALuP3cEdTngcmuF8Z+P7fTfOu7u1k+0XDeVZ6fCd0szAcKPfuT0A610U8DOUoUaUb2t6&#10;nnVMRH3qsnuP/Z7/AGqPjL8G/Cnivwn4P+NHiTw7otxdpeXVppOuT20TPt2k4jYckYye4Az0r6O+&#10;EX/BUT9rb4BeAdP8BfDr4oNFpbGV4Uu7S3uTEzMHLh5kZgO23O35icZOa/PGbVPGNtPqWgwac00l&#10;989xIMtHbgclR2PGAWPX+X6yf8E7f+CIvwr/AG7v2X9J+Nv7THjLxdo6z3jxeHrPwnqEFvHPbxhU&#10;knczQSFsyq6LjbgRsfm3DH6/g8tzbEVaccPXcdN07pKy6eZ+dYzG5ZhIzq4qimr7WV2y9/wU4+K2&#10;sfGvwr8E/in4kMZvvEXwttrzUPs64Xz3lYuVx0G7PFfOf7P8M4+NOk29rEVSOZy24c48ph/SvqT/&#10;AIK0/Bfwd+zrf/Cf4EeAZ76TR/C/w+TT9NbUrgTXDwx3EgDSOAoZvUgAegHSvmv4EAz/ABf0e1tB&#10;uklmZV9MmJgBx715XEVOUcyqRbvJ2Tfd2SPW4bq054ejOCtG7a9Ltn6j/toWkOifsa+AdCaIs32O&#10;zU7V6EWyk/hmvijWTBLaSB3+aOztQP8Avtq+8/8AgpJaRaL8E/D2lrt2w3Jhjz0+SJQK+AvEN1JZ&#10;XZRX2+db2+9ev8Tc17WcQdPEKC6RivwR4OX1fbUed9Zyf3yPkP8AaG8Oy6Z8SvEerLOrLqGuQy7Q&#10;uNmLSKPHv/q8/jXK6XGMDd+Fd1+1rM1t4jvEFqZC2pRFVEjDjyM54HvivL7W/vzceWdFVvLHyuLh&#10;uf8Ax2u7LZSqYaPMfn3FlJRzaVvI6qEhfkUVaiYZ4NYEOoX8xjuV0uMt1ZlmJKf+O1LFqeqCNrmP&#10;SYvvEeZ5nXnr06V6l7HzHLzLc3EI34U9s4p2Y1XOV9+elYKx6s0cckc8EKzMfMb+L8T39adDFr37&#10;7zjDEkuAqqM5Htg8VW5m4eZvJJFGNxlXkdd3SnfaIUTLyqFb7rZ61inQr0qttJrO0nB2rC35HmrC&#10;6RNDMYzqzFmXG3yThfpzS90n2fS5qLc20PLTqvcbm61MtzBFtjDqrN0HrWTp+khZf3t9JN5ecbkZ&#10;QPfg/wD66dFo6STPMNQuTyTnbge46U1ylOnTj9o3rWaI3KxFhuJ4X0r9vP8Agk18/wCwD8O5U48y&#10;xun/ADvJjX4a6VbTW/yx31xt3Z2mNc/XkV+43/BJK/ub7/gn/wDD2WeJY2WzvE2j0W9nUH8hXq5X&#10;rWfod2D0ozt3X6n0ljbxmgbSM5zTWck4A470HONxr3+U290GJznFIB60vGMilztNF+wWGMe2KaxP&#10;VKkPWjcO/rT6CtYjwfug05Ay9qdkA4x1pBkH5mpXsIXr1oo96Oc1JoFJtHU0tMYEgn8qA6ET4zTW&#10;G7knipHBpjBjwBWhmIQGGAKaIgBjH61J0GTTSrHqad2TYaRUbgbsBakdt3QU0jmrJI24pQpI+7+l&#10;KwwOR+lNYsOgoJ5TvjgDmm9Ttx/9ejBYdaByc5rjOjccTnkmjduGA1NK01eTwaA5iRWbpmgOSabu&#10;AGSaASp60WHceHzyKUyYGP50wMeuaCcrwaVh8xIz55pkrk/NmkO7pUU+aTjoOMtUfmf8E4tOT41f&#10;tLWSSr9oHi395GPvKP7Sj6+mSpr3z9r2OaD4a2r4/wCY9ESMdcrdV4N8CYRcfFr9pKYKok/4S6cl&#10;gvO3+0lOPzr3f9rlbg+AooRL8ra3Cf8Ax25r8LzyX+3VV5v8z95wC/d0fSP/AKSj5J+LNvDq/gLV&#10;7O9v4rOJosLdTZKqeOT7Z49q+XPjPDPp3iDw/p8xjLRaF5f7ltyttkcZHqD1z719Q/HKy8z4aawm&#10;770JPbjkf/rr5p+JHjbwppcGgaD4xtFFvNo/mRXccf722bzZE3DsQQoyvf2rwMLU9mtdj62NP2lG&#10;0dzz3X9Uj0HUNP8AEMhwbOxWUZ6ErI5H50fs7wRDXPD1vOinzL+2ZlbnOZFJH5GrHxj8GaxB8OLf&#10;xnYiO80m4txbx6hatld3nsOR1XORjP0610Hh/fpHjex8NaPpML3WnX1ulhL0zgIVRskZ5I5zxX1c&#10;vd4fdpW56n/pK/4J84qkv7eV43UIa/8Abz/4B59+1nottc/CzUtSja4hn0++je3ltbhoyN0ojI+X&#10;qMN0PcCuK+BnwZvvGfha+8U2Os6hJDY3C2032rWJVYSNuHATqPlP516x8dda8N6D8OdWj8S3EckN&#10;/YzwQvHEzbLtlPlAjt+82/NWP+xrNn4O+K4s5Vddtm+mQ5/rWmFjWpcM1a93zRmrO/RmeMq063E1&#10;Gh9mUXdW6o/TT/gi54KufBv7MeuaQbyRlfxvcyf8fEkzYa1s8fM5Lfw+tcr+0HcyXfwu0aNcEw69&#10;rSNu7fvomPT/AHq9M/4JVieH9nzWZLdFLL4pmZFc4B/0W2ryn4vrqR+GsK6haLFJ/wAJXrS+WvIH&#10;/HqTz3wTjPtXzkq0sRW9pJ6vc7PYRoVakIbJ6Hj1qNXuvhjZ6bYIyxNryyXMm0fdWcEDPYcZ45Pb&#10;vXZeEfBWsfD7X7rQ9WjjYrqEktvNbtujnhaH5JEPdSPUAggggEEDm/DkkzfDi1VI1CHWnEjnqAJA&#10;fw5ru7S4Fx4kEjIVb+Jeo/1eM/j1r16daUpqPQ8nEU4rDzd+pV+GcjQ6fp0UsO3bY2wZe/32H+fr&#10;XNePNOK/EabXLSUSWsl0VEm3GyROGjYZ4ORkHupB9a6XwT5EV5DbRBtyW9uvzN6SHFZWt3wtPGOp&#10;RXdsZrW4uXW4t+m7k4YejLnKn3IOQSDw4r361j0sn/d05EXxD8X2fwz/AGMPidrt9p5XUPF93Z+F&#10;NG1AYysZk+03aY7hoo0Tj++PWup/Z50a21P4Bt4R0CUwSXWmvGs27DrL5AVW46EEKfwrjv24jYaX&#10;4R+D/wAFNLvmZ/sl9411uQA+UyzSBLbPPD+XCykHn5vSug/Y08d2HibSWuNKYi3mhjkWNs/u2Hyt&#10;z68rXm597SOVwkn8LUvxsexkvLUx83b4rpHM/s5/tweJfh74v1bT9C1++0W6sppIr4wqVhuoVmCd&#10;W4DZKj3J+Ug5I/R7/gnt+2xoP7W3w5uF1AfZPEeh6hNZX9tNNuNysbfLPHkKSCpUFcZUjkkFWb8f&#10;/wBrz4Q+I/hzr/j19CEUMOoQNd2UlxyoR7uGQgY6j7y+oIwcZBNr/gnR8Uvij8OvEWueGr/U1sdQ&#10;t3TU9HvLeaVWudzKMoTgEKI3BA5BBPIJr7jhfOMRhaN6kuaDV7X/ACPkeMMgwePqXpR5Z3te35n7&#10;/YJGT0rD8B2Nrd/DzTLK6t1kjm0uNZI5BlXVk5B9Qc14r+yj+3B4f+LdpbeDfiJew6b4i+SKGSRl&#10;jiv2PAC56OTxt6E9MH5R6j8K7qX7Utq0j7V8J6PJtLHaCwuc4H4DP0HtX6dhcVRxtFVKbumfj2Mw&#10;OIy+s6VZWaZ8PftF/CbUfgX8YLrSdKaaG3WZb3QbtWO4QsxKYP8AeRgV/wCA57ivtr9m34u2/wAa&#10;/hbp/i15IxqEa/ZtXhX/AJZ3KAbjjsGGHHs2Oxrlf20/g6fih8LpNe0m08zVvDyvd2qqvzTQ4/fR&#10;D1JADAdSUA7188fsVfGU/C74ox6Fq94I9K8QMttdFmwsc2f3MvsMnaT6MT2r5+N8ozXlf8Op+DPd&#10;qWzfK1JfHTPu4xg9KTYB2FOR1Jw1OO1iAO1fUpnypAw2twK/LP8AbMtrq7/ax8TQw38lq0V9cy70&#10;UHcomiLKcjoR9OlfqiU4OOlflv8AtnW/mfteeKoQzKVa4cMjYP8ArYTj39K+a4ol/sK9T6bhf/fJ&#10;egvwP1u21X41eB7ywkSSFvGWm+TJE25XUzR4Ney/tQF4/wBvbwvkkf8AFTaJ6+iV4h8Hm+xfGLwc&#10;qAKsfjnTfu/9d4z/ADr3L9q8hP29PCKn5d3iHRTu9fmUf0r5nBtyyip/iifVYmNsyo/4Zfmj408A&#10;JJHqWrIDn9/IB+Zrl/hxrNxZeHdJito2kD6ots+3/lnuQvuPtx+tdJ4OmXTbjXrtnO1Zrg/Menz1&#10;zXw0v7TQPDlu9wu77VqwSMejmKNVH/jteDrGWh9DVXM5fL8j9g/2c9b07w9+y/4X17xFqEdta2vh&#10;6KW4uJDhUQDj9MYHUnpXyr+0L8Z9T+L/AI8k8QS3lxHo9rmDR9L6gAn7+By0j/jxgDpzU1v9oLWf&#10;FPwU8MfDW2LWumaPpscd583/AB9TKSAT/sqMYHrz6V65+xl+zbLrE1v8a/H+mssKESeG9PuF6/8A&#10;TywP/jn/AH16V6OYZliuKMTDKsE7U0lzy9N/kvxPMy3LcLwrg6ma46zqSvyL12t5v8Edn+yL+zi3&#10;w30j/hYfjazH/CR6lDiK3fn+zbc8+WPSQ/xen3exz7Jr2s6b4a0W68Qa3eR29pZ27z3U0jBVSNRk&#10;k546CrjKQMke30r4J/4KZ/tDTfGvw5rn7OHw91dk0eOMx61qFtcFPtsyNuMAZT/qhja3ZiT2GT9v&#10;UqZbwplKitEtl1bPicLhcy4xztt9d30iv6+8/Pf9ur9uRv8AgoF+0VcarL4LGmaN4euDp+iwgxfa&#10;mt0lYOzuoLOWOWIyVUcL/EW7zxLc6brfxM+LniARK8dvoVtpFvGwyBFDd2ERXHptjX8q+X/BvwPk&#10;vPj/AGugbp9LFhcz3MZ3iJMW1m1yyMTwQyqVA6sWA75r3Twj/bb/AA98VfEW6mMtrqkb7VVz5jOb&#10;6JtzIcdTC2Cew4r83xmO+tYxV6i0mpP8LI/fMpwtPC5bOhTdlDkgvS/M/wAjxk2XhNfE9xqEkihf&#10;OOeNpZvTv6dePesmSSDXJpbC3bz4GeQHH3TvyNo7dCB+Fet6t+wH8V9Z0e7bQ/Fvh77W86tCv26V&#10;MJn5skx8Nj/69WfBf/BP/wDaA00RwzQaNKwIP2iPVVIPucgH9K+sp4jDyw/O5JPs/I/M8Rh6kMc4&#10;R95Xeq8z6+1D4leAP2lf+Cin7OI0I2t9ZN8J/s99b/uZolkMF6skJ8ssmUZSrL/CylTgqQPqu30W&#10;Hw7+z9Po6RLGLfwi8XlgY5W1K/0r5S+EfwjsvhF+2t8DviJDpOjWvhnwf8PE0/xZrmlWvkRtqjHU&#10;DI5jYCaVj58OZNhBJPOAcfY/jqK1f4deILnTrnzLd9Dufs55CmPynwQD6g18vxDzVIwnOSlLn3W1&#10;rKx9Jh/Zxp0qdJNRjSWj3vzSv/XY+Iv2Zt037Q1yikD/AEFh83T/AFV5XBFs+M/Ddqxz874/Oux/&#10;ZvuB/wANB6tifao0yTOO2ILuuB3s3jHw5cSyYXYxZfX5jXl1v95n/hNMP/uq/wAX6Efx30ewsLHX&#10;tSs7KOKS6t2e6aNcGRhDsBPqQqgfhXk3wimKeHlaIfL9u+UHjH7k/wBa9h/aCm8vR9UZmzut2/8A&#10;RJrxn4RXJSyhhkZWxMRj1AiY/wBa8/Dv9yr9z1qn8RvyPfvh9ppuPA2n2Usp8uZGDMr4OCcdfWux&#10;062SHUNJtbeSQRxyMoDMSWARhyTnPr71y3w0nK+ENLB52zbOP94V1VvbSf2tpvn3m0fbHZNvBP7t&#10;vl9+cmvNxf8AvlT1Z2Yb/dYeh0jGKK6MRGf3J6/Svv8A/ZcCR/s+eD4owdqaHCoDdeBivgB4v9Lw&#10;WJ/dnJJ5r9AP2aldfgN4TUj7uiwj9K++8O5c2YVV/d/VH554iLly+l/i/Q9A3KVyKM8c1CNyjAoL&#10;P2Nfr3KfkPMS9Rkt+lHGM1EWcnOaPY0cohwZj0PFHmOOTTQMdBQcAYo5QUiTexxThKyjrUIfj71B&#10;YnnNHKh8zLAn4ywpRKOwqtvY8UFj1xU+zQ+eRcDg8ZpysD1xVPzGxw1L9oZRyaj2bNFULZJzkMKQ&#10;s2eQKrG6IPNOFzzS9myvaRJ1dh1FLuz1FQC5A6077QpFS4spTRMWUUoOelQiZM9acsyjpSsylIk6&#10;9RRUZlB6Gneb7UiuYdRTTKPWjfk4FS4hzI/Oz/gtoyx+LPDjY5/saH/0tJr5Q+GjPc6Syy7dv2Ji&#10;rL0A34r6q/4LhyiLWtBcdf7Fi/8AS6vlX4MJM/huEyH72mn92/s+P6CvzfPv+RhL1/RH6NkX/Itj&#10;6fqWPFSQ/wDCH6lGhK/Kv8x19KPhNcW9nrWrrqEyRwpp91uLcDebu3VR+JcD8a0PEyK3hnVkkhG3&#10;7IT+IINU/gzcW0vi7XtP8ptw0W8ct6f6Tacfr+lfJ5w/9knfsz7DIv8AfIeqPp39hpNn7UHgsytu&#10;32N6w+XgYtZhj8s/lX0//wAFLSR+x74hx/z/AGl/+nC3r5l/YilZP2mvAkcUSlXsL5ZDjGFFtd9P&#10;fIUfTNfTX/BSfy5/2QfECE/8xDS+Mf8AUQt6+o4Jf/GK1H6/kj5njiLjxZS+X/pTPzJiaY2NvKHI&#10;/wBDTK++0c/59a8h/bTOoT+CdPS2ZYWW9UZZS29dj8jDAjrj8PevXbOTfpdq6t/y5xE/98CvKP2x&#10;IJG8M6XcpcMFjucMvqcH/D9TXl5bK2Mp+pWf/wDIprPyZ832SiIG2lK+YBnHT2z1NTIwZdrr/wDX&#10;pwQB93lr6bsU9Qo6jleT7193zn4XKxFFgu0a8Mh+ZepHpSmNyd47f7NSKpEm4R/eGCcelP8AL3DG&#10;36elLm10MnuRxyuE+defRTmnAHODnmlUDOxe3NPMaghm5Ze9S5XI9SNGDswULn+KnLtiXy1Tvj60&#10;4oNm7P8A491qRQuMIv41SZB9L/8ABGtLtv8Agoh4DLkKqzagflYncDp9wMdPU/pX7T/GH9oP4bfB&#10;az2eKNX87UpI91ro9nh7mX3x0Rf9piBwcZPFfz3fBH41eP8A9nz4k2PxU+GepJa6xp6SpZzPGGEf&#10;mRtGxx64c4PY13t3+3V8cNS1CbVL+bTprq6n86e8mtnaWV/VnZySarEYzHUsFJYVLn6X2Pq8jxWT&#10;RlBY+TUVukj9GPjX+058Svjzcz+G4buTS9EZgraPp8pUOuek8nBkz6cLj+E9T55F8KPC8i/8TWyt&#10;5ud224jDL9cd+PX8q+NYP+CgPx2sgUtotFAIwsf9nkj6/e5P1qz4O/4KU/tEfDy9uNa0mfQ2uppG&#10;dbi+0n7QbZ26tEJGITHYYwMcAV+d18izzH1XWxk+d9FfRH6jR484XwNH2ODThFdo7n3dc+DofBfh&#10;SbxB41Mej6ZYW4e6uriMJkHoBGCWXceFXGWJ+UNXzz4kt/HX7SXjGx8P/Dy2aG0utSjt9OsoZPLl&#10;n3MV3yHOC5XPsgPHQk/PfxM/b+/aH+MttZ2ni7xPZyWtiGa3todPRI2kYndK/GXkPQscnAAGBXg/&#10;7R37SPxOj8N6frCa9NbzaLcNJavp/wC4MZbALZTBLdADn5QTjGTWtHg/E4jF0/aSXKnr5ei7+ZrR&#10;8SMphRnGjFub20382z+gL9ij9ib4c/sj+H5Hnu4dQ8U6lJ9ovrySTKW28BPLgDchflAL9XOTxnFe&#10;vfGUoPhB4qQ9/Dd8GP8A27vX8tPhj9qz48eI9Uj8deK/ilr2oatasqW+pahqk001ttxINjMxIwzO&#10;RjoWPrX19ov/AAWc/b6+Ifgubw7r3xzElveWUlnfLD4fsFZ43Qo4z5G4ZBPOc89e9fq+Hp4HLMOq&#10;NKNkvxZ+Z59jMViJvFYmbk5fcvI8JvtPC+Yok3s3AZvSqmpFoWiMahyGbIX6Gr7S7xncf94jk1Tu&#10;IY47qGNF+9IzN16kV4dSSc2z4mLcpFeIyyW++SNo2/iVuf5U7ttRf97irDxrjYTTcBVxjn681i5G&#10;durIQABnywMHvVa6juVt5JYrdXlAJjRm4J9KtrIrZH3vfrTZCGHMmP7pzWcmxfa1Ks9nHKgDqA2P&#10;4elU7vTXhHmWO0SFgGy5xjPP44rSmeJT+8Yfn1/xqvLtXd8+G96zvIXNZmXqMJELYkI47npXo17p&#10;u74Y+EZTO+5tBAO1gMf6ff8AHT3rzu+lieNvnU+vtXpN8WPwp8JzhSoXSSF/2gL295/WspvllD1/&#10;Q9rJlzUcRJdI/qjnHtYIuC9xuPGfNNAsLRZFykmf7zTMf61Kp385HT1pm5XbCt/FivRucPNK5Glp&#10;DuITzd3Xd5zAfzr0T9mX9mrxN+0p8TbfwF4fFxBar+91jVJJHMVjagjc5weWP3UXqzMBwMkcz4C8&#10;DeI/iL4wsfBHg7SmvNS1K4WG1gj7seSSeygZYk8BQSeBX6xfspfsuaJ8Bvh1bfDTwsbd9SvlFz4k&#10;1qQbDO6rlnJONkKLnaDjCgsQCzGuPFYr2MeWOsmfVcM5JUzLEe2q6U47+fkanhT4ffB34K/CmSTU&#10;NSj8N/D/AME6aZ9SvpJOEhTl5GP/AC0mkboOru4AwOn4h/8ABTj/AIKAeI/27fjtJqmj2kml+DNH&#10;BsvB/h/zPltrUHAkft5j/fdvU+gFe8f8Fq/+Cmdh8dtcP7LH7PWsyN8OPC95jUtQt22jxBqK5DTn&#10;HWJPuoOe7d6/PeyhvI86uYiGVhsbb0PX+le1k+XRwtP29Ve+9vI+nzbMPrEvYUdIR00K+svpz2sd&#10;pp8UebckTzNnfJIe/J+6OgA6Y98113wf8GW8Pl+P9dtvMt43/wCJTayoGW5lXgysDw0aH8GcY6K4&#10;rL8F+Ck8X6w95qiSLptnIDfSr96ZzysCH++3Jz/CoZj0GfWvKj8c6r/wiOk20dvZ2sMcepSW54to&#10;lA22qf7R43EdAMdd272Pdpp1JnhYjERp0+WL9SxoVhJ49vxruqwbtMtZt6CRiTf3ILZkYnlkUlsZ&#10;6szHuQfdP2Q9Jsr34kavCVhhLeHZvu4yf30P/wCv3rzwWtrYWcdlawrHDEoWNEHyqo7D8K9A/ZOE&#10;DfFO6tnuBuk0eQRf7R82Igfjg183mVeVanOUux5+UVpVs3prpc+m7uaAWtvbuNqq1qob0/ecfrX1&#10;x/wSctPJ+IOuKD8p0a6ZeP8Ap8jr5NjeOVI43Abd9mGG7/vK+gP2GP2jPhn+zpq974p+KWp3VrZ3&#10;lnc2kElvZvOfNN0HwQgJA2qeemRXy+R1qeHzCnUm7JPVs/Vc6oVMRl86dOLcmtEtz9IfKwDxXhn7&#10;cnwD+G/xV+EeoSeKPDlvPeTtDaebJGP3yPIFKScfOMZxnkdu9Fr/AMFFv2Z72wXUbXX9VaFhlXOi&#10;yqCPxxXM/Fr9uD4F+N/C9rpWi3Oqy+XrFrcXG/TSo8lGJbGTyenFfTcSZtkuIympTVaLfTVXTutV&#10;5nzPDeSZ5hc3pTdGcYp66NK3mfln+2R/wRg8WeEvF8nh2fXJLXTV3TWM08XmFApGGhmBBOOmG3Ec&#10;ZPp8e+IdLg1vXLG617UrqSbTbOS1haVjujcHhefUfzr9vf8AgoV/wUL+Dmp/sveINC8AaJfX3iLU&#10;IltvD/27Sl2xzO6puB3EjrtPYBsngV+OXiXTvhp4DttB8Q/ELwxqV9Br+sPd3y2+oOsqWIwu8Egg&#10;sylZB3O48ivjsxyVUcC8VhsQp072ivXddj9EyPF47M8d9Vnh3CrZt+i2fzOfuIJ7GCOKDxBqGxbU&#10;FkcbWd/QAjrjOfSvDdb+NPjdvFMlnBrFxHB822NuqY9SRX6SfHL9ij4ZeGPhLN49+G8LSXE3hGHx&#10;Lb3Go6g2fsLO00aKsrA7zbPExXBbcWOABgfmr8ZNBk03xLfW9iVRnmDow7Kxz+ma8TIKeFxGIqQn&#10;C9tNVs+p6WaRxGDpxba76djmfG3xe8SQXCpLrN00zDg/aGxx3xnFZv8AwsHWtba3ljeeSaLazsrs&#10;5ZgeG9iP6VRtdPa98S+XqVtHIYsrGDznnrX0n+zd8NfAHinxbpvh/wAeXP2HT7yJ4hcRKq/vipEe&#10;eOhfb+HpX1uPq4DKcOr0k3bofPYX69mWIc1U5Y30R3fw38YXGuaNb30kTKt/pscyo38DYw3Hr/hX&#10;G+F/FvhbXfHmsW95on2rWLHzIJLlZiERM4ITPC5PDYGfl7ipnn8Q/DLU10UwQNFp15Itx5021uCV&#10;ZAOmM5rNtfG3gDTtevNX0Xwk8OoX2RNILhSGbrg46c89Oa+Vw+BVT2s4RfvLS3T1+R6dbEck4JtW&#10;T1uYVpaWemeM7uPxhrUmmaZbqg1SaGHzGSNwmWAz8xCg4Xqc9q/av4Yf8F1P2Qvh38KtA+Gv7PXw&#10;J8YXmi6DpNvp+kHVWtbFGhijCq3yvK2TjJJUZLEmvxp8PfAr46ftE/EWw8K+B/A99qd3r2oJbW9r&#10;DCYzeSRpny0DYGAAWJPAC5OK+6vg3/wRJ/4KJXNhbadc/C7Q/D9usYBk1zxRBkD/AHbfzW/Svs8q&#10;qZxhsKlhYXk0k9NrHzOd0MrqVovHSst0r2vfqdB/wUh/bDtP2srzwf8AFAeGo9AaPRri2azbUBMR&#10;tuGP3tq54I7V5b+wyy+J/wBrLwDoKHcuo+JYYmaRT8ysccDHvT/+Clf7J3xj/wCCePgPwTr3xs1T&#10;Qtej1q9vba1tfDs0zeQVWJiGaZEznPAA7GsT/glZ8W/BmsftjeE/HHxO8ZaP4R0XR9Yiv2m169jg&#10;RlALBd7EKoztPJGe1c0sszCeIVTHL3m1r89NjXD5hgYUeXA6QinZeiP1w/4Kui7Hwp8NyWqnauuy&#10;ebt7L5X684r8/wDxHamZ31CUEi30+A9eS29uP8+tfZH/AAUi/ar/AGZfHnwk0K28EftB+C9Yk/tZ&#10;nZdL8UWs7KuzqQkhwM8c18P33j/wFcSzznxhprf8S+BPLGpRkEhz23YzjHvXp8QU6ksdLkV9F+R4&#10;uRzisBDmdtX+Z84ftAX11q2r3GpXtu9vM18q+Se37vAP14riNORUbIiVf72K7/8AaL1DTr3VpjpM&#10;0dwH1BW3W5DjHlgcba4zwt4a8T+I9SXRfD/h6+vrxvu2tpavJIeM8KoJ6VGWxnHDK6PjuLKc62cS&#10;5FfbYs2ypCPk/SrETDoy+4zXTr+zz8fFhaQfBPxa6x58xo/D1wwTHrhDjH6VhSeFvGGjTHT/ABF4&#10;a1C1uo8eZDcWLxsM9sEZr04anzlTC4inrKLQxAr/ACgDrgU9WB+UH3ziqdzfGBpYSjbo13Mq8Yqv&#10;Zawvl+XLukkaQhcJgn5uP51pyM4/Zyk7WNUNzkHHGOaduBB3hePWqE+pxRQNeSKflJDKzYximRap&#10;sJGJGZnyq8DAosyXTlGN2jVjl+fBC46nipFwBktmq9tKssazlT86g8/SpVQAbgdzd/m6UGenUt2z&#10;jK98sK/bv/gk2gj/AGBfh+rYB+x3h4972c1+INsFVxzjmv3C/wCCVKH/AIYP+H5C4DafcH/ybmr1&#10;8r/jP0PSwf8ABn8j6JwVGAaUHtSNvA4pAcrur6E2FyCOD3pCWA2hqD8nzUFgfu1O4AwLcClAIWkD&#10;DHAoLgUeQDV3jJNB3MKcrBl+agtxkDpRsAgLAU7coGCaY7AEYPSgMDxih+ZSHFjnimknGAaGDkfe&#10;78UbQOT61Irg2cU1lIHNDY6eppm5iCAf/rUxCkZPAzQeu6mhiAQWoXO7cTTswAKORTSAG4p2SDk0&#10;0qWO/wBKoBrBcYpBn0zTiUJBzQAQMVVxcqO2JIHOee1J0GdhqRkAPSm4bPrXKXyhyeooI2gKopQj&#10;Z4pFhbO4mgOUNuBhVoXrjbTtrDGT/wDXoJbOD3oKGldzZ5oClRTlVs9aQ+YDgH60ALz3qOY8YHWp&#10;CMcmmSgYzSewLofmt8AGT/hbf7R5U/d8WXAX5vvn+0I+a9q/bG1OwsPhrZx6hc+X52uRhTuIz8tz&#10;/jXjf7OkMc3xg/aRz823xNd4b6agle1ftghW+F1r5iZ269GcY/2bivwnPf8Af6vq/wAz96y/+HQ9&#10;I/8ApKPkf4u6ks/w014mF/3ds21pF4bntXyj440p9Vk8OzanBuI0+7HzLwV+2T7eP93FfTXxWvF1&#10;DwjqOhAND9uXyzI38OSBn8K5Tw98DvBPiVtPuPEl/dSNY25gVY51jVwWL5Pyk5+b1HArwKMOany9&#10;z6qOKhhY3kfOXjyC/J8OeBtLunj0vVrmzSaxj4VyLiTJx/XrzXqifCx5viJaePvA1215arqVudUs&#10;es2nMWXBYdWQjHzdu/HNfpb8Of2FP2O/Dnh/RvE158FtFubq30+CWO71qWS7Mbbd+QJmZR8zMenB&#10;6Yr0Pw9rn7L3w6u5ofCF/wCCdEuhGWuhpcdpbvgKD83l4P3cde2K9KpjKcsDSw8V8Lk3fu/+GPGV&#10;ZRx1TERi3zKKXy7/AHn5FeH/ANnX43/EnRvEVn4N+EXiTUo7zRtQghkstHmdGke2lVQGC4yWIA56&#10;mt/9jT/glb+2/YfDrxDpXij4LzaK2qX1rJa/2xqNvCSFXa5KF94wfVa/VjUf2u/2b9IuGs7v4x6P&#10;LcbWP2azuPPkIUZOFi3E4APQV5VP/wAFe/2LdQs7648CeM7/AMSJpRjW8bSbBtq+YTs5kK5zg9M+&#10;9b4fMK1PK6uFirwk02+1vyuc2IjWrZpSxKhacU0k+t/uNP8AYq/Zy8dfs1fCq+8IfES50+S8vdXa&#10;8j/s24aRVjMMSYLMq85Q9MjGK+bfjpOP+FX6bPHIW8zxZrr89gZICBx7H9K+vvgL+0r4Z/ai8K33&#10;i3wp4futPs7HUWstt44LyMER84Xpw/r2r5B+OUPlfC2xs1QL5PinXFU7icjfBg/lXFDlujpUq0qk&#10;3V+K6ueQ+HB5vwbuZQ+WTWHXGOn71az/ANkTxM/iT4W6FfTXjTPCjW0pk6qYy8YX6YUfnUnw2ea5&#10;+CF07XG7/ioLgfUrd4x+mKy/2ItPu9E8B3mk6gi+baeJryE7emAAfx69fevrMJOisvrQa973Wj5b&#10;HxrfWqc0/dvJNfI9K+0rotzazsw+eGL7igf8tf8A69cfrPiR9d8X3tzHHJCPNMRywIbb8u78xn8a&#10;6DxZPA+nWEvZvJCben+uFZ/j3w94d+HXg/WPiHeXtxc+SzP5KqoKuW5B9gM+/HevmsVJU8RFW3Pq&#10;Mr5vqspJ2ZzKfDBtd8ZXninxH4okulm09bWztpFLfZYwOVBLEbS2WwAPvGtz4UeCYPhN4zs9d8Na&#10;t5dgsM0epafg/wCkFjkMCW+UqwHbpkd81lfCTxxJ478JWXim90BbP7XaiVoluA+zLNgZwOyg/wDA&#10;vrXYq0RWW2s7RWuZIybNZLgJHLIP+WbNj5dwyA3QEjOBkjLESw+LUoVE30fyOrCxzDD2lSaS3Ok+&#10;Llv8N/izGwvZdQgkaNdjfY4pPLk6MeZAGV0wrKeDhT2ArzC9/Zz8F2ccGr+DPFN5Z6xp7L/Zd42n&#10;oPs/Mm9MiVsoyyEbSD/Wvafid8MdG+HfguPxgmoXE0IaLzI58RmPecDPHXcVH41wdxr9vJo9xeaX&#10;o0txd26iRbT7UF8yIZ3lfkOWUfNt7gHnI5MtxuHjRUsOnaOn9XJxmDzCUrVWtdTe0ePw/DarJ4g1&#10;S6hmjlimjmtLNJB5i/xYaQbTnGOT6GvpD4Oft/aZ8O7H7J4g0XUNeb+z7azt7gtHbNHDB5u1SBv3&#10;H94RkkcAda+Pb/4qWEvg+HxP4e8PPeGynz4gsPtoWa3tMnNzEBGfNVPl3rwVGW+6MiTTvid4f1W5&#10;zpGkSTW7WIurW4+0kCRDEzg/cHBx+v4V7GFzzFYG1SjdLb+kePjsjjmH7rEJNrXez+8+8JP+CpXg&#10;4IT/AMKnv2Xt/wATiP8A+NV8yeIvF/hPxl4q1TxB4Q0OXTbKa8aSLTnuBIbdWO7aGwMgHOOOBxzj&#10;NeOeFvjFH4m1W90hvCghazuAu77ZuDDzJEOflHeMd+d1dRoutpBqUd1FpPlJL8skkdwT8ufTbz37&#10;10ZhxFjqypxxK0lqnZel9DjwXDGFw8ajwyV46PVvzt9x9reBf+CiFl4Z8E6ZpXjbwZf6hqVrbiC7&#10;vo75F8904DMCudxXBPYnOK2o/wDgpF4Lc8fDPUlJ6f8AExT/AOJr461LSNO8QWLaVqNmlzbzbXVW&#10;kK4kTmJt3XhuCfTNcnL8R7rStSazl8KXEZUEuGuiCCDyPumlieMM5wkuRO6tpoiMHwhk+Og58iT6&#10;q7R+gVj/AMFCPB14xT/hXmpLz2vIz/7LXxp+0h4osfHv7RGteNNN09rdb22nlWOZgWVSYeDj6GuN&#10;j/aGutPk2ReGMjGcNqirgevMQ/nUeoa7ceK/Fw1eaJoft3haaTyfMDFW3wfxDGcA+lc1DiHNs3bj&#10;iH7i12Rvi+Hctyemp0I2k9N2y14p+I918JJk+J9np6XUnh3XLfUo7V3KrMYnRwhIBwCVx+Ndj4W/&#10;ab8VftdfHnwX8ade0Cx0j7T4t0u3TT7Xc6xCKcDJduWJBHYD0FcdrGleHfFBGl+L7Oe40m61i1j1&#10;CG2k2ySQM6b1U9jtJAPqa6bW9b/Z8+H3jPw/q3wI0PVtJ8L6D4isnurfVJPOmSZJ8zNkM5YcDHOe&#10;vFduHrYqKspJU7q66t9PwMZU8K6MZODdXWztol1+88p8IWxfW/EGnXUa7fOuo5AP+uhB/Csv4Y2l&#10;jeeFoopo2DrMZG92DDDD8AKvfDrV31XWNV1XH/HxNNI3/Am3VR+E1yJNGmgdCFhvGj6/7ER/DrXN&#10;U96p7p1VLpTv5fke1fBn4u/BvQPiDZ6b8abTWZtG0zLTQWNvFIbmTOUVsyL+755xknp3zX2tpf8A&#10;wUf/AGUdQt7S303x39hZriKJ7fUNJuIRDEWAZsqhUAD3xXz/APD3/gmDo/xv+GOk/FKx+L1zp15r&#10;FuZ5rSXTVljjYOyjBDqei+leXftDfsNa1+z5qdna6h8W9J1G51CNmitYLeRZkjHHmMMHapPA55Oc&#10;dDj2MFWxnDOFlWjRSg9XJ76+h5OMo4HijEQpSqtzirKKutvl+p9M/tkftweGdW8Ip8Nf2fPiHa3V&#10;9rEf/Ew1rTbpW+zW56xRnOfNcZGRyinjBII82/Y5/ZIn+LniNdd8a2Lw+G9HlUTwtkG/kABEPPVO&#10;hY+nA9vAPAv7Kfxf+JU95b/DrRf7cNjGrXX2OXHl56D94FyT+Jpuo/s8/tM/DO5kvdS+GPibTWj+&#10;7dWtnIAoHOd0f+NedUzKpm+OhjcSualHaKvb7z1MPgI5Pls8BhWoVZbydubXy/I+1P8Agpp4D+CX&#10;w9/ZY8YfEqy+Fvhm18SXkNvZ2utLo0C3WTImVEu3cP3UbLwRxX5h/Ev+xPh78Q7H4a+GtYuLyTT/&#10;AIc6TL4k3LHsi1C4Vbl4V2AcRbwnO5shsnOcepeMPiJ8ZvFfhxvBvxF8XeJNU0tZt503W7ye4tww&#10;BCt5c25QQCRnHGTXE6T4T0LS7K40az8N2cVpcTLNJBHGUDuAQDhCMEBv1q82zjB46pejTSXKkttN&#10;bt6HocN4etk+DjRxE3J87k99fdslr21+8+a9f8X/ABd8E+Gmt4PiFrN1czSkrNPqEjbEBPIJJ4Oe&#10;3pX6N/8ABEj9l64+PXwR8WfFf9oe3utYsdUuE0/wzcS3UkZhMYb7RPCQQQwZkUNzgow9a+c/i74E&#10;8FfGfXW1/WPDcOitJaQ28Nj4cbybdI4oljUKkgfGFUZ55OTX13+w3+294E/ZT+AGkfA3Uvh5qV5a&#10;6TNcumpW19EHdZZWkOY9oGQW67uetGQ4jLaOOf1p2ilo3s2HFNTGYzKrZfH942rpbpb6M5WLw7Z/&#10;s/f8FZvCPwp+KPibS7fwrYeD3uboXF9ILPUY/KvhFdzwzM0azNhEZV+UyQllA3gV9f8AxDn0y5+G&#10;niDVNHnV7KbQbqSzEceIxF5LlcccDBH+Ar5Ql8ceBPiV/wAFN9M/bE8Zv9q8GWOgraWem6lpKPc2&#10;Mgt5EHyqWWRBK5kVs7gXOBwK+rfiFr2l698K/EWs6TMsttd+H7ya1kA6xtAzKfyxXPn+Ly+vaOGl&#10;FpT6b2svwMMLSxsIUniItS9lFN9L3b189dT8/v2dYL5f2jNf1ATr9lXw/MoQDDeZ5F22c+mOK50Q&#10;x3HjDw2R90dBnr8xNdF+z/cNF8ZfE8nYaTPtHqfst2P8K5ZdUt9O1TQdVuSRDbxvI+0EnavJ478C&#10;uGqv383/AHTeg28LH/F+hZ/aAKfYb+NvvC3Y9P8Apkf8a8V+EyYso/lBVrpwrY6f6OP8a9e+OF3b&#10;a9o8l/p9zvhmtUlWReNylM/qK8f+FP7uwgQyf8v0p/DyEH9K8zDf7uvU9erpUfofRXwswfDGnENx&#10;5x4I+ldTJeWcev6PBI/zNeSLGq9C3lt1/CuO+EaOfCVhuBybguGU+4rqZIx/amkoUI3Xkjbl6lth&#10;wP8AOK87F/71P5nZhf8AdYeh1qqz3pf+HkV+gH7NrBvgX4XKNlf7Ijx+or89YbtpGcqGX52GD+Nf&#10;ev7NvjDwta/A7w1bXnibT4pI9OCyRzXkasp3t1BIIr7jw7qRjmFTmaXu/qj4HxEo1KmX0uVX97p6&#10;Hpufamk/LwayX8f+BYPmuPGekJ/vanCP/Zqb/wALG+Hvbx5ov/g2h/8Aiq/YfbUf5l95+QfVcT/I&#10;/uZsjd6UgOaxx8RfABJx450bj/qKQ/8AxVC/Eb4e7c/8J5ovp/yFYf8A4qn7Wn/MvvE8PXW8H9zN&#10;oHIzikIJrC/4Wf8ADdOG+IGh+3/E4gH/ALNTJPi18LI87/iX4fXb97drVvx/4/S9tR/mX3i+qYrp&#10;B/czfVh0zQeOCTXNt8ZPhMkQnb4p+Gljb7rtrtvg/jvqNvjZ8HVXzT8XPC4X+9/b9tj/ANDpfWMP&#10;/OvvRSwWM/59y+5nUHju1BYDg5/GuVk+Nnwbj+eT4u+F1G3dz4gtuR6/f6VHdfHz4IWTsl18ZfCk&#10;LJjesniC2Ur9Rv460fWMPy351b1QfU8XzcvJK/ozri6g9aa559a40ftD/Ad18yP40+FHH95NftyP&#10;0eo3/aL+Ay53fGXwvx/1G4D/AOzVP1zB/wDPxfei/wCz8e9qUvuZ2yuCPmyP60bgeSf1rhx+0f8A&#10;ATGf+FyeGeO51qEf+zUyb9pn9n6EZl+NHhgfXWIv/iqn67gv+fkfvQ/7NzH/AJ9S+5/5Hd78DhqF&#10;myfvcVwEn7Tf7PCJ5jfGzwvj/sMRHH/j1RL+1N+zhIu+L42+F2GccatH/jQsZg5P+JH70H9n5hv7&#10;KX3P/I9G873pwnAHH6V50/7Uf7PdvI0U3xh0GNl+8j3ygjjuO1VH/bA/ZnSZoZPjboG5cbv9L4/P&#10;GKcsVg4ys6i+9Djl+YSScaUn8meoCbjIzTlnz3/WvK5P2xP2Yojtb44eH8/7N8G/kKhP7aH7LgRj&#10;/wALu0M84wszMc/gtS8Vg/8An4vvRf8AZ+Zf8+Zfcz1zzwxwrUb1B4ryVP2z/wBl3t8a9F/77fP/&#10;AKDUs37Y/wCzTbBWuPjDpKK8YkXd5nzKejD5OlS8Vg+Vy9pGy80NYHMVJJ0pXe2jPjL/AILwapNY&#10;SaTcW7KJI/DqNGSM/N9sJ/HpXzB8JPENpa+BtHfUL63S4uNNgi8tnCtJIyliF55OcH6V79/wV5+J&#10;3w3+ONzpc3gDxVb6taQ6RHb3E9srqI3NyWxlgD90g8V4b8FrFLPwbFCIgFh0+0QJjOPk/wAR1r8z&#10;z6tRqY6Tg01dar0R+l5JRq0cujGqmnbZ77lvxRq1onhi8H2tV+0RmFSzf8tNwUrn1zkfUVi/D3xT&#10;pOgfFK+tLsXHmX2h3qR7YGZSUubXPt0xXSeL7aK78MXzPbKvlJvjXb0YOpz9fesX4R3GfirNJEP3&#10;kWh6iY5GjBwTc2x9/wDP0r5TNp2w87q+h9ZkdPnxEeV21Pev2bPjt4J+Ffxf8K+O/E0d49no8N2l&#10;4trah5CZIbhF2gkA8yLnkY5r1b9tb/goH8HPi98BNQ+GnhLQ/EiX2o6lYCGe80+OOJBFdRzMWIkL&#10;D5YyBx1I/Dyz4D/Erwt4X+JHhjW/jY1q3h2SW+/tJfs7SblWCXyiURck79pIA6DvzXq37XXxZ/Y7&#10;8c/s9alY/CnQNKi16S4sn0uZfDxhmZPtSeYyyFPlG1XByRnOO9epwnicX/YNSNGUI09bqTfNqrHD&#10;xdhcP/b1OVeE5T0s4pcujb19D5c8L/B74v69oFpqOifCnxLdW81hC8M0Hh+5ZWBReVPl8j6V43+3&#10;v4e8XeAPCOkweLvCep6bPJOrx2+oafJC7rtkywDgEjg/lX60/Br9rv4HeCvgz4V8N694kuY7vTfD&#10;tnb3US6bM210iRCMhcHkdjXwN/wXN+LXgv4w+IvCmt+CbyW4t7XTxBI81u0fz+ZO2Bu7YYc19Fh8&#10;ty2jGnVhXUpaaaHxub5jmFTC1qdTDuMLPXX/ACPzZXxPKyZ+xTks2UbafugfT61flvNWJCppk+3H&#10;+s+X5qurEqFn5+b/AGjUiCNY9n3e5JzXsM/J5Tj0RRGo6z56j+ypFUnEi+Yny+/+TSjXYIiXkNwe&#10;doj8tePf/OatiGF5JGfcOn3Wxz+FOeKMlSXPycrtc1S5SZSjHoUP7ft48QlbjzHG4MVTIB9s/wA6&#10;kbX4haxyrFdbXb5WUJk8fXA/SrUMYkfzXVgw7bv6dKeII0BZQcN/tGqtC5j7SPYz28RmRtyR3I8t&#10;sSKqx8nv3/rUx1gRsJTZXHzQlxu2YA/P0q15cTJ5aIu3dkqadLCjhRJGrBRhcgcUe6TzU97Gda6+&#10;064isbpizYUs0akdB68Vc+23BjUfZJ8jriRN34nNSlYsiXydzD+Lv+dNSO2jZnS2UM/LbVHzfWhq&#10;JPNHsRte3Dt5n2KbA9LhQD+TVVu7jWnZvs9n8zcgSTjaB9AeuKtLDDHD5S2ce3umwYNDCJ1VWhXa&#10;p+VSowKnUanGPQohdXhR4TbjMkYC5uPunHJ69M1wHxitdTu/CNxZ6o0e1dpcrIWJ56DOepr0mZVk&#10;PmNGrMv3WwOK87+P2n6pc+AtQXRbdmumRSvkr82N6gkYGchcn8K6KMuWabOnC1P30XpueH6P4i1g&#10;a7daf4SvP3sny73XckR4BJ7EjH6+1evfCDRfF2gWrzXt/DI07Es0k5VdxHbC4rlfgb8Lb7wrarNr&#10;ERE0v3oW42/Uev15r2fRbcxRiMJjHIxUVsR7as1F6HqZljnP91GzRYgPiNG2PeWitJ1zOfmz6fJ/&#10;KkudT1JbxoE0eEtHJlf9Izu4xn7taMTORgv8uemTRIVByCfrWG+54PtI9ihBrGozv+9sIfl6t5+d&#10;nseP84qOTXNWMLT/ANlxhd4HmCQdK1HG7aHHJ55702aRlzu5xx171m+UUpRXQzU1XUo3w9lGqtnb&#10;uf73p0qM6n4gI2i0gWQ9Iyx9M9c49PzrRcHPbn26U3CJxtP1rFuJlKoZjXvih4nBgtlYD7rRtjP5&#10;1XkuvEx+d3ttrN/z6uMZ9i+T+FazyZI3LmoJTIOVXaB6c596ysJzv0MbUG1RouL+3XcvQ2zA/q9e&#10;sajDJbfCLwaZWEjNoBBZVO0/6ff89a8p1RhEu4AkKQOPUnH5V6/rBWf4KeDMP93R2HoB/p2ofrUS&#10;5oygvP8AQ9rKLujX0+z+qOUZ8thTTra3lup1tYImeSRtqKoyxJPAH1poBAVd/TvX3D/wTU/YrMYs&#10;/wBpv4q6P8igT+D9Nul6t2vmU/8AkIdz8/QKT04ivDDU+ZnRlGU1s2xipQ26vokeo/8ABPj9i4/A&#10;/wAKr428baPu8Z67EqLayJl7GFsFbYD++eDJ6HCcBST49/wW5/4KV2XwE8Fal+xL8BvE0UnirWoF&#10;HxG16zmybGI8/wBmxsP4z1kI6DC/3s+1/wDBSj/goLo3/BPH4LNNpd7DL8VvGFi0fhWybDNo1q3B&#10;vpFP8ZyRHnnOW7DP4Ha74o13xx4puvFviq/mvru6umnvJrlyzTyMckk5yST1rfI8ulXl9bxHyR+h&#10;ZliaOX4eOBwuiW7C50+7j05dduiU85/9HR2+ZueWxmqHhbTLu51G+03SdTmle+YTT/aHPk2UKD55&#10;G9hntz0AySKvXesajr0sGlxxNJKW8uCGNfvMxwAo9SeK7LQvB+jaDpzWGoRfaI2vEj1D7K26TVL3&#10;PyWceDzDHnLtkAnn+6a+skubV7I+alU9nH1NTQbOCXSbHSPCsRhe4RhosEi/PBH0k1CfH/LRiPlH&#10;8ICgcAZ9M8KeHtD8K6TDpGkIW8tdkk7J88rcks5xySc/yql8PfBLeFtPkudT2zapeHffTRqAo/ux&#10;p6IvQD8eK6Fs7gCAe445rw8ZinWlyrY+fxeI9pLli9CvdElskcda9C/ZIa3T4nakZ4pGzobqvlqS&#10;QzXNugPsMtyenrxXnd4xP/169I/Y0Dj4raovnbVk8OzK2fTz4f6ivHxb/wBnl6HXkP8AyOKVu59K&#10;CKT7RbiTO1Wt/unv5nerd7pg8ReEodLs1JLalKqlcfL8zZPINUJZ5bV/3jBkRYizeo3H/CvU/wBl&#10;f4A+IP2jNUuvCvhbUtNtJLO3uL4NqkZZGUTqmOFbB+cc4r4SdPFYqj7KhHmk9kup+60auHwtaNav&#10;Llgnq30OR/tT4gxWMPgW10y3jjiXy2kazTJjzjIbBPXOa6qze8vbFra4mZVjbbuazjUuB77elet6&#10;x/wTz/aU0mKaOC10XVYSxZFs7yJSmRjaokVMAnnucn6V534//ZU+J/gC2bxD4t+F2o6Za+YIJL5j&#10;G8IJP95PlA6k9eK+YxWVZthda9BxXdp2PsMLmWS42Sjh8RGTfZq/3Hzf+1Dez6n43sfDkUsUMdhE&#10;s7NcQllaR0YA4UdFBVsYOSBn1Hz58QtBs/if8YNP8FWWnvFZrdRWK20fzNBbx/NKq4/uqHA9lFe7&#10;6to2vfFz4iXTeDdJW4vrqaaSxtRhFMcSEomRhQNqBe1cv+xj4Evm+LGueKtTtzDc+HbZrKNJoQWj&#10;upSQ3DdGVEYH/rpX1GNxksBldHD9Kau0u7PosryvC4OWIxsX+8nHl1/Q+s/2qPBN94mivvhxpl3Z&#10;3F3P8PbS1tZ3uCsDf8S62G/egPynfxgd+BX5pftHfsc+I9F8F3/i7RPCNjY/YLfzrhl8UPfSyKg5&#10;AEka9vbtX6rfFbTJn+KmvpZSK11pegtYWrSLhRLFbwwjIGARuirh/hv8O9Y8c6xZ/Drx3a3Mllqm&#10;6HWmZsRvAUPm8LjAKhh7E18Zk+bVaOMrTjs5t/ieXmuX0q2Bpc715Fr8j8NNF8H2Elw0lz4lPmTu&#10;yDy4cEH0ye9fdP7M37GH7PnxN+B2kfFTxH+3H4Y0u9lVo9U8HNeQWuqae6SFQGjnlRpQV2tvjVh8&#10;2OxrT1j/AIJyfDK41C4Op22rWca6hi02zJ0ff7E8bVHPrXFXP7Evw2tPER0vUNW1u3h+YxzqU+cD&#10;hewyT61+nxzTK8xpNTT620Wh+bTyvNMDWXK1a/3n2h+zj+yf/wAE09L8Yt4k+M0kHxDuLy4Msl5e&#10;eKkAEjEkv5MLKr5J6E/Sv0S+D/wR/wCCdvw4sLXxP8K/hZ8NNDZkzBeLptpFcge7uPMz9TX4nfDz&#10;/gl7onjXxLb6H/wsXVrGK5ikfzZLeOTaqIWAwGGarWX/AATHkv0Y2nxA1AckfvLVenr96jL+MMly&#10;ujyynddLx/VGGY8GZvm1a6i4vS9pK3lufVX7Vmu+GPgl+3ba/FDwhq9jNZ6D8TLPVVuLCdXjNvM6&#10;tMoKnGNsrKfofev1ej+OXwXZQ4+Knh75sH5dWhP8mr+e3VP+CaOtaTrNlp7fFa5R7yRUhdrPC7sh&#10;QOG46in+Hf8Agn98U20hdQuvihqdqzMVkt49wMbKxVg3zDkEGu+jxdlmX03iIVVy1HdXi9/Kx15t&#10;wrmeeUqFKtSadGPLdOOq31P2j/bq+Av7E37ffwqh+E3xu+Jumxw2OoJe6dqGl6tEtxaTAEEqTuBB&#10;UkFSMEfSvz78U/8ABF79keH422fw80b9pPVrfw3LpvmXHiC4hgeTIVsRqVCjG4BeleV6t/wTbn8M&#10;+LZNFi/aM8TNHHDGzMt4Y2LlQeg3YHPrnFelax/wTY8AeDb/AE+0u/jL8QriRtBtLm4aLxD5I82W&#10;FX2DagIQbunJwPU5rxs148w+J5eWaTi09IvVdt+oso4GrYWMlJO04uybWj0126XOd/aW/wCCMX7O&#10;vwy8LWmtfCr9qHVPEDNcLHdJJo6IsSsrlTkNyTsbjHTnvXzzqH/BO7RJY5IYfijdbYY4nZfsY6uW&#10;44boMV9Oa7+xl8L9N+H95fW/jjx5eT2+sW8cgm8aXYQbopckhXA3YVRk9vrXDv8AA7wzppkitL/x&#10;JJuhtuZPF1/8uS2Scy849MV3YfPq2PouvGdr9Laaep5+OyOGW144dq9t23q/yPkj4lfsuWXw91OS&#10;A+Krm6ENwsSzY25JXcTjJ+lc5afB2GSVm/4SKbc+PXP5jrXtXx80u20bUbjT7F7gpHeKFW5vJJm4&#10;TqWck/rXE6fkIquMcfhXtYHGYiph1JyufnPEWKq4HMpQpWSVjF0j4aa3piLFD4/vo416Lbu6fycV&#10;v6d4f1uxfzI/HWsb2GCwvHGffrV+ARkZGfXirFuSI9pA/wCA9q71Vm7Hzss0xkt5GN/wg8U1y13N&#10;4i1JpJPvstwRmt/R01nRYzFp3i7WI1PJVdRkGT68GmDg5WPv2qWDzgoE7qW/2eB1q+aT6nK8diL7&#10;lyPVvEMe9F8S6gwk4ZXvGIYd8ioZJZZF2XLtJ827Lc4PrUe4sWI5Palj81YmDKGLe3QUa2MpV61R&#10;WbHxIgQLEv3e3pUgyDwfzqOL5OSfxp0QkLsTJ1Py8dKkw2LlsIweT+FfuZ/wS0VU/YO+HaoP+YXK&#10;fzuJa/C+JWYqCe/ev3W/4JdRAfsH/Dna2caK46df9Ilr2Mrf72Xoehg4y9jJ+aPfKCFI+7UioMYP&#10;ehkA7V73MbcpHg4245NAjx1FSYPXNN+bvSuFiNkfqFpuxs4K/rUnLcgUYI5NPmCxGyP2/wD10pxj&#10;5utPbFBUE5IpcwcpCcsOnNLvKrnH1qQoCc00gnjbQSMZzjOKaSTztPWpGiGMCkETHHzU9AE6cFTU&#10;bDHBPNSmJs0wwtu30IBvyk8inFlHy4oMTJwB+NI8Lk4NPQPeDcvamnJGBS7WxmkYMB0o0AbjJVTS&#10;EsejD8aDuOMCmEDPzD9KZNz0EIQc7aCvcr+lT7R3FPGAORXD7Sx2xo83UpnjnbRu9f51aChhgCgW&#10;8fcUvaD+ry7lXILcGgBm/hq+lrGBlAtSCCPHK0vbdjRYWXVlEQBx+7BFIbeTqOa0BFGOi0GJCMEV&#10;Pti/qsTLkhkU5dKjl4GK1niQDG2oZbNCM7P0p+293Uj6q1LQ/L/9n3UJrT44ftHQqGKv4mvTt/7f&#10;0Gc+le1ftj6gYPhpYwfZZZTJrMbM0Y9BcCvGvgDEg+P/AO0nFJwP+EgvCoz1xfr/AIivcP2rox/w&#10;riEfNubWI2X6f6RX4VnblLHVnfq/zP3TA8vJQVui/wDSUfC37VF+dA+DHiLxBaX0kF1a6fNPaNGv&#10;zB1AYDkEDp3FfH3wm/aE8b+NJo7LUvEGpRs1pDN+71a4jBZo1YgqjhTgk9h0r7h/aGs7O7+A/iZN&#10;aO2FtHuPtDL/AArtOf0r82fDt3afBfxvp+reIH26TrUbvY3Ei42I5OA30+77jn1rjymnTrU5Rkru&#10;+n3HvYyUqcIyg9t0+qPolfi7428cfFXRfDeueKr3VLOz0+Bbm11C4Mw84zuF5fJ/1YQda0dF8Q3t&#10;z8dbC0XUJWjXWrVI4WkJRcOnAHTGRXlPwcubHxl42uvEOi6vILO61aGG1ulUqzx4XDc85w34V6Fo&#10;WmC9+MFt4Rk1B0V9YitjeR/64bnVdwPY85H0r3c6wmHo1oUklHljFPTra+v3nl5Liq1SjOpq1KUm&#10;tel7L8jptI1a+0eXVtU0hyt1DpOoPC6SFSHFtLj5h05715f/AME5NK8K+I9I8deHfHWozWK3A05r&#10;e/Uf6qQGcLu9VyBn+Y616N4Inc3WoeYisLfT7qZWdeHMcTsFb/ZJAB9Qa5n9nj9ofXvGlt4j/tPw&#10;14c019NktxamzsTGs26WRWzl/m2hQR0xuOaeVUacMixsIu6ajd9VZ9F1Fm7lVz7BTlo02kr76d+h&#10;+pf/AATb8F6x4G+DXiHSdSkjk/4qRpre4t5NyzxGCAK6n3x0NeMfHFmbwJbW8jM2zxJrQ+p3wc/z&#10;r1r/AIJf+KZ9d+BuuX9zJC/k+JGgCW3RV8mEjjPHLV5f+0BHM3gbTfNiCn+3taZjgc5uVx+XAr52&#10;XJFx5Xfz2/A19/6xU5lZ39Twv4YKsPwPv49rL5fiWYHPvcD/ABq58FLW10/R725Ussc2syyPtHzB&#10;vJQHj3xUPgS3ng+EmrWssWMeIsr/ALplQ5/nWl8H5ILnw2ht5Fdftsm4q2QOB6V7EZT9slHZr/I8&#10;utGH1Obl0mQ+NLe7/wCEQ0mazVo2S4hZlY4IUXCZB/A1zf7RGtXFzoM3haBzi+D/AC7uOm3P613U&#10;6Tazod150Q2wvMkfTnZLjdz9K8N8X+Ox4o8fHT7Vo2gt7A/N5mMNvIP6N+YrOpRcq0ZNaK9zbA1u&#10;TCyhfVtJfM9z/Zz8EeH7n4PQ6DqVrb6fqEk0smmXykKpz8gglPTY2wFX42Mecqxxi61q1p4X8fD4&#10;a+K7Z7G/mjL28dwwG5lOGT2OQceoH0z1fgFYtF8Nab4dupAGsbWOGNmwokwMY+uenrWd8a/gZb/t&#10;A29prrzR2/i7QYWg8M6gLgxx3FuSrG1nJ6Nlf3cp5Q/I3yNui+bp4iPt5Pu2fW0qPJSUXtb7j0HW&#10;bDVPin+yRrHh/VLCSPUG0C4jS388SFZoQTHhgOclUP4187/CbxbquvaDZ3X22SPULNFkZ1+8RuYK&#10;2T3ypz9K9w/Y8+Jt5rjeI/AHiS0ls9W8P6k0NxaTKUcrllBweQwKYIPf68d1+x7+zv8ADvxZ+03r&#10;Gi6tpkLafquj31rfacY9myQGQi4hGAEJ3A4H3GXj5SAHwzTlXzSrg07Nyur+Y8+rxweWxxUo3SWt&#10;j5h8eWd14Zv7f4g+GFNrb3Ew8yO2+Vba5I5QdgrfMy9vvL0GS7whoOl6jDceIfBcEdoy6bMNS0Pz&#10;n2wtslJntlbICncFeFSojCqyKULCPo/iHpuj+HPF3iD4c6hcfbtMtdVvNLuvm8t3WKZkDj+6+5Ay&#10;kdDg89K4DTtI8V+CdekiurpibFo5dO1q3cr9qhbPly8cq+QVbHRgRnoa9utGeDqyi11s/U82nyYq&#10;nGSetrp+XmVfBmnXF3NrjwapJZy3C3UNtdR4ZopPttxskw2QdpUdcj2PNd14d8R38+oXHh5tJv2k&#10;s40P9pTIqw3GR0XB5PXoOKry/Dub4tajb3HgW6m0zW5j5d5pemyJDHelndzcQh1ZPM3M2+IgDksm&#10;BlR3V/8AsTftheBHYS+H/FzqrkFZ/Dcd5GvP962T1965q8sViqMaag5RhezSbtfXWxpT+p4WtKU5&#10;qMp2um0r200TNzwPqsl/pzWd3Htkt+M/3l7flWH8YvCr6lbw6rbXk1mWkVpbyJsbJEORnPVWA5zw&#10;Tu9ap2Phb47+AtXhuvGNhHbwiQedFN4euLWQxk/MMvKRnH+zXo1zpVprWiyWUoWWO5hwGbkH+63T&#10;sf04rOUZ1sPaSd497r8zh93B47ng04z7WaPJdX1XT7vQvOfTsiWAMHGCje+c9D9as+F7z7XY6Tek&#10;7S3hOX5to4w8H+FUNbnvNNsJfD934OuI2gHleTH5RjTHGPvDj8KvWMdrZ3Fhp1irIreF5EiR+GA3&#10;xcHHHet8lnHmlDuvyDiGn+5hO3X9Dpr0QQ2Ec8smxBf2+5h16pWH4rsLb/hEpoDNuW68Qg5Yg43z&#10;cgH0roNQs1uIGsFC5bUII2YdVyqEfzrP+Lmhp4c8PQ2ULYWG8tpDJLj5235LNgevWvSrYqnTksO7&#10;3ev4NHk4PDTqYaNe+ilb72jgfgzzHe7Uz87iqfweVI9O1AtIv77Ui6/N28uFf/Zf0p3wPvIo49TZ&#10;ps+XuZv8aqfDPS9NsdFTWLWDbJfXDPcNuP7xuFB68AAdq6IOMaa9DOtd1JrzPU9HufE+o6hDpNv4&#10;u1SGzs3eSKGG9dY492cqqg4G44JxjkAnpXaaB4S8T+Odag0Dw9bXWoahMuFXcXkx2UFz94kgAEjJ&#10;PvWb4U0qGW2j+zDa0i7p5OgUDqST0AFfcfwO+DXhf4ZfCDw7rmlQrNqHiDVNJvby+2YZo3ljdIxn&#10;+FVPTucnHSuHL8vxnE2YSoczVOG/+Xqejj8zwfDGWwr8qdWdrL9X5fmfmdq/ijV/E+twtYyXFjaW&#10;7bYbRr4DbGjruJAT5nYtknPU4GFAFee/Fz43aL4e8eappbWt7cBLor5kN/5angHOCvBrtAPL8QXE&#10;sUf7uOByB23fuzXzH8ffGOmRfFvWhfXaxt9tBZdrNj5EPYehH512Q5KGX1cHTe0lZeSuXRp/W80h&#10;i6y3hq/NtM9i0v4gax4r8KWS6FrOpaOl34hjtHvPtxIhRULu+5dpwoZf0rptC0Tx58MfDOreIL74&#10;wL42a5uLaKxt5VSTyJDKcqWlL8MPlJPQDNJ+yb8OtJ17xT8N/Dnie3t59P1yx1jVmt7h3VX221wI&#10;/u/NktbrjAPOOCMgwTeHNN8N/A/x9qbaPLa3tnr1vbXSyb/k2w3b7cNjpgdga8KODmqdStZWul56&#10;WPuK7oxqYbDdeVy6NatrX7jtknt7L4O2sOqW2j3Hjp7qWXUryEummiIv8kMaI6N8qfxnJLc4xxXK&#10;S6r8T0YW9p4X8K3UTLlmXxDPbsD6AGGXt3z+FZv7B+h3Hx71rxB8Ir/xPJYw21mmoSLDYveXJG8I&#10;UhhDL5hOVJyygBc55APMftnfDvVP2fPinp/hnw2niK8/tAIdLhvdHe0uZWLfd8gsS2GO3gnPA612&#10;xy+tUpc7jofPyrYWniPYqS5l5fqeqWnxp1Cz8Vab8NV8EXlxqOsQqLOPSrpLpmfgOoG2M4Un7x6g&#10;ZO3nH3N8Nru7k/ZUu9JvLgyXGk+Gruxun3hstHbsByCc/Lt5B71+dP7L2j+K/ht+2VqHh7XwttrE&#10;Ph+Mala2qgLbNJZxFoRgYVgrBXKk5bd8xBr78+Hdxd6d4H8f+C7llVodDubhU9f9HYM3twUr521N&#10;Y9qn0auehm1H2OCpXW8b/N/0j5H+Feorp/xQ8TTF8brEpuPYtFcL/wCzfrWP4fctr3hmCZy3yknc&#10;vG0np/Oq+nai2neLPEV6pK+XPa7mx6ykf1qxouBe+FrhD8xXJOevIr6ytHlqTf8AdPi8PL9zFf3i&#10;18dGgW21CKEbR9mwFX/crxP4aOkcAdA22NyV98of6V7R8Z9lxb6kOu2LqO37vNeIfDMiSJss338D&#10;Pf8AdH/69eThf4S9T263x/I+i/g3K7+DNNkXG3zmPv8AfrtCnnXujzRttcXjfLng/I39K4j4DE/8&#10;IRpsUqtuWaXJ28H94w/pXb3Hl/b9IkSJv3epFWZewKMMn8cD8a8rGS/2uaXdnbhF/skPQ1YklDMT&#10;jcWkJXdkA5bj86+XP2gviz4m8NfGfWNHsNN09lie3VZpLi5Vjut42+YJKF6nsBx7819PowaTbu/5&#10;aTH/AMiMM18SftUXlrL+014i0+aL52+yEGNTub/RIe+Mev5VeWqcqkuV7I7Iwpya9ork+ofFP4qz&#10;3SxW9vofkOwMqvd6hnnhuk459KluPiz4osUeBNK09mVQY/8ATb11LfjPmvNL34haLo+ozabPcSeZ&#10;B9/qdvHqev4VSv8A4t6AYo7rzZGV+MeTlgeea92FPMJ23t8ya0cqj2PRtM+NvxRt7l2aTSWRflCJ&#10;JegKcdTm6r0DSPi74pb9n7UNU1K0s47tvFcFusY+1si5iPX/AEjcCSeoYD1FfMuj/GLQZAyujCTb&#10;uEccIJPpn1J/HGa6o/tBwaX8Jrjw9HoF1IlxrC3El1uAMW1CoVlP1HzZ7gYr1sB9aoVp+0urxaXq&#10;1oeNmNHA4mjD2SWk4t+iep33/C3/ABg1/JG8emxr5i7mVr9uw9bvn0q5efGHx1YyeUp011ZRt3Le&#10;f1ueQeK8t0rXb28todYiiaHzlDKr7VZQemcHg45x71otrNxcP5lxc7mX7x4/CvGqOvF2k2e3Tw2D&#10;krpHp2tftH+P9bs7PR7DTNH03TbONTcw2y3Je7mA+aSRzPznJwgAReoXJYtjL8b/AB+0qxI2k8n5&#10;mC3S7R68XA5/WuLtLuS6t5EeRWX+PjpTLOWb7T+5i3N23Rrg/wA6zhJptGssJQsrI7Vvj14vtLdt&#10;QvLjS9sHzFd18Tj2Buq7/wDaG+Jni/SfifqSaPqFiqNHb4jlimZyfs8YJ+WZV5IyML3/ABrwm7S2&#10;vl+x3kEccmxiZCqjvxium+J/jt/iDrL+ILbTja3M0EKyKrB+FQJgEgcfKe2QMfWvSp1qay+pScve&#10;bi/uv/meVUwEpZpTrKHuqMk/XSxqH46+P7SB55/EOkoYfmYTabIfwz52TS6D+0L418QXzWsXiHSl&#10;k25VTosq8cdzP715/Jpc4DJfQo3mZVlbGCD3rY8NeF/D1hcLe2xdW8vnewKnntj/AOv1rypqPK7N&#10;3PWjQV17uh3l98V/ifaRYttf0lvl/h0c8fj5pqndfGb4uBPMh8Q6ZjgH/iT8/h89YN5eBSFt5m+b&#10;O1ce3Tkfz61Tlu9Sgi8uA7ot3zAxglfYVhHm5dzq+q0V0Omg+OPxU83yJ/FOnLIvH/IDjyR9War0&#10;Xxg+I7yrY/8ACQaa/wAufNbRYsN+RxmuCIW6dmEjCQfKVDHDD0IqzGTbyrO6KrAfMoWtqb5akX2Z&#10;jUwtOUHFR6M9W+NfxW8daB8TtVtdOu9NMA8rbHLpqSSBvIQ9SR9eR0rn2+Lfjoqsk19prNs3mNtG&#10;jPPoea53xV4nuPGfi2XxVeW0MElwy+ZFAp2rtQIvU5PCiqerat9jcX80bSRGPaY41y+ScdM9K2zC&#10;tHEY2cqbumzHLcDTwuAhCrBXilc0PCf7THjTVPFOsaDqkuhpHZRxNaeVoabpN27dkk44wO3rWsvx&#10;u8fnf9hstJijZs/8gSLH14HU1434c1qPTPFfiy8eJiVjt1jZocsfmfOB+Xpx3rvPhP8A2T43+Ffj&#10;7xZrEWsW914Zt9NbTSrpHExuJ2jfzFKsWAVeNrKQTznpW9bCVKlRuGiSXXyM8PWw3LaSu23+Z00f&#10;7QnxLjlIln0xI+n/ACBouPXrmuy+LfxY8f2UvhZNHvbWP7R4Ts55zJpsLAyEuWI3Kdo7YGB6V4jb&#10;XNutxGxgMu4cAtzn6eldZ4i8Sap4zewOrQQxJYaZHZwwwscsibiC3vknpWNHEUaWDrU5bytb5M0q&#10;ZaquPoVYpcsea/zVkdxJ4r1Xxd8Op73Urm3mmXVIYma3tViTG5DjCjHQmvSPhvFFFossarj/AEC3&#10;OPTg15D4UM8/wkuhNCse3WoQqqeAPk6cf0r174VSJf8AhlbxR8sumW+N3tmt8Ov9nifIZxGMcdVs&#10;aHijC+HNQTO4La5K5/2hXHfs/wCr2usfH+80eG7jmWPSr7fH5oJU/aohggdMiuu8Ubv7E1CAwswa&#10;0+8BwBle/wBKwP2VtHsYvjo5hhXzJtPv2kmVR8wNzERk1z5tKKws79i8l5o4qDj3Vz0j4a/CLXfj&#10;T8S/ht8LG8WtYtrGtasqailiJFgiTTbuYKyZG/iPb1HX25X4/fDofC/xtdfDqLWmvf7CZbRrtbYR&#10;LcYn67ATt69M/wCNei/sO29q/wC0L8Mbi9tGMkera1HakN/q5P7KuTz6/LvH1Oa5f9teRov2ivGb&#10;SSfKutxqvQYJmz/Otchp4Snwf7Vr35SUb90nc1z6rjKvGToRa9nCDlbzeh9UfC79iHwh4o8AaH4u&#10;vvGWoRyapo9tdNbx267U3xK23k84z6V8L/8ABbL4W+F/gf4k8J+EdL1ea4OpWP2oNcIFbIeZCBjj&#10;sK/Vj4GqD8E/CBXOP+EYsP8A0nSvzR/4OG7eaT4m+B54l4j0EBuBnBnuP04r9L/1cynB4WGJpU7T&#10;01u+p+NZhxHm2M9vh6s7wtJWsuj0PzjAzww/WiSCKWNo5RlWXGPUUYAO0fLmkmMqxMICpfoobpmp&#10;PgZDWjjldxKmRuUrk9xyKinuLuWVYbQL7syn/wDVTpJp43YRRqSWXq3Ve/5DmpiqBMISu7+KqiZ1&#10;HaRBG9+d6lVwjHa3Iz+lPa9Mf+vOA3+yf8KmUAKArfN64qO/gMsDeVgN/CT2NWRp1I7W5kaP94o8&#10;3PzKvapJDc5aNR9C3QfWltoooh0+8OStSyNHu+9wTTVhSKts1xHDuuvvbcttGRnHaie4byWWFTv2&#10;5jO3n1qw5RkOH6+lQlV8wNt5HQmn7tydObQbtk2jiZif93j+VDwkShd0rLn7wZeKlMgUgB8dxTC/&#10;y7Se2agdyvc3MNsWLiTH97rmq2qadPeKAk+312pnP59DVyeKKcfvOaTDIuMH/wCtVT+EfMkZsekw&#10;IxaOJVq3AFjwPu9vrUvluFPH/jvemmKQ8h8fTtWMVy7BJuWpJFJGThGHHWkkjnedZEfaq53L/e9K&#10;fAvlptB57ZoEitL5ZYbl5K8ZGaDPm97YbJuI5IXj7vaoJ4ZVuFmFwdqowMa9CTjn8MH86nk2jhmz&#10;zz2quzwSyNFHMd0ePMCt0qWToOMiYwCP9ncaj+aU/wB3/wDVTjFtUs8x61B9r8oMFlUrnH3TmsHz&#10;MlxFmjkUYVR09KrHuQc4JBH0qYXSnO5ZMY4+XpUE+CNv3qgmRS1IswILds/rXq+ogH4IeD96sV/s&#10;n9Pt2oZ/lXkupRK8WHY7twxg46HNfT37OfwC8SftH+HvA3w90Xdb2cOlifWtS8rcLS3/ALR1EcD+&#10;KRvuqvdjzgAkZV5KnGEnsn+h9Jw7h6mLlVowV3KNl96Ok/4J9fsaz/tA+MV+IPjnSZB4M0W5X7TG&#10;SU/tO46i1VhztxgyMOQvyjBbI/Qb9pH9o74X/sTfAa8/aC+J4tZIbOM2/hPw3GwjOr3yr+7iRRjE&#10;CYBZhwFGByRV7wvpvwf/AGafgrd654omt/DfgPwXpZl1K8L5MaDnylz/AK2eVz9WYknjNfhb/wAF&#10;JP2//HX/AAUB+Oz6tDH/AGd4c04/ZPDehxv+60+zB+VPdiPmd+rMT7VrluDq5piPaVVaC2P0blw/&#10;DuX/AFel/Ea95nlf7Sn7RXxQ/bB+N+ufG/4ueIJb3VtYummnmfOy3XokMa9FRVAVVGAAK4lp7W5m&#10;W2srYxwxxgLjkvgcsfc8k1JcaW2l3aEzK32eT7vZ+Blj7n9AKbon2qbW/smkw+Y07GKNG4WRj1JJ&#10;6IOSe3GDxmvu/ZqMVFbHyvtJS95jdHvZNI1bzI71raWRfLa6Rdz20TfeZR/fKkgcg89ea9z+F/g/&#10;ylt/FOpaW9r5Vr5Oj6fI277HAerH1lf7zH37dBhfC74baLq91Dq89qs2nafKXju5I8NqV1/FKcjP&#10;lIRhV6HGe5z6mfLXgMSBzXjY/F/8uqfzPIx2Kv7sfmPDAfL7/wAPaoZIlVg+4dMVIxUjJyPqajZo&#10;RxvryeY8uJDeso+X8zXoH7ISRv8AErUycBm0GRNw/h/fwV51esoRsSYyK7z9k6fyviZeJGx3Nosm&#10;4IeSPOiFcuKf+zTt2PZyH/kcUr9z6duPPuJFtbdkjPmWyhjj5l8zk/zr0f4E/FH4j/CS5m1X4Y+K&#10;V0y+n+0wXFz9jSfdH527btdWA5C84B46154skQljYI3y+QGbHT581q/DL7Y11d3810v2ZmuBbxjj&#10;JM7ZOR2x/n0/PMdiq2DwM61KTUorRrc/oDLMPSxWPp0qkU4t6pq6Z7/Y/tY/te3oMs3xpc55UJ4d&#10;txx/36Ga5v8AaT/ah+NerfAnUdA8efEOTVY5r6OKGGbS1tikzxOmRtAyPKeU9OqLXH6pLHdRLs1H&#10;ay87lkyScfyrx/47azdwS6f4Tk1Fptge9kff/E/yIrD1CoW+ktfPZLm2cZxjo0sRWlKC1abdtLH6&#10;F/YOV4eUZ0aEItNaqKv+R4b8bvjX4++D0+i6x8NNYk0/Vft32lbpVDDy4xyhXurllyOhAIr9E/2L&#10;Pjx8Itb+C1r4x8dfsoaNe6t40mj1i+mZomk3SQRRIQ5iLYKxhxyD+8Oec1+ZmqeB9b/aJ/aU0T4J&#10;eGpljutf1+y8O2c/3hE0syxvIcdkZ3Y+ye1fvrqXwj/ZK+Bej6Pot34I02xVpLew0TT4mkaSVhtj&#10;jVE3nhfly33R3PIFfbLLcyxtKpjMPUhBR0bkrprt2PJ4yzPKctlh8BWpSqVKmtoOzXrbW3+R8seI&#10;z4bf46+MdX8VRMNO/tS6+0BZjHtiNxPuwQCQcKOgJrlvEfiLQNB8MWWt+CdM1SK38Q38uk2dxcag&#10;JJ1LOQSxCLtXanQZOT1Oeer0zwl4k+PHijXfD3gpIPt2u358mS4k2Rxxl2ld2IGQArE8Ak9B1qx8&#10;TvgdYfDVtH+F0WtSagmi/ECFvtckIQuxtbKVsLkhQWnbAycAjk9T+f8AD+FxksPXxMo/unKSvZfF&#10;+ZWeYrB061HCuX73ljpr8KXX5nzz8UYLie20m4Fq8Pm6pG1xEW/2ZTgnvzg/hXk/ivT/ABB4n8Q2&#10;eladZNJc6hdx2+nxKwZnbO1QB2JZlHPrX0N8dLKG0nsFmCqsusFSWHAG2Q5/KvKfBl0L340+Abay&#10;sWBk8XafGZABkA3dsCT/AN959gK+qyKPt61OD0u7feeDmtT2OGnUXRX+4908Nfs8/Fn4S65Z6p8Q&#10;fAOoaXAlrPG1xcR/ugxibC71JXt69q4nw5q/gvTtQh0m+12G2uriRUVbhWRRk4GWYYUc9SQPWv0M&#10;/bNUH4PRt2XVEYjt/qJq4P8Aa1/4J9eDvjJDceM/h3a2+k+Itu6SFQFt7tvoOEb3HB74617mY8B3&#10;xE6dBucYJNrS+vbTU+Vy7j6X1eNXEJQc20n002v958w/tRfszfEnwF8LbP4o6jZwLZw30IhurW8i&#10;lA8wEqw2Mcj5Rz06V5X+yZqGr/FjwLqwvdHumvrLxTPYXTRq8qvMcPu3Y43EswXsPYVvaz8Qfjl8&#10;JvBWu/sq+O1uW0m4P7mw1RGZ7KWNw6tAf4VO3GOV+bIA79F/wSS+Kvhz4afE340fDnxVqsNra6t4&#10;dtdfsVk/vpugkCL3dmnjGB3H5c9TI8nr0oYaMnCMbtuVrp726aH1+DzXOJZFWxMoqdSMkly9YtpX&#10;69zvNc+CeoC3u/jF4gksIdInuhbWsTXI+1XUiKoZUTH/AI8eg554B6H4hfDfxj8UvjtdfDz4c6ZG&#10;1yqx27SyZENnDDEkbSOcHAG3A6kkgDNZ2lnWfiZ4/wBF8L6fZ3Esc+oJBY2CZbyo2cF3x06Zdm9B&#10;6AV2mufGbUvBdv4x0nwnAYdT8Q65MJdSVQGitgzfIh67mLNz/COnJ4+LVPK5YqDq3jT695OKeifn&#10;c7+bMqdFqDUqttO0VJpJvvZJ+p5D8YPhzo/ww+GOteGrfWIdQvIfE1ut/eWLlrcuIZ/lViAXPXc2&#10;AM4UDC5Pz1qPz3ExjQ/Jbwn7vB5Ne/8Aj22RfgTq0wYny/EFnuVezNFc5J/L9K+e765mnFyyL+7W&#10;GEE/ia+myd05YJygrLWy+Z8pnntPryU3d6XfnZHzF+0tFs8WXly+3zHvVyo7fJ2rz6zMbj5Rziu8&#10;/aajP9u3lxaLyuorGqu3y8RD9a870wTyIvmnacflX2mW/wC6xPxTi27zeXyNu124AYevep0OSFJG&#10;fQVTgZl/vfdx071YtlkMObjBY/e2jivWWh8mWUbK4FPwAcZzx/F0FV0kY8jbtxU1uZdoacqzeqrg&#10;da03J3ZIm9Tl1G32NPJwu5flHpURUkbfz9qWMyrCQ7hstx8uMD061QNE8Zzwyd+tOXaBt4Heocnq&#10;F46UWyzl2Z34bB2len41VhS3NC1f51B4547V+6X/AASwDx/sFfDlWJz/AGPKef8Ar5lr8KYXzIoK&#10;n5e/pX7rf8EtVdP2CfhspP8AzA2PP/XeSvUyr+JL0O/Bu1GXqj6C7qKBkjrSDngmlLDGcV7x0X11&#10;DaQOaOM9aMk8FqawIOTQg9B3APWgkHpSZHrRuXOM1LARjzzSbRjGeaXcpHWgvzxR7w9BpHajaduS&#10;KUnIGDSZPTNHvBoGDn2oGOmKOccUUaiCm7hnB6U49KaVytUAgcL1NIZA54odQQeKRc9DQLUQDaTk&#10;U1uTkVIelNxzigVhnyjrSbEbnbT2Ubsdu9G4jgGgo7+lQAnBpKA2wZArg1PQVh6qF6U8LkZzUasS&#10;elODYNQ7mkSVFwMinqMjAFQpOFODUiXAB7fnUyTNIyiSFdvJNJt4zSGf2o84YqNS7oCpzikf7tPW&#10;RWGDSSMuzikNan5cfAt2h/aC/aXLFWU+I7tVUdeb9Oc17N+2RHqMnwo+02NwI2XVI/LlZd20hrk4&#10;x6HHI9K8b+CqiP4+ftLOhGP+EkvG57f8TBP8TXtX7WmoQ2nwfjeVWZTq0Y7dc3XuPSvxjOoc2Mq+&#10;r/M/Y8DLlVB+Uf8A0lHx7+0Ywn+APjBgV2nQbo98f6o9c1+aX7UkNrqPgnwroM5ZWl8NxyJIW+7I&#10;skqj6+mPQnvX6MftOeKtKt/2efGoiLrIPDt4djITnMZA/Mmvzc/aBVr/AE/wCcMqt4XXduG083U5&#10;x+VXwzR5qyi9PeR35xWjToSf91s9b/YyuvC994ZXwWLlRqmn3iXceP4ghAK/98hDjr8wPvXV+Fbm&#10;Sy/antWVZ383xZaK3mSAqmJUB2jt7+9eJ/A280j4b/F+PxZqwxapZ2d3O3PyBCyTHA9Uxn2WvozT&#10;/Dmjz/GrQ/GGip5kMfimCC+AwxhnjuFHOPXjnvlT3Fehntq2ZVZxd/e/I5cjvRy+jBq3up/eyx4L&#10;nDXesRNDydDvh83Q/wCjyfr/APWr5n+FeuRx/FLWPCmv6vLb6bapcTp5KIrblnwRyCT8p6DnIr6V&#10;8HyIH1I7gP8AiU334/uZK+YfDnhjSfEPx31LRZrto5bjVbj7UyrjZCJvug5+8Sw7cdeelVw/CnLA&#10;4yE9FyJ+lmLiOpWhjMJOmrvnat3uj9c/+CIGoNqv7OfjHUooZltZfHO21abqyiCAdQOec5I4zVj9&#10;pK3nt/BXh+OSJlZtU1tvmjxu/wBNOP0xXQf8Ek9HttF+Bt9a2Fv5dpH4oaGONF4XbDD/AJz6nnrV&#10;D9rbc3hnQ7jPyQ6hrItyOrYuufw7fhXzuIqxqSbitOn4GlOnOjXlGT1vr66nz54bglh+F+pXMwCt&#10;da5uG7ggCVFx+n/66P2bdAsND8GtY2IYxtqMkiyeb5iyZHLKwHKn8wcggEEA8M3bXPwpnllfGdYy&#10;vHIHnJj/ABrf8BeIm1+3/tm50q3tbmSZjefZECrO+MeYQP4iMZ9cV3UcRGFSNOXVafI5sVhqksHO&#10;pG1lKz+ZP4omTTvCl5eIm3FvcthfXdzXzD4L8L6jBrdjZaxZ7WvI0mnYcsiKGc/ma+kNY1LHhiSS&#10;ZN6N9rbay5ynmk46f3eK+e7fUNd0rx7p+sTqq3DXc8E0LKMeWGO9Ppk7c+xroxFSNPAzm+uhhlVO&#10;dfMYU0ttWfSXifTnbw3JcKzK0KrMu1efly1Fj8StHg8R2vhi/uRDqF5ZLcQRzYC3SZIKg/3wBn3G&#10;cVT8HfFPwz41kbRPtlv5ltM8E8bMNwAVlOR6Z7/nXiv7XF8un/EHQzYXXlNDpKmOSFvuMJm6Y6EY&#10;H5V+f0o1JVeR+bP02pGnKje2x9afD6w8L6n8R18aXLC31qex+w/amwFv0DKY45SekildqSHsdrcB&#10;StP4m+Lda+F/x2tdf8M6jNY6h5MN7ZyL8rROPkJI9CUIYHIIJBzXj3wY+Nf/AAm+uXnhK6CR61Y3&#10;Uiybl+S7iVyu/HaQcAjjPUdwPqP4WeFPhd8e/Gtl4e+MeptZ3z6XNYabqzSbWaRtph3HP30YcFuG&#10;DbTzgn0Muw1RZtCcZcsnpd6ejPJzDERo4CUakeaK6LV+eh8xfGmPWE8a33xKlRW07Xry4utUaOP5&#10;rO7kfzGQgZ+UksyHoV3Dko1RWekWfiDQI9AvNRje3uFElnfZ3eS7Y+bPZGwA3tzztAPpV7p1haav&#10;r3w+1N4b4adqFzpl+mdqzeVKUb3U5XcpxkHBryOTRdT+F3ihfBF/PJJo95HJPoupSKBgiRFMDY6M&#10;DIAR24P3XU17kp1JTlCrunqcFOMY8sqa92yt6dCncR6t4ZuHikkktJre7dI9rEPBKsjBCCP90HIP&#10;fg9DX6CfsF/8FBW8a6Xpnwj/AGh9ftU8Q+XHBp3iE/u4dRkxgQy7j8kp/hJOH6E7sbvjnwXDa+Kf&#10;FekrqaW6ahpeqWzypIw23Vqj52t/tKCSM8FQR2Ar6Y/bt/4J03Nibz42fs6aM01pJ++1zwjZx52f&#10;xNPahRkjuYhyOqf3a+i4bp5lh/aYnDaqNrx7r/gHzXE1TKcVKngsb7rmnyy7P/I+8JYo7iJop1DL&#10;0ZWHFfKP7bfwZtvDHiq1+KGg2AW01RvKv44Y8LFcheGwBwHRf++kJPLVyn7AP/BQmLULew+C/wAd&#10;fESvJhYPD/ia7m/1nQJBcOSeecLIevAY5wT9gfEnwLpvxG8Gah4Q1QYW7h2xyHnypAco/wCDAH6c&#10;d6+9rLBcRZXJU0k7bdU10Z+ZqjjuGM2iqzvC+/Rp9UfNH7Lvww/Z/wDjDpt94U+Inw40281i2/0i&#10;3vSZIpbm3JAILRspYxsQMn+GRR2NfLn7WnhDwp8Mv2r7rwX4a0/7PptrZ3MVjamZnKfu7Z8ZYknH&#10;zdSTXu/gq/8AEXwg+I8d89uY7/RtQZJrfP31B2yx+4YZwfcGvAf25fEOm+K/2ybXxNolwZrG4kml&#10;jk2FTt+xoCCPqK+Ew9fAvLpYeUIxrQlZ6JNo+4xFHGrMFWU5SozjdK7aT8vXoVLObT5tVYWKK8s2&#10;sW7yRxDLO+2MDgd8BR+Fbf7Svwa8a+G/7N8GeLHjh1TxF9glW1kB22XnymNI34zkbcsBnB46iuX+&#10;Dnhqzuv2g9H8WW9/JFNZ+KNNilt1b5WUtEQxHrzj8BX0l/wUVgS8/aO8M20m4rJcaMjKo5Ob1x+f&#10;NRh8tw9eEsZV3jZL5vU1qZlWw7pYOltJuTfmrWPhr4L2scVtqiSj5t0nHpj/APV9Kxfgn/aVj4Pb&#10;T72+86Ndakih4P7tHSOQLyTwA/5noOBXSeA1tbS/8RWensvlxzXKx/N/CCwH6CqXwz0mzHhC0muL&#10;hY/MvBcZ/wBvakePqcCublinpsdspSd773/Q+0P+Cavizwv4n+PWoeD7S1jupNH0eZdQkuI1bbMw&#10;iYIoOcYRxk8Z3enJ+3PH6JHpmkxwxqqx69YbI1XAAEy8D2xX57/8EmreI/tg+MpvsnlN9hdQyrjz&#10;MxQcn1PyAV+hPxDC/Y9N99ctAP8Av5X6BwnhaOHy6XKtW22+p+fcXV61XOKak9FGNj8SW8fQXfi6&#10;+8II7CU2010dqfIqh44/vepPb614D8ardI/idqzPCrf6V1Zc/wAK19BQvYm81AW9oA0a3Bkk28tj&#10;bx9OteXeK/gb46+I3xZkg0HR2lTU9UigifzE/iKx55fJ5z2r8vqyj9eqLb3n+Z+y5coxpRctuVfk&#10;j6U+Hfg3xXZeO7HwB4MFvDf6f8C7eG6kmkVHga4S3Z9jsPkctcbeMHazYNcDZaT4zvv2fvGHhS6t&#10;rOS8uvHUOm6fb2KBftEwsbkkEljydw5J7HoMCvUNc8d6f4D/AGtPiBr8N9Mlva6i2h2trBbieKe1&#10;t4o428wbdykNGCpUjGOpPFHj2PQtY+FD+I9J1e4jn1Tx8139oWFhJbSCyCZQDDZAP15rip1qfvxn&#10;qua+/Zn02KlUljqbgrWglquvLf8ANmH/AMEvfA/ij4I/GzVvEfj/AOHmoafcS6BPCuqXjMtu8ZKE&#10;w5RgCzFR3yR04Bz0H7U/ir4j6H+13o/irxBpFj4h0nSfL/su80Hw/JcR6YJEKhV+RhvWOQlnU7t/&#10;O7cuKxfBWj/FfwTeXyax4h8barb6lpsMmn+Zpc4SBSd6zQySq4cMBjgkEH3rA1n4hftC+F/Eswu/&#10;iEzWpRXjs9S0WOCRFOeCdvzHjrge1elPMMJ7CVLmdmrWurnyf1PFSxft2o+up5X8Y/GXxA8B/ta+&#10;PvGvh+xvLWPUrG2trTVfsT7CrWNqjtG5GNwYMuecEHuOP0e8YBvCMEeuqNkWueA5I7qT++5sigHu&#10;dyx18L67+1b+0DeeMR4H8LDQ9UmWyMtwslsmUwyjYxygBwc46kH2r9CvjxoU+p/ALS/ELQr5trpK&#10;+dt6APAN34blA/Gvno0aUakeTuvXSx7ec4nEVqdNVUlaNlZ/8A/PLxFdrCfGFxE37xfsp4/67H/C&#10;tyzvobOHw1czbQsdu7sfTG01zvjB47a18ZSSSBVMdsdx4x++f+orUtnXUtH8NG1jjm822kWNN4Cv&#10;wBjP6V9RiPhk/I+Nw2vKv7xofFSb7Ro+pSxSnm3yGxj/AJZDFeN/CpMKvyn95OdvPRfIOB+YJr1r&#10;4s/aYNH1Ld8xe3+vPlnPP1rx74W3JmRZdvy+Yy5HbEJP/sw/OvFwq/cr1PbxH8Z+h9E/CK6vZdF0&#10;vymCxbjuG3IJ3t3/ABFd6xAu9Kjl+bfqn54RiP5V598K45E8N6TbpJ8sdxGWPqdyVveJvHmi+FPF&#10;Hg/R9Tu5PO1zxFLb2IVSzNItpcTEYHUbYyB74FeXjIuWMmlvqehhP91h6I6+2VYBNALYrGtzcbXz&#10;ncTIzY6k9/avi39q42Nt8e9bvnjC3Aa2/eBvmx9mi7d8ivteFS9yttbwszSSTMI9h3bizHp618u/&#10;tGfsz/HTxd8cdY8TeGvhPrN9ZzeQYLhNiK+2CNTgEgnkGjLpctRuTsrHfGUY6yPB5NCsdU1P+3o9&#10;HjbIKtLwDJzzwadc6LpaPJMlii+YuJF8sfP+X+ea9Mi/Zd/akI2j4E60sZ+7IBFtPOP79N1P9kT9&#10;qiYxiz+EerRsDyJI41x7da9RYipzJKdl6mkvqPLfRs8307QbES3EswjaPdlf3QPYZH0+tMaw0xLI&#10;2EdrD9nY58gRgA85yc8Zz9a9Jb9kL9pJV33Pwvu/tA+95kkYUfhn9axIv2e/i6snm6n4ZWQbvux6&#10;lb8j2+cfritPbS5ruZlGWDSskjljfaZCVMEKrt4bH7z+Yp0Bgu3Z4IGkXnkrt/TOK7W2/Zz+Oupy&#10;fa9D+Et9cWQ+VZIbq3YEj3Eh5qKX9nf9oG3kmlT4YXwihUPcA31qvkIWChnzKABuZVz6sB1NCqRl&#10;9rUPrGFj1Obtobtbdt6xw9Rj0/Lv+NV4JbCRvLS7mVmfasg9fXA7V003wI+PVxG0Z8HMo7o+sWQz&#10;+Pnf1pp/Z1+NtnJ50nhO0Q44b/hILMH8jJ1pxp92V9cw/Lozm5ba4gkaQSK23n5m+9Vyye01PbI0&#10;Db41Ak2/1rok+AvxZe1DRaXo6Nty01z4ktQu78Hq1Zfs4fE43K3TTeHYVH3lXxNDluevGRilK1rT&#10;YRxVCMrxZyt+iiSN3y3lw5+uDwaflbNvLL7ty5aTnG7/AAru7L9njxPqci2i+J/DO0tubdr0fy/R&#10;gB+VTaj+zJrtiqtN8SfCsIZuPO1gcH8BWfu8tmzb6zRvdM8/kkXyi8bqv7rHJz8wHH+FJJqZFgFd&#10;fuNubp19u9dz/wAM4a3cKssXxS8G7T/H/bi4PQY6Vo6b+zf4hk0/7Hb/ABG8FuCxZWfVx/8AWpRp&#10;xXmH1yj3POLEtqJ+2RbWVexUmpppYwS8gjGR/Cfwr1XSv2YPFVha75viP4OC542azDg/meao3n7L&#10;etTXzFviX4XXruT+1o2Prnr/AC+lKUddRxxtHl0Z5wk6LtEzrtYHbhvmz68+1Mumitp2uVfcrcfT&#10;6V6m/wCyP4v1ZlNv8R/C23/lnu1iIAcdsvRN+x/4iUmO5+I/hZlPH/Iagyp/7761KUea5f1yhZ6n&#10;zn4ZMdz418QXUky/LDA7Zb/f49+K9q+BWn+Fda+BnxP03xZ4o/sPTbpdGFxqBtWmMKi4mO7YvLZI&#10;VcD1zWh4e/Yl1LQbzUtR/wCFm+E5/tyqm1datl27d3rIcn5vaum8Gfs5T6V8JfGXgS5+IHhm4uvE&#10;EmnpbyR6xa7IFheSQlsy98jH1r0liqf1jni9l19DhpyoyouEna73W+5z/g7wL+w/YWcX9qftZahJ&#10;ef8ALRo/CE+0cnpnnp+ddQdA/YUiC+d+1NqbDkY/4RK5yf8Ax0965Wy/YT1+Eb7n4peF4fMbG5tY&#10;tDk9hzOM1ck/YosoZkWf4z+FdzDZj+1LVmJ79LjiuCpjKcndwX3P/M2jGjT2xEvw/wAjb1mz+DUX&#10;haaL4LeO77xFYNqUBvbq+09rfbNn7oVlUkbQDnnrXafC94bbw4tlGm0RafCeegJzxXnp+Fg+E/gW&#10;80a28V6bqyXGpxSi502ZHVG+VSp2OwyBjvnmvQvhSqTeHF+0orSR2cJ/3W55+td1OpzUVJK2ux8Z&#10;mXLLGVLScvN7lrWdZiu/Dt8kUUgLaaJRvhZfkOMZyOD6qeRWV+y5O5/aHNpLKqrF4fuHVV4zm6HP&#10;0woFdF4uIXwvqUmdoFiw5HU5Fcj+znEbL9oC6ulX/V+EJB97hf8ASmYiuLNPew8vRm+S/wAdep9D&#10;fsJzX1n+0V8N7DWrZkkfxtrsNqyPnKf2LfuGb0yqnj1rn/23UlH7QnjWNVyP7fgLZb/p5Wu2/Y/s&#10;J739pr4XXkO1ltPF2sPP2wP7A1CP+bCuN/bgjJ/aL8aQMNytrkBHoMXC/wCNaZTL/jCaX/X1/qb5&#10;pH/jNq3/AF5X5o/Rn4FES/BLwfIrAhvDFgVI7j7Olfmx/wAHBmU+IfhBWxn+wY8f9/7n/Gv0o+Ay&#10;hPgj4PULgf8ACMWOP/AdK/Nn/g4Pi/4uL4Rmf+HQYgBnr+/uv8K/asVK2T0/SP5I/nytF/XK/wD2&#10;/wDmfmzKkglXG3Zn5s9f89KJNiozMQoXncelO83fkbOM88dKbiORfLlQbfpXiHzUhu+Lcwdhj5Rn&#10;1P8Ak0sg4zj8xSFlkJinA2x4KjA4Oc5/OguuN3NNEVLDYVmA2S7VPbbTlV2BCn7ppoOV4bpQGDNz&#10;WiMZDYmdV2yONwbnbn/PpROBJDtVsk8ijeM8nFDSAphVX1+aqBoSEzBAszru7lVxQ6M6fK2Mr1I+&#10;7/jzSZ53E96DIRkkdKNSeo4Arncc8daa6ySLiNtv1X3pHuI24x/D1pHkUr6j1zUgOOQuCefYimqj&#10;Bv8AWfxc/wCFHmso2sm2k8xGw0Z7cVJPmKUIXGTx+NNcNtX97twc8d+OlDSspzngfeoMoztzg0e8&#10;PWWgGVgu7H3qRVUzb+jYw2F5PpzSebhsD8+Kasjhd8jL161LuLUmcBONo61A6bHM0W1ezY/i96VX&#10;JX5h+VIzluf7v+zWb0BjP3xDCQr0/wA96j8kozMW9to6U9psjaq9/wAuKY0mQWUEehHes27amcpD&#10;Zty9vvD5famx6Rf3Eoe3tpnEkmxVRSQW44AHfkfmKvaFpV5r+rWmkWUZknurhYIk9XZgoH5mvrj4&#10;cv8Atc/GL4j6h8Jv2e73WV+H/ga1msNNsvDurS6bbBmLRWoeSAFi882LiZuSwMzsVHI+bzrPaeU1&#10;IQavKXnZJH3PB/Bk+J41KrnyQhbXzfQ+c/Dn7Fv7U3jTVNM0vTPgb4itV1i4igsb/XNLl0+zcuwA&#10;P2i4CR9+gYk9ACeK/Tr9g/wR8I/APhCX4C+CfG9jqWq+Eo2TxJqfCplXklmuBJ914I3eUBgxVQDz&#10;8wZvL9G/YB+O37IfwN1r48/tGfELRfFGvRaP5SzJHcSSWl1MjxLJG7uilxJJH8zI5GwFCpya+Qdd&#10;1bW7PTtT0jRdcvLBdRsZLGdrK6aN3hkGHQlSMg/3TwcCvmVxTWxVfkrRSgn0vqu+qVz9Vyrg3Lch&#10;pueFqOc2rXdt+xW/4LTf8FNLf9ozxDH+zX8CtYkX4d+F7tsXEbFf7cvfutdSDuO0an7q89Wr4O0V&#10;Y9IjfyIN1zN945zsre+J3w+vPht4taS9uk1CyklZrK7jOVkUdeem4Zwe4+hzWLMV/s1taeT7PNLL&#10;8m1eoHp+FfuWVzwc8FCVB3jZWPz3MI4n63P261uWtdura1tYrEbpbqXAZtvzEk4xjrk/1rq/BHw/&#10;lvtSbwpbxbZYwD4k1CNf+PdCRtsUbvIwGXI+6Pl6kisjwl4U12XXLHWbdQ2ragpk0mJxn7LEDg3k&#10;g/hAPCA9Wwe3Pt3hHw1pfgvQI9C0+NnVVJkmm5aWQnLSMe7E9TRjsWqUeVbs8HF4hUlZbv8AAswa&#10;bBZ28dlZx+VDCoWOOPhQo6DH+etL9mQ3P2javmFdoPotSb/mwdo6ZAFDMFJ+Y+/FfP3vqeLeXNdj&#10;ZYwOg57HrUMlqrSiZj823G72qYvztHWoZScbR83pzUaINyC5hAhIKk+9dr+ysuz4o3EkQXcdJkHH&#10;ceZHx9P8K4u564HUV2/7K5ST4tSRS8n+y5doXnHzpzXJin+4m/JnsZD/AMjikl3Pp821zev9nmt1&#10;kt5oYt7NnA+bke+R7djXReCYbgeF1e0tg2Lu4QLGOABM9YVpI5Kyxn7vlbgM8jJ/X/CvoP8AYG+A&#10;vhn4/XmpeHte1W8s4LG3uLqNrTbuJa7IIO7PHJr4arluKzbDvDYdXlJaXdkfvOHzHDZRiI4uu7Qi&#10;7vqeRra6086xBkh3N8zSNgKO5+n8sV4zHM/xO+LDM13Hbw32oBY57hgEjhXCJnsTsVRjueO+a+uP&#10;+CjvwE8P/st+EYb3wlr2oXB1KHyRLeeXgvJ5qNGNuDnYC4OD9w+tfm/+0HrOoaX4GsdI0O+uILjU&#10;r4mWSCQriGLDFcjn7xjI+hrzMryjEZHKvCukqnw9z9XyfHU8/wAJDE4V3jK9m12Pdf8Agnp4A1X9&#10;mf8Abn1Dxr8TPDEmpXXgXRLq80X5f9HvL26VreCQseqeW9xJxlg0QHB5H3X8JfCnx2/au+OUPxT1&#10;bUsW+m6hDPcahND/AKJarGwZYYkGMnjhAc85YjOT47/wST+A3xV/a5+Fun/EX4xX1zDpNnGLI6t9&#10;nKyahDE7hIkY8PJgkvJ0UMnViRX6heF/CfhvwN4ftvDHhbSIbHT7SMJDbwLwPc9yT3JySeSTX2OR&#10;8PZlnlNLGSccNF3UVo5vu/I/KeOuLsJk+YThQip4u3K5bqCXbzfb7z59/Z/+CX/Cm/2k73w0/iCT&#10;UPI0vz45mtfJHzQxrgLubpn1rn/2kYLBfi/c2MlwvnyeMI7jy884NhpoX8/Kf8j+Hu1rAkn7TGrT&#10;qq5h8NQhsY6nyj/WvCf2g7ERfHPxVq7L+8SXTUhXjjdbx88+oyK5cTg6OX8N1KVCNo+2mkvI8zD4&#10;ytmHElKtiHeXsINvzbR83/H2BZ7G2VUXP9qBfm5wCsmf0WvJfA2hLb/GXwH9kvi80njCyDblzhvt&#10;ltn69j+HavVv2iLFRoSWunlmmj1mM7I5OhCzMc/gOleX+B7xbz48fDu3RxH5XjHTWmZP4j/aEJZf&#10;pgc//WrwOHZP67QX979T6vOIr+z6r/uv8j9Nv2yfm+EUUJT72qIOf+uM1etkg5JHvXkn7Zcgi+El&#10;vLIDtXWIzx/1xmr1raBkr61+6YaVs2rX/lj+p/PuKu8noW/mn+h5x+0P+zx8Lfjd4Wm/4Tq3htbi&#10;zhaSDW1VVktQBuyWPVOOQeMelfjxaXi/DT9sfwzKbj9zfNd6LO3Qy5J8tenJaQpgde1fpF+2J+0C&#10;3iR5fh74U1AjR7WUf2hdW7f8fso/gBHWNT+DMM9ACfzb/bLsdX+G3iXTfiJpbSR3ega7p+s28smP&#10;MBDKcnHQ78Z6H6V+Y8U5tluZY6rhsLHWK1kurP37wxyfMsvy2TxUn+8V1F9Fb9T9L/2eJfDvwZXT&#10;rm5077T408Q3G2VZemm2StllHoWCkn3wD90ivB/Era5qvipPDfhyKW81TVLrbbxp8zFpHwMD8fYf&#10;hk11PwQ8Z3ni/wAfR+LLuUN52j3lzG24Y2fY5ChA9ORgV7t+yp+zxp/h3Ubj41eI4I5NS1SMLpaY&#10;yLaDbtL/AO+36KcdzXxmS5XiOKMzo4W3LCCbfkrpfezbOszocMYPEYuo71JcqXnLWy9EeT/tU/Av&#10;TfgV+xrZ6TNcrNrF7r8E2rXoyRJL5EvyLnnYo4HTJy2ASRXxBGGnivBGx8sW8BI9Tk/41+j3/BT1&#10;lPwAsUf7v9vKcf8AbGSvzjsI0WG8ZGGPJhGfx/z+dffZthKGBxUqFFWjFJL7j8/yzG1swwsMRXd5&#10;Sbb+8+YP2mlQ6vcTA4/4mWWA7fuhXnNlsbac/lXpX7TsIj1O6EW3b/a3y+4EYrzKzMsgUMuT/Fiu&#10;7Lf91Vz854t1zafyNNGDBV3Y47VYjJC4qvAhHCflViEMUAlZc+wr046nyciwq7wWVV4qRfnOFPT9&#10;KhBkQZZeMZ6062E8a/6QVZt38Cn+taRE/ImG7zMA/wDfOakYEBRu69qau0neDxQgIDbm3c8dBgel&#10;aC1sOUt/Bt/CpIX5GcmowVzyKfHIyFi0nDH+LtQBbsw4kzn5evNfuz/wTJG39hT4akD73h5WI6Yz&#10;I9fhPatucFPz7V+6/wDwTMbd+wj8M3yefDa9e/zvXrZT/Fl6Hdhf4MvVHvQc7ulG40xSAeTSqe9e&#10;8aDi204UigNk4JprHByDTdzmn1HckJBXik3Z6Gmb8fKKaWIp7BckDkkgClLFRyKYC3INHmsTgdqk&#10;Q5pMUb/lyKaW7GkV93A6dqAuPDFlz0pCwHIamEkHrQXGKCuYeWO3FI8ny7c1HvBG3NJuJGFoFceG&#10;3DANG5sncVpg+VflpFYdxRYQ9nOAVqNpHyCKUFjzSHAGSelAChjjkUFx2FNaRdoANKuGXKrQVvse&#10;hbsdRS00EninVxndcVWIpS+R0ptFS0VzMXPtSHJOc0UUJXDmHCQgdad5mP4qjoo5Q5mSefzQ9z3D&#10;VHUc27HAqJRXKVGpJM/MX4Eo918cP2nJ5JP+ZkuwvbGb+OvaP2oILPUPhettdRLMi6xGGVh/tXQ6&#10;H8a8T+AQaP4xftKTIGUJ4onLDb1zqCf4mvZP2jdRjuvAM2lSWMsTQa5bCWZ1wsoYXZG3HPGPzNfi&#10;md8/1ys0tr/mft2A5bUE3uo/+ko+Of2rPDOjSfAfxULfSYwP7JlWRt7LsA5Lcdx196/OX41wjyfB&#10;O1vlXw+ka7ugXzp+cV+mn7SsJk+Bvi6KBdzPodxtG4jnyzxntX5q/HBJobbwqnktPMvh1mZFXLFv&#10;Pn4HrzXRwVaeNi5PRO/3K5pxVKNPANR0urfN2KbapDBqPh7X/m23V1HbzL2KSQyYB9txH5V7j4W+&#10;Mmj/AAk/aR06PWbhY9G8XaFY337xcpa3C4h80Z/uzQEN6BlPYV5V8LvhX8R/GvhKzOnfDvVrpYZr&#10;co66fJtwr7SS23Awoz1ruvjf+xv8fvjH4C8H33hKw0/TNe8N390ssesagIw1lMI22EpuPEgfjGRu&#10;JFaxp+1xjUtL31+Zy1czwOBwvvVFpbqvI9JOjX/hDVNS0bUWLf8AEvuPLmxgSI0TbWH1/nxXzh4S&#10;nt9B/aK1nWtUm8i1W9k3SOvTLxOB+ODX2V8P/g74sv8A4Sab4X+LHiGy/tzTbd7WG+01XnV7cjAD&#10;l/LJYDAz7Z7muV0//gn18HT44uvHfirxZr+oTXDs81jHdRw2x+ULuKhWcsNuQ24ck11ZX/sv1mE9&#10;qkOVfNnz+c8WZLU+rzVZOVOd3b0Puz/gkr4n0fXf2etV1Hw/d/avJ8cFJtqthA8UA7/7wP06+1f9&#10;sOU23gLw5cAYK3WuFlz1P2zkV5P8BvFOrfs4+ELrwH8FpP7J0+61IX88fkrMzThVXeGlDEHCr0wO&#10;PrngP2v/AB/47vPAiz3XivUek3l/6Y4CNJLEzlQDhSxBzgDOT6mvOq5U3GCp6LbXfVmOF44wOKx0&#10;7Ju932Widyzo1yIvg7cXCp8v9qLt+X1mj/WtD9mnxL4a+IGnTPpF+WiW8eJn8lgVkCZxg4J5x9e1&#10;fJB+JvxBTT20oeONXa1YfNa/2lJ5bdP4d2KqaF4n8TeGznw/rl5YbpfMZbG5aL5853/KRznnPWva&#10;wmQqhiYVa0r8v4rrueTjPECjiMHUw9Gm1zu977PofrB+xh4e8CeGpfHnxO+IOkWt5p/hPRr4R2t9&#10;AsyqTK7n5TkEqkLDP+1718D+DNA0f4neJIdauvE1pp+pTTTXiWjSKI2VpOdoJBBJPHsOlfUngm9f&#10;4Ff8ESvFXxh8b6tczat8QNYuobGe+mZ5DHM4tcbmJJ+WK4Yf75Pevy3034keN4NSvI7PxHfQ29zL&#10;j7PBdssZUcKCoOCMevrXl5pk+IzT2kMNNRtLrsfSZbxVg8gpQxOKpufMrWT12Wup9SyfAf4n+Fdc&#10;1bxN4Yns766eSSW1+w3gBVjMDj5tpzj0JqDxVpH/AAsTQtNf4pRN4f8AEEKyRRTXELJDJhlKiTd0&#10;J5+b24z0rwnQfiX4802BbPTvGOqW8I/5Z21/JGv5BvWtKX4n/ES6sW0q68aaxJasu17eTUpWjZfT&#10;bux+GK87C8FZtRleVaLXozuxHi5klSOmGn96Or8W3Gr/AA58QeItf1Pz7Nl2zWdxCxJIN7DtZGXn&#10;IJHTkV9peA9Un1/4W6H8QZrtZYb7S4ZbmTgeXNtxID2GHDCvz2vPFniDUrRrbUNbvJo8g+TNcF1y&#10;DuBwSR15+vNamn/Fz4n6RoTeHtN8e65b6eysjafFq0qwlWJLDYG24JJzxg5NdOL4Nxlbk5KqVnr5&#10;o4aPixlcebnw8tVpqj7Q1Jrm+8Q3XjfwpZTPJC3/ABMIV/5eufnO3r5q9SP4gR3zWxfaXoHxQ8Hz&#10;WLSq9veIrLNGAWjdTkOvowIIPqMqetfDtr8ZPitZIq2fxF12P+6serTLt/8AHqNI+MPxS0CZptG8&#10;e6xbea7SS+RqMihnY/MxG7kk9T1Na/6p45auqrr1Mf8AiKeVqXu0JfgfV9hZ6/ompNo2vbYdTs5D&#10;Jb3Ufy+fFvby5kPc4A9weuCCK+yv2J/24Dodra/Dj4t6sv8AZZlW3tNSmwP7NkY4RJP+ndjwrf8A&#10;LNvlPyFdv5GX3xu+LGotH/aPxA1idoRiOSa+clc9cZPFNsfjP8UNOmaS28datHvj2SH7c3zqeqnJ&#10;6V7uU5ZmWV11OM15rWzR4udccZFnOFdKrRkn0el0z9Vv+Cl37FkPhg6h+078KobW0sRGJfFOkxRb&#10;FR8sz3wbOxVIxvHGW+bksRUf7Af/AAUohsnsfgj8ftcH2RtsHh7xHdSZ8jsLedj1UdFc8qOG4GR+&#10;cdl+3t+2TZaOvh+x/aU8aQ2ENt5ENqmvS+WsO3AjC7sbdvGPSvN08b+JoI1EOsXUSqf3caTbQv05&#10;4r2cVh50scsVgZcrfxJ7M8fD8XYOtlrwWYQc0vha3XzP22/asu/Blx8VBN4Vu1l1AWyjWDDgxiVe&#10;E5zy2zhh0AC984+Kv2ipjH8X4b5nSGOPT7lnY9EwIiT+QIP418jW/wC1B8frf5rb4ueIlb/sLScf&#10;m1Zut/HL4teIb4ajrvj7Vrydo2Q3E1428KRyN2cjPGeecewr5yWR47EZtLGVXFcz2V9j2lx1k9DK&#10;4YWlCb5Va7tv+h9q/Df7PoP7VV74asrzzrdNT8OzwyeYGVi8jKxBHYlP6V7P/wAFbPEMEHxE36Xq&#10;eLixs9PR2hl+eGbzZHXkcq21lb15Br8vYvjB8UYNaHiSP4ha1/aO23H9of2lJ52IeYvn3Z+TJ288&#10;Z4xUnij43/Frxvdz6h4x+I+u6lNdXHnXE19qssrSy5zvYsxJbJ6nmvoMRg1KnVhSSSm0/S3/AATw&#10;8JxZh41KM6qbcL9tbtHtvwL1G21FNVieUmSOSU53dsfrV74MXH9teGUiztS0JkkaTvjy8AZ9SwA9&#10;6+RNF+JXjXSry8m0nxXfW/nXEgZY7k4PY8fhW94G/aD+JfgBpxoGuqkc0brNHcWaSBgwUE/MvXCr&#10;yDkYFePQy6nGsvavTr/Xqe7iuLsOueEU1JvR/wBeR+pH/BJ/7TD+1r4rMn3ZLUvGzdNpgUYH0K1+&#10;g3xFcLZ6WAP+Y9Z/+jBX4K/ssf8ABUH4ufsw/EiT4hWPhLQdcmuo2S4t71ZYt6ldvymN+D+Br6pb&#10;/g4xOvW9lbeKf2WljNvqUFxLJp3izO5Y23bQslv3x3bivqshnTwuClCo0ndv5dD5zPs2wmPzCFak&#10;20lFbdVueGWDxXep6tNCMfLMoC9u39K9B/Z88O2er/Gjw2JbdN0esJdSts52wyCY849IzXzh4T/a&#10;d8C2y3Umr2GoQyXTOcJGsirk8DO4Hv6V6d8Fv2r/AIKeHdZ1LxTqXixrS6tfDmp/2Pbz2cw869kt&#10;3SGPcqkKCW6kgDua/KMdgsYsVOSg9W7H7NlefZJiKdNe3jslq/TubHwo8HyfGD9q/wAJeJLy2mvL&#10;PU/HX2jXLNLh4xdRXF6ieW5QgkEK/fua+wv2yvAnwu+D3x/8E+AfBPge1g0v7LJqN1p8000kUs5W&#10;WNWbc5JICocZwdvPBOfnb9grxn+z/wCAvCejfHH4jftFeE7fVtM1iKSLwjJfKt5PLEvmqxJwscZl&#10;f7xzwpxkkCvQfGHxy8M/Gr9qzwr4o8eePIbqwvFn+132mMlwtvGsTEKiKSAOw9znnnKoxpYfLfqS&#10;p3r1HdSa2+fmetPMFmHEFTG+2Sw9NSVk/i7aeh7t8A/gb4h+OvjGbxR4uuJTpMMym8uejTHH+pXt&#10;n6cKvTtX0Bq/7G37NPiG3uLfV/hRZ3Ed1GUmWS6uDuUjGP8AWccenSs7wH+0z+zHoeh2fhnwz4rW&#10;wtYIwltBcafOpbjJJOz5mPJJzk9a7Gz+O3wg1FAbb4kaQqnj99eCLP8A33iv0fh/hbKctwSVdRqV&#10;HrJuz17LyPyPiHijOcyx7eH5qdOOkUrrTuz8e/E3wv0f4Af8FHfiB4F8KTtqFtorRmKTVGMhmjMV&#10;pIsb4IJAR1iOCMhM8E8fpN8QNLg174AakrWiwI/ht50hjztjKw71UZycAgdeeK+e/g18OvA3xM/4&#10;Kd/HO/8AiVawyeHde8P+Vp2qXTqkMzh7FQ8EpO0yKYiQVPY9s19MfE6xj0L4P69ZW1550Nv4cuo4&#10;X4+dVt2APHGTX55nWBjha3t4NcsqkrJbqzP1TEZh9aqUqMruUaVO76O8U/vvufkz4+MWqweM7BFK&#10;GOG2WRvX/SJD+da3h22isNN8GwxksFQ/Mx/2hWVr8dxbx+MdTu02pcQ20qKzAFB50gIOCQDnNalp&#10;ceda+F1iTbsVjt/EGu/ExlG8X2/Q8fDckoxmv5mVPjbH4mbWbie2uI10ldJnM6Mp8wzFRsIPQKAG&#10;/HFeafCQBbW2Ly7i2oTZZV7fZ1IFev8AxjIl8PX0rbfmsCcj/rma8b+FlyfIgCLw2oSfNjj/AI9l&#10;FeNh9KKiu57WIl+9v5H0R8M70jwpZpFbs3+mblbPyjDR8HvWv4v8N6HeeMPAeuaxYqZtJ8TGSyk8&#10;wr5c0ltJHkY+9lWYYPGDntWB8H7pf+EOsQV3Aaltx9Wj6/nXc63p/wBv1XQZVG4W3iBH7cfuXBPT&#10;39q8jHXjjJWfc9TA2lhYJ9hnxa8P3fjfwtf+H9KmVbtrpShkk2gKlwGJyOnCmus8B/8ABOv9pfxn&#10;4QsPFGg6Hpklle24ktpm11VZlJ64PI71k/Yo01m6uo48SSSMGbcTlQWxx26mv0a/ZjQp8BfCigbf&#10;+JSn8zXtcI5Hhc+x06WIbtGN1bueHxdxDjOHcvp1MMk3KVndX6HwH4g/4Ju/tP8AhjQLzxDqGjaa&#10;ttY273E5TWkZgqgsxHqcA8V4/rfwm8SR+XHrS2jh2Uor5fr06Ia/Xz4oQ+f8OvEEGPv6JdD6/uWr&#10;80NcMEocXM43KiHb64C//Xrn4/ynD8L1KP1VtqSd767WOzw9zzE8T0a0sUleLSVlbdHj2v8AwE8b&#10;61Y+Xo2tLpu2SM/arKbDYyGK4ZSOQMdOK9vj/wCCV/7VDaf9ubStJXdDvZ18QqjbcZ/hXrVKzjlX&#10;SI5SMiS3L7ge2D2+tfp55wHh3enT7CCv/fFb8BZdR4jjWeKb9xK1tNzPj7OcVw3Uw6wqXvtp312s&#10;fiS50nRElju9Zhk2MdzTiaQjn18vpW98Ffg5rv7TnjRfht8Kl0+61FYpLjE6yQKqx4Jbe6gcEjp3&#10;NcPqsGoXWqNYq+0SR7mY988Y+ue1fZn/AASD+GkOg/FGTxQ0beY3hW83FuzNcwAfoDWmUZTTxmbL&#10;Dyk7X19C89zh5dk0sVCK5rK3qzlrL/gkn+1fC0j3Nr4dk3cBZtaX5T/3wf51LJ/wSP8A2qnGYz4X&#10;hH+zrD5/RBX6aoCRk807jdzX6ZHgjKI9Zfefkz8Qs8eyj93/AAT8y4f+CR37VMcQik1jw7t65XVn&#10;/rHUN5/wSH/aivE8lrrw+3/TRtaxz9BD/Wv0747mhdg6itP9SspWvvfeZvxAzzqo/d/wT8uLb/gj&#10;Z+07GGaW/wDDYZuzawzD6/6oVek/4JA/tRz2i2S3nhFAPvSf2pLuI7j/AFROPx6V+nLFeooZi3OK&#10;r/U3Kr31fzJ/19zpbcq+X/BPyj8Zf8EOP2nNet/s+keKfCtvHJI0kkf9tXEfOeACsOR/9YV0Gif8&#10;EbP2k9M0eHTv7f8ACMbIgWRk1Sd9313Q5r9PCxOQBij51PY+tV/qflfKl733i/18zrf3fuPzIP8A&#10;wRc/aDlj2jxj4Qt26B0upmwuemPJqC9/4Ir/ALR11Zf2d/wnfhPy2xukbULkM2OQOIa/T0hWHNKN&#10;uOKa4Ryr+995D44zr+79x+XL/wDBFD9pi5fzZfGvgaMLGFVftt02cdOkA9PQnnrVbw5/wQv/AGht&#10;Na9m1L4leE2a+OZFXUrySMH2RoML+tfqa20cYoJGdwFWuEsqs1Z/eZ/67Z1zXvH7v+CflWP+CE37&#10;R5nkM3xS8FmPOYlW7vBt9sCH/GuT+I3/AASw+LvwJh07TfHPxN8O+XqTXBjudPnvJAAnzs0g8joF&#10;OMgHgdVANfr8Tlc7a83+Iel2WtfHfwTZ6hH5scMGoT+Wx+VmEWBuH8Q56HjIFY4nhPLfZ2Se66nd&#10;l/GOazrv2lmlGT27I/M/TP8Agmr4o1jR1uLH4kaLJFcqrxsulas4KnH8S2hzn2JH8q0rX/gmZ8ST&#10;BJbW3xA0ExsvIXwnq7bffLRda/WYgZyzmg43cVnHgzL9glx9mb0sj8Vfjf8AAK8+Ami2nh658W2+&#10;rC+limjms9LuLRI18zbjbOq7+V+8Bjt2q58KSP7GdY9xb7FGSzd/mNfQH/Ba+1uLb4keErjTFhii&#10;k0yJ77KEtKBcSqMc8HcVOeeBj3rwb4WgtoiSIMvLpsbMvuTn+Zr4fNsHTwGNlRg9E/0PsMtxlTMM&#10;BHETWsl+poeM03eF9SZY2ZvsZBC1wnwC1ZYPjxqlsUZkj8Hhkbk9blwefwFd54riuG8H60GTb5lm&#10;6KfTjFed/AGd3/aU1/S7qP5YfB9tnPdmu3zivn8wjzYefkj6LJ5cuISa3Z9jfsWm0s/2h/BQmZVL&#10;a1qSwjHJkOl3hP8A46jVwn7aGnaxqv7RPjNdKsZJtuuQ58tM4xMpP5AZ/Cug/Yy/teX9pz4f/wBq&#10;pHutfHGqLD5LEAx/2Hq5Xj1wFyKrftZEJ+0F4vmH/QwOST9KrJafNwbTV/8Al6/yHn1b6vxhVlb/&#10;AJcr8Wj7x/Z31zRta+CXhc6NqdvdLbaDZwTtbzLJ5UqwJujbaThh3B5FfnN/wcHkv448Jgf9AaEf&#10;+RryvqT9gH4wfCvwL8FrrQvGXxF0XSbz/hIJpVtb/Uo4X8toYMNtYg4JB5r5F/4Lx+PfBXjrxN4X&#10;1XwT4nsNXt4tNjhmm0+7SZVcSXJ2llJAIDA4znBFfrtbF0a2SUmmr+7pf0PxDFYWtTxuIlyvltLW&#10;2n3n5zvHM02CV28bk29f1pHJkVo4H2NjI3Dp709pQwL4x/WoZLoqx2Lu2j+GuC95aHx0kEwl3HyH&#10;w+9SxP8Ad71I6lhtTjjr6VC0nltI4/vD5etRtNd7huZOueK0imZSXvD4A6rmVlY9227f88U8PhOP&#10;lOfWo8kAKZM/8BoSVw3OPwrRGUh0KuiASNub+8aJA207G5xge1CyYkzjPFNdmB9fXiq8yBltFMI1&#10;WeVmZVxn19+KH+4wEjLuH3l7GlE2eAdtNfcSpK85/Oj3ge2gBduQnJHPNNlSSWMxh2ToeAP8KAXL&#10;ZyPU80B/mxtxz+dLyMwZSrZ6/wC8etI9sA/n75N24ZUMcEDtjt/hQxYPhV6dvSnkuD94fhUt2H8S&#10;uNkCk5P1603Yrurlm+Vs7Qx+bjHI79f0pszTRqGRS3fFKJGbaz/LhR8ppcwuuhLuQcBe/wCXFRiC&#10;N5xPnZt3Hr1z3ppOF459OtDyMuBjP51LDXcI1K7ndmbc3tTZPLacSb27gfMcHn0HfihmDdTkbelQ&#10;yZI4rKW5N9CWQ/KUQ4Hr+FRJAscpm2ruOO5xikYyFtu3347VZ0fTNU1/UbfSdJsZbi6uplit7eFS&#10;zSOxwFA7kkj86zlpF3ClCVWooxV29j0j9kX4deNPif8AtC+F/D/gTSY7i9i1SK73XDbYbaOJ1Zp5&#10;WPARMA89ThRksK/aL9nLwD8GP2TPhJa/Drww2g6ZJbzzSXarrSXlzfSlzi4mZFUtNIioxXGEyI1J&#10;VAa+J/2Uf2bYf2ffAm2e1E3iPVFRtWu1UHygORbo39xT1PRm56bQOY/4KE/tj2v7H/wjm0XR7nzf&#10;HniSzYaLAJBus4TkNcsOvZgoOMn2Bz8xiMHg81x0XKlzNaK9/vP3jh3Lq2Q5Hy1anLze9JefRXO3&#10;/wCCp3/BTfwV4p8I2v7KHgDxFp+v6xb6ot7421e1tGhisijsYLKNCzHcB8zsSeigY5FfHdnd2uvW&#10;S3kQXayg+uDX57p8X/HXhzxx/wAJlfi4lkvZGluBcbv9KQu29snr8wbnnkH3r6m+C/xk0/UdMtdU&#10;0268y0ul+7u+43OVb0IOfpn3rTijg+NTALFYFe/Be9FdV3XmdWS8QQp4t4ev8E37r7N9H6nYfEf4&#10;WeHPHPh258L6rbbYpCXgljUboZP76+/qO44NfOXiHwLL4H1GPw54o0l71bNkWBVyDq1w/wDq4YR1&#10;EYxl27dOPlr6xutT07UHU6fdRtM0e/bu/eAdiR+nNcr4y8Jr4hSG6FhC2o2rMNPupIxuiLdQD2yO&#10;D7V8zwlxNiMkxKo1tacuj6Puv1PT4nyWnmGDdSl/Eir+q7Hn/gfwzPots2oa08dxq10im9uY4wqx&#10;gH5YUHZEztAreABfcy84qGCZ5VAuflnTKkbjjcDg+mealLliw2HK9+x96/VJVJVHz73PwCpKTqPn&#10;3FOCeDmmsIVyeh6bqGd0BKJ1qE+fKhV49v8AM1C1M+pI+3G7Peo5VhQZ/i3cN6ChUCDB9+9RtuMm&#10;WVtvG2pk9Rq5Tv8AUrW2ZYpGbLHC4UnuB/UV6B+yPcwJ8Y2WQfe02QBcj/npHj+tec6lp7NMbgKQ&#10;egG44r0L9kS1srL4pyNJLHH5emyPuz95jIgI/HNcuKa+rzfkz2+H9c4ovzPrXTo0nt1RG2MGiG4d&#10;uTX1T/wSKimt/GPjDUby5i8r7FN5Z3YESLd/xZ9wSelfKmjxyW2njY3LSRn6812vwO8Vah4K8K6p&#10;YQawdPtdVuJ4tS8qQr9oU3TEIe5y38PQ9818ngcyWU1VipRvy9O/Q/aMVlks4j9TjK3PZX7dS9/w&#10;WQ/aS8JfGX4o+Hvh94C1AXlh4fsZJbm+j+5PcSSEDb6qqpkMcZEhIypUn87/AIsQah4k8fJ4R02L&#10;zriIQabbRq3DTO3zL9Q7lf8AgNex+P8AxzoXiX4qat8QtcuFh0kXvmtNt6WkeEjB99iqPcnvWl4N&#10;+AmlXP7SXh34haBq0WpeE9QjutbtbxJg+ZlUsqMfaRlcN/sEHBFeTm2a1sfUliKis3d6H7bkODwP&#10;DOWU8FFv3Y6X69/vP1z/AOCYXhTTfAv7Ieg+EdHXbb6fcTQxe6qEGT7nr9a+hBnGfevE/wBgK2kt&#10;v2d7eN5dwXVrjb8uNq4Tj/PrXtiEEj/er9q4clzcPYeT/kX5H8h8XSc+KMU31m/zOJ0ICX49eKZ9&#10;vMWn2cf0/dR/1FeEftJHHxG8dGMYaFtIlVs/9Osp/wDade4/De4uL34neOb2e18tI9RggjbdneE8&#10;wbvYcfWvF/jlA158XPiBY3VvtjePRRGwb72bO5BPtjNfBYxKXDUZP7VWo/xkfdYF8vEko/y0aa/C&#10;J82ftEKbfwwjwwNIf7ag3tH1VcTnPv0x9Ca8Z8F3UafGfwFYm0XzG8caaPLXn5Tewkjj1BNex/tP&#10;/aU8Htd2skiGPXLd2XdjcpW5XGe33vyH414H4DaC5/aE8CyJOZGk8W6e0e1un+m2wz+P9K+L4bjf&#10;HUH/AHl+Z95nF1ldZ/3X+SP1U/bMQyfB+Mn7w1aM9cf8spay/wBqj48PoUU3wx8HXmL6YFdWvI2/&#10;494z/wAsgf77A8/3VOOp4m/bA8Z+G4PDFr4GkIn1CS6S6W32grHGFdQ0mfUtwMc4546/PljolzrN&#10;5NqFxdlgxaW5uLlyQOcs7t1PLc92OAOTX0/G3FNXAY2rgsI/enGKbXRa3XqfHcD8M0cZl9LGYxe7&#10;CUnFPZt2s/TTQzI/Dkerf8TDUj5dnbsHkbHfqvfliRwp9z0Br57/AG7/AA23iTw+12LFUW60uWGK&#10;KNehj+dR6k5PU8k5r6F8ZeKNMjsDGs/k6fanP73HOeDIccb2wBgdBhRwBXkHxSv5PF+hzHYzW0Mg&#10;dCy9vuFfycV+aZPOX17TZ3uz9mwFb2eKhJ9dEju/+CaXhPXfF37Ly/Hi7tQtvp+iHRLNpCVa4n8+&#10;KGRwO+I48ZPUtgdDX6D+ALM6f4J0iyZMeVpsCt9RGK/On/gkx8TFh/Zk+In7O11d5uvD3j+J7SE9&#10;Rb3Ck/lvhY/jX6V20Sw28cK/dRAq/gK/YuBcLhqeb13R2VOCfq22z8V8VKmIpx9nWVr1Ztf4Ulb8&#10;z5k/4KnW7t8GdHZQ2xdYk3fXyWx/WvzztoLe3sbiABlYwRZyP9o1+j3/AAU7g3fs+Wt1/DHrqfjm&#10;GSvzDu/Ety2sxaRZH5bm2YsTGSNw24/Dmq4ijzZlV+X5Hj5B7uV0L93+Z89/tJhkv5kaTc39sMOv&#10;/TJa82spQz+UCc16L+0vBCmpSMsm4rq8gdV46Itec2Pzc7Rj+tVlf+5xPh+Lf+RxO3katrvVRu7r&#10;+VWNrkbAcZbPy1UtjE8ZRu/HU81bVo4lG9gq46V6kT5PrYetsSuWmk/76qW3DKMl9393NQGS1kRo&#10;GG5W4ZWU8irEKKiDyMbV42/hW0bhLUkXuM4pzKHOVb5fX1pokjVfn79RiiJXC4Hyrn5VA7VRAsSS&#10;o+Szf8C7UrO4TfHIu3P8K5HvUnA/ipUjDLtZaOYWwmm3Ms1wsYb/AICEIzzX7yf8Ezm3fsI/DNs/&#10;8y6vP/bR6/Ca0BjYYznp92v3X/4JjEv+wd8NCybSPDqjGen7x69fK9art2PQw0v3MvVHvGDnmgj3&#10;p275MEU0lByK99GgAcYNC5XilBBB9qQ/3Tz05ppgHG45pGO0/LzS4zytBJ9KYDV6k0F8Hg9qVmxw&#10;aYfYVG4ChnYYFJgjrx2ok+9mg42df0p+QBnPFFNLA9TR0GdtF7ABchcKPxpSeCaTO1eKay7jtNPz&#10;AFYbMZpSRjBphANKwJ5pgKhJHIoG3PP600ktTeEPNTygPDKxwB0oyR0emgkcJShmAxto5QPRlORn&#10;FFNjJxjFKWArhOwWijnHSgZ7mgrmCig57UUFBnnFFCqWPWnCE+tTzIpRkxoBJ6UkisU6VPHHt+XF&#10;OZAq8VnKZtGj3Pys0W/k+EXxc+Nn/CQIJv8AhLvE1w2n/ZGLGILeCT94WAxwpGBnFbnxS/aJf4g6&#10;XcadB4VjsxcXkU++W+MrAp5u1RwuBiU8e1cp8aZln+LPih1O4HxBeHJ/67vzXNuwCqynofmr8xxm&#10;GpTxNTm6vX7yq/FmcKooRklybWXlb8ibVr638RaZNoet6bDcWt0jRzwyR5WRT1Ug9jWLD4N8J+Hl&#10;W50Pwhp1i0Me2OS2s442jXJOAVHAyTV6SZ1lWaJFbacjcKz9X1LWpQ4k8pVXny1Xkj3yawoYelh/&#10;4St6Hj4zOs0x0X7erKXq2U7q5uJW3zN97qTkmo/LuWOZLn5WXHy4XvUYux5i29xtEjKSsa56DGf5&#10;j86DDvzycZxjOa3t3PBdSpN6tkyxwwyNaiZZG2Ddht2ARkA9farESbo8AbSv91etZ8NhcRq81gR5&#10;ksgJaXOP8/pWlbJJvZZXIxVKOokmW7GN0bO4/dx8vbivLP2wZJV+HVmYnO3+1FjkHXK+W5x9MqPy&#10;r1SJliCsZP8AeU9RXkP7WV0jeAYdNt4GEcOqK/msy4zsk4xnd3PbAHfpXZTUZJLzR35feOIVn0f5&#10;HzSZFx80ZyO3PNWLOOWadYY4NzMwAX61C7ZzsUAV69+wd8LV+Mv7Xvw9+H9zZfaLW68TW0upRlet&#10;rC3nTn8Io3r1K0uWm5Poa4Ci62KhDuz6l/4LValF8Dv2Q/gH+x0xEclroUd9q0Eanm4jt1jLEe8k&#10;k7fUV+YSQrA4kXCjpX2x/wAF0Pi43xN/b31Twxa3zS2fg/SotMRc/KJMCRx9Q8ki/hXxneabBfKI&#10;pFDBWDD5sYIOa58spyeH52t3f7z6PiisvrUKCekIr73qWLN8bUUflWlHPhfpWbEVjXaR93+I1JcW&#10;wvoPIZ1Zcg855IOfUV6qXc+VlyyNSNiepoDZ4k+6OB81Qw+Yi84LZ7d6bdm3ni8i8HysQcMT1ByP&#10;1FJ3M+UtrNztHy4FI10PljHX09Kj80SJ5kJznpQmFJZuvWglq5MDn+EHbQziMBui+tNTdIPp+tNn&#10;iiuQYLlNy+jUvUVkSxyqzEKfypRIcbH79qhVY7K3EcUTbVGAq07fKV3+UfXGaB2JBJtBw3T0o83d&#10;n+HnNRGQE52MKYtypU5QnPGNppxBFjzRyQ3alG4j7uNxqnDNFYxLZ2ltI6IuF+bt9SaS8vGt7Vpp&#10;YZGwuTscf1Iq1HTUqCftEczp4HkyCSNo2+0TcN/10bvU0Ue75Y4/vdFqHTW36fG6KxVtxXzDyAWP&#10;BqQs6nKnkdDnp/nmvIl8Wh6WKfNWbZJ5hEe1s0m8OclcN/EOtRBzsAI69qbuuElx8vl7Tu9c5/wo&#10;T7mKdiTKgbAu3nK7Tj3p6SgnerH069BVd5EQb5Bj3YimWl1JdQLLLbtCwZtyswPQkdvUc/jU26hG&#10;UlqmXFklX5Y7jHPXjn2qUX9z53Fxxj8aoT3MUZTzc5ZwF2jpmpUb5hkj8qLI1p4itHaTXzOj0T4p&#10;fEPw0APD/jTVLHY2Y/sepSxY6jPykc4J/Ou10b9sj9pLw8yrYfGHXGXoRdXX2hfyl3Z/KvKlYpHl&#10;0PJ9qcXI4z/u0pO+jR008wxlN3jUf3ntV5+3l+0rqtjJa6l4/wDOWRSG3abArHIweVjFe/ad/wAF&#10;y/jldeBLnwF4z+E/hO8huNJaxWey+028oDR7Nx3SSAnBzwAM+lfDcbs6bufal3MGXrXBWy3B1rc0&#10;NtT1sPxRnFDaq366ntGvftay+JbLULaXwaqtfW0ULMt9uVdkjtnGzvu6Z6jPfFdb8L/jzoXjXxD4&#10;c8KjTLqO6jzFuYLsLEZ6g57elfNaOgJ8wdv7vWu7/Z1DP8Y9EnijLeXclzt7KFJJp42jRqUpSa1t&#10;+SPRyPiDMXjKdFyunLb1ep9K/E6wuNM8MX1nc3TzbbJwZGPzcox/QGvMfhzdIxhiK/dvGCn/AGfs&#10;4FepfGIpJoupSB/v6fJzu44Rq8l+HW9Hs02EFrpjk+nkHn9K+MoxagvU/aarUqjfke5fC+6A0ayg&#10;SdVxqifKzAZOY+R6/wD1q9I0yx/se4tybiS4hk1aNlWZizrIWJJyT93BACgcV5T4O0yJraxuvtjr&#10;JDqS+WkYBDYMZHbPJyK9G0fU7nU59DNzvh/4qBQyNGRv/cM2OemGIP4Yry8xipYiTT73PVwLlHDx&#10;T7HWspbVZBEp2rNKPu9eTX6J/s1xPH8B/CiMemjxn88mvzrSdZdZkUEf6+YkZ9z1r9Gf2eMn4H+F&#10;So66Hb/+gCvsPDf/AJGdX/D+p8N4m/8AIrof4v0N/wAbReZ4P1aMj72l3A5942r8w9XtJrbU7mGa&#10;MERqwb5fTIH8v0r9Q/ElubnQL+DB+axmX80NfnJd6XHdz6gtzxL5ar83XODz+Zri8ZPdjhX/AIv0&#10;O7wbly08UvOP6lPT7N38OW6CPlYGXPTnJGPTrX6QIfN8H+Yv8Wlgr/37r839Iuobiz/siFt01uZt&#10;y99u9hn26H8jX6a6fbWkvw/t7gr97R0b/wAhCsPCOtyxxSa6R/U38WaLqSwjv1l+h+JllptqrLLO&#10;itIybecdcf8A66/Wb4BfDnwX4H8K+DbTw94YsbHUIvh3YPqs9raJHJcPOEO6QgAsd0MnX1NflbpW&#10;gz+INd0/QrI/PcXscMeB1y2P6iv2Qj0m0svGd8tiw22Ol2GmlFx8vlLJIB7fLOOPpX0vB9CMs1q1&#10;Gtn/AJngcdYiUcsoUk+l/wAkXVUqc560pCkkkU7p2ozkZwa/Vkz8d1GHbjlaXePukUKAe1CrgZYV&#10;WgMCwAwKRSQOT3pVBxkDrTdpzgimSA+Ybg2KBnPNBUijHOKAuB55BoUtn71Bo6igdwPue9AYMOlA&#10;4oC4oC40lcV5j4/8S6D4d/aG8M3HiPW7WxgXRbzbJd3CxoXbgDLEDJAOPoa9NKgcYry7xt4Y8PeL&#10;P2jdF0/xPo1rqFvD4ZnnS3vLdZIw4lKBtrZGcMwz71z4i/Krd0ejljj7SfNtyy29Dvo/HHg2eNZo&#10;vF+lsjrlWGpRYI/76p6eLvCeM/8ACU6b/wCDCP8A+KrNHwp+Fm4CP4aaCPppEP8A8TT1+Gfw1Q5T&#10;wBoq/TS4v/iad8R2X4mP+x95fh/mfAv/AAWcv7TVPG3hd9LvYLiMaTCu+3mV1J+2OcZB9MGvBfhj&#10;eRyacwhb/V2Khd3s2OK9u/4LD6Jofhz4ieGdO8PaPaWMJ06CVoLO3WJS32mQFsKAM4A/KvAfBEET&#10;WBttQTy4ZtPxIu7buBPK/wD1we1fknEEZSzSpzb3P1vJfZxymkobW6nQ+I5nn8N6lGZR/wAebHb+&#10;FeefAm7gX9rDxFaH5Wbwja4Xrz9sbnP+eldd4gWxh0/UNRZ/3iWMkduvnHG04z8ucHoOeSPzrifh&#10;isdl+1b4j1ZfLjjbwXb/AGe5aYRxmT7aPlDMQpIXnHXB/L5PMP4c1H+Vn1+T29pfzPrv9ju1mH7V&#10;HheK5Y7rXxtftD6YOh6uO3tx3rH/AGs5Gf49eMIR/wBB52Zfrmrv7H/jfwqn7U2m6zqXibTbWz/4&#10;Sq8lWW4v441RDpWooDknGC0ir16sKyP2nPEOh6/8dvF17oGsWt5C+tFlmtbhJUwc91JGPxrTI37P&#10;hGnB7+2enyZjxK+biurNLR0Y69N0eXXwvDNJBZzhWaECN2XdtbHXGRkDj0rxv9s+1urfwnpJafzN&#10;18fm/wC2f6d69sW7sptVFi13B9q8vetv5g3Mo43Adcc9eleO/txqyeFNHQof+P5ieP8ApmeK6cDU&#10;ksygr9T5/Po/8Y7Vf939UfMLROGLGfgYJUKOaaGAP3CffvTnYRnKglvx9ars0kibSSN3dW6V+h07&#10;y1PwOpIcfL81uPQ/Tim4LNu55FVbxftErIk8kbfKflPPFWEJhVY2JYgfxGumKMJP3tRyxsDh5t2P&#10;7wH9KFkJH44x6U1ZCFzjt600iRhhGOM/3utamdxw4TCHJHNOUZHJ9vvdKgjuYkUNPJs5wR0qVpFP&#10;8OfdV5oI9RvlCGJYiSQoxuY5Jpbk5QoAcZxmmLPlseW59S2KJi6r8g689aVu4egIzFcAgdxSydPm&#10;Lc/5+tMRVjiw22lJcMquOB70tEyb9R+7DfjQ4VuXDdsDcajGQmxTnYMfM3NSYATdjnFQ7X0BBuT7&#10;pX5vrUJQM6iQdGyrc8HFKWbfgL+tOZR1Y89PlNQTdNjM4XbvGc9lppXzCs7Lyv3eelG0hlYH86Sd&#10;jKvlu2A3Ze+Knm7gPDM3OfaoXRTJ5mz5l7+1SBnbgK2P51BcvvKxNEfMb5lT1wev05qOZXJs3sSq&#10;BJldud33a+4f2B/2UV8AaHD8bviFpeNa1C33aFazRjdY2zf8tyCOJZFPy/3EYnq3y+WfsDfsiSfF&#10;jxSvxf8AiFas3hjR7kC1s51GzU7peQmO8SHlv7xwnIL7fvDxV4h8N+DvC2qfEf4ha3Dpuh6Latc6&#10;pfTcLFGO3PUnoO+SK8jGVvafuqev6+R+pcG8O+xisxxSt1jf8zz/APaJ/aE8CfstfCm9+MHxLucw&#10;W6tFpOmiTEl/dEfJEo9M9Tg4Ar8Ofjv+0L8RP2jfjBrXxQ+Ieq/6ZqDGeEbzthjBAWFPQKDwDgYz&#10;3r3T9sD9qbVP26PjBq3jrxNfSaP4A8MIyaLYxqMxQA4QBeN88pHTtn0Umvk/WlhbUpZrNfLiZyY1&#10;8wsVXsh6ZIz1xjNfT5VlkcDR55/HL8Eehm2a1MfXcIfBH8SbxPaQa9ZLe2BbzbePZJCeigknK89C&#10;Tn0ya0Pgz8QNS+Huq7Jr1P7OuZCt3ayMV2YAxKM8ZxxwckDHpWPpk9x56C2DNK2AsaqTu9sV3F54&#10;Z8JweEbjTNR0uO81zUVVLe3gbdJBIWG1Fx3OP89vWjdarY8ipUjGFme+eAfix4O0u/g1XUr5Xkng&#10;KR3ESlvMjyvPHcfL9eleoeIfFNnHYqNKulmkmUFZIzkBcdR7mvGfhP8ACbTvh74Us7fWdPh1DUI4&#10;VEzOobyv9hN3HB6nufbArsE1qzdN/mbv73I+Qf59K/PMXw3gcRnDxSVo3vyra/6HRiONMVHKXhKN&#10;+bZyfbyJZkE+4j72fvDrQsAThH/D1qCbW9Ohdd0+Ayhg3Yj8KV9bsIoy8z4j5xI3t+tfRfCrI/Pr&#10;VJSu09SV+BuK/wDARUb29uLn7c6fvNm3du6LUL6/Yo22eVFLKNu5j836f5zVceJtLe2eZp4+G27d&#10;3fr1xSWwcstrGhIu9W2Ebs5+tRsCyqzryq4VQegqndeKdItFVDe2/mMeVaYDH+c1V1HxfpDQqYL2&#10;P7w/5bqCOR27jFLZFQpyZdu0j2lCnJrqv2bdMstV+IV1DPpf2poNOM9vGFyVkSaIqw9x61wN7rto&#10;kuG1y1KfxH7Qu4D6f/Xrb+B3iTUNC8fz+Jk8YR2unix8iZrVd8rO0isOg6BVY/UA9q4cZKX1aSW7&#10;R7vD8OTNqc5Oyjq2+x9fw399a30czveGPbGGgEA2A7iS+cZyPr+Fdv4K8ceDdH+B/jY6j4YF54ql&#10;017Lwkt5bk+RJdXDLPcJ/CrpAThmwVLfL1rwe2+LnwwhgAPxA16Zs4YqW5/76UUy4+MfwrYtnxJ4&#10;k5/5aRyY/TNfJ0qOKg7+zb33Vz9ejnWV06kanto6NPfs72fk+pyfxX+C/wASPEfwvv8AQdG8OyzX&#10;l9eQRfZ1njX/AEcFpHclnA4ZIhjvn2Neq/sceAdU+E/w1i0bx8rW9zDcLHb2LYkWKNoppJZQVyMv&#10;LKsZGTxAhA6k8i3xf+FA/ff2z4pkbAHzTDn/AMe/zmoL744/DcWsltazeJTNsPlu7jAbHGf3nT86&#10;4a2U4mvRdNxkk/I+mxXiThsRH3p016H6q/sm/tl/s7/Cz4MQ+G/HHjyS0vkvpZXt10q5kIUqmDlI&#10;yOx79q9Ef/go7+yZEwf/AIT+6Zcg7V0K75/OOvxbn+NvgAyqJrfX5E4IV7tFPv0Pp+ftTpPjF8Lh&#10;uaXRtckC/wDTyv8A8VX2WBzjN8DgIYSFFNRVr2d+3c/MMfR4bzDHTxdXEe9J3dnofrn4Q/4KFfsy&#10;aF4g8Rajf+JNSK6lrEk1r5eiztuh3Ng/d4PzdDivLviP+2P8G/EXxW8ReKNP1DUZtP1GOxFq/wDZ&#10;zqT5UTIflOCPvH61+acvxX+GUrfu/C2pAE/xTg5/8erL134jeC76xaDS/C91byfwyeYpwO/XOc15&#10;tSOYVsthg3TtGLbv1u7+fmehTzbI6WYTxarLmlFReulla3TyR9qfGr4t+F/H2lxaRoSXQjbU4J7h&#10;riEAGJVmyB83XLp+ANeYeGI7DR/iLofi261KO3g0XUo9Q82OFXdmhkjljTG5eC0eCc/KDnBxivnN&#10;viB4HhYbfDV9IOg3XQGPyFS2/wAUPBds2I/Bd1/4MGwa8fD5LiMLJOnFprr2PYqcZZZUg4TqRafQ&#10;/QDWf2rvDXijU7nxFrs99Nd3kxe4uGWPLE9cAvwMcDsOKh1/9rPwHPp8GhaVHdQWuVku2aSIPNIB&#10;7P8AdU5wM88seTgfAsnxi8KwsDB4EkbacgSalJx09/r27+1Xovj14VQL/wAWuhO3nc2oN/8AE1yy&#10;4ZlWqSqOMnKW7b1ZsuPMvjCMFViox2SWiPqTx78Y/DvirV7V11zytPtZBJ9nFwimV/7zfNz7A8Cv&#10;UvFf7Un7Ker/ALPsPwe0nwhqEepWp+0w6tNfQDzLtgBJI4ViWUjgKem1fTNfBdx8fdCkg22fwwsl&#10;Ib/lpICoGf8AcpIfj/oqI3nfDHT1+UBQsgx+eyvSy/J6+XxkqVL4lZ3s9PI5cVxpl+KrU5yxFnBq&#10;Stdara9tz6H/AGa/HPhf9nf4+698Wm8TDUNJ8QQQLdaDDIkWZonUiTcXI/vgccbzX2NL/wAFlPhf&#10;v2QfDa4yP72vRDH5RmvywH7Qenxn938OdOUbs/eH/wARTLr4/wBpcDbF4C06OX+F9wOPfAUZr0sq&#10;p5tk86k8NGzna97dNEefxBxPkfElSE8fV5nC9rJrf0XkfoB+1h/wUm8IftBfC5fh3p3hSPR5BqUd&#10;y15c6ss+AFddu0IvXd1z2r5Rtrvw9Yv9pl8U2bFUCq3lfMOecc9/6V5HcfHq8mj+xR+FbJPk+aRS&#10;vJ6dNv6VkW3xV1KK9lvV0rTnZufLe3DBfpyK1rUc2xtaVWotXuefTz/h3CUYUqUtI7aMrftRWukw&#10;XFvc6d4iW8/tDUJZ3RYSvlfKgx156GvOLLy9ioCv/fXSrn7Q3xJ1bxPqmg2r6LpsbK1yYzbqY/4U&#10;zk85/Eetc5pcviCVlYWVr/vfbGz/AOiq9XBUKtHDKFRWZ8Pn9ejj8e61CWjXXQ6q1ijIGxquIsTf&#10;KJFH/AulYlnJrsfz/YrU7uv+lH+kdXYxrBcERWy/LztmJH/oFd0brozwXR97dfeaWImXLbdvrmpI&#10;xCke4FQnX61RH9pmL5vs477cse/0FPUaqRtEkO0+in/EVoubsZyj1ui8yxllclc/UVIxAUYIz+FU&#10;8aog5uYB8v8Azxb/AOKpJW1WJV/0u33HssJb/wBnrSPN2ZPsb/aRoIU3hWbqOlSIYyNob5lbkMKy&#10;RPrbDcJ4On3DanP/AKMqxCmtSrhdVtv937Kxx/4/S5fIl0/NGtZkSSkfN0/umv3Q/wCCY0XlfsI/&#10;DZf+oBkf9/Xr8JNFg1i51KGKbV7fa0ihttqRjkermv3u/wCCemnwaZ+xZ8ObO3dnRfDcJ3HuSSc/&#10;rXq5Q17aUfI9DD0XHCuad1dI9lPrSr8w6U5AG+8KRR8vPHtX0ABsyMZ60KA3C/nRuyN3IpSq7MKK&#10;AEIIOKQnn71I+aAvOTTuANtPBFIykcj0pxGW6U1dx47UgEIP4d6CylduKMMVxmkUfw4xQAhQdQKF&#10;4Xk07gcU0E5wBVboBr8jgcU3jb15qRiBx1aoJryCOQRSOqswyAT1o5gJApHWkHzZBBFRw3tvPny5&#10;ATkjG7OcVKZI87C43N2oAQYIx/OjaRyKXAHJ/GkHHU0IBHAYAmkJA4NOckYApoIcZz+lUB6IDkZp&#10;Sfl2kU/y2UcU1Y325NeddHdySBcgYY0reo60mxh0oyyClzCt3ECv6/jT1VjSAk808OQMVJpHlJIk&#10;wR/nNTLGrHJqssxGOKeLk4xWcovdHTGcEidgkY3YqKSRSOlRyTMw61DM7eWeaXswlWXQ/KH4p2ss&#10;XxJ8Rx3ChZF168DYbuJ3rnmhBiLRk5IyVNdj8X4ZB8WvFEVwMsviK+Bbb/08Sf4Vz/2TdH5eT83W&#10;vzzFL/aZLzPma/8AvEvUx0iNuZPMmZhIwOxm4XjoKpzxteTNK425jC5HcA//AF60pdJeKZgZBtLZ&#10;UZ6Cqt1avFPGit8vXv1rnl7pzSUraFUWUJkyUUt6gU77Fg7gN3cZ9asRKq4Zm5/u+tSGSPAYo21j&#10;j6VPNIy5SCGAg9PbFPigRXIYKPoeaecrG0yDc2PlVTjP509UUxFmddzDAqvi0K3GvAiJu29uu2vI&#10;/wBq3TI0+Hn21pWZzqMSYKgAfJIeOPX3r2aLTTJaBJHDcAMVXvjrXk37XUP2P4UKWJ+bWIwu5v8A&#10;pnJxXTSj7OS9UdmDi41012f5HyuIwN2O7FjX3P8A8EHfBekv+054i+NHiP8Ad6f4J8H3N09w2dsU&#10;kv7vJ/7Zecfwr4XWbO4FSvOBnvX31+yzN/wzV/wRx+MXxw1ewjS4+IF0NF0eViwaSP8A49iRx/CZ&#10;bhhg/wDLOvRx0n7DlX2rI9rhvD+1zFSey1Z8FfGL4hz/ABk+Mni/4u3SH7T4k8SXt9Mu7cFLzu+0&#10;ew3YH0rmnh4DDP8AwKnWNr/Z+lx2iZXC7m7ksTk//romRX/dszfhnNehSiqdNRicOaV/rWYVKj6s&#10;YjD/AFbplalNq5/ewthu27oKbyG4b5QKdsaUbZGb72cq2K2R55YhWSMbZH3c84qZkG3cecmoIjJ9&#10;4N+VKTuQ+ZJyf7rYqZE27EwDoflH/wBehEOdrAfhTd3OT0BolbzE+X5c8ZVsEUdCOpMdyjap/Eik&#10;DueCtMdmZt8rDdQrAt5fzcjrjvSFbUcw8yTaR93nrT87F24+vNMGyEYzjH3TSOSfu8g+nUUutgt7&#10;1hSdkedvWjBAwWP1oX5AISx+VcLuahX2jDD9OlVfUJdhyD5d1Q31ql5aNCXZNw/hODUkR3RbUyBn&#10;HzHmmncYiN3TjOP61Q4+7JHKWEfl2Uex2yuRhj79afJycDHoabbyKltFAg/hOG7daJUkmA8t9rA9&#10;h715Mvekd1aXNWY2Vz/qzuBxwwqNi6w5jO4/7WalDsT5bfrTGbD5ZRtxwaRkhrzAqWeFmGQMbaCz&#10;yoohcZ28hlqTcM9d3rTcCRdzDbkcruHFIq+gSvIqbgm4k/d3VJATjkHpjFV8NDIhWU/ex64zU8as&#10;+XLMNx/CgLjyzPwRgL05pJUWaL7NLyh4K55/+saQsrH5MbgacgUjaOmO9Iq/Ycs0VnEtv5TfUKTT&#10;o7u3bhZAG9+9N8vDNIwK037KSdzAN7baY7lqNo2Y7wenG3FdZ8B3vY/iNpuZWjmLSBZI26fI3PPb&#10;GM9q4Zbcx7mAYf7jVb8KzajpXieHXY3kjazhmljuFbDKVjZhwOvPY5z0rDEL/ZZ37M9jIpXzaj/i&#10;R9SfEPxsbDwvfL4hVVb7HJH+5YsGDKdrKOuCTg9cH2xXJ/D6+Dx2bnoJvl9h5BHP515z4t+MGh/F&#10;74b3ENxctb39vbEv5MhTdgZ3ofT26jPfqe0+GF5FcWmny5/1zKyk9dvkAiviqabjof0BW92SPePA&#10;niO2WPT4XeNGm1AiNe5AZF9a9LsjbLq2gLct8yaruiYtjMmwrjHckFj+H0rxz4daNp+rQaNqUqfv&#10;LbVm2SK3TDx8V60JCPEmhxGNWjXVkPIztYK2D/KvCx3++TS8z6DBpvBw9DqtO+0x+JZIZImYNJO2&#10;70Jkfj8sc1+lX7NduJvgV4Tf/qA2/wD6DX5t6UWn8RSOpVlMkwPt8zcV+l37MqovwD8I8dNBtx/4&#10;4BX1vh3LlzKrb+X9T4nxGjGeW0b/AM36HV31irWkylT80TD9K/NfxDbzx+Lri5JxH12r3bd0/I1+&#10;m84R4GGOqmvzp1jRk/tm/jdNyrIo5boMmuXxgjKphcN6y/Q6fCPlpVMQv8P6nN+EPs39jSXq2yhp&#10;LidWlWP5iomkxn17/nX6MaI7/wDCr7ORif8AkAxlv+/Ar88vDFg0Oh7PLztvrkM27n/XOOnev0L0&#10;MmT4P2so/i8OIcf9u9cXhHOXLir9o/qdnipH/df8T/Q/LP8AZI8Mp4z/AGjvB/h8xlvO8RWrSD/Y&#10;SVZH/wDHUNfpt8NtYXXvG3xDuUn8xbfxs1quP4fL0+yUj8GDfjXwF/wTF0B/EH7YWgzBcrplreXk&#10;w9AIWQH/AL6da+xP2CdcXxp4V+IHisyM41D4qatPGzHPyssJH6Yr7nhP93UnL+aUvw/4c+P4wj7X&#10;lj0jCP4t/wCR7O8C9QOtQFFBIIrSlix0FQyQDGdtfoMah+bVKJQZNpyD1o8s5yanaI5pjgkba2Ur&#10;nJKmRhCy4oEXcmnBXUZAoLnrTvLoTyxXQb5eTw1NMIHPNSbgvK0FgetVzSDliQ+W3VTQc56VJnPS&#10;m530c2pPKMz60uB0z+tGB/d/GjpV8whpGeQK851GRn/ak02IN8q+B5XZfrd4zXo+cLlgfmHy5714&#10;18Sfh9p/xF/ag0/StS1rVLGO18DtcLJpN8beRmN4ybSwGSvPTuQPSubFTcYqyvqj0stpxnKpd29y&#10;R7ErKOaawwK4+D4LW1vGqR/EzxoAigKD4ml4AqT/AIVJbEHf8Q/GLf8AcyTUe2rP7H4o5vY4X/n5&#10;+DPgj/gtZIkHxT8OTg/P/ZVqq/jdSV8VeMP2jdB8N6mukXnwg0HUriytoolvLzS7F2mAjGM+ZaMS&#10;ecZZm/lj6x/4LU6cnhDx/wCGdLh1jUL7dZ2z+Zql808g/wBJIxvbnA649zX57fEC7U+KpGlk/eTR&#10;xFSe+I1/XAr89xWEo43OKqrLq+v+R9lmGaYrJ8gozwsu2tv0Z34/bMureZV/4UL4cRsYX7PpemIF&#10;Xn0shz70xP2y9dS7m+xfCnTU+VeU8hDz2+W3HT2/CvKFcE53de2PamtJj5+OeK0eQ5ZLeF/mz5eP&#10;HWf2sqlvkj1+2/bO8Txx74vAUS/JibbelSOuQMIM16b8CvitffETTtQ1K+0T7DPNdxCJIXeTzmEc&#10;pIO5RsGE78ZPXkV8rRvmXKkcjmvpL9jy7aTQdajCfKk1uQ3bcRJ+teLmmT4HC0+elCzT7s97IOKc&#10;6zLHKhXqc0WtdF6mL8f/AIxSfC/46aDdyWYWK1sYbi6uo3IZonmkikj29CChJB65H5Xv23dXg1Dw&#10;joU9tIskclw0kcit94GPqPbpXl37elz5fxCScqM/8IxBtbHT/S5K4rxP8dm8afDTQPC98Z3utLUx&#10;CSQAK0YG1QOc5C7V6dh1rlwmBjLEUqsfVnrZrnEvqmKwlWXT3fS+xkyTAtjfULzD5mjOT/CPWqEW&#10;rCbLt/wGlW+aT/Wen8X1r7SNPlsfkcqha3YlkYqO1O6nrxVVbgvJIsbbdv6nHv8Ah+VSmd1IdIuW&#10;/hZv61tDYzqL3tCztQJsBbp0pCqoFGOjZquLyES5b5sDBb0qWO4SSbbGOBj5qrlI94bbW/kQbFeR&#10;upzI2T1pxZdpUjPvTlY5Iyq/8CzTWYY+YLn09aTBqVtiOztIbOBLWAsVXo0jbj+fepLi3iljaB+j&#10;cHDUrMH4CL6YH/6qDhX2gjH94Nz/ACqdSXGV7WESKGNVX7wxjr9OacArrkptbpQGbJRgB6DdTll4&#10;/h/76pD5J9RAIw25l+vWku7SK5UI6NgNn5WIx78U8Ena5H+BpPOCNxt2k9Saj4diuWVgESIFXa23&#10;HVutNCL1I47UecSWKNn6dqbBdRsrATxsQcewP5/5xU3XVk+zk+hI0a4+QEVDNa28kkckkO5kbKNj&#10;7vBH8qjvbuQQBrW+hV/9phtP5mmWuogDE99CfYMOf1qJOPcXJO+xa25AyM816d+yX+zBqn7S3xWg&#10;0YubPR9OUTa/rHl5+yW5P3FPTzJCu1V/2Sx4Q1x3ws8CeJfjH4/0/wCHPgS1S81LUpgkEKMMIoGW&#10;dzn5UVQWZjwAK/Uz4F/Arwv8BvAWn/DXwmiyyRES6pfeXh7+7YDfK3fHAVV7KB3yT5+MxPsYcsXq&#10;/wAPM+z4U4clmeKVasv3cdfV9jovCXw+0LStHsfBPgPTFs9N0+FYbZeFit4FHLMf/HixPJyTnrX5&#10;Z/8ABYj/AIKD2Xx48YRfsn/APUVbwf4evPL1fULebC61fKcM5boYkPT+Hgt2r6A/4LG/8FHrP4G+&#10;A7r9k34H64P+Eq1632eKtWtpMHTrU/8ALFSORI44PoM+tflD4dv08MXi3EEKzXm0+cZP+WDdl9Sc&#10;4LevC+td2Q5PGnbF1dX9lP8AM+4zzOHKP1OgkktHYj8Uaja6Tpw0CyumaG3cOrLHj7RLyDIe+Byq&#10;qRlR1AJbPIXbz3V0zuq7WYswxgD8u1a+r3TXs7G5H+sk3E/rxz0rT8DeG9J068Pi7xrb/wDEvtZF&#10;WG1K83MnXZg9UA5PTPA5yTX0kOadTXc+dly06emxueFvBsHw++H0nxF8QBY7+7XbplvMv+rjYH94&#10;Qe5HQdhgnO4Aeg/An4F3lnpNh8WvHECzLrVqbjQ4ZCSYYhNJE0knHyyM0bYHZee9cSuuN8Wtfj1X&#10;xvqVvb6Tpkn+i2E0yJ5rk5yV79iT3wByOB9L6HPa6h8IfDt5ZyRzR/ZZEXy2BBH2m549+mPb864c&#10;yxns5QpU+rszxa1b2kakXuo39NUZH9g6TH88ekxszDDHaP61F/wi3h5+T4ftfm+83kr/AJNaaRxx&#10;qBs29tvp7Ucn5g1c/LBdD5d1ql7XMz/hFfDLtuk8O2e3b1a3U4/SkTw14e3F28P2QwSfmgQjn8K1&#10;G27Mb/waoRNA0nlq679udu4Z+tVZBGpK97lE+F9EWHe+hWP3sDECf4Uh8PaOB5i6Jabj/wBMl/8A&#10;ia0Xx1Y87qhNxA0ph80b9u7buGcetJRj2KdSV9GyudJsoT/o2n2u7PzfuwMfpTJbKOI7ktY/qF/+&#10;tV1mdU+Vf1qu9zE8hh3KXC7tvcD1olFD9pPa7M2+Z1fbsXbj5dvWofCbSyzXDl12+cox/wABapr/&#10;AAAxC846Zqt4U3yJdGGXaRcR89sbZOo/CuevGPJt1RrgalR1Wr9H+R0YU+WFG5e/0pr/ADBV3n6r&#10;TS4jiyCSfy5pnnfNkd6gzctSf7x3MTjuN1RvJGJ8GXkjpmoxI5GWP/1qqzI63KSxwb9zYkfd93jr&#10;70IOYvbgJfl3Z2n1oYeTFg7iD1+Y9ahaWULw34+tRXl7NA0SxIpDSYkYuBsXB56884/OlqHM2Wop&#10;reWMRIfw3HIpWGVCseB0qFZ0C/I33unNRT3F6vlJbxLhpMSFj91fUevOOKHsHNYuZVmDEDOKbJKi&#10;yj7uW5qubhYo2dlb+tMmmdSrou3IzupSuHN1J2WIuZETDEUKqAMFjHvUW9gcyKRx96op1vnCm1Ko&#10;eA29e351MfiDmL8ewxhAF2/7tEmwrtbaQBx8vFVoyW/dnqeDT3hP3Yjg88+laXYepMrIxDYU/wBK&#10;cxRvuAf4VAsEyjDnO3+Id6iuEu5YjDbt5ch+7I3Io97QRc8zK/IemTTRsQhsf8CqJpI4BmeVVx1y&#10;RUU8yS27GG8VSw+WTgge9aIXVHH/ABbQt4h0GXH3ftGPfKpVjSVUqsq9xSfEjZJNpc4fzHj80eZt&#10;xnhelLpKhkUsTx39K05tWjatHlpx9P1Nq0ihRckctwauRJGqEBF9GqjF9oDR+UNybv3m7PAxWgjE&#10;LtJZvULWsLnL1HpBERhY1/KpRFGU2eWvyt6VDIZTtEK898//AK6kIXfhkLZ96oCTYp5CcjvUiwox&#10;DFFJz/dqH5f9TEu3/eqRUfzvkjKj1z1poOXTcmVY45MtHgnoRViJVBz3qHIY7SKmiZRwB93ih2M+&#10;hc0YA6lFGG+9Io2t9a/ej9gfyh+xx8OUiTCr4Xt9uO3Br8FdOmgtLpNQuP8AVxtukIXkKOTX7wf8&#10;E8L6LU/2LPh1e27bo5PDsbRn/Z3Niu3Lf98foe5g5f8ACXL/ABfoe1bTndRgnkjimhgRtFKSRX0J&#10;iKqpt49aQjGMCgA7dpoJI+tA/MMYHIpNoPJHNKCcZakd8c7hQPQbsZjyKCuByKr3ur2dnbyXMlwq&#10;rEpLfMK5fxV8ZPCPhnSk1a81ANDI21WjIYg+mPzqZSjHVspU5S2Ouypbjt+lIxBP0rz7wn8dfCus&#10;SXstxqUccFurSecJAylAM8Y5OB147is3w58a9F8aWkur6Jq0klhHiUTrGQzox3IFB6krtI7HPpWf&#10;1ijeyZp9Xqdj1TAHQ0wrtAOc1W0q9mvLFLi5CrI65ZFbO329zUer6tb6dAZLlmWPkGRedv4VtzdT&#10;LkfNYsS31pDKsUsyqzfdUnrXm3xs8ZS6FNDJp8qLeWpE1mrP8s2SVaP8eAfTIPWuU/aC+LF74O8P&#10;2/jCx1GNYNM1ixlupo4y7TWb3MccoBHQhSSevAx3zXkP7VXx60nWbqfTdG1TbJ9laaNkzuP+xjtu&#10;wM+mCa4a+MpUlZs6aOGlKSZ7B8Mfj9pOpeK77w4+mSxw2dj9qa8kuEA5kaMRbSd24tGVBwevbjPp&#10;HhzXb3UZxrV8vkRyKoVZlKkknooPJ+uPpxjPwP8AATxZ4bm/aj1Pxlbaze6x5mlWYstDjG23a42u&#10;5mwcZAB3nOFUk5JPFfangrU4dRZdR8S6xG12VysEEp8teuVUkAv0POBwOh6nlwOLdbeXU6a9GMY6&#10;I9ODDbuFV7vUba2TdO2Nq5NYPiX4h6R4YgMd1MsbLEzQqXAV8DO3PQHHY845rw/4u/tLrqvhC+8T&#10;eCroSSaZdLBqGlk/vYGDKxbjvsJOO49c16VXEU6MXKTtY4KdGpWlaKPdZ/EcGseHbi70PU41mWGQ&#10;ru/hxn7w6jkfUV846d/wUBsfDF3qHhzxHo0kF3Y6hJDJbzSAGMgLkc4yM5IPPBry7wZ+1rqC/EaG&#10;3vPEkNlDqUhjZopP3XmFOGYEDbliobpgk+hrx34qa5ofj3xxfeIfEGrNZ3DTvGVgkKLIquwDgbu/&#10;9Mdq+bxnFWX4eSTke5hslrON5xP2s6HinBt3y4poIPSkZiOAPwr2baHLzErRKyZNRvBgULMScYpw&#10;m7E0tUN8styHBHaipJGB7VGBjgVRhKPK9AoooJ46UEhkZxUcpzxThndnFNlw2cUAfmB8doFi+M/i&#10;1A2SPE+ocf8Aby9cqFfyGEm3vtxxxXZ/Hi3EHxy8YOSd3/CSXuVzwP37n+tcixZ8ldo2qeAOlfnW&#10;Mjy4qfqzwa38d+pluridn3MemB6U25swZVkyc7MAsamuISzs5k567cVM0AdFbH3fu8VwEszjCPM+&#10;8OP1pJl83hM8e1XpFtoX2ZUMelVJ2iib5SSM46ZoMJRIUhLRcpz061bgtFki2uB8ozTSRHbMIod7&#10;KDtXdgE9h7VctlJjyBjK49s1qkEdC1Z2aG03Fjn+fevGP21YVHwpjJYt/wATqP7vT/VS17PbRT2y&#10;i3uGUttAZlGAePTtXjH7abA/CqNY5Xb/AInEbM3p8ktdNGL5lfuduF/jR9H+R8lrGrSrHu9q+3f+&#10;ClHjDTPg7+yJ8IP2E9EaORtN0WDxF4imh/gvJVP7o+p3zXBPsF718OGFIN23Lb33fN2qlbjV4bq9&#10;F3qc1xb3MiyKs0zs8bDsCT932r0a9KpUrU7apP8AQ97IsdhMHSr87tJx90fOuG3f99VFIqffY1Kd&#10;/Rk7VBPbCRdrSMu7nKsQf0r0rWPnZS5pNkZWM8nGe3zYp4VR1PvUTFlk8oJ93+IUk0D3CbJXZc43&#10;bWI/WnEksxHYCAPl9d1OKK33t3rxUIVkGe3XmhkE0XlmRl3f3eD+FUJlhWCnad2PxpeQuEYY9aiR&#10;iHyV69ac671II+9/EOo/+vSF9osbEQKRNuPHzdqaSgbkkdvrUcYjhTAQn6mlIck5X24NLqFkSqFb&#10;vux6mnMdp4QD3xUKDy0WMbm28Zbr+NSNtZSpboKmwtOYAUPzF/61JIiMoBXk1WjRlwCjMFXhmqU+&#10;ZIMBuf8AdpitdjnXCqgGO9N+TZtb+93pkcTQxrEvzKv97k/maRhk5Z2PbFWh7SOYgO+3VRkAZHXp&#10;yaWKQqnl7/8AvmooYSI1cO3yFx9fmNI4kaRWyVVTluOory9XJnXW5vaMkkVs7z+FCoj/ACt09aay&#10;7l+X6Yprb0l2q2O/69KPUzRI0DBf9nPWmhPmDICePTpSmSVowMq34dKiju5CNsgwf7vH/wBep5QJ&#10;FDsyxovJzn36/nSgsfuKT/s9KY0gVl8xuei+1O82URbc4P4Uvshe7D92z5VcfQdac3mE/e+Xb93b&#10;2pgnQfIZF3egpyNGQHP97H1pLcpEyy7Rvyfu5pUklZ97OCuO4+mKbvjbDLH7AetCKudkY+8en1oW&#10;hUdydTGwwgH5Vp+EFSTUzHJtObab6f6tuKywoCZwePvA1peENOk1PW0sbWR42mhkjRlXdgsjVnXh&#10;Gph5Ju1z1MnlKnmdJpXfMjQ8K+E9Av8Awd4h07ULXzo5ra0lcFmOMecPlPVcYxwf5mu4+HGIF01f&#10;M+UTKFXuP9HzXO6D4a1PwP4b1jSNahVpVtbdUuFPySDMzEqfxx7Yrd8BPuXSrsg/vJlK56/8evFf&#10;IypxjWcYu6R+9RlOVFSmrM96+Et5Z3Oh2+nOotZo9UeS1ujJmOf5xmJj/C/B29c9K9N0eP7b4h0+&#10;CeRklh1hHWJuG4HIx9Dmvm7wb8aPCE+uah8BLnUIrPWo447izaRvlnjkcMVPoeuOec9QRivc/hv4&#10;vhOqaevi5x/ot1EbXUZV3SKoODGx9SPlDfxDg89fJzTBycpVIL3vzPby3F8tNU5vQ9c0Gzc65M2M&#10;L5k20d/vGv0o/ZtjEHwH8JRj+HQrcf8Ajgr83vCkb3uvyXdvMTbtNPt+XG75zg/lX6P/ALP0oHwV&#10;8LR5+7olv/6AK9bw6fNm1aL6R/U+d8SFGGV0Jf3v0O4kkUoQPSvz310yQ67qEbbiY5VZ27MD0H51&#10;+gBYscevFfnz4g1Ca68aXFrasyx3EzRyKV/u5Gc/Ws/GKXscDhpeb/JF+EX7yviV5R/Uy/DbrJps&#10;kksKhje3O3dzsHnP/wDWr788Mzbvg1Y/9izEee3+jivz50W/Ur9geFXkbUJ9u1sY/fOc++QMfjX3&#10;14UvCPgVYXBb/mU424/69hXmeD8uf636R/U9LxYj7OOEf95/ofC//BKho9H8a/En4k3FykknhPwH&#10;cFwp/wBW0hEgJ9DtgP4GvoL/AIJLzCT9m3VZTJuZvGl2Szf9e9tXz/8AscN/whv7B3x1+K5Crc6o&#10;kGiRtn/Y2gZ+t5zXuf8AwSMuW/4Zk1NSB8vjK659f9GtTX6BkTUcVSprqpy++X/APjeIFKeGxFXt&#10;KEfujf8AU+qSwJzmmSYbjNMaUA02SYbeDX3UVI/PJSQ1lUdPWoyiMeRR54PDUGQKa15WYOwvloU2&#10;VE8AHzDvTg5d8hhRNIB8ue1VHmTIlytaorlSvWimy3UCt5bTKGGPlPbJ4oyAcmt7nJy66HnP7WF9&#10;rGn/AAB8QXOgajPa3XlQhZraTawUzxhgD7gkfQ13WgSCbQrN92d1nE35qK4P9qu8iT4C64DdRx+c&#10;sCr5n8eZ4+B7155+xJ4h/aK+I37OGi+PPFfxfs9VvWS4trj7R4XjhCtBPJH8qw+X/CoXnrjPfNfP&#10;1swjh86lTd37iaS9Xdn0tHLZYjIYVLpWm02/NK2yPov5QOvemuG7V4nqXi39pLRfj9D4b1TxfoEH&#10;hVvDMskt9daOIVGp/aYljhDNLuYvC0jDBx+7bIyRXbX1147jjZbn4q+GIWY/Kz6eB+HM3NdP9s0d&#10;uR/h/mczyGto+dfdL/I479nLWPHF98d/jTpnijXLi6sLHxVYrodrJJmO1hayVmVB/Dl+T68V0LJn&#10;9rFS3Vfh3/7f15X+xvrnjPw54+8aQfGjxrDf6leLZ/aNa/stbK21K5hkuI5JYgPlwU8raoJO0Z9a&#10;6j4n3PirUvjpb+K/APxPs9Bsrfwmbe91CbS1vFmc3JZYVBIw3G4nOMCuDB51g6+BVSc0nzvS+ujZ&#10;7FfJsXRx9SlCLt7Na2dtUvI9w+9waO/Iryc+OfG2nPHDqPxy8L7XcRrLJ4XmUuwBLf8ALfBwNp44&#10;+btWp4B174gfEKK4l8MfGLwzdrbSbZBD4alBC9mw0/Q8+td9PO8DUqclOV32TTPFlw/jqcOeorLu&#10;0/8AI/PX/gvDdLB8VfD7MGJj0+14HH/Lz/8AXr87fEd82o3cV9LEymS1hZVZMMB5Y6jsa+/f+C5t&#10;r4k074haRH4o1m2vr2Ozsx9qs7QwRspuY+Nm5uffPNfn/wCKVlbUI9jBVW2hDKE6/u1r5eFT2ubV&#10;XazuehxTT9jkNCN7pW/IymeWUqUHXs3GBTgdmVJ/WnADOf8Ax2mq3zcNz6V6h+ac10AlZBjnPQc1&#10;9CfsLXM82leJLSSdm8mSzXdJ3O2bnp3r55Y7G4I9c19AfsMzD7P4qtUK+ZusWUN06XHWvGzuK+oS&#10;+X5n1PCEpf2zBLz/ACPO/wDgoM6L4/VmK7l8Kwtt9f8ASpR/Svlm6uftk62f2u4WNMt/o9w8Zzx3&#10;Uj9a+pv+ChQjl8dwyIv3vCsQXHcC7l//AF18lM0kF2IywGGY9Pc1xZSvdjc6eK5ShmLcfM6WytLV&#10;kUC41BsLj/kJTYA9/nrRt7CDdsE9582CWa+lxj/vusTT78MiiR13dNoNbVjqG8DFfTe7y6I+UlUk&#10;+pcTTbFsqPtQ+l5Jz9cN/OpF8PWNxCqqJMOuctdu2PwzzUcVxn7oyT3qza3rxKsfBXZ973oio817&#10;B7abiyJfCVo74lLMv8W6Zjk/SibwbpzqXKru6xq3Tt1yOlXob4keWo79MVYEu9cFf97Nae72MVUq&#10;dzJPgbSZEaRbZVJ4VAeF68jj+lSHwHo4ZQ1lCy8Bg0a8/wDjv+cVoPfx2aF3bjPVqet7HcBgoPrh&#10;qHGJp7apbczp/h94enmb/iUW6q3Kska7hx0HFPi8D+GLefcdAtH+XC7oFYduTx7fqa0zewRhZJZA&#10;u5tozxkk4qbzwqgg59sUuVdgVSTW5mjwf4cEBK+F9NEg+6fsa4HPXpnNP/4RDw4FQr4c0092Bs1P&#10;5cVclu0UeWX2tI21M9z6fpT95zhx2qOXXYnnlYox+E/DkVxvj8PafsA/islyPxqSLwzoCu27QdP+&#10;Y5XbaKMfWrRuQPkVMYpoukQ/d9+tLlQcz7kLeHNIWFlXStPWTorfYxgD6U5tBsQitFp1mGXq32UE&#10;H6YPFSLeszBJRjdU0bbmx2/nScfIlylfcrjRLBJlkhtrdVx0W3Gff6VNY+H/AO0b1NPs9OWZ7hhH&#10;Dbw2+52djgAY5JJ6ADOcU4t833uv19K+4v8AgnD+yONDgtP2iviLpYN5cJnwfp88f+pU8fbmB7/8&#10;8vQfOOqEceKrUsLT5pLU9vI8pxWc4yNKG27fZHon7EH7H+k/st+CF1XVbK1bxlrkA/tWZF/5B0J+&#10;YWSHPY4MjDgsMchFNWP+Chf7a/hX9hD4HtrcdxBdeNNehaLwzp7MCyk8G4cdlXtnqce9emfHP42f&#10;DT9lr4Uat8cPineLHpulwEWtrI3z39zj5YUHfJ/r2r8GP2mf2jfiR+2l8d9T+K3j3UWzdSH7Lbs/&#10;7uwtVPyRIO3Hp1JriynASzLEOtV+Bb+fkfrePxWHyfBxw2H3t/TOE8U+KPFXjfxJfeP/ABPqE99q&#10;mpXTzTXlw2WeUnJbnuM/yrnptR1PSvEUOmpp7SQzR7pJSSduB9K1tSv/ALVKqwQ+XHEuyBT2XOST&#10;7mizuG1G5WzitvMlZtsa46sfX8OfpzX2vZLY+Pa0cmaPhPwTdeP9aTTLVjHBGoku7hV5iXOP++ie&#10;AO59ga177wheeMfG6+GbJvLs7JQjMrb/ACIR1cnnLMehP3uG6ZNWfDPiS10Mr4R8Jact1d+djzA5&#10;xdXh/wCWh4/1UY6Dp3yeTXonhfw5Z+E9L+yG5a4u5mMt9dt96eQ9T9B2H9cmscXXjh42j8TPBzPM&#10;Hh6dlv0X6kP9g6dpNlHY2GYxDEqL0yQoxjkV6xoTkfCjQYgo/wBXId3HAFzcYH615nesNm0HjvXo&#10;/h+Uz/CjR1K8KZhn/tvKR/P9BXzteTfs2/5jxsrqSqOs5PeD/QZsBG58HPPSmHCjrSACNfKUYCjA&#10;47Uxi4TC4+hruONK4rPtbG2oWt7UXZu9oEnl7fMx/D1x+dPLkqN4/wC+elN3tkrjp1xQUA2lMlmz&#10;VS4t3S5+2W+PM2hWO0ZK+nTPX3qzI+zgn3qsYySpjnc99vFVqPYcJ55GxIh2jj3NNlRFczLH8zcM&#10;23nFS5YKcnP4VDMzEbc9eamUpB6mfqWWjIGag8Hq/nXG4na0in8drfrSalEwkM6ysP8AZ7U7wbev&#10;KZo55922Zdq4+78r1z1m+VeqOjA8rqSfkzbDI6btuOfukdaCqDgjj6UjA5wxPX060wyM0oiMTdOW&#10;xxVowQMw2na5zQBxvdzThtYEke3FRl3jPC/e9ulJ9kIeAu3ac0yUomVLKPxp+BtxI9RsCsg2qf8A&#10;a46e9SVd7IjgtVHIdsfwqeMU50kYbQWX0p8o2rhnPXnC96STePuJu6A/N096UgGlc8MMtilYYUAr&#10;njP0pU6bTn0waY2QFePk5+bP8IqJbEoDzJ8z96cpcLn86jQsx+ccA5qV3Yp+6Xd2/wAaVNalKIyE&#10;M0u+RFxwQtWGlQLwPpUP7wKAo6UyZZycKYzkDarVYXsW1n2802WaJcNIQC3Az3pqxsowpqMwpNKs&#10;k0W4x8xkjo2MZ/KmuYL6EzpHMCGRc/hzSGNCdoUfTbSpuLfOF5/vUu0lGKFVbb1xxmrUdQ3OE+Jt&#10;nJHrGntawbfMEoZ2bgfd6e+KNBe6EyxyqzKVyWXOBVz4kxubjTXMhJXzCzKDjJ21Hor+XFlT+Oev&#10;FaLqdFV+5BPt+p0FmzbBkHpVi2RR8yr7tVC2aMTrPHksV2t83GM/zzWjFIzDGPr7f4VpDY47k+8K&#10;cn/x2mx3eSB5chb/AK58U0jLq6xqx7dsCp1Chtvy5qg0YsaPIwkkfp/CcVOg44NRZcDCYz/tCpY2&#10;IG7PTmqETJktnP3fapI2UqDuqBmkdCyjDY/iqWFpSuJlXPqv1qSNR86zzwTRRNndCQoHrg//AFq/&#10;dv8A4Jj2Mmm/sF/C2xlYs0XhWFWZup5Nfhdomwajb4K/LMpx1PWv3j/4J+LGv7Gvw72fMp8Ox9PX&#10;c2a9DLZf7U15HtYOPNl7f95fkezD/doIJ70A8dKQuvrX0FyeUUdaCMnNIGUnG6hiAMk0FDLiVI0+&#10;dgOM8muN8d/FDTfCcH2qeRHt0O2Zg3KtjOPbim/Evx/pukWjWd1dmzmKnyZpoz5ZOOM+3r6V8h/t&#10;SfHu0s/D114en1JYbq4t5o/3Y3QyzhC0Sll6EsoA6kgkdDXBjcdSwdFzk9jqw2ElXml3O++Pvxzn&#10;0qA+LvBd+1zbbkj1fRZgfPMbY/eRj+ID36fhXw3+0p+2z4gibUPCWg+J/Lt4pPlVJ1kYZYnI2gYO&#10;Dg9fT2F3w78ep/if4YXTNdspxqrSTtb3tvvUFgyx5CMMDDKy4AH3SR1yfkv47fDfxZpHxK1KHUYZ&#10;GkuJWYmGPylDL97jGM8L04z6kGvhM0zLEYyl7SMnFL+tT26eHVGXs4pN9z7t/ZS/aV1Hxj8OTDZS&#10;x2+owzK9vcXDA+ZLjOGPG3eMgZ4JI61237GfxV8W+Evg/bReMtRWS4XUGuPsqwkPJEB+7iGRnKou&#10;5h64U9K/OL4U6145+H8rEamYoZPLaRdxK4/h3N0GM4yMkc/SvTdM+L3jaw8EafI15Mt19oKWcS3B&#10;Zm3Sf61ucxttJIwNx25461OX5pGrFNPWKLqYOrHdaM/Wnwz+1X4OM9tdR6vbmzMLLOyyFlgYFeC3&#10;dzz/ALR9OQKuXPxxj8U+Ere60ubzJnO5Ut23M4LZVuOgKlWx6Ovc4P5YP8aL7wzbT6Xplzc/2fqF&#10;uVmtb5ssj5yHCkAAj6evQ9Nj9mb9oLXNA8P6dpWueJWVo7fbuWQb5IvOKopB/wBWqqqpgdQhzxV1&#10;OMqkarg4+6rX7hHJ4ySknqfV/wC1P8VodZ+F2u2um6m9heXNnJDdQ7NodW43cnGc4OR3HNfJf/C5&#10;PFPxBafV2tvtFxd2uJmYhWBTau6PByTgfjg5r1X47/FPRvitoEOhaJod1JNFbKzQRoxR5SOWyCSe&#10;O+Tz16V826p4o0Pwp/omozstxFuj2NAI8xMOV4Gcg8ZHUYx3rycyzlTxCcJX0O7C5f7OlLnVnfQ7&#10;j4P/ALQmk/CrXIdf1W6jibUpPsM12D89rBuGWCDHJBIC5xx0r6Ik/bFtIPEunw+H0ujYQbp9wkDD&#10;MmMMcdWUbeDnp71+ffjnxjHax2cdqqwi3vjNHvXox45z09s12Hhv4l3uowxi3UTCCX55GwucAZ2j&#10;04GWI7DHevLwea47DxtTel7nT7CjW1kvI+7Jv24otYt77Q7a28y2uoXWTzrxd0LbhtZc8k/vNu0H&#10;I55618//ABP+KPiXwn43t/7OKrPMRHeW7SPhl2k/PuwG4Y8HPpyMV4nrF5cy+OrefSbiOK3SBpY5&#10;onx5SscFQOBkHJ554roLjxjp/wASPFWm6TfeLmjutLZY7yGO1beo2n5OoG7nJb2yclhUY/NMxxUO&#10;WpK63sPB08PRqc0Ync67rV7LpttPa2MD37MTYysp2/MpaPC555BO4jqRjjFeSTeNfiFr1/dT3+o3&#10;MdxBcNBNDartWIqBhMDPQY796s/F3xd4nimsbjS4FtY4bxZLeNMhpHA+UsQAW5AycYPQYGCOUtf2&#10;gNMtrm7m8QancWtxcXHmnyo9onyiAyYyOSwbt29MV2ZPg8PiaPNVjdm2YVpe6oH9MXzdPu0AY71t&#10;3WmRTjmDn+8tVP8AhH5ieG/8dr9UjXg9z5KWFqdDPorSk0CRU+Rsn/dqpPp13CeYz9RVxqU5bMyl&#10;RqRWqIKKKKs59QIB60UUUANf600gkYFOcHHApu1ieAfyovoB+Zv7QYmX4/eNE2LtXxJd7W/7at/n&#10;8a4uATq+buVCufl25GPb61237SBeP4+eMlUjcfEl3nnoPNbmuNHlxIrsc9hzXweOj+9n6nh1F+/Z&#10;TnjCTNNvyvp6e9GyFws+1iwGDj0/yKbczpKpiWTHzYUg0B47S33vNtXBPPI4715LWoRjKUtFcr3k&#10;yh22L/vVVa5RD5oT5f51T134l/DjQw41zxzo9qwH3LjUY1b8i2T+VcVrH7UPwGsd0a+N4ZjGMqtr&#10;azSb/bITafzxWcpU6avKS+86qeUZliP4VGT+TPRYJmnkbH6960NOcM2wr05rwHW/28vgtoFob4We&#10;sPtU/et4okb3y0mR+Vef65/wVf8ABelGb+ztA0mLAwr3WsNKc+6Rxj+dKjjaHMrO/omz1qPBnEFX&#10;V0eX1aR9mTMj5Vnz/d5rxH9s2ZT8JokReF1eMbj2/dyVpfsn/tA3n7RvwxT4ktJa+XJqE1sqWcLK&#10;n7vaP4mJ7+tZH7ZQ8v4WIGmJDaxH17Hy5K9eMlJxaVrtHkvDVcHjnRqbxunY+TnmYtJthZRGdo9/&#10;cVC7FuMr9KnbdnYxzgfKar3EYkf/AFrdRgA4717kUjgvYYd5HysML3DVFM24ZC/kav6RYRX+qW9j&#10;OWCzSBWKtyc+hrxzx18b9U8GeLL3wu5uLj7HMF3BVOQQD149a87HZk8JWVNQctL7o+t4f4VrZ9h5&#10;Vo1VHldrNM9Rw5XA7eopu4FSSretZf7P3iNvjlpl49tcXEN5YzqssMi7cxsDtbqe6sP/ANdZPxr8&#10;c+MPg34l/sLU9BNxBcReba3Ea4YDJG07mxkeo7dq8yPEnNWdL2LuvNH0n/EM8VyKX1iP3M6wEsvC&#10;/wA8UA8bTzXjF5+1L4ihHmQeFF+VeGlkC/yzSaZ+1H4gvjIbnwyEVQSphnySfTkDFdf9r1uXm9i/&#10;vRyvw9rKpyfWI39H/ke1BPl+f8KkRVxjOeteLj9pLWWb97oUyn+FRMp/r/jU+l/tF6rPPJJqmnrb&#10;xquV2zFmb2UAAfmQKh51Ut/Bf3o0/wCIbYr/AKCI/cz2PyXJ2hWVlGeeOPWhQ+85HT3rx/8A4aRu&#10;pm/fWV1t/hY7cn/x+obH9pLWpr020mkLDbdPOmmLPj/dGefx/EVP9t1LP9y/vQ/+Ia4r/oIj9zPa&#10;Ikd5AqnH972o+bPzK3SvGU/aJ1MPIYreVs/89FA4/wC+zVG5/aJ8ZF2aK3XZt+XdnI9utFPO6kpW&#10;9j+KHLw2rU43eIX3M91AkdcrToW2Krknp+deBW/7Qfi6a4UXhaGDdhpBKGK8enGe3evctClN5otn&#10;ePIPMktY3bHTJUGvSwuO+tScZQtbzufNZ/wvLI8PCpKqpcz6Kxc27+x60x8g5VuM/wARp6qkMflw&#10;vwFxhm/xphHm/e27a9DofKR+I5SWRVkWBFONzHcOg56U6RBnBU54/wD1URQ/uQuTtSSQc+zGmuJs&#10;7lmZec/d6815qid1X3sRyhnjquPQ96axzH8uc561ysvxr8NWGqXGl6jpN1m3nkiMiDg7TjPX2qVf&#10;i34HuJNkt3JD83G6Fv8ACvNnmdKEnGUXp5f5H18eBs4qUVUp8rTSe/c6JlkYKvbpQFaNsbAfWsyD&#10;x34KuPnTxHb8H5laTB/I1ci13Q7xlFlrFvNu/wCecm7Hp0qVmmElpe3qmjiq8G5/S1dFv0aZNuLH&#10;Z19eKI3QdunvinRNbvIsaXsOTwP3wGfzxThZ3Ej7Ut9zNzxz+PFaRx2FlHSa+88+pkOcUdZUZfcx&#10;m1UPmRj5uAxAppxOuxgV3e5yeKnexu7Zv31s+MZG5SKaIZB8uxgM/wB3H861jWoy2kvvOOeBxkN6&#10;cl8mEbKi4RTwuPm70KHEilFxHtPvk5pIi7ApIh4/2alW4ZE243cfKOmK1p8supj7OpFWasOjMhGU&#10;I/76q/4c/tJdSU2F35VyiyPDMqn92QpKn8O9UPNzt2Ln+9xW54G2y69tbj/RZzn1xE1ZYm6w015H&#10;rZLb+1KP+JfmdH4/+IccHhe4g8R2N1dXNtYxy3E1nblUPmLtDA5wDlsEE1ueB90FnpIVwVW4xj2N&#10;scfy/pWL48Td8NtefcN50NBu64xPF61u+GkhhTTTan5RMpRd3UC3IH86+LppqJ+/VpKpbQ434uWF&#10;qnijxl4utLeOPUtL0GN7Cdk3GOT9yvH4H+deh/so/tKXvjDQrPSPi9bRQyzM9rDeC437pFUMwfof&#10;ukHkHHfPWs/4h/DXUJdM8WeNdFf+0lutOW11DTrfHmWrBomWUjq0ZUNk8lSBxjJHjOueFFu/hpoj&#10;WbzWVxH4nllFxZyFXDiGAbsjHYAe44reurpyvpff5bFYWSaUJLXoj9ANO/as8Pfs6xr/AMLCstQ1&#10;PTZspp91aMjNG23hW3sMqeOc54r6O+Hv/Bwx+yb4G8BaR4Um+HPjG4uNPsI4bhkjtFQsox8uZ8kf&#10;gK/JTxj8V7/XtJuPhdr9jezPYpGbW9kjVlkDQqT0PGC3TA9s1zGkfDZ72x8+4K58nd98t/yy3fzF&#10;aZH9ZwuMqYjDRSk0k+v6nPn1HA4jCU6GLu0m2rM/Z29/4OVf2arZZJLL4IeJplRf+WupWqEn8zxX&#10;ynq//BYPwBd+IJNXsfhfIITdSyqG15VIDMSAcQnpmvyx+OnjiT4S/EWbwjFoEd5HHGHWdrkrkbmG&#10;MY9jR8F/G9p8UvEt5oV7oMNmsOmSzw7dz7pAVAU8jA+Y810cR5TmHEFCP1+K5Yaq2n6mPDuZZLkV&#10;SSwMmpzsmnd7H6d6Z/wVp8FaezPH8HVmnM8jbz4kGAGZmz/x7nn5sHpXvOgf8HHnhvSvh7b+C7n9&#10;l6Mta6Qlil0vj4ESbY/L3lPsHHTO3J+tfhBdfHJredoP+EOt22SEZ8w89q6rwR4j1vxpo0d3ZeEt&#10;HXzHZY45Lldxwe4ZgfXmuXKcnxnC1OdTDJQjOybev5s7MxzLK+Kq0KFaTlKF2lZrXqfpXbf8FivC&#10;Hhn9kzWv2ULL4N3UU2u+Ik1S+15NbUxsF8n92sXk9D5K87vXivRv2Qf+C8/hb9mP4V3Pw9tfgbHr&#10;Qutak1D7VJ4sFuUDRQx7Nn2Z/wDnnnOf4sY45/M/4V+DdN1nWLq2+JGlWtnAsGLXydPMoLYfPzDc&#10;Bzt9O9dpd+H/ANlddHvLXSPFdjcauscght20xkUSfutgOU56yDqPu578+tl9DFRtiqVZKUU1rbbc&#10;83MpYHmlg6lCTjJpu19X3P1Gvf8Ag560mGIsv7MEDN1+Xxmzf+2gqtb/APBz7ZXreRD+zDAhB+Yy&#10;+KnHH/gNX4/R+C/FE5KXWieGoFXOZJGZAeOxOaLH4eSTKyz3HhmPy2J2rqAXI9funP6VS4mzC1va&#10;L7kaLhDJXqqX4s/YiL/g5iinQhP2abDcOvmeLn6/+A1WIf8Ag5SkZ1U/s06flsfKvixzn/yX4/Wv&#10;xs8P+FvDNr4h1BfFFlaR2ENjOkNzaobhJbkxZjQbcEZJ69j16c0NI8DeEbW6Wa48RaHHKyg+TNcS&#10;HB7jiAgfTJ/GumpnmaRpKbq76pcqOOlw5klSvKmqXw73bP2st/8Ag5GafLL+zPp4wcMG8XuD/wCk&#10;pof/AIOPm3Kq/sx2LN3x41b8OPslfjrH8NNAuYluk1vwyqkfKP7W6/h5VSL8LdCifcmp+H2+bj/i&#10;dDGf+/Bri/1nzNf8vf8AyVHb/qfksv8Al1+LP141X/g4ourg+da/s9adbSKq7i/iYyDIOR/y7Doa&#10;w9U/4OLvijIW/s34VeGYV58tpNQlZuvf5R/KvzntvB/wbsvhbDfeINd0221dppUj+yW7zxT/ADxb&#10;R5mxVGELnOeq4wM5rj4fCniO750WHw3cWbrmO48t1z6jgOD+f5V52PxWYStVeIb5tdHZem+h05fl&#10;uV+9T+rKPK7K638/M/RL4lf8F3fjH8QPBUvhmwtbHRbrzUeG8sboyeUVYHhCF3Dju3v2rD8G/wDB&#10;aX4rzeFLvwZ8UvGXiLWtNu2zJHo2oWens3+y0ktpcSbcjojJ35r89JLnVNN1G5s7fwlY3yWqg3Vx&#10;aXSmNeCe6A9vTitOLVtGeNWll8NxsRnZJqT7hnsf3WK8qX16nJVXd32bd9PvPYp4bLqkXRiorlfR&#10;LRn2p47/AOCm0OtRf2d4d8O6ta2IK7bXVfFkt6AQMZ5jUA9egHX8uf07/gpl4i0zaup3lxJBGQI4&#10;I7+UIFHblmGMf7NfJM/iPSY4SYZvDTNj7q6ox/8AaYrA1Xx3rUEqx6T4W0m8H8X2PUA7LngfLtHt&#10;XmxyyVebbVm/O36nqfWnRikmrLyR+l3hf/gtrdeGvB+l+HvC3wt0dLi1uJJLq+1CYXP2lScqux0A&#10;XBz9eOmOec8Rf8FiPiT4m8XSaj4i1e6j8O3SFNT8PaTeJZrKMscI7RyLGOR0Rsgdicj4j8H20dnr&#10;FvP8TtT03S7VQXuIYIjK6LtON7DhTnHHJPt20vHniD4K6nojWngD4i6c2qST/uIJrNtpGE4OQvUl&#10;xjPVfcV6eEyupUw8pRmko9N9vzPBxeKo08YoOm3z9Utr/kfoR8P/APgt5+zr8N7RYdB/Yq0udo2U&#10;o2s+NZ79lb+8nnwOEP8AuBf5V319/wAHL+nRaXcw6J+zjp9ncSW7razN4gZ1jk2kKzIIF3KDglQy&#10;5AxkZyPxP8Z+O/i/4CmabUfBtjc2+3i6sg2zr3zkr+Irmn/aj8VeWFfwpZg9jvPP4ba9/B08+9mv&#10;q3JbulFf8E8THT4bjWti1K/nzM/TL9p39tLxZ+3D4ct/Hfiu2to7jTdTt7GP7NGoHliWBgOAM498&#10;n3rxDxTMI9WSF5G+aCMDd6+WP0rkf2QfHep/Eb4Dazquo2EVq1t4rt18uPuMQHP611niyfzNUDIv&#10;/LvF97t+7Wu3JY4inipwr6z1v6nxHHlTD1MshOh8F1bppYzZo2OVR2Xt8o700EhQsmdwGNzDGfyp&#10;RI56INuM0zcW+nevqT8hF27zlevfpzWt4N+L3xF+EUV6/wAPZrHzdQWMXTahaGTITdjAVl5+Y5rI&#10;J7E5pkgGO556VjWo08RT5Jq6OzB4qtg6yq0nZopfFf4hePfidazeJfH11Zy3UNkttGbW38lRH5pY&#10;DGTzknnNeJ60S2qbWPb+97da9e8c7V8J3TK3ZT7/AHh/jXj+tS7NUZAfx/rXn06MKOIUILY7sdiK&#10;uK5KlR3bvf7y5aCESedGg8zbhm9q0LTU5FPlpBu9Bu61j2UxI8p8lcZ4atPTwm7IdvavSi2tDyPt&#10;GvaamUi3yBvp1xW5obCfT4nkYFjGp9a52ABgQF3cVo6FNLbQKJOuB3z/AErXmV7FyXu6HQyWyQxe&#10;Ygxu96qu7D7j4zwTTJNSSOLe82B7n+tIsm/EmRTk+xhf3S9YwJOAJ9xCn7rd/wDGrbW8KHKg88df&#10;8is2O8NuMGQbR1Zu1WUuyxzn9Kdw5iY2EYjG5845OWJHXg804Q7H3LMW7/8A1qhm1HYyqQoRjhtz&#10;Ywe35mjzi/zKP+A1LY2yZ7fdJ5rsTt5Ubu/rU6nd95ce5qmlysLgTBVVh/496VOboTK3l/UcUrhz&#10;dSYTR/6on6dKEEJGSg57VR8wiQKT8xHyk+tTFmGOWG73oFfTQkkYCbEa5GemTThIwPAzn/aqEjB2&#10;Lney5+b616L+zN+zv4t/aU+Jlt4I0HNvZRL9o1zVnX93YWoI3OeOWP3UX+J2GcKGYZVakaMHOTsk&#10;deCwdfHYqNCkrykz1L9gD9j6P4+eMP8AhYHxBsX/AOEN0K4U3Ebcf2pdDlbVT/d6NIey/KMFty/p&#10;He3nhjw3ot14s8S6jDpuk6TZmfULyTCRwQIv3V7D5RgADisf4Y/D/wAM+BvCOl/D3wDpa2um6bD5&#10;NjbqvRf4pHPdmPzM3Uk1+Z//AAWv/wCCj58Uahcfsd/A7xAG0jT5seLtUtZP+Py5X/l3Uj+BD17E&#10;j2r56jGtnWNUUvd/Jf5s/b8Lg8LwrlfKvje/m/8AJHgv/BT79vzxP+3N8bDoXg+SaHwToMzW3hrS&#10;1YgTYJBuHH944yPQdec18zxXJ0+P+zrWcqoJaSSNh87Y6/TkgVJeWl54V0hUKGO8vowsjBhmFG7f&#10;7xHU8EdOOax0uFW+Y+SyrtCj356199ToU8PRVKmtEfIVK0sRUdSpuySdnGWdjzg/eziuwPhW48Ge&#10;GGe+Pl6pfqvnfu8tawt0iX0kYDJ/ujj3rO8IPpGlSx+JtZG5lY/YIXA2lx1kb/ZXt6mvS/C9nN8Q&#10;NZi8aajBKul2Py6PDOfmuJM/NcvnqSfu+nBGMcupUjQp88vkeXj8VGhSu9vzIPhV4Ah8O6d/amp2&#10;ireTqNoz/qo+y/455rprxH2FImHruq6yR7jhACT2HWq9wGLEN93bXztSpKrUcpbnwVavUxFV1JPV&#10;mfIHVeW52969M8M4f4PaTIRyt7cAN/wMnFeXzyuyHaG+jEev9a9R8GMP+FJaa5Knbq1wn3unf1rH&#10;E/8ALv8AxHq5RvV/wsrgyFN+1vm52+lRhR5vnIn1bNSmVGXKbh9O9Qs8e/aMdcn2rvOeW+g7jGSz&#10;dewqNY4xKZwBv24z7U/LHIbj6GmjaXKt9fegpCM5PO3jOOPSmmKMN521d7fLu9qAyYyDTZHQHAIB&#10;9D6VXQBC754Oc1FI6A72H8NSyOpbJJ6+tQzPGSIlK7s5/Ck3oJszNWc7Nu7tn71N8ClQ95sX5vMj&#10;xjtw9GrM2P8AVhlx1pfAco8+9A/56Rg/k/8AhXNXvyp+aN8D/GfozZMbKuGfdznLU3/WfdY5zjin&#10;pI0iFmQr8xHzexrO8QeKNA8JW39oeKL5bW1ZtvnyY2g4Jx+QP5USqU6UHKWyNMLha2MrKlTWr+Re&#10;XG8rs4HfdzRjC8n8u9cra/Hj4N3QUJ4/08sWwESUknnjtW1pXjDwpr11JZaJqn2iSNA0nlRsNo7d&#10;R/jXDWzfBULyndesX/ke9S4Pz6srU6d/Rr/M0M7huJx2oVsHk/UmqeveJvDnheFLnWr1oUkyI5JE&#10;b5iPoKwb/wCNvwx0+1e5ufEK+WqkuSjcAd/u5qaWc4CvFOm279k/8iqnBvEFHSdK3zR1DFVG4A8j&#10;k0bie/bpXntr+1N8ErqUW8fin5ieEW3l5/HZUl9+1H8EdMmEV34ilDMuVX7HIfl7HhfWtpYqPNbk&#10;l/4CznjwvmzjzWjb/Ev8zvJHLY4Gc9N1CHYhyBnoM81xeh/tG/CDxHctaaZq11PIq7mWOzfjtnkC&#10;neIP2hfhl4XVpNVvLlR5e4qLNiQPU4rGWYU/acjhK/blZ0R4QzaUef3bf4kdgdw+Uglv506EKibS&#10;leYR/th/Bq6u1ttPmvnkx8o+xkA/nVm3/af+H5LCWwvz6FYR/UiqliPZu8qcl/26yIcJ5pP4XF/9&#10;vI9IO1T8tNV0b5pF5A/z3rzXUP2rvhzpVkb6bStQ2Lw22MZPPHeslP22PhdPMstv4Z1T7vJZUx19&#10;mrSOIlU95U5W9BS4WzCMuWUop/4j2UlWXGMZ4phk4+8fzrytf2rvDE0cc8HhXUfLk5+8gx+bcVX/&#10;AOGwPCLS+TB4Tvfl4++mCfwNH1v+5L7v+Caf6o5kvtR+89hiDsNpOec0rLzn/Z6fhXF/CT4xR/Fe&#10;81C3sdDazjsbdZHZ33Ftzbfw5H45rsNtxt+Q/wAPDGuqnWjUjdK3qePmGW18trKnVte3TU5T4jnH&#10;2Ty2JJkcfTpUGlQbo0/iHpzxVr4jNKlvYCZkLeY+5lXvheev+cVU0YExB8FvatKevMc9f+HD0/U3&#10;LSMp6KMVfjRgu4Gs+FpEVQiZXpycYrQicqMgbvat1scTJky4CZqRFIbgbqrtNIE3RQ7m6fNJgYqx&#10;HI5+cZ/xpk/CSoys3zU9V2rgHb/WoWkmVS0cSl9vyhmwPxxn+VSrIQM7802O+hIvy85Jx29Kljzu&#10;OMfjUGX24Ur933xmltPPOPPZS3+yMfpRbQXQ1NJC/bI5FI3b15/Gv3Z/4J1Tbf2KPh/LMfuaKw/A&#10;TyAV+D2nzzrqUUisoj3DdnPXPX8s1+4H7BPiu3b9hrwVbWd9HDcLpUiRFudr+fLs4yOp46iuzL5K&#10;OJd+x7mCjzZe1/eX5HvV3458N2cskE+pRLJGoJQuMmud8RfGrwloRtbq4vd0dxI0Y2yDgjv+WT+F&#10;fIHxd+P9vNoi65qV7fW9lI5ibWtHH2iO2vgCyNgruVem7K4yTjODn44+J37Zvia3+MLXeqanL9nv&#10;I2VLWOVmtYiE+bZztCl5OMfwkH1rkzbiOnl9kldnr4XL41bqW9j9kvCPxE0bxQiahaXWPtMe+3jY&#10;9Vyefwxj6g10Uup2Yt9006rkY3N9K/PX4FftVWOq+C9LsvD+sx3uragsk1/b+aQLS3VxhDJxtLbl&#10;TgY+du5zXrnif9pTW/DfgfVL/UZPMvLSEzMtu2MfIc9TwAQDjGQO2RiumnxBg/Y88n0uzGpl9Tns&#10;kejftE6zocmm41Ca1SFlyl1JHtwOw3KG/X8q/PX9sGz1ozzaPb3Mz2txCLmOVZBGqFDkHlcNjPLK&#10;QcnlecV9EfAj9oDXv2nDJb6JZf6Hb2vl3Nq2GR8oMIzBuBj52z8ygjIB4Pnf7aXwwk8LeA74abZT&#10;Xm1lea2jj82G1XzFJ8p871UAfMrcc8GvHzSp/bGBc6CunsehguXC1kp690fFvg/4o6ppuoW8umye&#10;ZcabdXB2soZJmLM5LBTk/MwI7Yr1D42fEq08ReGLXW9T0KDEcLvZ3s+A4jIO9cdW5I5OMDjmqvjL&#10;9lXR/BV7Y+Lray+2W9+0ktnf2ilUManBZhkc/dPG4D3FcL8bprmXwcbSCDbDbwtBDdNbAiSPB+Un&#10;pxknecn34Br4TE4nEUISoVbq6PoHhYSqRqxs1cw9EvNMna1g1hlkhMiyQyHIVyuCByDkDn2JPOQM&#10;V6Hpf9ia/oUV7qTRW9rpd1JMNq4PnOVUs7cAnbwAQe5Pt8r6R8R9T0XxJBbXbwyxNGQJH5wBjkDt&#10;x611+r/Ge8uLWz03S7GWWO+1IC6uWAMcY3YCqg4XI9f61w4GWJotezV7rc2lWpyk1PY9u+Nl5oTa&#10;B9suZlS8WMbLlY1Zj7jYFG3tgfX2rxPwd461LTrbNhdtHJNM6K7YOWDEE4xgDngdgM88V7N8Q9Os&#10;9d8DR6Xb6vayTRRrEVhUtIX2tuPyrjgY7hecAda+cdWc6Np99p1xcrJNb3R8m34DupRn3Hjjk8c5&#10;OeBXbiMLWbbcXd21OGhXjGbcdkfVHws8Z39nYf2jJq/224g2Bo7WMwquQduXRhzjPHGcH3Ncn+0R&#10;4y0PxlrBtNStdOjumt0FvJY5UFuxJYnowI6+lcB8Fpb1PDs2o6pbatp5Plq0gmxGeCAGHB3NuOMZ&#10;7DjJrX8ceFdI8T2dvqWhyeVqFq2xgyPh2J+535zt4GcHuelcdHB144pRktPQ9DEVZTo80bHmksWq&#10;3kRspruS38qQMzNHu3BT2/DHSr/hLXri71lo9HuJrrcw8lY1yFXcAc8dffpRrdismsrputW39mz2&#10;8R3QzyNmRun3GGcDknHNVtaM/hHRrC10iSMXUce2O4t+FkjyQuQf4h6fQ+1etHD+19xaNdDzY+0p&#10;wS7not815qtq99p0iGFVZ/ss2A4WPHzbu45PfufoOT8MeNpNO1O91u/1FIY57xXgkeRVkmcIqZA/&#10;jC84zgfez61zfhDW/E2rWdx9hCyq1uh/0peZEXICAnBHrjvgdqrx+Axr0KprGnXSeWWaWEycw/MS&#10;F7DB56etaww8feUn2XyN40akrSa0PUtf8crcf2da3NnHJdLqVsIrOaTMt2uc4GevmBhg5A7YNel+&#10;I/hoPj1q8njbS9LjsYlVYVhGnmFTlRMGVUULtIlG0gAMuD3rK/Z9+HXhyPxZ4f8AEOt3yyXWntJc&#10;rDdFZlVlj8lGCsDyRJgH15HIzR4/8Z/ET4c/EDWfDHhTxr/xLY7qJ7FrqPLmI28WxflIGEXEYA6C&#10;OvqMj9jRw7SRwY2DlUV2f0teXjvTSOKV2J4FJzmveRiGaa8SyDDCnM6g8nFN81c4oArzaTayfN5Y&#10;z9Kyr7R5YGLx8r/Kt3eO9NdQ+c/yrSNSUTGpQp1N0cwyshwwoVWf7tbdxYRzfKRVX7HHbyELXTGs&#10;pI4nheWRTgs2kb5hU/2QKuf6VZTAGBQ2ADk1lKpJmsaMYo/LP9pUW8fx88aSrH+8bxJeKx78TPj8&#10;OtfMv7SHxW+Ivw/XS08J6nDai6M/mSS2iTElfL2hQ/H8Zzx6V9JftJ+dL8f/ABqocCNfE17gg9T5&#10;z8fyr5L/AGr7i21vWtP0CfS45vssEkymVcrvJTH0xgc+9fD5pKpJVFHQ4eH6NOvxJCFWPNG70Z4j&#10;8Vv2kv2gtPhkkTxrfSeTG0sn2VharGoUnP7vb/WvBvGP7R3xK1yO3nvtTe6+0Rs7PfXEk2Du6fM3&#10;417X8atOmtfCevT/AGUsv9mv+8Dd9p/pXyn4hYxW2nxqDu+zN7Z/eH/P/wCuvksPSnUm1Uu9erP6&#10;Ao4TL6dNOnSivRI0tW+L/juVUKaqYdytuMUKqDyenFclP8VvHz+K5LH/AISS5kjVIwqStuXlRnj6&#10;1LqshEFt8vVGPH++a59TGni2QuRudIxg9T8g/wA/jXs4XD4flleCej6E4nmjy8rtqj1DTPHmhaje&#10;/wBkagJI5A/l7Zoy0cpzj6c+tU/FvwVsfEMcl34Yv20+4kToWLQuf12/h+VcddSM+stMvylpGbIP&#10;Q+tbPhPxfquhW01z9ommihhLeTJMWz8wHfPPNcrw9TDyVTDSs+3RnRL2daPs6qufod/wSo0nV/B/&#10;7NB8K64d1zb+Ibor+83AqyxkEEdup/Gu6/a/FzN8MlinRQU1GFtobJ5SQY4rmf8AgmFr2m+Lf2f7&#10;rWIrHy/+KinjaNmzgrFCR/Ouy/bDt0T4UeZIAzNqsYU4x8u1yB+Fe5QrVKjTqfFofzxnlOlRz+tC&#10;G3Mz5FeGRSxDtycnd29qj81eDIuP96rXmrKHwjDaxGW7+9RunHyHr+tfSQ8z5bmuyPS5v+Kr0mGO&#10;7gjLXyfLL1Yei+9fPvxa8OeMNT+N2szeG57idI7hR9lt2k6iNeCqDn1+lfSHhuGIeIbSZkG5JVIO&#10;Pevnn48eDr3VPjLrQ0rwg188lwuGSZt0h8pOig+3p0FeBmlRfXI629234n7F4dRX9nVbq/vGh8C/&#10;GHiz4W/F3StY8dzJb6XdTNb3kcx2AI/y7gMDlSc/hjvX0p+218HtR8YfCqPxr4bkb7dooJaaFiN0&#10;LYyeOoDBT7Dca+KNN8Mww3sv9r+GV8tVwqLqgjKtkdznjGePXH0P6D/sgeP7T4yfAhtC1uFWk02I&#10;6dfwtMJi8WzCMxH3spxnrlTXgYmMadSM4627I/RKlSVlUWh+frXPikldDl8TRW9wsm2QNuMpfP3T&#10;kHB9hiuw8Efs3/tSfE3Vv7B+FvhbxF4mv/s5maz8O6ZcXsoj5+crBG3H+e1avxx+Dfh34UePbrTN&#10;S8JC+t7lmls7xdYWDI38ghlPI/DqD7VwX9gQ3WpR2+keEbfZIwEcP9qb5DntuDDOf92uqnWjdW0X&#10;XRf5nRKj7SndbvbcpapaeM/DGu3ei+J/E5tb6xuGtrqxvVkDwzKcOjqycMrAgg9CCCMjFZ1vb32p&#10;XiWkvjGDzJW6NgA/iU4/pXaaD8N7y81ZoZfhTJeJFJsltrXVCsgbspb5ueD/AA10GsfCOxtoJLqH&#10;9nPXrXyomeRrjxEJAqjHJAgXgEnP160SxlFNr/In6jUXKunXVnN+GfgJ8XdQePUvDnhiTVvOjzas&#10;tv5iNu4BVeA5z0HP0qt8VPgL+0B8DvEq+FPjFBqng/WJoBcrpOu6O1rceUT8snlPGGCkg4OMHBxn&#10;mtqX4KeNZHdrT4MXkULtmGOSaRzjsNwYZPXtXR/Ci6/ZZ8P6DPa/HX9nfxB4h1b7QwjufDvxWtdK&#10;hijC8KYprK6ZmBzlt4B4+UVph67nf3l9y/4JjjKcYWtBtLte9/vRD4e/Ye/b01P4dR/Ffw/8J/Fm&#10;qeFzZvef29Dot0LT7OgJeXzBEFCAA5OcDac9K53wN4O+Nnx+8aWngH4VSX2qatLHts9H8PQyPJKQ&#10;CTwqFnOATkknAJ6CvV/DH/BO/wDa18UT2vjjw/8AsA/EbUPCOpbb2x+w2t07T2DkOmy6EJjcmMjE&#10;vl7T97Zg4rK8S3f7GkulalpHh79j/wAYabrkcc0Fvcap8brWWO0mXK7nhGlxtIFPVN6E4IyOtdHs&#10;483PNqPqkr+hywqy5XTiua/a7t66lf4lfsFftn/BrwlceP8A4xfDbX/D2j2e0XWqazDNDEjMcBSW&#10;AyxPAAyeeldxoe/+ybVHnVmjtkVmXJydq8/5xXlHwj/Zz+L/AMedTm8M/Bb4AXXizUY4mkeDw/cS&#10;3bRouNzssbk45HORgsPXn2uTQNX8OM3h3xBpU2n31j/o17YzRlXt5UG14yDyCrAgg9CK7crlzSk4&#10;3t8v0PgPEWPssLSU2nK726bEBBO47e+DVfULqa2UNDD5gZvmXvjvircMJjt1hEm7aNuSeT70Aqx2&#10;MPvfxV7nMfk1NJzRyCsbiCO5ztDbiUz0y3/1qh1G7+xW8lwysywxltoHJ9qsxs8ca27lmJLkMewD&#10;d/zpZYTtyBXnnoVI/wC1fM84/wCFUfEDxT52v6f8VNEt4LqTzDbyeLI42tw5LBCpIIIGQRis/V/A&#10;3ibQ9UsbW7+LWmTT3kmy3+z60Z1DHbjcygqn3hyxAHPocewfAP4b2vi34mTafJ+yJoXxAWVpmXSv&#10;+E6bTWY4c+YzpOpU/wAWPUYqT42/su/Ej4a38nizxH+yJpHhnR7zUpEs7e48aJcxwhtxWHzRPuOA&#10;Dhj1289a+Wk60k6jel3slp89j+j8G6VOnCnFauMd35dNTxXV/A/jTRvEMGh3fxP0z7XeRjy5v7aS&#10;aMAnGTKuVUjHcg/mKcPAHjb/AIQj/hYB+KWnjTftklr5y6wyzGVBGzDycCQgCVMMFwcnBO1sdZrH&#10;gZfE+ozeIfB3wn8L6fpdhDE1/ZyeMI5juOAxDPOrYY4O0A7cjmsu08ORS+FLsf8ACIeEZJEmXbqA&#10;8SoPIH93Z5/zE/3u1c6rT5bt/gj1fY05bHI3E2oxOsn/AAte1YKw3DzLtt31/dkDPvV/QtM8WeNv&#10;FVj4c0L4m28moapeR21naRyXEamRjhFy0Sooz3JAHUmt/RvBbvYyzzfDvwndQxyqv2hfFSoUYrkL&#10;jz/YnPvipfDfwW8Z+N9clsPDXgbwvcNbwvcGFfEMWViUZJBa6AOB+J9K0jWoylqvyOWeGlTjaD+/&#10;U734j/slftTfAHwTJ46+IfxF8GwabE6Rh4fGljeSlmPyhIoJHkc/RTgZJwATWD8H/Cn7Q3xu1K40&#10;34W+OvDF/JYwiW6XVtUWxUKTgYe6aJCc+h/QVkfDaLwV4U8Z2viL4h/CPwv4s0SGBhNoR8Y/YFlk&#10;K8M0sMzOAp5wMZx1xkH0Zv2WviN+0Hcn4ofA79nvwD4f8M3TbLLS4/iRbSeWYzsc772/ErZZTlto&#10;XPQCto0aNX3oRu+1tfysc8pOMeWrZeb29N7nnuo+LviHpHjGbwDqmteHpNTtbo20v2G6E0BkBxhZ&#10;k3xuM5+YMVPY967TwvoHiDVo2l1vUo1ZIZn/AHduF+6jHHHbj2rVu/iL+zz4YtJPAmofsMfC+41z&#10;S1NndaxN8WNQnV7iP5DLiC9ER+cZwh2dga6zw/pcNvpd5LFGu5LK4+72/ctxz25rGdHkqRdOXqlc&#10;83MKeG+ry5qCV09Wk76dDzuMJgsw9uvvW18Pk3+INsj7m+yXB9Cf3Ln+X9aw4ZVwrqn+sUNXQfDa&#10;RD4wEQTLfY7jHI4zC/419DirrDy9D8Vylcub0rfzL8zsPHtlbyfDLWGbvo8a4boc3EXtVzw5Exn0&#10;1y4x9px+UBqv8QX+zfDrVbVG3M2n24bf3/fwmp/Dk2/U7W0PHkzKT7Zhcf4V8cuiP3RykUNX+JOq&#10;+DfjBqlvbRtatbwxyLqE0i+TIrBAY5Fz0yeuOM1d8c+EdN+I3hj+1/hnEtrqFncNd6h4fDD5nZUD&#10;PBjqDsB2jg849+O/aI8OReJLrxdYOOunwF/XAmtyeaq+B7bWfCPgfS9dm1fy3sYLVLKWGFty70HD&#10;EE7lz7e9Z14zwv7+nqm9V023PQw8qeK/cT0aWjMrx3JGNU1C7hO1odNxuAwVcQocH0I9K+XtD/ao&#10;+MOhAWreIFmt/L8vy5IVzgLtGDjOQPz719n+NYLH4gw3Wr2dlHaa2sWzUrSSPCz9t23jnt+QOOK8&#10;atx8FLC7lstVh8Mx3ELFZIZNORWVs4wcmu3K83wWFjNQpud7XXY4c2yXHYyUL1FHlbt5roYPg/4Z&#10;+Ev2tdMl+JnirxPqVnqCXclpLtWP5tio/p/00r1n4N/sY+Cfht4putWs/FmqTedZ/Z8zxxjarS4J&#10;GB1Gz9femeBviX8C/COjyaXB4n8P2vm3DSNDbokYO5VGSBxn5Rz711OmftDfBdZdknj2wVSy/MJB&#10;03s3r6GvrqGMw2KwaU9FLo/1Pj6+X4rC4xygveT3S/E4Sy/4J0fDa+0s6zN4w15m8oyzovkL1jD8&#10;fIfU1iaPo3w4+Hevx+EfAmlRNfXGsDTbZ7kgSzzNIEVfmILEkryMRgnllr2uy/aM+CVlp7WCeP8A&#10;Tyxt2X74+95SL19Mg9683TV/AMvjC68ZWnjDRVWS882Bvs6Fozu+Vg+Rgj1GORxjivP4hxGDlhYJ&#10;Sb11Sfkenw1hcVRxVSfIk7aNrrc779uv9kD9oj9jPXLH4c/HK+0PTNW1OwS8s9J0rXBdXk8DOyKz&#10;GJCIhuRhtJXOMDfiqvwB/wCCQn7ev7S3w6k+Jfwj+B761pIvJLf7TceILG1m85UVygS4mRj8sick&#10;YJbsc1X8R/FXT/HXim58b+MviZb6xrN1IHudX1ZmmuJWHAZpnkLMcDHJ7e1a2hftPfG/4dabJo3w&#10;0/ae13S7V7lp5rXS/EF1bxOxABbbFOAThVG7GeB7V8xl+LwdPEckoy9n2W9z6vHUcxlhYum17TS7&#10;s7edkeG+OfBXxd+B+van8NviN4a1TSNS0+TyrzSdatXhntm7AxyDOCOQeQwwQSCK9Pn/AOCcPxft&#10;vgXpH7S1lotl4g8H61H8uqeG9etbw2M+3e0NxDCxlt3UAhlZPlPBwSAZfHPxe1b4w6tBr/xY+L9z&#10;4kvYYfIhvNfuJbySOPJYIrzOxC7iTtzjJPTNb/wO+J3w7+HWo6tbX3jjT7e2vrF4zbWrbYpZNkgX&#10;cAcE5bqelepl6y+tmDo1LxjLZ7Nepw5liM0o4FVaKTnHdbp97Hn8Pwl+LXhPwrc+EovB9+2lTXK3&#10;/lpDLiKcIqHl1XpuAPy4+bgnrXQ/sTf8E8/i3+3r8S9X8CfCOHSTd6Po7ald/wBqaj9nQReckYAI&#10;jYlsuOMY4Oe2fbPF3x2+Eeq6dd2Nn48tC00EysPJOXy8bAZP3eEznsQPWvD/AIceLPEHwruZNR+G&#10;Hxpm8K309qIbi90TWDaTTrkNtLRTDcMgEg5GR0ruzKlleBq04qs5p6O1rpeR5OW4nOcZTqT9kqct&#10;1dOzfmega/8A8Ee/2kNE/bH0z9iD+yfD58War4ZOvWzjXM2v2UGUHdJ5eQ37phjHp617LH/wbY/t&#10;uqi708F8Nlg3iZ8H8oa8Mtf2iPiEvi+P4lan8fdTuPE0Np9lh15dUuDfRw4IMYn87zNvzN8obb8x&#10;9a6q1/bT/aRuGj8v9rDxRHb/APLTzvFt6pJ/2f8ASB+tebHFZK5NShU30s1/Vz1pR4jcY8k6a01u&#10;nudAf+CQf7Rus/FFf2QZE8Kwa3pLNLNPd+IttlIzRJKqI4UyFysv3SgztYZ4Gb3xl/4Ig/tj/sl/&#10;BbxJ8fNdv/BY0nwzp732pW+n+ILmR5IVIB2o0aqWGe5HtT7r9qy2vPg59muvjneSeMVvFmGrvrU0&#10;l02Jw2fOJLcJgDEmQPyPAeK/2jfGni3Sp9A8U/tB6xqlrNHtuLS+1yeaGVcj5WRpSrduCCK2xn+r&#10;+FpxSjOfMr7rTyZhhKnFGIlLncIpO2qevmtevQ5L4j6F4o+BF5pvgr4rG10u78ZeC7HXYbjRrppI&#10;ZbK9txJF5gwNsoU4KkMAQcEjmsb4IfsE6v8AHXVr670D4r+E9L0u3hBt9Q8QSXW2Zxjcg+ywyYYb&#10;lPzYB3cZORW9L4g8Par5d5qfiKG4MMKwwvcqXMcarhUUseEC8BRwAMAV33wU+PPwd+G+j3Gma3q6&#10;tI91LIUtI48fMsQwQWH9w9Pb8OPLauDr45QrSlCjbS7/AFOvHSzDD4B1MKlOtfWy3+R5Hf8A7Dms&#10;6V8aY/gbo+mTeNvEd3j+zNK+H+l3t3PeJv2tMA6KYogTzJIqgAE8AZqn+0X8IvFn7N3irxN+zr8U&#10;PB2k+DfEGhaTa3V9ot7dG6ku2nWKWK3Wa1EivKY5RIcuiKqsC+7Cn1T4i/tE6Pq3xFuPGnw08b3e&#10;ktc2hia4huBBLIu9nCFkbLLkjueRXnupfEDwv4u1SHxH8QvEMN5q3DSXMoaVmbAX77kFxgYGe30r&#10;PMKmXUako0uadno76W/U2wNXMq1OE67jHTVW1v8AfofO8nijXvtrnWL1ZjMu5bdox5ZXP93oPrnP&#10;NVtb0PRdX02a5tW+z3CxsfJMh2NwejcfkcHoOa+mbbx/8L3O1fEluq7s4+yj/wCvmib4jfDASMsP&#10;ihVCtlitmp6df4a4FmUoSThB3R6UsOqkJJvf8D5A8L/FHx34QUWRna9siuDb3WTtXphW6r+or3P4&#10;F/s6/Bj9oXwNd+PdY8NX1pcWtzNbzx2915KsUtzJuwAR15zgZxXZax8RfhhcTK6eL5mVedsNkBk4&#10;90xWh4Y+PfgbwbpN1Y6frmozR3PmuzNpLfeaIpxtQDHPv/Svp8nzTD1Mcp1KLhpq9bP10sfC5tk+&#10;Mo4BxjV9prorar0e52vh/wCDHgj4EfDDUPDXgS0uore616Oeb7TdecTJ5iJwccAKq1zXiSFk1CNy&#10;xRVt4Sy/3j5S5/Xmus0X4oaN8UfhpqXiHSLqeaO31qFJGmtmjOTLG/Q/WuT8US51JVK8Nbw8kDj9&#10;2vWu7C1KdTOKsoba/ofH8V0alLh6jGas7lCfEyt5cx2txuXHFMiYRQqu5mwuM9z78UDyUG1F6cYF&#10;QmRd+wdzx7c/rzXvH5fykmN6ZUjqf5UyNDFGqGXftUfMzcn60pZB8pzQGGc7fvccGgfLymT40Cye&#10;GboqPlVVzz714vrbMNTXGPfn2r2rxnhfDl12b5fl9Rk14prLg6juZ+pPbHQivOlb68ztqfwaa8n+&#10;ZLYoS24MNx4zWlbSmNeDwWzWZaTxZVTgN+vWtGBl3bSFLN90Z9q7DhlpqjWtXwfN2nPGeOtXrGSb&#10;EeFHllO/XPr6Vl211GBs8z516jPTNaOnTr5EcCk7vLz9atWK1lE0Yvmj2yL8vTn+XNWo1Aj6f/Xq&#10;gs4tovOmbp9TVqF5M5Kjb3A649arU57Fld7LtHy1IuD94flUPniGPzCG291VcmpkdwOPXv2oJ1ZI&#10;rc4w3TtUyKrLz+hqnLe2tqizXUjKu7BO0kL9cCnQ6pYXJYRS7mGAdqscfpWNTFYei7Tkl6nfh8sz&#10;DGR5qFOUl5JsuJu+62etSMCGxj/gVU49TtUfbJIxycD90w9KdJrFikYYzMqYyZPJfCjHXO2ueWZY&#10;K+lRfedkOH875f4EvuZaCDIYr06U4JuOXHy1ljxf4bTh9Zj2nndgjH6Vat9c0++hWW2lkmjb7jRQ&#10;O2/6EDnmiWY4RLWaRrHhvOpOyoS+46bwH4K8T/Ebxfp/gbwbpbXmpandLBZ2sf8AEx7k9AAMsScA&#10;AEk8V+qX7NP7N3h79nT4aw/DzQSJ7y6ZJvEOqLEQ19dei558tMlUU/7x5Y15z/wT/wD2R1+Afg2P&#10;4heNNK/4rLXrVQYLiPDaVathhDg9JW4Mh7YCcbW3eh/tjftX+Av2KPgZefFDxZdRz61dq0HhXRxJ&#10;hrq428ysBz5aDkn6AHLCvDxmIrZpiFh6Oqv9/wDwEfqXC+R0eHcC8Zi1ao19y7erPGP+CuH/AAUE&#10;sv2Q/hHJ8G/hjqSx+PvElr5ck8MgL6VaMME8ciRweOQQOeu3P4u6Hd3sut/25fQNeXLzGXdN8258&#10;/eI7nOePatz4vfFfxv8AtD/E7Vvil8QtWuL691C6ae4lmkJbk52+306DoOOKjtrVbPZdWkLRzQuN&#10;yn7wwAw/pX3OX4GGW4Xkirya+9/5Hg5hjqmZYr2k37v6FXxn4e8Sw362XiDT7i2mZBKqzoVbBOc4&#10;NZemaMdavfs0ySGO3wJ2jGWbJwEUd2Y4AHvXZeM/iB4m+I/iKGS+WJ7gWvkblXasUY6sfTrkk9Py&#10;rS0zSrHSrSx8KeCbgXGtXymVrpY8LZQn710567iCVjHbJbjKZ3wssRHDKeJSUuqWxw4yrQpyfsn7&#10;ph+DvhxfeM/Gclrqo8vT9PcJeeS2VGOlspHf+8R7+2faooIbSNbSCJY4o12xqq4VVA4H0wKqeGvD&#10;9l4W0iLQtMt2jht/+WjgHzWP3nOO5PXPp6VakQA53H/dXIrxcTiJYipfp0Pg8yxksTUstkRTRhn+&#10;UnavONtV7g8eWT24/pVjLBW3RbeuMt19/wAapXMyjkgVyxPO91FC+AAZlGMjmvSvBHlH4FWqhMsN&#10;emH4eWD/AIV5fNJIYpC9v5fznb8wORnr+len+BJB/wAKQgULz/wkM3tt/dL/AIipxXxU/wDEj28l&#10;0qVv8D/QgSzEFoFjTEaYVQc8cVEsNssv2ryl3kY3d6n3XQto4riLy2ZQ7KGGMkVCJVOBuGcZ4PSv&#10;UOV2QvylVDAmozArSeZs+ZV+8Bk49P0p2cHge/NAKh/LAXJXPvU6D5kIx4wwH3ulRtHGZvO8pd3T&#10;dt5x1xUmSpwU96jklQnYcbtucZGQM0ABYBsKR161DKqffYDd3PrUzKWPLVC80fm+TuG/Znb7dM0n&#10;qK3MjM1Rm256cVF4C8wzXRA2qJl3emdr4P8An1qTVtpyTj/Go/Acq/aLxFk+7JGevs//ANeubEfB&#10;p3OnA6V5J9mdEY5McsG54xXm37VOmSX3wrcNKF8u637j3/cyjH616PEohh8vJYZZmy2epJx+tcD+&#10;0pfwWnwxm8+0kk3XCqvkx7sExS8n/GoqScY6d0ejkcb5lC/n+R8q/CbQf7c8TfvEPl26mSQr7Dj6&#10;cmvdvgxq6eAPGNv4lvLhmtbiYR3Eckmcxng9euAAR9K8h+FN9Z+G9Gu7ueRluL5hHCv+zgc/nmu+&#10;0zxjDp9stpJp120ijLD7Ox78Hp04rzM79piJSha6asfsWQqNGjGV7Pc+wPiB8PfCfxR8CXejaTeQ&#10;tKsKyW8gGQkuAyZ9iDgnng+tfEfxGtNP0rS9Q0zUbnybhFkiaKZQreYM/Lj1zX2P+xt8TbP4geGp&#10;vAeo2k0N7peHg+0QlDLCeOM9dp49gRXkv/BTP4Mz+F4rL4h6PprfYb66Zb6RV4juNhxn/fGTn1B9&#10;RXzeRueGzFYaeib0Pczj95gZVVq7HyB4RtPtOsxwg7OvPpxVz4jIItZjjEwk8u1UE/i3FJ8OJRD4&#10;mjdraWX5G2xwrljx/KtXx3aHXPHllZTadcWqtDGHW4XYxXectz2xX6JOo1jLPax+ewoqWX3W7lY6&#10;r4b+ELTTPBs/ijUZ7pWkUyJHaybGZBng+x/WsPxrq1pcaW6TyMsk0LCGKQcjjp07V1nifx80sVno&#10;On6MYbO2jAaO3w3yqvClsDOcZP0rgfiFrp12ZYVsfL+xl0Leue/8hXm4dVq2J5prd39Ox62I9nh8&#10;E1B9LevcwfC0AfVo9xxhSchc16FZ6esO3eGk3dNqNxz/AJ61wfgufy9eRhaNMdpCxp1r0Sw1bU7o&#10;smm+Gbyba2G8tc4PviujMpyU0kY5PCLot+ZleNoI/wDhE7iaGFlCug+aMjncPWuM0C3jnmkkm3eV&#10;CN77VyeuAPzrufiHf+IG8JXMGo+Fry2jLJunmhIVfmHUkfhWB4YB0nRmuPMT95lpNrA8eh/KtMHU&#10;lHCP17mWOpxnmC8kmXdU1i1hsbaG1nk866XGNpBVe5x/Kiytk27Fhkb/ALYmues9Ru9Z8UQ3YiaV&#10;t+2KP+LAHSuwtG18S+RD4dm3KM/exU1/3MUvnuXhZfWLzfR2Wh7V+xvbrC3ih3R1P9nwAboyM/vv&#10;evYBuK7c8HsRXmH7JMV9HpniGXUdOaCXyYVVSc5UOD/M/pXpv2cqu4SHd1zXLh5c8ZPzPi+LlKOZ&#10;RX91HL/EeJnhtX/u7/5r/hVXRQSgBetbx7EX0a3kl25Vj91cZ4A4rH0kkKM/d4/Guqi78x8/iI/u&#10;qb8v1N62X5VYsT7VbiAA2n+f61Qhd1RQo792xxV6FcqWD/SuiLsecywvzjG3vyakUsrdBioWeR48&#10;xqDyPvHH1/SpkZPvL1/nWl+wiYZZlYDFBAzu3dOtRSAsuYtu7jAZjUoZQuxhzt6+lOxPNrZkikbe&#10;mMe1OQLnKrmomd/LYIo3dlbpnFPikfZ8xG7/AGe1DKLVpMn26K2aT5m5wG6j/Jr1LU/+Cofxa+F/&#10;w3X9nHw/p32XTtNTyob/AE1nW5wJjMD5hc4Ids/KB09znym1VRdxvnkN97PTnpXnPxblI8f6kSny&#10;+ccNnrzXHUlL6xFJ7pnuYHESwuW1JpaqSPZbb9v7xrBp99ZWVrcrFqEzSzRiY/IxHzBSTkAkdDkZ&#10;7CvNtT8SXnxi1m1tfCWkvpeq3V8kKST3B8sb3HoCQB1PXAAwCa4eJmdQPWvUv2a/ht428b6lqGue&#10;EvDN3qH9iW4muGsRukjXeMHHX+8OOcfp5maYamsLKcY3kturPUybNKmIxlq1rWZ71+xr8T9X8A3F&#10;7YanY/bbqHyYo5o5yIwUDqGDZ5B2q3r8nGMk12XxS+PniJIryFr3z1mt5I5FSMrE/JBKqD8577j1&#10;zkCvPfgF4J0zV9C13xneG/gjt9HklKvcLDAmPMfc24bpOYXUKuPmKdelR/CDwvqfxo8Z/wBtanLd&#10;poun305WaNdxk2yDhUUbimAASQASMZOOPJjldeWGp9HLp2PYqV6dSvKysj7C/Yn8SL4K8BWun+HL&#10;CKYXzi6vvs0fl9eEjaWQKH7ZC5XcT82Bx9BeKvE7J8Or/WNf0+GaxWxuJL6zUBvJwhy3yAZHfC5O&#10;PpXzP4RudI+GQ0u9FpHPY/aliuri4hCzwSlSyAqoDAHAC5HetT4wfHxfENtqnhvQ9eW4tbizmiju&#10;FyquzoVVAQT82cHJP8PrjP09PEUcFhVRm+lkcfsOaSmjnfgz8WPDHxb+BF4dbtobE6HqE9rorNp5&#10;jhjjjJHkgYLbN25WYjb0AOQBXy7q974I8f8AxB1zTfEb/wBkK1qW0yJYyFmnwSYRjBHT5SQRjjIr&#10;6G+FMks/7LGmnT9Ehh1CSGc3BaMnyMXMnJZRnbuyPmB3EYG7axHzTrsNt/wsRNH8Ya9JHLqF8sNn&#10;rG0BVjkZeGZsKADvyOhB5wQK+dxvsamIhGav5vsepGpLllZ2v0R4341+G8+gfHCPwxLqtrNc2cqy&#10;W9u8yssjqN4jbnlQV+bvjpnkV718FPgVD+1D4KutN8HLHHqsN5c3dxaaTagR26o7bWPTduO1VCjA&#10;3KM8HHnPxl+CviP4Z+PY/iVNp0c19aup/tiC83WV9gbSEwu1JNv8GSSQeSOa+ovg6nww8Ga7oXhn&#10;4Va9q1np4s5bm017TLmKCZp5EhcvdS4ZSgIaQptfllUAkYHsYPB0aaUYRvE4cRW0UovU9i/4JpfC&#10;HwF4D+El54o+I+n2fiLU9S1J7HWleErqnhuSNRCYJVcg7coMYAOCD8wOa8/+HP7L3wA0L9ty8/4S&#10;7wDqEDTNLqfhDTby1Bh1GRre2MUSI4Ekknm/aMbgEVV4I8t2ruvhh4Ju/gF8Rv8AhI/ij401DxR4&#10;D+Je5ofEHkpa3FvqrqqkyLFtwJUAw+cFj82Tycn4mfEfUPiD4w1660rUooZNKlPhvQ/EF5MBPZ3E&#10;cglkljdGyCshUKxByQwyQK+iqVMPSw6co7eRx0qNSpUbT+JGrp37Mlv4r0Px5a6jcQ2fiKbXmj01&#10;ZJHZIoQNkUO35VaNHRnEnB+ViBgsKyZPg/4A+GPj631r4r/A+3u7a+vftAa1t2lhjmSMI7KwKjym&#10;OZlUorbgQV4VqpfC/wCKfi34Za1pfjPxJ4TsdY1C4L6frHiB9Sla8uJHVUilZZRiIoIwMREqQ2MC&#10;t66/aMfx5d/8K3n1WdtRuLzFqrW4kjEkUm/JJ52n7vAG4jbkA5rxa2aZdWko07c26bR2U6NajJqe&#10;q66nif7Snwl+HuvfGCxg+Gc0iW+rW6Wlx+5Pk20hOEYb/unAAPUfSqcX7F8GoXywS2kN0LfkMlwv&#10;DB8EhxlcgryB15HB4Hs3jnUW8MXmpeIdGv1j1HS7uNUsJbQKyLhcHAPHz8Yz059q8y+Hn7QFrqPi&#10;7xH4cm0kaXeXE010tvDIq7YnLOQhf7sZdnJfHOMDJAr5GvUxeIxTnGOt+nY9v2tHDU0lqkupwnxN&#10;+AVv8K/DH9sWWkJrDagu2PWrC+XyYNj7T5yMAY9o4OcL3z1A8yvb+4sra+0e7ntlh8iRY55Iyryk&#10;AYHIPBypG7g7uDXv/wAJtcuJfEepaVeXVxcMbk2jWdtMAyxyBjIgXaCSS5JGQTkk5AAXg/if8HtI&#10;0PwBrWneH9F26bY+JIJV1KTUHa5sobhhGgMTH541KlQQDtP3iMrXtU8PQxNNJfGc1bE1uW19Dnf2&#10;Htb0nwn4nOv6vqU1/qzM0Gj2cjMY1yrElyex+VScgKNx4wDXo0/7O/xB+MmqX/jnwp4Om1rS5r+W&#10;Cx1K0uYkhlSJvLJQPIrBdyt1A5z2xXgfi/TdW/Zw+KknhvTfFdna/Z9Nkn0XWbW4E1vqcTjcgyCv&#10;J+62QDxgjnFfTn7MPxA8aWPwD8MqdUZkmtJZ4jFeIvyyTyScq2CD8x/n3r1aOHVKjarpr0PPlUlF&#10;80ep/QgXOM5pPNNM3/LgmofOZT9yvYJ5iw77qbuwcVEtwwOCtPyn3s0Ei+fjlhStIw6GoZJT/AtN&#10;yTyRVcrC5NKy/fYVRkfc7NVqR2KbT3quIietVAmQ3dimyyBV4P0p0iYXg1DJ8vLCrM7tH5X/AB+k&#10;DfGzxkwk+ZvE98fm/wCvh6+af2n7eNbzRpfI3yNHcjC4DYzD+lfSXx1lt2+MPi6+cKmfEl9uY4/5&#10;+H/xr53/AGlbmGTU9BSOTn/Sdy7uc/ujXweYS96fqcPDX/JTQ9WfPvxtgj/4QLxAqbs/2VM2Cpx9&#10;zFfIHim3iiXTx5Yytsdq+g3txX2f8aMN8P8AxAnlYP8AZsx5/wBw18eeK4FmksEj2lWtGzuP/TRq&#10;+dhpUP37C6ROY1i2aVbUCTG6Fucf7bVhm2iXxVNIUyVSLbx/sCug1wSGW3RV27bdunf941Yyw/8A&#10;FXTK6fwQ7vl/2BivUw8pKD9GFf3mvUdeEPcyQ7drLIy5UdOaWBH/ALI1CJXIYW3LYzj505p17Cbn&#10;WrvLMqiaRuM9ifzqG0aS7i3LwskYDdiB1x+lPZJ+hXNz6dT9I/8AgjwsEn7N+pec5z/wl10Y1Ldf&#10;9Htifyr1P9sua2k+EkezcSdUiKsqHGNsnfHH415d/wAErIL3RP2XmOl3zwtdeI7qW4cRqx4SNcfM&#10;O4UdjXe/tbXF3dfCRlvtUkf/AImEAU8LnO4Z+UDBx/OuyMv369Ufzvnkqf8ArFVV/tM+XZ8ANJ83&#10;Ttzmqz3dtGGlYuNvG1oyCfw6/pSizt33Ktzd5Vvvee4/rVO48P6bcTfaJVuN3977VKrHjHZq+pif&#10;N2gpas2NAv7aLVLW4Hyr5oHzKRznuO3415J8STpZ+MOpvr+gxTWPmkStbzss5bZgYySoGcdueenF&#10;ek6F4e0yHVreS3SZQJlJ3XUp3Ecc5b04rx/4r/DjxJ4p+K2rrZaTHJNcXTPHDgF2XHXGcngE/ga+&#10;U4g9msRHmdro/avDDXC1VHv+hl2Vh4aaab+2/CsJjaP9z9muJFIbcOWySMbQw4x1HpXov7IHxYX4&#10;XfGqHTU0pLPQ9ab7FdMsjnaxP7pzliMh8AnA4Zq8guvhN4rjiaa20WGQR4Mx8sEIuQCeD6kfnU2h&#10;fCrxXqlsupaXoSbBc+Uk2wL+8HOM5HNeHfD+zbdS6/rzP02thZVFypWZ9kftyfCWx8QeCLbxlbaY&#10;txJYX2btVU5ZJAq7sqQSRgKOcDd6CvmSKz+B8VpMLnwHqjTZjMLR6su0fOfMDfL3X7vPB65HFfbP&#10;7PPie7+M3wRbw547tfM1G3t20/Wo2wd/y4DnHcr/AOPZr4r+L37I/j/wj8QNZ0jRPC0l1Y2l4oiu&#10;orUFdsp/dg4PBOQB78Vz0vZyp+9O1jHBVJRqOlJaox4f+FctHIkXgu4aTzF2htQbbt5znnOScew5&#10;rStG+DcKSDU/hrqjzbF8oxattUHAyTwcj/63WuNm+EPimzuLe2k0FkkuJBFH/o/3nJ4XOep/pW2n&#10;7M3xQl3vH4WVvJI8zaqnbkZ5w3HFVL6nHV1X9/8AwT1/3kl8KOkNz8B2VY1+FutN13bvEC8nPH8F&#10;VNUj+Cz2cjWXw01CG42nbI2vblDepGOfpkfWsuX9lD40bWLeC5Y1wfnaFV9u59aXWP2Tfjh4X0wa&#10;t4j8EXVnbGEzLNcW4VGjz98H04PNFOODfw1n97M6iqOPvQMiNpZ22weBNNdfmDZup+PwE1dj8FLz&#10;4Jad44trz4//AAvu9U0CNi11Y+Fde+x3UnB4Es5lVRnGfkzjoe4f+zr+wr+07+1Lc6va/AP4Tav4&#10;kk0ORV1aLS9P8w2xbIXdjOM7Wx64PpXoXiP/AII1/wDBQXwnolx4h8Ufs0eKrKxhGZ7ibTWVUXPe&#10;vXcZez9o7tLybR46qUIydFySb0smkztD8QP+CPryLNH+xX8YeuAq/FizIH4m0zWTrV14cW/mfwdp&#10;F5Z6S0pOl2V3IJpre3/5Zxu6gB2C7QWAAJ5wM1w/ws/4Jcfti/GG/u9F+GXwi1TWbqztmuLqCzRW&#10;eKMEAsc98kDGcntmuwuvB2veFZG8OeIYp7e+0/8A0a8t5N6tDLH8rqw3DBBBBGODXs5VjPrUpJWt&#10;5Kx+X+ImDoYehS95t31u79NA81FkVfLZt391Tx9ajkubOOTyQcFeWbcML9aVdIjc+XNJcNznfHcO&#10;v4cNST6Jp7MsZt5GUfe8yQkH8zXuWezPyen7Pmtc5mNneEMTu5bp/vGo/tMT7w0nCnDbuMVlW+lX&#10;cBaa2vbgL9okKwrKenmNwMnp04qC80TXbi+juU1l1ZQTuULjHocqeea4eXTQ9Kaj9Yvfqb/wY+IP&#10;7MXhTx/LffG79lWXxppcckiyWun+Pm013Y7xv3bH/iw2AB0x349X1r44/wDBMXVLVD4b/wCCZmuR&#10;ZkyzN8cndXXa3HFvwc4P4YwM8fD+pL4ksvFGpWbWKTCHUJk8yQDLfOeevNfVXg3/AII8f8FJfHPw&#10;30f4peE/2aJrrQtdtY7nSb2PUrNRPG6llYKZgwyB3Ar5v2GIp81KmlLd9z+jMP8AUZYalWrzcNIp&#10;e9ZbHl97qXgZNWhNv+zvayWrBhOsniKRj16qysoU9eqsD6A4NbPxOvfgnr9lFN8Jf2YpPDdx/ZcE&#10;Mi3Xjp76M3SgCWYLJhgr4JCbvl3dTjnlPEX7Nvx+0DQLrxPc+AITa2Vt9puJ0u4W2xcEvw+cYI9a&#10;TT/2Z/2hL3S7fxJL4PsFsLmFZ0ka9TcI2HB27iRxnqOMGvL93lS546ef/BPf9jTvza/eejfsveKv&#10;2XfA+rahP+09+yVL48tmh22lvovj5tJNvLhfmYjfuH3uOnzd8VU+Iup/AHX/ABxqeqfCr9mz+x9A&#10;mmDabpeqeNVuZrRcDKNKAm8ZzjjOMAk9Ts/AP/gl5+2T+05eXWkfBbwJput3FjCs1wkOvWke2MnA&#10;YeZINwzwSM4yM4yM+rr/AMG9n/BU/ZtP7Ptnnjp4k04f+1q6KeHxWJoctNXV90nf77nBUr5bhcQ5&#10;Vq1nbZy0+65w+nfEX9hu6+As/gXxB+wRqEXjj7C8cfjTRviu0cYm52Sm0mikQjpuTIyM7SuRj5//&#10;AOEQ1tysg8F6Ht6N5l2Vx7n9+K9a8Xf8E0P2yvBvxa8TfBHxF8NVtvEXhHQ49Z8QW63UdwlpZPsK&#10;zFoSwIxImcHgHnoay/h1+wT8ePiT450/4feHr/wzJqerXHkafFcaqtvHJIQSF8yQBMnHAzyeBkmi&#10;o61FRp1Gk1ps/wCmEKOCk5Vac+ZPV3d0P/Zvf9n7wV4nm1v4+/swWvjzT1jxbaTpPxBXSUEv96SQ&#10;ea7Dr8qlTnHOOD6xpcF1Hp+sXVzCkcM0EzWduPm8mMwcKT/Ec55+ldlbf8G5H/BT4bZ5Phx4dXa4&#10;YZ8TWxJ5zxisa+0qey07VrC9i2TW1vcRyDrhliIIBz6iuhUcZQpr2i0vpoeDmmIwGIb9hNSdmmk7&#10;2+R4mIoVPlCBePu7R0rW+Hq3Vp4jWRH3y+TMvy9CpVv5Cs0yR72co3yn+4ef8a3fh15M/imFCfme&#10;3nK9sjy2PSvXxMm8O/Q/Fcqus3p3/m/U6v4hW163w31S4uY1WUWNsu1Sf+e0XP6VN4RVG8QyFEOF&#10;uI/vH1hb9eKd8U1P/CttUkYcC3t+P+2sfWjwtFHHcLdxFv305WQMemyLj9GNfJI/c0tDnPiXFb3f&#10;j3xPamaRvM0uATrztA8yEj+Vbuj2cUXgu3geMbY4oAv1A61R+JflTeINeuZl2g2cK4bjOJLfnjr0&#10;rY0mC3PhiOKMhlMcBG49PlqcRJ+yaRvh1+/5jhvEum6tp2vXmqaTJJJM+q3DeZ5gxEpYkL7j2rzL&#10;4s+H7jxtYPqPg3V5tH1yNt1xDGcLP6npyOOvUe4r3rXtIiRr8w/e+0yfNtz3NeI/Ey0a3tVu4naO&#10;RUBjcZXDen4V49KpLDYyM6bs3/WvkfRRjDFYeVKrqjxuZPilomp/2Pe/F6W3uCu7y1upflz2O1eD&#10;x3q1bTfFXPnH47XikH/n8uKuKr6hBNrd7DJM6NsnkwvZtvr61MlvEEyloy/8AXjj3NfXVMdWXZPr&#10;ojxaWQ4Oerbfzf8AmRwX3xaDHP7Ql+v94/2hcDH6/Wtrwl4s+J/hrxNY+I2+OUl42m3cNz9j1Ca5&#10;kguNjhvLkTo6HGGHcE1j/bLa2fO1l/7d0P4datRayY4wVlnUj722FefwzXLLE1pLW33L/I2jkeBj&#10;1f3v/M+jvit+3145+NPxB1P4g6pp/gnSn1O4EraboHh3ybWDChQqIdxC4Hckk5JPNd58D/8Agqn8&#10;Qvgb4UuPB2l/D34R6/DcXzXX2zxN4IW7njJRF8tWyuIxsyFxwSfWvkG019IjhZJjlcZaFN36mpbf&#10;U4YJZLqG1dWlbdJKsKZJA78+lefS9thqzrQdn30f5o9Ktg8HiKCozV4q2mvQ+v8A45f8FVfiZ+0F&#10;8Mb/AOEmueAvhRoVrqvkiTVfCfg1bC/h8uZJAI51fMeSm1iOSpI71seA/wDgsP8AF3wL4P0jwZp/&#10;wu+D11Ho+mw2Ud/qPw/hmup1jQIHlkLZdyBlmxyST3r4vt/FDI2HeTkY5hXiri63M43tDNtY99o/&#10;Kt3mmZqpzKWu19P8jj/sPKeXk5fd3td7/ee2fGz9sXU/jr8QB4+1u08M+Hrh4PLurPwZprafa3Lb&#10;siR4AxTzMZBZQCR1z1q7+z5+2t4k/Z38U3Xirw1p3hXXmvNPa0ktfGmipqUEYMok3okmArjaF3Ds&#10;SK8GjuLaOSS7Gn3G6T5n+ZPmOMZ/KpjrCO4zb3kfQfeTFZf2hjFPn0v3sr3+4c8ly6UVFp22td2P&#10;o1v+Ci/xOb9oOH9ouXTfh7DqFrp5sY9Bg8G26aT5RVhua1H7tpBvOJG+boOgFejt/wAFnvjNcbYj&#10;4C+CvLfNJ/wrG1Jx2A//AFV8YnU5k+YWUu3p0T+gqCXxC0PD2sqjbyGSOqp5pmKk+R2u77R3+4l5&#10;HlckueN7bavb7z7Rl/4LGfHBJY5rHwt8IYNmf+Pf4YWA38d90f8ALH41znxa/wCCpnxy+NHgLUPh&#10;trt/8P8AT9P1KNY7ibQ/BFlZXCYdXGyeOMPEcr1Ug9u9fJ0WvXl1D5iQzN8vUqnHtwap/b78TTXC&#10;WUwfrlZBlj9KqWZZpUvGc/y/yGskymm+aENfn/mfTmv/APBTH46av8JIvgdqniTwy3h9dLg05prf&#10;wPpyXrQxKoUm6EIm3nYuZA28kEk5JNeQap8RLHXIJ4W8X30Kyg/dupAQu7JwQcg9BxiuFh1bVb21&#10;V7nT5OVy26bHOOowKWeW+ETAWkrf9vOP1xWdTGYqpFU5u9vT/IunlWBp1OeCs/K59SeC/wDgqP8A&#10;Gn4a+EbHwP4Jufh7a6fp9qsNvn4W6RLJgD7zyS2xeRz1LuSxJJJJNcPqv7a3xE1Xx54s+JF/4w0F&#10;dQ8aeH30bWhb+DLBYRavGkbeRCIRHaybUXEsSq+Sx3ZJNeHyyaq1q3k2jBtucNKCOnX7tVY792SR&#10;ppZVaG3aVts2c7R0/wA+lbRxeLqxUXNv7v8AIj+y8vptyUUu+5veOfEXgaFoJtR127uDJu+XSLdv&#10;k56uImXJ+vNbXwZ8TaVrGoHQvDHxAuNGDyNiXXIysZ2rn70znGR0HrmvUv8AgnP/AME4/iZ/wUc1&#10;G+074bfEHSdHmsdHXUJRrySiMwtIse0NGr7myw7AAd64P9rz9jXxZ+zP+0rqH7O/i7xBp+qaloqp&#10;582ml/s7lwpBTcgbIGOoFVWwvNg3Kd1HVc26ut9LBh8Rh3ivYxmnJJO22j6nJeIdB1HxNqYksPjv&#10;4ks/LBTbBDIVf5ic5E44NZ7/AA+8RLHtP7R/i7YcBv3MnGfrdDtXd+HP2YL7xBrFxotj4/bdplsJ&#10;NRhk091kiU9/9YM4PHQHNfenhL/g12/aS8Qtbt/w0n4JVbi3WVf3N4xUFc8/IM/n+dTgZ43ExcML&#10;Pm5VsktPvXU58zo5LhaiqYz3XLzl+h8i/s2+Hp9F+CmuWF3471LXd/iK3bz9TjZWjB8rgZkfI4zw&#10;RUvi+N01ho1dv9TEA3r8gr6B+On/AATj+IP/AATf0+4+F/xE+JGi+I7vWJLPUYZdFhlRYI/NEe1/&#10;MwdxK59MV8/eM4nGtY8w/LDGMevyCvXyKVV46aqP3ran5t4gfVnlUJYf4HLTfa3mY8pQJ5bEt67e&#10;tQBFQg+a2VP3m5NTyEFSVO7nv2pkbKPmB9819ifjWpHK0ijch/3acn+jxYAPHqc5PrSyskSNKV9+&#10;lMmO2HdI5X+lA9TO8UNFc6DfJG6vIsILAN05HPtxXimrljqALd2Ix/SvYNbmk/sjUUhyY2tSu5oC&#10;p3ZHO7ABHTivHb6Uy3hcttxw3pn8q86cf9tO3EL9zS9H+Y4GQNF5X/PTJ46+takEce5ZA3oMY6Vn&#10;W3ku42DJ2nkL/WtG356jJz8p9PWuuLucMrmnAyD51b8a09OkQW0eTz5Yx8vTgf596x7acu23Z/hi&#10;tC1jkMUb+aM7cbd3Hbt/nrVEqUuR6GpFKWjO7Gf84qxG3pmqbSeXGrGM5/uqpJqxA+7nHUfxcYq7&#10;ElqN2zuBGKmWQy8kcfSqYk8qEvEhbb/dFT7yR7HkZXr70XI5ZKOhLf61b6HpN1rE0RZLS3aZ1XqQ&#10;oJrzbwX44+Cuv+Ldc1zxd4g1DRY7uSJ41UTMJCEwx+RT3APPrXomo6C+v6PfaPZozTXVhNFGqrkn&#10;KEYA7mvm24bwSkhilu9SVhnmOxQ8595hXzmZ4enicRKLvey29T9t8PJSp5RJ6fF19D3tfGH7JNiy&#10;g/Fe7jLfxNBdt+OCldbP8cda1fw/Y/Bf9iv4aNr3ijXm8q3vtPtXur4KxVfO+YfuiSyqC2FXPbGa&#10;+U5dE8Palb+Zpd3dyMuSy3VuqYGOCMSNk/lX2T/wTj+B8WgfAT4iftLw+Chf6xBJa+HfCOoPvNxa&#10;m6V4r6SGBZCsvyT2tuGKMyyXsewgivPoxwOS0amIs5yS0UrPXpY+uzDDY3MnTpJ8sbq7XZnnl3/w&#10;Sl+Othr7XHjH9oD4OrbqrPqGow/EiDUN0rAk/JZLPMxBIz+76g9Rgn7D/wCCff7NH7NvwW8Y6Dq/&#10;xf8AjrpPiRrdZrjw7a+HdD1FrQSo8jy3byXsNsZEgCSN8oIBQk8qBX0H+yH/AMG/sPiOwj8fftfe&#10;PPEC6tq0P26fR9L1KJRbGXIFszFGIkRAN8inDM5C/c3t1P8AwUA/Y+/ZK/YP+Amm6X8G/CF2vijX&#10;ZLiw0+/1TXLq7ktLNisl55SySGOPzDtRtqgkTN7ivk81z7FYqLfMrLXSP/B/Q9DBUsvws1h4SlKT&#10;06fnYqeA/wDgon8DNXtfFHiTx1K2h6fosU17p0l1MGe/s0AwgxwJzwfLBI+bgsFY1+Qf7eP7ZPjj&#10;9tf423nj7X52t9Lt/wBxoOkhz5dlaKTsT3Y9WPUsSfavpKdIb62ktriBWjkXa0bKCCvcY7j2r5U+&#10;OnwUXwjqV14g8LW0raLJMVmzGc2sx529eU9G9semfoeAM+wlbFyo4nSptF9Gu3qeHxhl2L+rRqUn&#10;eC3X6nnuiXcVg++azWaFhsaNx8rCtqDVgmn28Ec4VjhFTbkBMj1/xySax1sFttvnSfJ1/Wt2ytII&#10;liaRljlmjLRkr/qY+R5hHr2Udzz7V+wS+LmPzDmitHsZks1zFLLoeh27SXFwyxy7G+ZnPSBT+rYP&#10;G7HpXsXwz8Dp4J0fbKiyahdHzL6cDgt2Vf8AZUcD/OMr4WfDJvD183ibW4Ntw0e2zt2/5d1Odxb1&#10;du57DgcV3LvldvTjjPpXiY7Fe0fs4vRHymbY/mk6UHp1GsC/yn/DFV5dwfcVbH+11+lShpcsGiVR&#10;n5WP8X+FRyZI+91OeDXmHz8iKWQNFuRMduazbhgDyR/u+tXTvTcSv8XABJqldsdpUDPvjpTjuTru&#10;Z923BGMbv1r07wDJGPgUvr/wk0gUFTyDAua8tuWYKQ8f/fPpXp3w8PmfAvPltkeJpR06DyFP51ni&#10;ny+zv/Mj38j/AIlZP+R/oNeRp2WQvk4AXB6jGBUMS2xmZhHl14ZtvIzT0SKBFjjiAWMYVcdKjvDP&#10;szbKvyt82O9elucjHu8cfLN7U0TwmRsRNvXj5lx2zwajju5v4rOT8ccfrTgAzbmChuwPXFA1sO3B&#10;sEpUPnW0krAIwZPlLNGfrwT2qYKzcKMex/lTMfNsbG7H3c/rTGM8wBtufu89OlQvLGSxAbjjLDrx&#10;29qsMpJx+PFQThTwoH3fyqZaLQixl6nmTKqvGPyqt4FuAdUuolfuvmL17PgVenk2FmkHb0qn4T2J&#10;rNw1vFtLsCw6fwvzXNiP4fzR1YCK9s35M6JbnzY23DbhiuG9j/8AWrh/2iPHlv4F+Gcl7N4eh1Bb&#10;q6W18uaQhVLRyHf0PTHT3ruJULYLHntXlX7X15cWnwpglgsYZi2tQhvMhEiqPLl5wQamVOFR8stj&#10;vyWco5pTcdz5Y0rUrrTr+G8k3SxwzK7QnKh1BGVz2yMj8a9ak/avkmI8v4W6X0Uf6xu3Tt2rzuz1&#10;a/u82l3pVmI2jYOyafGrDjruABFUodQ1W0j8vT7GF0X7pfT45P1KnNaYnC4XGyXtYp221/yP0qjV&#10;xWDh+6k0nvpf8z2f4e/tveIvBvjfTvEH/CF20cVvcL9qEMj7mhJAdRn1Gevev0G8d+CvBP7TnwOv&#10;NAN8s2l+JNID2V5GM+UWUNFKPdWwcfUHvX5LrrXihY940q2/3v7Fg/U+XX39/wAE7PG3jbW/hfp/&#10;h3xDdmC3jvGk0vbaqqyxbfmhPAAG7JG3B618vnmX4fA0oYjDpRafR3PosnxlbG89CvdprqrHwjDY&#10;+JvgB8Ur7TNa0W3n1LR7ia0uLa8UtGGBwWGOo7g9CDmqvxG+IGsfEfxFF4ku7KCzmhtVgVLMMAQG&#10;ZsncSc/Ma+0v+CqX7PzyQWP7QXg/R1My7LPW1htgxbtDMRg56bCT/se9fFaP48jG9dDkUDv/AGOm&#10;f/QK+jy/FYfH0Y4qyUrWd3958/jsLVwcnhldwvdWVxNK8d63o/he88MwWULfbmzNeSRkzBePlBz0&#10;4Pbufwyp7u+uYZImT5ZFwxVfp/gK1F1LxlBewx6hY+WJJFUeZpiLkZx3QV9h/Bv9nDwVo/ws/wCE&#10;u+Kfh/7VMlq15dSLDt8mILu24XHQZ9z/ADrFY2jgLS5U3J9GGHweIx0WuZpRVtUfGHg/xBqPgnWl&#10;17S1jaeNGQedHuX5vb1rr/8Ahob4iE/uVs13feK2vX9awp9N8Uahrd5feCvDmofZWu5NscNq0nlA&#10;kkISAeQDT/8AhHfjECJI9C1tdzAD/Q5BknjH3e9b1qeFr2dVRb82ctGWMw8XCnzWv0RL4s+Kvjjx&#10;ppTaRrlzG1u7Askduq9CCOfwrmvLmjh2qG2+hPFasE3ji1vlgv7jUl/fbJEaRlIbOCMV618R/hhq&#10;Pgf4E2Gp65N5l9qV/HJN53zPGpRiEHt1/wAiplXw+C5acEvefT8zWOFrYxSqTbul1PEtHk1DR9Ri&#10;1TTdyTwtmNmUNjg9iMd66YfFL4krjZqnGO1nH/8AE0us+FvixrupyarZ+D9StbebBhhtbdo40QLx&#10;gDA6d+5qqfht8XbgLJ/wjurEHuWP+Na1JYOpZ1HH5nPSjjKKtBSS8j6U/Y41jWta8H65qviG582Y&#10;qBu2BcKHTjgD3r1QMXhzhl3D+KvL/wBj/SdZ0TwRqGneILeSO4aFnkjm5cfvgPyxXp06ym3MUI/h&#10;IUt2/wAmuDDcr5+S1uZ7Hy3FfP8AX4c978q33Of8c+U+j7/N+VZCo+uQCP5VS0fSbgRrIU25HT0q&#10;3440m5bwuuOCsgeZlJKhsg4596bpmpvLbqvl7X6ErW2H+Ka8zw8cuWhSt2/Uv2mnugw7Z9sVZhjd&#10;ThuPxqm1zfwFXiXzNzYYY6flV2CO5nKu7YO70rrXL0PLcHcnRcAAGnpGVBHTvxUVy93HtMEe4sQN&#10;voM9fwqwiS5JYLjsoFVoFgAyOR29KNpLcqNvb1ptzFdLAz2qbsL8qDAyfypyRyEKJJe3p1p8wSiy&#10;aNdxyeKlCxkYx/8AX/WmGJ/uFiB04FIlttTaJDtPC+tDAlty/wBtTAXaByO+a85+MCY+IeoRKcbb&#10;hsZ78mvRbXyftkNqWbdu4Dd+ev61518at6/EjUVQKF87Crz+vPNcdZ/7VH0Z6tJf8JNT/Ejn4tzj&#10;H/oJ6V95f8ESdAXW9f8AiJnwfNqgh8PRB5rWeNZrXc7YKh3TduK87WzwODXwTA7Rr8x7dq+mv+Cc&#10;Pxn8a/CDxJ4m1Hwnbi5F7o6pc2691WQbSeR0LNzkYD57UVsTRwcPa1NkVk9OdbE8kd7aHr/7K/hH&#10;VrfxX40/Yw8UfDfUNPvPFl/cfYte1WxYNY6ON0l2IhcEHzFaJTEEBUyTlmJVWDd5pvxL8Nfs+/ET&#10;UvAHh640OfwrZWiRaPIujqJJAW+8WLgyuO8gB3HOKyvjP4/8QftABdT1q8tdNOgag9zoNuyspjuJ&#10;Mb0lfO8o/IOCowe55FW5g8AeLbYTapEy337ueTVtUjkuJGXOBgEkKo+XaDgY4GBnPjYriKjWo+yw&#10;zvLofbUcvtL2lVadUZ3xe+J2sarbXEHhsqq3DYmFqSjSJneFZeduMDI6j1riL/xbfaV+4u5y0gLG&#10;4hbcGLBERiVB6bi3fPGa0vF/2rWPCc13YG13Wlz5SNHbi2uUwMoNoPzKRz0JznntXgEXxD1q6u7q&#10;w1q6aO7srhjZr5ahmUyZwMjnLEg8EnvXxn+1SxnPO+mp1ylTiuRI9p+Gvxh0mTwza6JDc3Ul80jJ&#10;NEs52Y81iMEEDuw5yT2wM1k/GK98N68txHBaxWd1dXCW8a+d8scgBw8mP4eMgAjnrnFeN6akkOny&#10;a47y20dnqE6zSeYm2bf8yBQvzcZbOcdveuk1/TfFV14YtfFRtQsccgkjm3HLfLx1OcDHynnNe5ia&#10;0Klm+ljj+GenU+kvgx46m8M/B9tA8R6lqU11bqz3F9aiC6jlQ5CDy2U7VwPmDc8kj0rwHQn1qbx5&#10;q3iLw1bXU1u2ogrcaVP9njtpZNxUpEw2cgOCGAGfTgVV+FfxP1C2vY9G1JZjHN8skMTkFhuzj6n5&#10;ev0xg8y674j1fSPFUOo6PaTK0rJ9pSLKYVOCm4cNnOPQY/CtlnFWnZRWxFOnTjJ3W57/APET4++N&#10;vEfhyTwbrnxC1S4bWrJLK0sdWsYFeJhhw21YoykinbtcA8D5S2Aak8M6pZ+GvCFr8LfFGq232i7v&#10;JZbTxTZL+51OViWZbjPzrcLuOdx54wSK+e/iD8QPEWqaWvnWN1d3cc/madeW+6SaBRnOWz8pGO3U&#10;EntmsDwP8ctR07Trjwrrlj9okmYTQtqShZYM/LuD8Lz6Ec8YIODXRDGYzEU5tvSS+RvGNP2kVHof&#10;UPijXfFM1xZaDBe2t3qV9cRwWs87EktGDtwozliMgHFYOmatpviXxZNoKa7Gt3o9nmF7eI+bHLn5&#10;iHBBWXChO/LZPANea+CPjba/8JFp+tR3c0F/otws44aJ1ZFXPXOGKFueMZyKw21jVPB3xSXxP4WS&#10;aZdTdpHhYGRVJGTIc8Y7+xrycv8A9hk3UV+1zTFfvI2tZn0Zqnj/AEPULvQLTUdd1XTpry5aDVbh&#10;9TeaYW+3O35s7WwPUbcngVx3j74Y+J/B3xW0n4yeHYI9TutStX+3aatkY5CY/vxM7yP1jJJbdyVx&#10;jPB80134i6PqHxF8PXv9tQyLdSNNeTRSbkimZeC4HUhsjHsK+itd8U67470SM6tqZt4YJkOoTafM&#10;nnRoAxQqpHXcS2Fz1xyMk+1gY1Feq47nJVrJxUX2OX+IX7QEvjvx7Z+LND8Kf2PfaXJawtvkAnjU&#10;bEcSgNtkXBRdwU/KgzjnPpHx70C9+H01n8VtY0ew1nwxbJbW+oXNreSrDG0isXJjVy8f7yeNwy/L&#10;vXk/Nivi743eHfGHhbx42uaPqC6h8r3UVwsm1LmzyMwKp6PhwOnDKcH17z4Hftf6pJ8JNc+FGtyQ&#10;XGk6w0sS2+oKTLbqefKOGHcYGRxgEV61HMI4ePtJRu3v5HJUo7JPQ0f2mLr4IeKPhPqx0/4Q3Hh/&#10;WvCcNnF9utZzCNUYbQrywgbQ7btxf5WZhzkZxyfhz4vX2maBZ+HdRh1a5m0mAWbKt6WWAITtiXkf&#10;KFI/OvLPHXxo1/WdY1HSvHF9HK19qlr/AGlNEwUTR2w+V0C4AyI8DA+9ima58RvFHgh7W18Fa3ut&#10;76zS8uCJvM/fOSGBLc5AUL+HrXZ9Y9tC8++hMYpRs2f1yF+clqaZQT1zVc3KH+OhZkB+/Xrcoc5Z&#10;xnkNSeaAMbqhFwoPLVDczAnAana4ORa8zH8VAmzVFJ2xkmlE5p8pHtDQEoI5akDDOBVIXBxkU5bo&#10;46fpS5SvaFo7WFRTFdhwKjW4Y8YpWbcuDSaFc/JD43T65N8ZfFkJuLRLUeIL/cpgYyZ+0vjndj9K&#10;8A/aJsEsNW0EzavcTbluQq3G0LHzEcDCju3ck19B/GO5b/ha/ih+v/FRX3/o968B/aTuVuNT0BBC&#10;u6OG7L+Yc94a+BzDSc15nn8M1JS4oivNnivxhG74f68GVWY2MgZlHbbXyX4oXZLZhUX/AI9cqD/v&#10;mvrD4vMIvh5rVwIY8Npz4aN8jFfKXiZPMurDON32Nj9fnNeFFLmP3yhK0Uc14hChbVSCT9nxt4H8&#10;bc1zrXEUfi+8csM7bcKP+2a11XiW1kjlt1LD5bXIxjn53/8Ar1zZttNn8ZSXNsGZvJhE2em7jp/w&#10;Hb+Oa9HC/DK/YutJ+76kkUbnX7os3PnzFsr7mq+n2qrp887SMv2aHfhec/Oq4/X9KubkfWL4o3/L&#10;Sfb7H5qjsbeWPw5qCSspP2Mbtvb97HVf8Avmtsfo9/wTFJ/4ZYtZixxJrd2y89vk/wDrdq7L9ruT&#10;HwiYH739qW5GF7ZP+NcF/wAEvo9Qk/ZYtt15+7XWLtIY9g+XDAsffOQP+Aiu7/a7TZ8I/kPTVIAT&#10;t/3q6qatXivNH825z+84lrO32mfLuVVcNyeuM03aQ+T9OtBO1tzDGeBzUTRxx3LXf2g7mQL5bN8o&#10;weuPXn9BX1x4LXval3SGVtYtx/EJF49s1i6zDMn7WGlpJgK2ih02/wB3y5uvHXO79K2NFmU6rb7p&#10;l+WVf4gc1m+JJQv7WOiqythdAX5sf9M5q+U4gUfaL0P2rwujbC1vU5rRLqOfS9U8wgN/ZoC7R1/f&#10;wds/Stf4f7YfhlYvs4bxa+SnfCL/AJ/GuY0Ax/YdS+bltPxyOf8AXw11fhG2Mfw60NI5GTzfGLbt&#10;vHy7Vr4uMU6bP1y/vpLuek/sueMLrQ/HmqaU1wy2N5KhnHGTJ5yxp195OfavYfjjolzNo8eqaTAz&#10;tJe2S3Sp/cW5Rg/4Dd+DGvl3wlqk1hH4h1G2uHjmit0aKROob7bBg/XOK+t/h34ntvin8MrXU5Hj&#10;8y4tzHdLHniReGx+IyKVGSlFwkcGYRlRrqvH5nx5cL9o8b+F7RwvzeJIC3ocH/69exaEiW8PiljH&#10;97UIvvHp+6z+XAry3xf4WuPDHx48O+F543/0PxVGyuWxlMjaT65DCvVNCsJr3RfEF5BmSP8AtGFp&#10;WDDhdvl8/j6Vz4il7PDr5np0a3tKl15HX3BinjiVhuZo5T8v++f8/hXc/tPeEWvP2bPC+uR27t9o&#10;0e8tZMx792JSy8Hr99uM84rz241Fo7n5JT99ozHjp88vP5fyr37xXoGo+J/2KNGvLlVZbG4hYKef&#10;laaSM9/+mgP4V5tKfsa6ffQ76kfaU4o6P/g1jg8vxV8djjmS+0/B+kt3/jX6j/tLWEN98Jb2xmXc&#10;k00KMPUF8V+Yv/BrjYLaah8Zp1DbpL603bvaSf8Axr9Qf2g1834Z3K4/5eoD1/6aCv2iMr8NSf8A&#10;cZ+KYpf8ZZb++jwL/gkT8H4fBmn/ABC8VSWi/vNcj0uGRl+bEAdn/A+ZH+Qr8bf2tpLZ/wBpv4hP&#10;aJujbxpqZjK8jH2uTGK/fr4TjSfgd+y/r/jqFfLzb6lrc29eDIqY/XYv1zX87HxCvbnUPGWqXt7c&#10;tJPLqEzyyN/Exckk/WufKoqng6MevLd/M+e40qfWKlao9uey+SMLJQkqfwprM7SYweR97+lJKjse&#10;R82fWkVXHyM3YivY+yfmsfdqKxxlqu228pst+/k/9DanmRO7N+FQpJLIrFYxt8x/mZuT8zUSSRxD&#10;7VJJjyVOV9fwrzvePUrLlxV2eSeJ5IIvFOqvjGLyQ/jvNf0Of8Efv20dP/av/YH0nQ7XwNNoc3w4&#10;mttBuGkvxcC9CWUji4UBF2A/MNp3fd61/Ov46QxeNNStElyJLtmPtliSv86/df8A4N/vAz+Ff+Ce&#10;OqeMZ7Ro5NX8T3C54+YRWVw46dsSrXFlPNSxs4907n7nnSo1+HsPVe65LfM+IviL4a1zxb+z344v&#10;/D/h+6u4NH8Li5vmhj3i2hF1bx73x0ALY5q3pNvHH4U0vSCpaFvD+nhx9UGf1/nX0F8JPAZ0r/gm&#10;D+1F8RLmDd5nhrTdLhkVAu1vtG+UZHXJaJvxxXgO6O3tdLt0fb5ej2C/ez/Aor4PMKfs6cZrdtv8&#10;T7XA4j2/tINaRaX/AJKv8x3wR8Y/F/8AZO8S6b8bPhte3lvpVvfxxW+oRvlNPk2hTFLu4aF12KVY&#10;gckdwV/bT9hz9tvwB+2R8No9a04w6f4ks4V/t7QfPDGBiP8AWxn+OJj0bt0PI5+OP+CO/wAP/Bnx&#10;U8OeLfhz8QfDtvqmi6toU9vqFjcxhklUvajv37g9QeRXj37SP7O3xz/4JG/HjTvih8I9fvG8B3eo&#10;rH4c1xY/MNizv/x4XuMbkIJAYghxxwRX3fD8sXDLY4ha73Xl39T4DP44LE5lLCS92S+F+fZ+R9Wf&#10;Byzguf8Agvj8ZVnhV1k+Eulq6suQylLLgjoR1ryX/gqb/wAElr7w61z+0H+yvoU39lxzfa/EHhXT&#10;8iSxIJZri1A5MfdohynVcj5V0P8Agm7+0SP2n/8Agrz8TPi7/wAI+2lzXnwq0+C7s/M3qk0X2RH2&#10;N3UspIzzjrX6Z74njwRuB/Wvd9hhc2wrurpvTuj56pjMZkuNSWjSSa6M/OL/AIJlf8FZbC/tLH4B&#10;/tQeJQs0YWLw/wCK76YAOvRYLlj/ABf3ZT97gN83zN+Z/wAXLqaPSvEl1aP5bSXkwDRv/A1wy9fd&#10;a/TL/gpx/wAElbHXjqX7Q37LWgRw3zM1z4n8I2qbVu+73FqB91+7xDh+SuGyrfmH8ShHB4TvlEOG&#10;aMKwbrxKP5Zr53FQx2Fj9XraxT91nuxll+JpyxOG92Uk+ZdmeI3umXTv5sF3PHtGAvm7t368VufC&#10;6TVLDxVby6jfNJH9lujIrBf+fZ8dPcetZ7yEb94xhm9+/BrU8Dsf+EgjZP8AnjN1H8PlN/TNbYh2&#10;w8tOh+Z5TL/hYpr+8d/8VDby/CfVpoXGJLW3I2HqPNjqPwZfyXF19gZSyxzcN9Y2/wAP0pnxFbyv&#10;g7qNuCu6OxhLeWu0cTR9PSjwHalNUkmK/wCrkVf/ACCxr5F9D9vjLS5l/ESIXmpeIF/i+zxhfbDQ&#10;f4VsaNYovhe1nEjeY0dvuzyPu+lZ/ja3SHV/EZjbKi3jOD05kg/+vWxpZVPClqvzbpFg/Lbms8R8&#10;DudFC/tEV9aVXur395t3Xkm0jvyfavIfifprxW0kE8f+rYknOeo6+4z3r2DUN66jKWGR9uJHtk14&#10;7quiajq1zfHUNcuG2ySCNdiYHJ4+7nH5V4lSPNWjK9rH0eDlGNN3PPdK0pD4T1IeR0uCSSRj/WKf&#10;8arxWiSxgxttXuJMjPvXQaFYung/UFaJvmaSRj/21rHjVXkOLU+gNem6kpSlr1/yKo/w0RPa2SqH&#10;Mke7v83/ANas7V9XsdOt/MkVVxwev+elbCQo7+UEO6qHiTwPF4htfLlaRcsMbZBitsPKl7RKo3Yq&#10;pz8vurUqaZqWna5i4026WRl++i5ypx0qxqralbWO22Ta7L8q8dfWpNH8H2vh+3WHRbQ7mbMkr/MW&#10;/Gt6LTZ2jjb7OXbgMqrVVK1NVf3eq6GceZQ9/RnEeD7Dx6byQ69ta224/eY3Z9sDpXW2lndtCHlb&#10;aFPy4KnjP19KvXelXBheG3tmVio2nsD2pvhnw/4ih08J4jZWnZjt8ngBf6mitKpif3jiltojOMoU&#10;/dvfzYafYXR/fPelkYfJ8q4I/OrX2HJ3v/Dz2/xq4lhMoWJYjtX/AGaeNOuAPkiYD3rhdOo5XszT&#10;20e5BFbq0WDJkBsbvXn61h+MNF1S5sGTS5VjkbIyFGenXP8ASum+yyiUxGDJ25J3DipH0uV9u2LP&#10;0qqcK1KakkHtqclZs828J+E/GNjqCyXF+sdsvEsPmtJ5v/fX3fWuy07TFiiZHk/ixu29Patc6XMv&#10;yCBsfXihNMuCHRoWGP8AZ4rTEVMRipXlG3ojOnKnDZlePT7GNAQW+ox/jQ0FuUypkXIyMoKlGlXQ&#10;++jjj0qKPTb2WdcQugAYbWA9evf/ACa5fY1OazRp7aLjuVXgRlBEjf7rJ1rHvtGtPIup7Rf3kllM&#10;irt25yP8a6K5sbmI7TE3HbPWssI7z/Znh2A28mWLA/w9P59q3o89GpfYio4Sg9T9TP8Ag2S0GfQP&#10;G+vabdzKZIfAKxlV/ixexDP6frXEf8Fh/gt4T0n9pHWvj1bx3TateeKPsdx+/wD3JRJJ/wCHHDYj&#10;XnOMdvT0H/g3p0hbP9pG4ubks003w3v3X5uP+Qnbg8fRR+vrVH/gsgTI17qwP+r+IN5F9NnnN06f&#10;xGvfxka1ThGOurm2/m/+CfNZb7OPFdeS2UIo+P8AxN8cNCtfGniDxXo/htbO617TRaXUiXCt8wfc&#10;GI4/H3Jr9Kfgz/wXC/4Jo/B2ePxB4X+CHj611aPSRbtcR2drIGJC7gN+oHgso5wD9K8H/wCCNH/B&#10;Pv4E/t8fDHxb45+PWoa/NfaNq1rbWq6Tfx26bZInclv3bZOR2xgfWvqvxD/wQa/ZXj+KXhbRfCvh&#10;vxHJ4auob9vFN/ca4zS2vlxKbcIQFA3SEg5VuF7da4cnyvPMrwEsTQjFqSW+rSWisa59m3DWZY76&#10;tipTThfRaJ6X+d7aHxr+3N+254O/b7+KuufFn4baZrFjodm+n2drba1HCkx2AEkiOSRQNwY/e/I1&#10;8s/EKIDxEyKf+WcfPplBXokvgnSPAPxI+JngnwzBdRaPYeKbf+yIbxt0kdqxLR7m7koVPNcD8R2S&#10;28RyKcMfLj+6wyf3a16HDtWpWx0pT3adz4zxEw9Ghk9OFH4U4peljn5FIG3Z1NQ+Wg6ryV9alnni&#10;Cbgn/jw+X9ag+22inAmXb/e8wcV9wj8T5ZNhsJTHQ0qIy7Yi7NjqaYl7aTSN5R8za2MqaGvAxzsZ&#10;cNjqD/KgfLKxV8V/J4YvGJPEWP8Ax6vC9YhK6oyqPlYZK17N8RL+4h8OFY3C+ZMEkU+m0nsfUCvG&#10;dWZJL8OMfNkbhXmXvjmjtrOUaFP0f5k1o8Yi/wDQatWt1EAI9/8A47Wbb3KRzfZQTu69M/hVhNOk&#10;BaWKVju/hCjK122OE2rW5R9qR46da0tOlR4ovm42/e7delcxpsdzIfszpMNwI3SbDjP0NdHpgBto&#10;w8jHA4z2HtVRtzFW900o2HQf99Z+lWYj8uQfcn1qlASD1+Xq3BqzGXJ5J46BcVXLrcxLYddvzMNu&#10;P4qmAUEMduRVGckWjSCB224KrH9449KsgyGNf3v+98oo6EuOmh1XwhM83xU0C3iiaQyakg8tSFL8&#10;9MtwP1rz/wAcfA3Q/BPxv8VeG9T8FxahHHqJubVGlP7q3kR5hjbw4AGwkcAn8K9H+DU9vB8UdAmu&#10;oFaNdSh8xX6EbunNd1+3D4CttM1y0+J2kxSWRm0uTTLnyuNzCVJU5HcjzF+lfB8RYx4fNI01K3NG&#10;3zv5H714Y0efIZyavaf6I+X7+x8F+JvjJovwc8K/CgW2pf29a2zW0M7br5pXjVYQM9SWx+Nft5+x&#10;j/wTz8e+A7Dwv8UPDsGh6FoGl3WnWnhfw7qWjtI2owLdG5u79y0o8gzzZkh3I0qmG2PAUo3yv/wb&#10;9/8ABPS//aV/bh8Sft0/FLwUt14H8FzTQeH5rldsN/rTJGi7Y2U+akMJkZjkbZGhxk7gv7ta34N0&#10;jV/Dz6NcwxxrNCFhjjyqx7SChGOQVIBGMc15mOoym6ajJ6Ru7u+rR7mZZ59Xk8Ol11flfRfqzPl8&#10;L20WjSXlxdrayeQxafcAIcD5myeAB19OK/FP/gqj+1t4e+Of7RdvovgnU5Lzwz4V03+yrDUppWZ7&#10;yVXJluiPu4dsLkAZVFJ6gD6t/wCCr3/BRDV/CXw9f9lf4cm8sdZZfsfjS+mnjd7cKq/6MrxMVJdS&#10;HY8HawBCncF/J7W9Zt9VuZLhHDtG2xh1xzyD7+1fM5h7F/uKS6avt5f5m+R4WtQX1qu937q8u/z6&#10;eRs2U+oxXky3RRoN26DaOi9/8+3vgT3+l6ZrelTafqFqskFzGUmjdfvKexrF0jWTp4S3vN32aQ4j&#10;kYfdPp9K2LiSVLNpLV9zKpKZbr/KvmHKpSqpx0a2a8j6u1OdOz1TPnHx/wDs+3fg/wAYNfP/AKRo&#10;P+st1J+YvniBsDp3J7qD71h/Drwi/irxHceJ76bztLt5mIb+G9mB4C/9Mk6Ad/zA+nrm00nxroFx&#10;pOq23mQ3ULQ3MbArkEEMPUVw+p+C7XwbFDpWm24jsYYwtsidFUdvr/Ov2zhfjSpmWHWCxP8AGS3/&#10;AJl/mfivHXD9bK6bxeEj+7lv/d/4BlfbpWXfHFjt83pSG5m2s7c1IA7XbReQBGEDCTd1bnIx9MU6&#10;WFOob8K+md+p+LtSvdsrpM7xb2JXtyaaJFB+ZvoOfSmpFIZpRKo8sHEO1uT9RikkiRRwckD+Kgzk&#10;pcxUmLqzBZW68VTlkZiysc4q0yz7phNAoVZMR7e4x1P45qtKUR9isoOM/wCeKqIabFK8O0t93jo2&#10;TXp3w7lz8DwpH3vE0p+9/wBMI8/zry68J3btv4+1emeAJobb4Hwyzyqq/wDCSXXLsB/ywh9+/wDS&#10;scT9j/Ej28o5lVqW/lf6CwNKYl+0IqyYG5VPTilKKoBVMbvbqarTatZpu8q+t2IOPmnHT9apXHin&#10;S9v/AB8xswA3L52P/wBf6V6Ckuhgo+8au0uuF65pogUy+aw3MowrexxmstvF+m2apOp3RyLuzzu+&#10;mMUp8V2H+vwxVs8Zy3bt+NUVys1Uj3Z3H16VDLHFLLuCfNt+9VAeKreJ9rwswZfl2KeCfWmDxVa+&#10;XIxt5FZGI2tEeeKF8Qezlpc0SM87MfNiopYVDBnxno1UrjxFDFtjEbsxOf8AUMR0H+P6VFdeJ4hG&#10;AkFx6MPsjHP60OxXs5W2DVJFCcP+dZvhFv8AieyAZYH/AOJarOp39rIc+ftXH3TC5P8A9b8qzfCW&#10;pQnxIy73k3E+VGkBGDtfgkkcY7+oArlrPTU2wVOXttuj/I61beVEwpZsuW+ZvxrofA/wj1L4wXUn&#10;hrS72O3khiFwzSLuGAdvb/erAX7VN8rWkgDfxeYoxx9a7b4BfFLwn8GPElz4p+JdzJb6bJZ+RbyR&#10;xySN5pdWAPlgnop6jGRXj57OtDK6rpfFbQ+k4Lo06nEmHjU2v+hh/GX9ivxX4e+FPijxHd64jR6b&#10;o9xMUa35lVIixwcnjt25Fcb+zz+yT4x8c/AHw7410XVyYb5ZGW3jgBZMTuhPPBxtzj/CvfPjh+23&#10;+zZ4i+DPiXwboGuXc11qGhXlvbxtZ3HzSSRMBlmXpk9+lfJn/BP79oHWdJ8a6l8K/G/izV7jS20U&#10;p4e04X0whtpvNDPtVGAUbWkYk8cY718Lg/7XxOSVpyvGUJKWq1atrY/oHExy/D5lSg18aa9GWfiX&#10;4C1jTra+8A6TrP2ydb5oLpVAVWZwvlE9enzED/aFe0fB7wn438KQaX4M0LSo7P7HtNrcLbhyxX5i&#10;zEnIBx0HqB3rl/hTBP4+8SaxrOp6dLC1xr7OIx80kQjA+X6qoVc+r13EX7QPwv8AhB4ju9H+JN/q&#10;11fGFGit2t2OxW5z8o4J469uamtiMXKj7GCcpLX5/wCQ40Kc62uiPePEej2HjrwjcaRqVp5kN5bt&#10;HPC3VTjp9Qeh9ga+Q/ix+y7L8O/DR8Ta14rk+zxyB/KkgBAwNzE+gCj0717t8Lv2zPhF8R/iVY+A&#10;vDCXUI1Wzcwy3lv5atOmMRjJ5JTP/fIrJ/bu8O+JdY+E02peG7Vn+zyIt8iMdwt2cKzAc59+nH0q&#10;qEcZHkTvC71T7dTOSo06klv2Z8w6f8JJPiN8VdNsp7mS6hsbj7bcPInS2Lt5aDpj7pxn+uK7n9tD&#10;496J8KvDGn/DG2ur37RqmJbqG12MYrdOFHUY3MMdc/I30rvfAnhix8F+Hp/EurCK13WvmTXU0w+W&#10;JQXPJ52jLD2Arjv+CUH7NXwN/wCCrn/BS/U/h5+0k+tN4bm8Mahf6Xb6NqQtZc27xLEhfy3+XYzs&#10;QNuWP3ux+myGjLNsV7+sYL8e36nzvEGLWW4dSjpJv/hz5W+H3xQ0jwpp17a3o1bNzeNKn2NYypUg&#10;Dncw54q/H4+vfFt/LB4Z1bU7Wa3t2njW6dN2V5yuM9Bn8TX62/8ABJ7/AIIVfsH/ALVXwn8f+Mvj&#10;JpHiy6vPD/xc1vw7pv2PxAbdFsbQxCIMqp8z/O25s8+g6V59/wAFZP8Agk1+zT+xP8aPhr4f/Zq8&#10;Pa9Zab4n0y/i1681HUGvSsplgjiA3ABSQ0nGece1fVY7LIUKUq7jqvM+by/O44jEQw/N+B+f/wAJ&#10;vhhb+M/ij/amryqdP02Z55FkJ/fSM2VUn6gZNbP7YXifRl02PwjbX009xG0d3cHcPKgXO0ION275&#10;s+gGPUY+sv2JP2ab/wCJPjzwr8BvCXhTUF1rxFqHlalqz6eDHaRKC01wzHkIqB2AIBPC9xX0V/wX&#10;e/4JOfsd/st/sO3Pxz+CPw/vrPxU/izT7bUNau9buLhp4JEl37o3fyxl1jPyquMcYHFeLluDxWZV&#10;/rH2I6I9nNcfg8A/Yu/NLX/hz8pLH41/D6002GE/D/VptkSru/teNQeBz/qunHSo7r48/D1nFq/w&#10;y1YYXP8AyHlAHsP3Vf0KfC3/AIIHf8ErtW+G+g6rffs2yXM13otrNNNJ4s1PLu0KEtxcADJOeBj2&#10;HSukg/4IEf8ABJ61XfJ+ylbynGGM3ijVGyP/AAJr1lw3Hm5uX8WeRLimgoqMb6eS/wAz8IP2fbzT&#10;NW03UdU0uxkt4ZtMR44ZJN7JmZcjdgZOc9hXZF1zswN390Guo+Pfw08JfBn9rb4s/Cn4Y6PDpeh6&#10;Hrd3YaRYKzyra20V4UjUF2LNhQBksT6mvP30/W55ZHbVVXc2fMjh5/V+Pp7VngaTo05Q7NnxPF1R&#10;YjMI1L7xRJ42lQ+G5beOT7silsc9/asDRWEUSsR/u+1WPFkGpw+H8yXCzqzLH93Z0O7OdxyaoaY1&#10;/hSLJcr/ANPTAfliuqjHllL1Pn8VaWHpa9H+Z0lrkncw/i/OrkIbfkHA6DnpWVbyajuEzWKcelwc&#10;fyqzELqNWkECKxHy/wCkMR/6DXSmeb7N33NJD/CD+GacoDPs3AD+7WPHa68pK27Q7m+9ukJz+nFT&#10;JaawsU0A+z4b7pDn5f8Ax2rdrlW5jVRmG7nj6frT06Hb6dTWOun6y9vHBJcQqN27HY+3ShdO1XYU&#10;e5iK7cRqy8L+lGhLjy9Tc4xkN70gZVOA3OPlrEWx1kzo895Gyx4ODH6VItlqhmaQ367tuA3lnj9a&#10;PQnli+ptWpg+3RkhfM3DnvjNeafGWRm+IOoMR83nMf1rvdMivIZo2M8LNv8A9Z5XJ+p3V598ahJH&#10;8SNQ/wBI3L5nAK/rXHU/3mHoz1KS/wCEmor9YnOx53Als57V63+yx4js9A8Q6lFe3Kol1YlP3rbV&#10;cgk7fYnjB7EdDznx6OWRW5O4V1vwv1mXw7rg1AWFxPH96Zo1/wBUOPn+g4/+vXn59Hny+S9DbhyM&#10;v7SWvRntmk/Gz+0tAuLeG6cNGyStCrYZzGyx5bdnOfn4xxu7jFdZpXiXTvEumW+7xFNHbybZ28y9&#10;H7kqVBJBBVWIA69Px48tk8FxeIbW4u/DLWkJuJ0eXkKoYq+CcnIU7uewzmqvgrWbT4calJp91f29&#10;5JeXUkbFTujKrtAAb0OcBsfz5/NacvY4j3HsfpmtNWl6nr39otqVvfxDVLia9CRqLxyFjuWVipX/&#10;AFXzcdyT+NePfFHTNS1D4hWWhjT/ALDq06KbOaS3BUnIOMY4JBzu69T6iugvfG7wXs+r2GmwqdPa&#10;KaSHccjZyWz0IPt9BXaeP18H/ER9N8WQXbHWLeFbrT3kTZ5JPPk4HbZ8o6bfxJrswuIqRxDlPW5y&#10;1506tpLQ4P4N+G9Q1rxVqGg+OJ2vdN0zUlkeyZQGRT82/fz8nJ6ADkV6V8T9Z8NwXjaNoAutUsFh&#10;CRtcW/lHOPlAKltwXd0BGdvYVwng3T4NS8e6np1sVl+2XkA0yZrny/LZ0Qh8ggdNy4PAHXpXfaJM&#10;TpN9ba7eQ2/2OZbNJkgEkiRsoZjk55y23IweB06104yop1r3torpGMYU5qx5f/wiD3cNzrFtpMls&#10;sEwiVo1O5znION249RkgEZ9667wr4T1G/wBLSG2mkuNStx9nnVYDJJknaOPfPTHHJPWu7034Jf8A&#10;CbapDo+l2Uf2yBd3zQ7XkAY5wAwUcFfmIAzjnqB6T8Mf2KIfFGq3l3rfjKLS9aW0ku08F3VvsS9d&#10;Qpjh8yOb54yAMlG4LYwOc+jlmXLMJNLWxy4hyw694+ZZtYvPC/iGGx0nxFZzzW99E8O5Q0TMhyT2&#10;4DEgg+uK9f8AFvhHQvHnwzOveK77TbfxFpMMEWm2kekwW8hyyYkZUUlkXlWzn5gDkZ54H9s3wB4o&#10;h1PTdc8NaXbXuk3luP7POjeZ51rDGeksLMxgKtuTYzn5kcfw8chP448a3lk2l6NNM18IFU3moOYt&#10;oADPEfL37gxAO1sA9+1fTOjhsCnTqfCef+8q2lBq512v/C/WtQ0mbU7DVf8ATYbwwTX11d4SaJGY&#10;bfLVfmQ7T8wwAB0PbidOvLi60+80K+s5IZrHgeXmOMAkgBN/LA8Ywea2Nvxa8QaFpuoax4oZks7B&#10;Y/KtdJePCnGQp807t3JJKjnPArnviB4S8UeI/BVx4j1jxjqC6gsmLWNbctGipnYrhBwWOADyfbHI&#10;8O9HEV/ZxacendHpUeZU/eepzmueENOuGjuNL1K1W6hk86ONpt3Iwd4XHZjz2r1L4e/GLxZc6evh&#10;fV7uYXkIUR3UMPyhl4ZyMEsWGevAHpk14XqvxSurNoLnXfD39n6pDsRd9u8SXESHBKg8HOATnHIW&#10;snWfE8l5rTeKvCepTRGUKt1Y2dw53jgDPUN6nnn8a9inGtC1O2nRoxlHmqWkesfFjWNf0nXLC0g1&#10;fcsizCBoYguS4zsy3oR0x/Lnz/VNB1Dw7rP/AAldzdK0LbW1CNGUtJljxwPlbjPPZe+a3dVt9T8X&#10;6fZ6jdbYLy1hb+zJlkzIGHOwrx1J544GKi0S3bVfD19ciWQ3QuEeZbpQv2fbnhTk55ySTjr6Vyxp&#10;y+sXj80zSUfeSmcz8V/FOia3ruk3WnaB5l1ZOhjCM+JYx8zDa5wCWHIAAyTjrivUPAnwv8KXfh9b&#10;zxpqWpW19NK7NDFHEcLnAzuzg8dBwBjqck8Lb6Doni66l8ZeLNXW0laSOO1hbABCkEPu/wBrlu3V&#10;RWpd/GbTtPkW1cWrRqiiBrqxLMyAYyPbIP8APvXRiMRL2caVJbbmMYxjNu5/V4LnjA/WlEw96gBp&#10;yr33V9xax46kybzl9D+dKJQeMVENufvU5YgzbloHdgHGcYNODkDNIE7qKQ7j1FAXJFc5+anBgahA&#10;G3BNPVTx8tLQfMP3lRkU4ykJgGm9qRsEHPpUS1TL5j8hPi/rFvqnxU8RCw1CPzI/Ed28y+YCc+e+&#10;VOM14n8dZLu88RaPbXVoFVYbkq3mA55hzxXtPxE8seOdaugRtbVrpjuHXMrGvFvjNEF8W6TK5T95&#10;a3QULns0PXP17V+f5pyrn9Tj4R97iiFu8jx34yaZLafDzWYoIEjtYdLlby1X+LsQB+Pavk/xZLFF&#10;q+nqo+V9PBB9Pnavsr4ys9r8PtauYnaORbEhGxnHH+etfIfju9uPt9mp8L296Wtw7sMxvH8zZ2lR&#10;9Djp7V4NHlU7M/eY8zjoc54kkWK+t4w24fYQcdc/vH/+vXMWwjPju8fAALQnrgH5Ertdf8Eapr01&#10;rqPh24UMljsk0+6mHnKvmOc5HDdxzjpXGQWs1l8Q7m1u4WjkWeAMjduBXpUORxlyvWxnUqO8XLuT&#10;28Rm1m+8pN0jfaMBR947WqC0lLaDqxU4Hkkquen7+OtPwrPGniaS6k5VZJGb5u3JNYulztJ4bvrg&#10;7jutQTvHczR0lFuX3HRzRsmj9H/+CXsxk/ZTsYVXaY9avFbpz8ynrXa/taxhvhI25W41KAlj0/i/&#10;z0riP+CYqof2VbGRJeZNYvGZM52/MB/Su1/a3kZfhG0bTFRJrFvtX3CSV1w93EL1R/OebSvxJV9W&#10;fK8jRyj97kjotRmzs2G77OvXP3fx/nU/lqnC5/GmbwzsS+M8Bf8AP+eK+sjoeFzasl0CztItYt3h&#10;t1z5i/oay/FF2Jv2sbEK27yNDhDL6/I/+Nbfh1I31m3jJGDIPrXK61cBv2qN0T4/4kCsPr5RzXyv&#10;EH8T5H7Z4Yv/AGOq/M5fRJUW0vQ3/PoB/wCRozXe+G2ZPAXh1UTj/hKjyfUgV57o3Gl3zMyhhHGm&#10;e/Lg/wBK7/T5Gsvh54eGeT4u3pn2RBj9f85r4yn70Xr0P1mWlSPqReEJE+y+J1AGZLFdu72uoT/S&#10;voP9kCS7j064tmmZoFs4T5P8Ks09wNw9DwAfXj0r5x8E3TNa+IjsXnT0O1ef+XqL/P419H/sdXkC&#10;WN99piwsljDxnrie5rjlWdKd1/WptiMPGtTcH/WhD+078Lbq/wDH3hP4haZbrtt9agS+baMjLgK2&#10;evHA9OlZvh3Tl0rwrrukfbAvnapbwrM4xkiVzyB/u4+pr3PWdOXXtNl06UodykrIvZxyD/WvFtAg&#10;mh0/Uba6jZZD4iwVPYZuMfp/St8bLnpxktjz8rcuaVKW6LGqabqKa7Po4khhMHztI8jHzCXlX+FT&#10;0x7Z/WvcE+PHgQfsvQ/CGJLg61G8Ze4doltyqzB+pbd0HHy15VqOitqfjW+uYpNpjTB/eupIM856&#10;qRVSXwoxLSveXsfzf8s9Wmx6YwSePavnZ6yT8z6hRXKe4f8ABvl+058Hv2ctN+JGofGHxJJp665q&#10;0UdlNHYyzqzRFy4IiViPvjtjriv0c8e/t6fsmePvCn9heGviyk11PcxCOGTSbuMn5/8AbiFfhR+x&#10;3aXN58MLyJL+aJl166PmQiI5+6OfMU+nb1r6p/Yj+EN98Rf2pfA/g6Wa4kim8RQTXTXFtbnfDE3n&#10;SD5FBA2Iw6V93HiLGcqy2MFaVo3662PhcVwzl/tZ5pObUo3l0t7p+qH7aN3p/h/9kyb4eeKr630u&#10;DWtS0vQYLqSbCCN5ImldycBAESbJJxhckjkV+A3xqh0S3+LXiiy8OSxvpsPiG9Sxkhk3I8IuHEZV&#10;h1G3GD6V+xf/AAW6+I19pPw58G/DFZo1utQubzUppIY3YJ5QSBBtHzYK3EvpkpX4r66JP7SuPMfd&#10;m4bLepz719jgay+vTofyxjqfj/FFFxyShXf25zdvu1KIc9cH/CmOjBg2fmXOPxojhWEEBmPpuYk0&#10;pYCTy2RiTnlRmvYv2PzmP8RHHtCChR5Ojt69MmmpbIGUr/D3PNSPlhgcfN2+tIAAfMYnp93jmvP1&#10;5bnqT97Ea90Zngr4UeCPEvwi+LnxK16wd9X0DULVdHuvOZViMt8kbgqDhsqxAyOOvav3y/4JtfD7&#10;/hWX/BKjwDp09t9nmu9Pv7u6BXv9mu13fisan8K/BXwXPK3w18QeDop9v/CSfE6xspI8/fiHnSEe&#10;/wAwjr9+PEfxmsfgR/wTL+G/iKXw1d6gt14dgsY4rNlVVefTrmMM7HoMvngHJHbrXn5TKMa1apLo&#10;mft+fRqSy3B0IK7k46eiR8d/FB/F3w9/4IMeLdXjmjS18deNIVmkPLSRLLAm0HPXfav2PFfNeobI&#10;b+GJXXcuk2O0fRTj8K/RT9q34N+FPCH/AAb1t4f1rTIb64sfDOn65p01xH89vJd6nFKsg/usEuSn&#10;0JHrX5i+K/EUtn4quLORGlWIxpHtmKbVVRgfcPQk18dnNH6uoc0rpq68rn1PD9Z4ynW9nHVTafns&#10;fpR/wQn1F7nxD4itpSMrozMR6Zltq/Qj4nfDTwH8Y/Aep/Db4k+GrfWND1i1a3v9PukykiMPzBHU&#10;MOQeRzX4GfAP9t341/so6jcar8DdZh06fU7f7PdyTrFdApuVgMTQvt5UcjHSvVYv+C1P7fs0slv/&#10;AMLW0z5e40ewwfp/olfSZHxLlWBy6NGrJ3XkfN57wjnWYZpOvRSs7W1/4BgeK/C2rf8ABLn/AIKN&#10;eOvD/wAH/iLfMuh2um3GlXd3EZGa2njWUWsyrw6KrbCTgFVz8pwa/W/9i79tr4a/ti+BWv8Aw+y6&#10;f4i0xFXxB4fkY77Z+nmRk/6yFjna4+jYYEV+G+ofthfF/wCK3x4+KHxK8earZ6lqnizwtZ6Tq73W&#10;l2zJNa7UUIq+VtjYCNNrKoYEZBq9+zb+0/4//Z++IWn+KvDfi7+y9Us3UWd3JNI/2lSvzxSeYCrh&#10;tp3KzfMeVUADDw3EGFoYyTpNuLd+Xy8jbMOGsVjMFGOISU4pJSXfs/LzP6IL4D7DK6cYiY/pX84P&#10;xntIf7D1yUP/AMtnPsMzDpX158Sv+CsH7dum6T/wmHhL4mWtxoN0yxXMf9iWBm06RuPKkH2Y/Ied&#10;kmcMODhgRXyD8YZJpvAuqTSqWaRUZm+siZJruxmcYPNIKFK+j1ujwKeR43J6cpVrWknazPCZwyzL&#10;HGN0Zz5hPbkVq+Brm3i8U26XrBbdo5/tDf3YvJcufrtzWQ9ugWSJlIWRm3Lnrk1o+Go0lu7hFG//&#10;AIlt2u1Rn/l2loxOuHl6H51ktv7apX/m/U9E+JVnBpfwf1aGwuY7yH7Kvk3S871MyEfoat+G18jV&#10;W8pNvnXefyt0/wDiq4jVtL1ez+Ft9Ld6jJJZrYw7YT03iRV3flmu30DB1SIK2fnY/iYYxXyUZcys&#10;1sfuUoxitDH8VPG154hDuu77OgZd3T97F/hV7Q7iO78JWMiy7laOE7lPH3DjpWT4ikMWta9JdW7M&#10;klqMPu6YlXIP4AVpeGjGfDtrBbxeXtgg7cD5TwKxrtcr9TbD/wARPyJ5zNJrLR7FKtft+Az/ADrz&#10;q/sx9tvXA+7M23J9+a9JePPiDzAV+W/yT65Irz65im826Sdg7ec25kXA+96fSvHq3vc92lpHU43w&#10;jYrc+H7u2kX/AF3mK3uPMatLwR4M019etbOWwgmRbp0+Zct1XA79s1D4P3posotxyJH256HL9/xN&#10;dZ8PIHOs2rXCqszXbllVsgHPY/hWWJlK07f1odeH0cfU19A8LWnm3Ktp8LeXetGNyKdgGOOnTNft&#10;b+yb+xj+yh4o/ZI+FeqeJ/2bvBN/q2rQrLfahdeG7d5rlVsZpctIU3H94E6nmvxf8OzrEbhiiktq&#10;DkyepwK/Ur47ftKfE79mP9iX9n6y+Gnjy103VtS8MefNcyWYYC3ltLYrHt2Pz84BbGTtJ4zWnDNe&#10;jh61atXV1GOz+Rx8W4bE4z6tQw8uWUpPutlfofOfxA/Z38Lab4hv/sfw90m3WzvpVayhtY5FRQ5G&#10;xW25YDoD3xXvP/BOtf2L7vW5Pgn8dvgB4JutQ1i88zw/r2q6DbymSQqq/ZHZ1OzJAKHoWYqcEru+&#10;aPGv7XfxFs9HvJm1DRZr5bJrvzF8O2wErbdxchoQcbs8+1eOj9oDxX4kRr3WYoZNRnu0msLmwhWC&#10;JH3KcGNQoGCARtAJPoeaxyXMK2V4/wBtWs4ttrroz0s6y2Ga4F0qbcZJJOz6rqfu+v7B/wCxgo+X&#10;9lP4fjv/AMinaf8Axup4v2Iv2PY1Bj/Zc8A/L0/4pO0/+N1+YHhb/go7+2fJ8P7azt/jLfR3Wm2Y&#10;E8lxFHIZ40H3+ELFgPvdePmz1rLi/wCCoP7aaz4H7RMatJ8yf6GTgepHk/zr9IXGWRx0lSa+SPzH&#10;/UfiKUbxrp/Nn6txfsbfsnQrti/Zn8BqvoPCdp/8bqSP9j/9liF96fs2+BVb+9/wiVn/APG6/J6T&#10;/gqh+2CLhY5v2h2WVQDhbUqGz/2yx+lQXv8AwU0/a61BF8/9pO8Td0VWliI98rEtL/XTIf8An2/u&#10;Qf6icRP/AJffiz9dE/Zd/ZwjG2P9n/wWPQL4VtP/AI3Tv+Gaf2eIxx8CPBoH/Ys2nH/kOvx5k/4K&#10;SftVZ2p+0pqm4D5lj1i6Of5Cqk//AAUf/a7JZ4Pj34jfb/d1q4x9fvU/9dMj/wCfT+5Ff6g8QS/5&#10;fr72fsm37Ov7Px5PwP8AB/8A4TNr/wDG6F/Z2+ACnP8AwpDwiP8AuWbX/wCN1+Mf/DzH9r+4CwJ8&#10;b/EUY3YEjaxc/wA94qeL/gor+2FchIm/ac1mFY2wWlvboAnsOGOe9H+umS/8+vwQv9QOIP8An+vv&#10;Z+u3xZ/Z4+A5+GPiKS0+DHhOOcaDeGGWPw7bK0beQ+GB2ZBB7jpXkH/BNX4GfBDxn+w38PfEviz4&#10;P+FdT1C6024a71C/8P20007LdzqGZ3QsxwoGSe1fnJeft8ftX+INPutL1/8Aau1eG1mjaKbytQuz&#10;mNxg44GTgnHOP51yH7JH7eH7Q/hHw8vwri+Nvibwz4e0K8a2sVjmZ1eNv3peGPz4gy73YHDD5t3p&#10;Sp8UZVWxCnClok/5erXcVTg/OqGH9lOtq3f7T2R9/wD/AAW3+AHwP8M/sLahrPhX4Q+FdLvk8R6e&#10;I73T/D9tBKoLOCA6IDyOtfiF4n0qxt7S4e3tY1dFI3KoB+6P/rV9u/tcftO/ED4pfCibwf4j/aX1&#10;7xPbtfRTNo+oWjRo+0MRIc3s2cdvl6nqK+LPFyyLZXzAf8sxtz/uV8/nmYYfMMVGdGPKkrdP0Pey&#10;PLcRleFdKvPmd79dvmfph/wQdjFr+0tpJk+X7V8KdWYIzcHbrEA4/UVX/wCCtPgFNU+EHiP4kPrs&#10;zNZ/Fj7Ctj9lHlnzor5jKH3/AHv3YBXb0C8noPjn4B/G74r/AAd+IWm658PvH+oaNcJot3Zm+t7i&#10;aPyoXkWVlBiYHazqMjoWI69/UP2+PGvi7W9ZsdIvfG15JZXml2t9qmmmaTy7q7HnlblwTguolkAJ&#10;G7EhzxW1PNsHiMneFlB3im/n0Oink+Mp4yeMhUSUuVbdFufS3/BvV8N/H2rfB/4hR+DPjFd+GIYN&#10;esRNb2ukW9x5zG3fDkyg7cYxgcetfo43hf4pfDf4c+MfFGs/GW+8SXC+HLiPS7S70q2t1juSp8tg&#10;YlyxLbVAPHzV+D/7NP7Qnxk+CmhX9l8Lvi3f+GYdRuIZLxLW9uoVnYJhWIhIyQCRz61+i3wj+MXx&#10;auv+CU/ir4meO/izqmoa14i8WPBoOsXV9O7Qx2qJNiMyMWXDW8547115Rn2FlgVhUnzJO+uh4Wf8&#10;O4yOM+uc65Zyikra6/8ADHw1+0ZpMuh/tOfGXw/cak15LZeL7e1kuZLdYml8tBHnahwOnavnj4na&#10;RYX3i2eWWKb/AFcany7h0wRGo6BhXqXiTUbuXxl45vr7UJbi6m1DT3mupmJaZxCuWJbkljyc8815&#10;p4+bPiZ58lvMhif73rGpqeH0pZhUkttfzPF8SVOjlcKd9mr/AHHNL4c0dE2Nb3DErgN9tk4+uW5p&#10;qeHtMSXYsMnI5Zrhz3z/AH6vs2/hf++QaPvZz6ccV9sfiXtJXvczoNAsreTzxC/3cMrTP83/AI/7&#10;06LQtLBE0VnJu97hun13VeO2XkMcg88Ujrt+VQMfWjQnnl3OU+I9pHZ6XCITIqPIQyGUkDgndyTz&#10;2/H348duxs1CRSG253Dn869o+J7eZoUTyLhlkyfX7prxXUTL9uYwwmTdwdrYrzf+Y5o9CpJyoUk+&#10;z/Mu2cQIwp71ftdpKkjtmse1+0yW4VbaRfn/AOfjJH41eg82Tankvhf+nkjPHf1ruscvK1oa0KAH&#10;gLmr1uDII9ycqu1fl6ismM3bP5gteen+vOPyxgmrlm8xgWKa3Xcv/TbrznuKUe4dLGtDIWfaF/4F&#10;VqCTYu01lobh/wB6kKq397f/APWqwkOogZ2orHqTIPm/8drTm0M+Q1IGDN90Mvoc1aQLjLjhuvvW&#10;dZpdRAI9pF83VmkP5/dqykV86iIWkPA/56HA6/7NK6J5H3J9V1C40jw9fanZybZLWylmjcD7rKhY&#10;H8MV+h/7PP7Nep/8FN/Anh3wh4ZvbC10/X7Oz1DVtWtbfJ0qMY85gCSC4PmRqvQv1AGSPg/4ffBr&#10;4ifH7X4fg/8ADrwsuo654jR7HS7O3kLNJNIpAHKgKB1LEgKASeAa/om/4Jj/APBPzwX/AME5f2W9&#10;F+CGk6r/AGprnk/afFGtNljdXjks6x7uVhQsyouBxliNzMT8RxNg6OKxFKpezg/w/wCHsfsHBOcV&#10;MnyKtC15Tfu+T7/I9a+CHwX+H37O3wo0P4NfCzw3HpWg6FYfZ7G1hGQh6s7Hjc7sxZmPLMWJrxf/&#10;AIKSft06V+xz8JWs/D17FN4316B4tBteG+xrjBu3X+6v8Ix8zewNeoftNftFfD39lD4P6p8W/Hl7&#10;mK3Upp1j5n7zULog7IUyfbJPYBia/CL9o/8AaE8fftKfFTVPix8RNSae+1GYmONWPl28XRIkH8KK&#10;MAD/ABNfMZrmEcBQun78lp5ef+X3nvZDlNTNMQ61b4E9b/afb07nCeLvGXinWfEV54g1S8mv59Um&#10;abUpLty/2hy2Sz5OSSSfm6jsR1rC8Rab4ebWph4chn/s9kjkj85wXVmjUsm5QN21sruwNwXOBnAn&#10;1i7HEHlllkbazf3VpsQNqjJ8oH8Ppj0r4enipRjeTu2fo1SjGVlbRbGfJANvkSDdDIOD6cfzrH1e&#10;91SeKHTY9Wlt/JmDQ3EbH5wD9wnI/XIIzx0rcuZrdFMLSZWT+H+dcn471fTPD2ihbucLGW2x7s7i&#10;SR0z9a0wcp1MRFRV3fTQwqfu6bbenU6H4eardy6fcR6jqT3M6XDbpJMDHTgeigjvWX4z8Rpqd59k&#10;hnXy4z+Z9qxNL1W+0fSTosIjVm3GS4ZsZXOOuPfr/k5s2p6lHuZbW3dF+7J53DHPQV+lcN8NVKOO&#10;ljMQtVpFfqfjXHHF1PGYNZfhH7r+J9/IvecrPsLrn0BFJ58fLrKpVV55HFUJdT1ONVP2KPLk8CT9&#10;ab9v1bcU+yRCTAKR7z8/X3r9A16n4+6fdlqS4XAcyrjPyndxUU0gLbDJ83+yw5qo+pa42UFnD8q5&#10;yOoPp1qJtQ1WS2a4jto8rIflKnkevX/OaHGyuZyp+ZZmlVT5e8Bscr1qjPKmGZZV6fNjtUV1qGrJ&#10;IWkji2H7rKjfNz1xnioriW8CgSlM9f8AUtj+dCRPs+lyreXEZHmLJ8o6t/npXqXw6topfgd9piTc&#10;0euz8n0Mdv3/AA/zxXkt2947tCksat1ybd8H8d39a9b+FUksnwEmWWbdjXpufKKj7lv65P5Vz46/&#10;7v8AxI9zIl++qp/yS/IrW6yqjM23e3+zTvnCbVVN3+71pSrbt2P4sjFJuK846nivWjGJwty7gRI6&#10;rtKhvdetJj5idy7emAtJJIApBSmwXCXUC3EO7a4yCaqyHHTqPZX34dxjspH/ANembGxhpc/3fl6U&#10;4tn58ZpsEyTJ50Z+UjOW70g5pEaqz5UyfN/e20TIpi8jzF/FetSM8Z5b8KhjmS5j81Qyg/dzwaLL&#10;YXvcplapYxHc4Xb8uG+XrVPwhFHF4gwNoyG+XGP4GrT1HDKyDgfzrP8ACDRHxFhQPlDFeP8AZauP&#10;EfD80deXuTxevZ/kdYiqPkdjjGWBr6B/4J9f8E+PCf8AwUf+J2qfBvxn8Rb7w7ZaPoZ1dbrT7FZ3&#10;mZJoohHhmUKMS5zyePevn5DGy/MK4346/FT4lfCTwIniL4V/EDWvDd++oRwyX2h6lNayvGVkJQtG&#10;wJUkA4zjI9qJRp1NKiuj0cjlUp5tTdJ2lfR9j9UPjb/wbFfAT4e/BfxZ8TdP/aY8UXNz4f8AC9/q&#10;UNrJo9tHHK8NvJKFY7shSVwT7561+OX7OvwS1HRP2hPhs8mpssfjjwpdazCEjGUhivL+2eM5zkML&#10;CTnA+/x0Fcp/w1x+1Z4pnTR/Ef7SHji+trqQQXVvdeKLySOaNuGRlaTDKRxg8EV5hqWq6qmq2NxH&#10;qk6tArx27iZsxLkttX+6CXY4GOWPrWP1LBunOlSjy8yafU/WPrWYwqQq16nPZq2h+nfguL4SaF8b&#10;LH9mzwzr1nd+ONc8TR6WtsCPN+3XUyqsOQfl+d0VvQg56cfoNrv/AAbDfsxeLNfufFXin9oT4gz3&#10;15JvuGjjs1jz6KDExCjoASSABya/nHkvLzTbmz1y01K4S+3mT7UjlZFkDZDhuoPfOa1n+K/xMaLd&#10;N8RdaZc5DHU5f/iq4svybL8LKc5Jy5u/Q6sZmWZYqMVTnycq1trc/Xz9uX/giX8BP2Rf2ov2Z/Af&#10;w7+MPi5o/iR8SP7M1O8vZLUT2caNb/PBsiUbj5pHzBh09xXdftL/AAatPhD8V/EvwhvtRjv10m6+&#10;zTSDGXjkjWSMuBwGaKRCQOhNfiFc+NvF2s2n27VfFOoXUttOrQzT3LM0RIblSTx07V9E/wDBMv8A&#10;aQbwn8WZ/hn451qSSw8UYW2muZifKvAPl5P98fL9dtY5xl1GphXKjCzj+XUWW4rGRxKVepzXXb+u&#10;hof8FFPijL8LtLufhDo+sX0d3qUajyxbosZsjn5hJt3HONhAP97Pv2v/AAbJ/Fj4e/CX/gptb+J/&#10;iZ8RND8M6Q3gXVYJtS8QaxDY25LeSVTzJiELEqMLkE44zjB6j/gpl+zynxd+Ds3izQ7BW1rwhvub&#10;XaBumtiB50X4ABx3zHgfer8yFZ4/mHy4r0OFY4anltqe99e9zxuJqmJq4xqezVkf1Cf8EC/iJ4Ef&#10;9m/4q6neePtHFtdftAeJLiyuJNSiVZoX+zMsiktgq3JBHBHSvI/+DhD46fCPwR8QvhtqeseP9LuL&#10;d9LvGhgs79ZSZ0lXY5CE4Ch39OW9q/n/ADqklmqIk7L8ucK3Wq9xqy3BLyTMW6fN3r2MZUljMPOi&#10;00pK110ODB4GjhcZDE812tbf0z+lP/gibovwb0z4Oz/tWeL/ABr4fstS8WhrXw8upalBDNDpscmH&#10;k2uwZPOlXoRkpDGRw3K/8HEXxS+Fniv/AIJmeI9F8O/Ebw/qV8PEWlPFZWesQTSti45KojliQCc8&#10;cDNfzWjVcRhRcMMcZDGtTw/ei4S+AmZsWfdj/wA9YxUYN0stwMaFOOiNcZhp5lmDxM6mr6dvI/ri&#10;+B/7V/7NFh8DvBw1f9ovwLbSf8Irp/mx3Xi+yjZG+zR5DAy8EHqDyK6S6/bI/ZLgh8+b9qX4cRx4&#10;yZH8caeq/mZq/jvuJLyQSTo8jBXIbEh/xqvpus3T3zRCeRlwONx45Fd8cwvDRbeZ5tTJYwknKbXN&#10;tofo1+0L4+8M+Nv24PjT4k8Ka9Z6jp+peJNSurG+sbhZobmD7edskboSrIwZSGBII5rk0nV49ynO&#10;e/4VjfsyfA3xXqvwf8VftEQ3tuuj6FPY+HpYJCTNJcXStMrgAY2qtsQckH51xmtSNgRtLcfxY7V4&#10;eGcpJza3bZ4nFVONPGQgne0UvuMbx9N5WioFT710owT/ALD81j6EiqnmIT/31Wz4z8r+w8yk/wCt&#10;+X/vk881iaE48lQF7VtT+OXyPAra4eHzOgsVAXAU/wDfRqaGOJhtCfKT+dVbLdtGFqzA1y08izwK&#10;satiNgeox1rZaHB8W5MI1G35OB2qcJG/Gwf7uKiLBhv3dPSooLmY3b+aEEIx5TD+I96oXwsubUc7&#10;iF3AcH0oCxMfMIGQv3tvSkDewzmooWvPtUm5UMO0bcdd3encHsTxIu8sFCtShYwoVVH3uRTdx6qz&#10;ZpQSVzt6GmKN1oS2iqJ0CgYLg4K5715z8cd0HxO1CBhxvz9MivRLdyLhBnHzDivP/jksMfxHvrjc&#10;2ZNu7n27Vx1nbEx9Gevh7f2XV9V+pyQuFVtpU9P6V6X+zKYdT1jUtOvLmO3DQYXzl4PI45Hf8q81&#10;jAkbcd3tziu8/Z/urTR/E88lw/yvETJhgu5sjqfTgema83PY3y2fy/M6OGuX+00vJnZavDp+g3N3&#10;LoF867bdm8uTPOOu3/CrXwwtfD0s+n+Ifsc101vCft2mxx75ZICvzSBGI3FWycA88gdcVU+K/iTT&#10;l0yRbuUW8j/KJIY9uQ2Nox2H86zPgrrtjp11fWXijw9/pNvbukd1JCVaLI3Kc9R1yMV+d4GjKUZT&#10;kup95Uqc1R63Og8X6V4Wg8P3E/h631GzkYZmDxs0fksSWYEE/KcZxkAFfqK4XwH461jTdTXw3qCs&#10;GtpNxnm+UOxckKBjOAuB2PX1BrpPGes6jqmlRXkWv4hRd9wGgKu2cHDDo7HHUYOM9a5bTfC8fiHx&#10;Tp+tW1t9ojuGiNyu4j5hkHedvy5wT1Bx69a9enQpxoud79jHllLY1pZIrXxYuuyGSxt2sy4ZVwrS&#10;RzhmO7jH7uX9OmTiul8LfFe/0y0+zPKs8hvGBkyTlCfTnrgfN14xXE+KrOwvNHS4uXuJl0fVo57i&#10;NpnVNgfE0SLnPKBckDJCZ75PQePfAVhdWC6p4MgV2sZXvL6KK4VljtzIGRQR1PK8cnAY9jSqUVUj&#10;Fvd6P5Fc0qcuU9m+F3xi1WaO8vLGGSG8Lll8iU8DJO07TyTkDB6flXvn7NvxPm8a2Vrrfie/0qaO&#10;O+W3/s/UJ5JTF8uwS4f+LbubcOm7PFfCtn4it/D2m2cvh2WT7RcXXnyOIx8q5BYkDjA9h3x15re+&#10;GfxD1zwp44TXfDGqwbI/PmuNzBNzyL91QM7c56AfKMdOMbYPGVstlzQd0unczqXxUbSPvDxD8KvD&#10;/hK0u9Q+Gnhs61o/ia+kuNU02wUvLZyyqjSSxbiu7KjaY9wKnON3U+W+E/2WrX45fErTbj4QeL4L&#10;S6s49SudR8Pra3B8iWJoo1SZEiKhnDhmYllU5G4450vhJ+1pr9tdQ63FbWS2M0amNvtRxbAudw2f&#10;dPTlmIAHOCAcfR3hj4a3fxxmbxl4DsdJ0HxjA7Tw+NtBmmjvdrD5YrhiDFcxsoA8shhtCkbflNfY&#10;ZTiFm2HcqsdL7f8ABOHGUI4dxcHr/XQ+QfCfwv8AHl/eXXgHwCLKbWLe+uLY2d5MF+yyKI2GxWI5&#10;AlA+fC5jYg9QPF/FXgPx8PFF34d+IOo3d3cTTNDpttNp4UN94fuQjeUSQNu5E35IxgAmvsHSvBN5&#10;d+LPiR4l+KOs3E3xT03xhb2t/c6Tayf2WtnJbQBZmi6qduXbOAWjIBHNet+Kvg1p9n420fwx4T0/&#10;T9U8RXGlOLLWb1VKQA/O1y8Y+UBTEg8tSXJbaBgMa2WX5fRqNxSQ/b4qWz0Pzc+GP7P2lfGe/wD+&#10;Fcx+CtPOq7vskaR24EnnfxPlASFRQGd+vBXqQK6Pxh+w78Wv2UL+Tx74e8PXXjbweojfVZrW0aU2&#10;bDDsRIAU2joCcjpuHNfe2o/Cj4X+AfGHh/4l3DafrF3pcsM3iSS609Vk2KuyNfkO0RRlQ+0glmyz&#10;FmJJ7S7/AGi9N8f+LJNY07TxBoer6W0enrcKoikugrbBKp4Xjrk4wpJ6VtQp4WneKnq/Mm9aOrV0&#10;flz4on+EHijUrbXvCF/b29vfYa5FxlJoX3fdaIYIIGMsBgnIBOM1wPxN0fWvhpaavJDbW15pOt2s&#10;IGoL8xtw8m0ORydxGRj0PGa+7v2gP+Cavwp+JV63xe+C/iiTR9avNNvNV1G3sbeOSO43yj7OgRQA&#10;A+eFGPlX8vgn49eA/jJ8OLS78I/EixedYYxOt5BIGjIDjGcgFMElcEDoah4L2OI9pbc3jWjXilfb&#10;7xvgXw74t+P/AMSofhxoOnR3k2tKsMlnpNmvmR28JTCrn5ImIjGWYgLnLHrXvnhT4d+AdBtrzTvF&#10;Pwi0mxuY9SnQReK91xclUbyxhlBUouwpkHDFGYBd20fPv7L/AMY/HPwl+I938Tfh84tdQkjkiXT5&#10;QVW6g3Bn3FMMBu2Y2kAn1AIr2q3/AG0ra5Elzr/jzXJ7ieZ52/4R21KW0ZlYytGN7Biyu7Ak5Pv2&#10;HTRp04tp2uctfmjK0Vof0tJjPBp5jBOM0ohI5FSLG23pXs3Rw8rIxCxO408IwGalWJ8dKDCOjUuY&#10;r2ZGFPUNQ0OerU5488inR4I6UcwchGI8DBaniMY+U0/avXbSAEdMUXDlsRFX6Zprl1GDVoMNtNdQ&#10;yszNUyl7oezPx5+I5b/hNtWVW+X+1Jz93qPMavH/AIxoJ/FOjK6/dtbkr6/fh/WvWPHTsPGWrSOr&#10;f8hKY8L1PmNXkvxjlYeLNJkeNl22NwMRjn78P51+b5tL3p+v6nLwWubiiP8A29+TPLfj3eRWHw21&#10;2aRWKrY5wvLEZFfKes30E99Zyuf+XQD5xjua+q/2gbpU+HetSMF2pZjex6jLAdOtfK+rxRm8tZAv&#10;/LorD35NePTTbP3r4Ucl4wt3j8W2V2s7xldP+UxyFSP3knp9a0LL4i6Nr/iD/hEvEXhOO4ks5Y47&#10;fUNwEiHCnO773U5649aoeJ1uX8TWe5dqvY5Y7en7yQc1laHa5+Jt0XTcv9oRDb6/c/wr0o06cqbv&#10;0RzubjJJdzV03wVoupS3U3hTxDG1zNDMps5nG7eyMMAjtk+/HeuY1Dw74k8KaJqFjrukvbstuoyc&#10;Mrfv4ujDjpWlpJkVNQa0+WRba4MeG5yIm6e9U18UeKm8NX0d7qn2qNYVKx3kazcGWMH73P8Ah+tK&#10;l7RStdPVb7mlTlavsfon/wAExkx+yZpcrv11S9zx0/ef5/Out/a+ZP8AhWEIC/K2rRdOn3JK4r/g&#10;mncXF/8Asw6dI9lHaq2q3m63RiQPnHAyTx14rr/2u7d0+F0NyWyo1qFVT/tlNkj8h+Vdq/3peqP5&#10;5zL3uIatu7PmNlYZI/H2qMwrJ83UjpkVJvYqRtC+30qFZJTIXL8bceXxge/TNfW2PB6mn4Xixr1u&#10;x2/e9e/NcP4ssbu0/a4Mkcn+jxeF1z7sY89K7XwpIz69bgngvjpTfE/wf8X6h8Trr4vaT9nvtHl0&#10;T7Pm3uQ0kUqqF2levJHGM818ln0/Z1rv+Wx+3eGcU8vqev8AkeU6IN2iag7p/FAPmxgfOa9Aa2hf&#10;wL4XUbmZvFZ+7/wH+gH5V57psF3ZaRqmn3kElvcRXUCyRToVZfmbIIPT6V6F5qQ+AfCtwHHHiwnc&#10;o9TXxsYuMWfq03++j6/oYvg12+zeICgKhbWMemf9KhFfQX7MTlNAkujIdq28QbaSD/rbnHIr518G&#10;3SS/28pf5mtVfHt9pi/xFfeH/BKv4J/D34r+D/ipJ490qW8Hh74Y3Gp6X5d3JH5F3E0pSX5GG7HI&#10;2tkHPSs6eArZhW9jS0bXU0xmOo5fRdeorpWvb7iDSfGOnv4gh8Nvfh5rq2kuLdGj2E7GUOOnP+sX&#10;p/SuM+M1pZeFZBq4vGso77ULcLLFa+ZiTlPu5HJ3D8j1rznVNQ8VaN+0H4Ra/wBULRxtcGMquPkK&#10;4dfxAFe7eP8Aw5pvj/wc1tIqyIypPbuP7ykOhz9QB9DVUaNR4X2c99TzcRWjQzJVqfwu33HJ6JcN&#10;q+u6lcQXDKskasFZRyDNORx/nrUml6HepZyGW4lZvMf5Wm4K59OccVT+GPhjxB4n+Jml+GNDAkut&#10;eaz02xt5LgxD7Q88qruPTkuo56V9P67/AMEof21tOXfpnhK2kjVSW8nV7ZznORjL59q8vD5fjq6b&#10;p03Kz1sr2PexGYYDC1I+2qqLa0u7XR8MfsUy+X8Pby2e33f8Ti5bcvHdc1+lX/BHn4d2Ov8A7T03&#10;jmXTZMeHfDE0sUjTFlWaVhCvGcZKvJ2r4H/4JwfAT4zfGPw14kt/hn4BvtUTSdWI1A2cRdofMLbc&#10;hRnJ2N+Vfrx/wSk+BPjv4H/Drxh4m8f+Fb+z1PU9Wt7WGzvLNoZDDChfeA5+6TMwz0/d+1fQ5Zga&#10;39uRq1IPlirt2fRf5nzfEGZUI5DVp05pzk+W11fV/wCR80f8FjvHjeLP2qm8MwXUnkeHNFtbHbtL&#10;DzCDcMfqROoP+77V+YWuOTqVxn/nu3b3r7v/AGmNL+J3xm+NPiP4uwaBdz2er6xcTW8y2rsjRhys&#10;ahgCCFQKvBP3a+Etft5IdavI5FKsty4ZW/hINfSZDWniM3xNRp2drX7H5p4hYenhcgwNJNNq97O+&#10;tlf8SgrA9utHbGf4aZBbx24JDyMpOfnYtj6Z7USoHkWUu3yhsYbrxX1+yPx2P8RHIQMCMCTnq35/&#10;Sn43cL97p1qPBcKwb+HPtSxQDzldZ24XDRrwDk9enX8e5rzbNRPTl/vHzMr4R3NtP8WbW1vZNtvp&#10;Or6hq1wB0BhhLK3PcFCPxr+iTwp4Z8P+N/8Agml8ONF8UaNDqEFx4FST7PMu7Ei6NdOjjuGVlBDD&#10;kEAjmv53fhgP7O1D4ieLJIMra6LdW0bf3ZLiZYVP5M1f0sfsp6Lb63+yP8DdHvU3Q3Wg2UUykdVb&#10;SbkH9DXJkUYynXv6H7TxRUlDA4Pl0sk/wR5r/wAFlNI0j4Q/8EivFHg2ParR6L4f0K3GcZEN5bkA&#10;f8BRj/8Aqr8W/iFDb3HinU7i5u2iZbnbsHOcfLk59sV+tn/BzV47i8L/ALDGk+HMlpNW8XW7Rpu6&#10;iLkk/wDfQ/E1+SPxf1G31jxzqFl4VsZzIm0XEzxEK0ijorfQD9etfK8W64mMEtl/wT63gOMo5c6j&#10;3lJv9P0OWikknfy7W7J+XoVycg9gP6+nStXTtPvFk/0gydueFz7Vhrp3ia51RdVSxuI44tu1fsp+&#10;Y55PTFWjN45kvjNLYN5XmE+W1mfnXPA6V8hKm3G6Pvo1FfVljwrBDF4t8WGRm+WCwCsr9evp/nmt&#10;aWTw6oje4uZ4bhGMlvNFO6tHx95SDwe3WsjQLa6uNT8YPa6dLHJ9n09VjjjYsvXnHX/9dcd8TfFc&#10;ngp7bT7m3ubjWL6Dy9K00/uwxHWWTIyI19uSeK6qdGtWxEI097HJ7ShTozlVa5TsL/8Aa51X4b2x&#10;8EeGbF9Y8SXcC2zQ3UCNZ/ZXwDJcDaAV4DBCCSwBDEjI6/x1e6z/AMIVrUGsBAHkT7Ps/wCeeUxn&#10;3yD+Yr5+8D+CtY1K6bTtJE19qTSJNq2oCMyvz/GwGSBwQqnjAx2NfRXxJuUm8K6pYFJUeOxhk8xl&#10;+UgtjGfXj+VfW4T2cZcsF7ytd9/66H51nV/Z82vI07I8RdpMncmDvwOR0rV8AwhtfY72ZXsbrcu4&#10;kf8AHtL/AJ98VmylAeOu7+GtXwHLnxByvy/Yrr8f9Gkr6DE/wJeh+I5O/wDhapv+8dp4zgjPwWvU&#10;ZQc2NvlccZ81PatLRb6EalDDGSG+1MpyeuIl/wADWX8Q5o7T4RahbkZ/0W3wcdczxVTjv4rPWFlU&#10;7DDeI7Hb8zboHz0+gr5ROLkl5n7l8NNFrxTOrvrzBOGjAU47+ZF/iaseGJZZ/DFrLs2PJDFlfTAq&#10;v4iVhBqxljB3RozN/wBtY/8A61WvDjB/DloqEMyxxufbOaxrR9x37nRQ/iL0L14nl6g5KbmGooFP&#10;oc9a4W8hLXl4juvls+FweQc8/wBK9Aud8mpNDDCG/wCJkPM+bG0ZOT79q4OZTIbxjn/Xt93tz1rx&#10;KjZ7kNjk/BkAWzmg3fdbOAPWQ113g1bgeJdPlgVGjW7k8w7vunfwP5+lcx4NuYnmnVVG7d07DLtX&#10;U+ElK6layxNt/wBPkLDHUBzxUYhfFft+htQl8Pqa3hx7VjfRyRbtupsiDHsDmvqj/goH8UX8ReHv&#10;g74Csnki/wCEZ+FuiJncArSTWFtLke21lH4GvmDR7JIdSvkBzukjfHq3lICfrmvRvjN4l8R/FTxl&#10;perab4NvJLfSfCehaZCywO3NvpVrGzZHHJBP0IrzcLJxpVlHqke5UpxqYyjUl9nm+92/4JsaB4Tm&#10;8fR6X4HuJnEmraetq00ajzEV4wGIyCOAT+XSvINe8NW/hnxbqvhO11aa4s9N1KW2he6ZS7IhxnKg&#10;dcZ6duK+j/2edEnHxA0/VbuJ1bR/Dsl06sCNriDYQw+rdxwa8S13wFr2peMdU1GHStRbzdRlK7LU&#10;srAMRnkYwcZ/GuquoxwcFbVsMLzTx1R391Jfe2/0LHw9+K/irThb+GbWSO4vEukFvcTSeXvjz1DH&#10;/loo+Yc/Nj1zW94z8ACz02TxVp9vJHbysRqVvbqB9mJPDqF/5ZnP/ASfQgDj774beJnjQ2/hPUVZ&#10;CGjmjhZGDDoenY16J4B8TeL7Sya28QeHmNwkbJcLcWv/AB8x4xnkbW44ZSMEH0JxjTlzQ5JrXuaV&#10;o+xqe0pO66o850m60xdPeHUEjulyfLkk/wBZ7An2qpqT6hZPGNOtG8mSM4+YqPTv1H0rp/H/AMO4&#10;ra4afwdby3Wm3TZjhjDSNZsR/q8kZ29dpJJxwSSMllv4P8R3FjFBceHNQdlQBWWJsqB25FTKlOL1&#10;OilWpTj7rOSkuLd2V3t1y2N259pz9KmlmaGMNp2py7WUfu2uOhx24FdNJ4K8QlQh8J37Y7GzY5/S&#10;qVx4D8VXkptrPwdex/71i2D+OKz9nUNnUo9zGgvbqVPKuJ9yg4+aTsas30yuFfzZFhBAUoMH3bHP&#10;HSrKfD7xVa3CqdIuUk7K0JX+YrSXwH4v3JeXvhe+kbaArwxlWXj9RVqlN6k+1p7XOdUXUdwGu49y&#10;FixXO1Gz396d4ddY7RIDbxbjIf8ASJG4Qdzj8a6K6+FuvTW0c9v4bv7XbnK3UPDdwQfX9OO1ZfhT&#10;4d65r+jNqlrHM8HnMq4hJBI7ZHHt+NKVGpoc86tNYha9DP8AEj2dul1JDNJMXb5nOeOOgrz3xZEt&#10;xbXiSSfehx93/Y616b4h8D6xotpNNqlnMseNrb1289q898U6esdveypwGh/9p16WFjKK1PBzSop4&#10;q6Zr+HIbqPUYbaaeSVvJkbfgLuUuDj06V73+3VqWlWnxA/4Re2gbzBptiYmmXLJCkT7cH1Jl+b/c&#10;WvENB0ybVdds4ILUt58UixqyjJ6HnJFexftp6dfXXxhutUlh3Qw2tvbRyNjtEDt/IZrfCVPZ063n&#10;/maSjz4Ba7PoYPwCs/2eb3Rbxfjnq+v2km6D+zP7HuUjVhs+fcGtZskHGOR34Pb72/bV8RfDD4B/&#10;8E6fgv8AC7Sbq6i0nV9FvtZsm1FleVluUG6SXESgsIb6dx8qjci54GD+c/gnwF4r8Z3Gn+HvDGiT&#10;Xc11Pb26NGv3JJFRVB57n+VfbP8AwXktbq9+JfhL4L2Fs/8AZHhPwBBYs0JAWJpgUPfg7FTHXoK6&#10;csxHscPObSVrK9u7ueTmVGOIxmFo8zfxSavorKy/FnyZ8VEh034gfEbSdLgkWE61D9jM3JRVUYBO&#10;B2I9OleYeOJzceIY0+0fMlhbiZVHUmFCO3piun+IHjfU/EsWr6xJKtveaxqCl2gjIRWbPP0B/SuU&#10;8UG5OubprgSFbeGPAUcbY1Ufyr6Thn36zmuqf5n5v4nVP9k5fNfkUjuHQ4pDnqW/SlZ1UZApol3D&#10;5UXOK+05e5+HCHJFBye340u4bhuIz7Ujbsk8fSgqN1uc58UWRvDakqpPnfLz/stXic+DdNvTIwDt&#10;6f55r2n4nKsPhoR+Vn/SVOW7fK3P614tfrtvm2/1rzv+Y9o9Ct/u9L0f5li2RSobAz6bquQBVO7Z&#10;yf8AaPFU7RAVBUjPpmrtqHVfnxnHOPrXdqcTL8IQ8OvDdcGr1vHGYvubvm6fj1qjCoI24H3flLVc&#10;tVAG4Y3N1p3J0vcvQRpwzJnHK1bgVAd2wZ9e9UI3kx09qvW0YVskY9ap7aDtcuWyIVwyge3rWpYW&#10;KzlII4flY/KqL1/CsuC3uZtqW8qqSf4lzn9a/T7/AIIYf8Ewpvi74hs/2ufjf4eDeGdFud3hXTbu&#10;P5dVvI2/4+GU9YYmHHZ3XuqENw4zExwtFzfyXc9TK8vnjq3L0W7PqD/gid/wTRT9mb4dwftE/GDw&#10;8qePfElkDp1neR/PoenuARHg/dnlGGfOCo2phSHB+6PGXifw94N8OX/jDxRq0On6Xpdq9xqV/cMF&#10;WKNRkk/55qO3vdYu9UmtpY9qrtw275VG0dD3A65Pc+1fln/wWE/4KGJ8UPEEv7MXwg1wt4b0W6xr&#10;+oW8ny6neIceWCOsUZ/Bm55Cqa/PcwzCMYzxFfXXbu+x+p5VlE8VXhh6Sskld9l/mzw//gox+3Br&#10;37Yfxdlv7Oaa18J6OzQeG9LZuBHnmdx3kfAJ9Bgdq+a7y4UjaH+buadc3qgMztn1FUGuyZWTZ8w9&#10;a/NMZiquLrOrPqfreFw9LCUY0aaskiO5iQxtFKAyn36VQeeWzRra9bKAfu39V9K0GlaTqnH8qrXs&#10;UdwjQ3C5T+EjtXJGXvanSrLQwtVuba2ia/mfbbQ5dd7feI7+wH5V4P4s+Jlz8QfGPk7WFnbyH7O+&#10;75W5A3Yz3/T8a9D8aeGfiN8U9YvLf4ZeFNa1ezsUFrfHTbNpoUY4YKxCnDYweTyD0rlv+FAfGfTb&#10;pTe/DLVrdUcFvOtSmFz3ziv0PI8DTwtNVanxtK3S1/1OSUOalKd9LP8AI7rUrhba5UhV2rG5bA6A&#10;Ef8A16bHOrxho/4hkGo7pk/tBVfJby2AbHuDg/lTo87doORya/VcL7tOx/JGbPmxTfr+ZISMYYe2&#10;71HWoLmQxplY1z/d9acclSppJVwmUrZnlSuQecuOV98VA5XO4HHpUiRssrMzt83O3PC1DJHlioi2&#10;/wDAsZ9qCHHW5XlJU/O/03VRuplX5Wb8OKnW3vFlk3AssjZG+TIXjp+dM1GzdU3RKrMe2cfrTi7B&#10;6GTdyHLcdOa9S+Gl0U+ANxJvG/8A4SCRRuU4XMcGCcfSvMm0Z0RhJc7izFvmbOM9uleofCz938D7&#10;uFiN3/CQzbfcCK2/xrmxmvs2/wCaP5nt5F7uIqL+5L8ilDd39wcMI9p7hWz/ADqyqcYwPz70AKi4&#10;NKpX5Qpr147HE1qDjB+ZcelAXD4G0dvu1Hci5MTC2C+Zj5dxOP0p0TxyjzF2tz2ouPpoAAwVYfp1&#10;pHijkTaEwKLoyeQxgC7v4Qw4zTI3iki8xX3Z/ipk7A9suzDr0468Uxsou5jzT5RIEYQsFPZivSm7&#10;xOm5RuqWP7Jm6hvUMWP/ANaqfhFAfETM7/MImI56nYwx+VXNQyVbAOMemKz/AAmfM8QuytIQsbfw&#10;4zwR/WuTEL92/kdWWaYpW7P8jqhvA+f0rzb9qtJLj4VRs0W0rrER47DZJj/PvXoilHmLLKxb+7uP&#10;FdP8P/2FvjR/wUD1CX4I/AyG1bV7eL+1Zmv7lIY1t4mWNjucjJ3TIMDnn2pT5uV2PSyOUY5tSb6P&#10;qfBuiQSNrVirBW3XcYPb+IVkaxEQ1rIv3luGHI9cf4V+nE//AAbH/wDBQjwrG3iXUR4d+z6arXU3&#10;l6xAWKRjeQBv64HFfJr/APBPH41a18A/Af7RNsLFfD/jv4nJ4N0md7lQ0d+WdB5i7sqmVPJH8J5r&#10;OjKftL2f3M/WsVPCyp2jUi/mjwGa0kmSMO+3y1YN8vrSx2YTKSBtv+0K/USD/g1q/bnbAm8ReHR/&#10;eZL2I/8AtUVeg/4NWf20ZowZPHnh2Mk/dMkf/wAdqeet/JL7maRllsdq0f8AwJH5bw2hXSZ9q4Bu&#10;IR/47JUVgbrS7yDU9OlaOa3kWWKROqspyCPcGvvX9r7/AIIU/tHfsbaf4MtvHHivR74/EDxxZeHt&#10;Ja1kUCO5lyqlvnOFy/fGMda9f/4hTv2y04f4k+Hdv+yF/wDj1HNU5dYy18mKM8HzN+1j5O6Mb9lP&#10;4j2vx6+Ecfjy8v5JNTkItNagMgKxzIqg4HYMPm9818DftpfsxQfA/wCM15p+k27Jo+qk3mkHGQqM&#10;TuiH+42Rj02+tfrB+zl/wQa/bR/Y9Ou+NNR8YaTq+htpckupaTasqyHygXEseJGy4G7gD5gcdcV5&#10;b8fP2PrD9re50n4ZTeIbPQtQk1qGLTtdvlzFb+YwQ+Z0xGcjPPGAe1fP4eWIynMHo1CXdHoVo4HN&#10;MPfmUnHqmflHcaSksuNmCuQKZHosMo+ZPyNfo5+xp/wb9fGv9s7RvGXiXw58VtC0eHwj46v/AAxc&#10;LdRvJ509sU3yKV/g+cY717ZH/wAGlfx8M0av+0j4Z8tvvOtjN8n4d/wFfTe2xH2YS+48WLy1W5qk&#10;V8z8dn0WMKCB1Xvirnh/TjELx4Tt22pyw/30OPxr9Vf2j/8Ag2ouP2Wfgtr3x5+M37Xnh+x0Pw/Y&#10;tPcstjIJJ5P4IYgQN8jthVX1PYV+cXgz4U+NfFvhvxX4p8I+Er6+0bwrpKXev6lHblorCGSdIYjK&#10;3QF5WVVHUndjhThe1xEvdcX80bxo4KUXUpTTS7HBX15JbmSGPb8xOAMcVl6dmDWRCVZjIoHynp81&#10;ejftH/AO8+BXj+Hwbf8AiCK+luPDumaq1xDGQE+2WUN0I/8AgIlC574964HSbBl8S2sfm7mkkVQo&#10;Xj7wrpp8ns2l2OGvGc5Q5trq3ofqf+ydaW5/4JJfEiZU/en416YrvjBKrpjkD8Mt+deONnflW6Vz&#10;f7Mv7QvxLh8H+KP2YLbVbePwjcTjxFdWcdqvmy3yCO3RjJjdsWMthRgZY5zhQvRYDDcoPHP1rHDy&#10;5sPFdkfB8WrlzByMXx+8y6Kph+75wEmfTa361kaHtWEAc+5zWp48Xy9DBDLtM3I9Ttb/AD/k1leH&#10;p3+zhpEwRVw+KSPn6t/q8H6m5AsxCkSYXHzY6ir8ZJUYOaoW7FhuI/SrVs77yjx/L67s1vE4r62J&#10;mj/cMrHr3VuRToypxHt6dqaQpC/3fpUiSfvGVgNq9Du61Qve6jgqsNpkwcdQaF/djYOffdQu3cMk&#10;c+1KWcvgAD056n0o1BDtpyApxxg0q5D43UZVixOKbvYPwPl2880+gyaIfvlDN/F3rzr44XUbfEW8&#10;iSVN4C/Kzc9K9DUoJFbO7Jrzr432+z4gXbbcMyqVPtj0rkq/7zB+p6uH/wCRZV9UcxhmIO7BrR8M&#10;69Ij3Ntpflm6Chod6bj8pySvOM+/btisxN5QiF/m6fNWj4aawi1MXM9xHGyqfIaRTy+eP8muXNI8&#10;2Bkma5DH/hRj6M73wT4d13X7PyPEOnvqHmRtc3DGRm2R7gMc543YHXHJqTwNoWq32p+ItX1F2uY4&#10;bhDZ6fD8yxQqCMM3XPooyMDnBxWr4Q8b3/h3S4bqy0qbcFCNJJbknHcZIw3tnt9eWSa6fFl5df2R&#10;ZJDCrMbngLHDzn7ygv16j5RyTkYr4elUVKM4taPc+79pGm7PoQyappl7pkl1Bbw2whbdcW6fKxiY&#10;43YPU9ARjIP4moJp9V1zXtIsPh1C1vdSSeTbrbSsk7/KcOzDoSflB7cZrkmGpaB4yuzLFC/mfNbJ&#10;bqTCUwc7ScnjpnOfU9a6zQtdigmsZbPTGWbc4W6uBuG7PzFdrKwwPUDp1NarDQlUUoO5ovejzItR&#10;x+OU0W+sfF8ksM8rCCaaS+ijaJSWUoed0w4A/i4Gecg1zHgPQ9c0nxK/wy1zW/Ls76KSLR9Whu1h&#10;glcKXSOSQkcdRyc/dGMV0fia9vdfgTTLvTTDHHcJFLJcQuo28gjg5xu6nrk9jkCT4gfD3RNP1NPD&#10;19qtxNpd0lvNPcWsaM1vMAv3XZP3YXOC24kgE5wcD0afO58k9vyMrN+6zqfhnP4M0/V5k+Imk/bp&#10;rdZEt4bS8HlyXCjam90b51V8MF+6wOScYpl58OtLj8Z33hHT9Pm+z/2T/aMLak0aS3xeVY9h+YqB&#10;uL/dP3F9BivO9F8J+KLDxxb2smnyahZx3Cs9zHNvWWIHBLEZwdvfgELnivTNW+HN/p2ur4wuNRmf&#10;T5IxiS8YbxEZRH1/iALHn27VjWqU6MlBpOPfr8zaOFna6Z1X7O9n4c1Pxlf6TqGsvpccFrHdebHE&#10;0NwhVmj8pJI8+UWXLZ+ZSQAwA6fTH7Of7XfiH9mjw9Na+G3t/EXhaHVDJJbT6f8AZLy3jkcgSK6n&#10;bMpOATtGwYxtXIHxT4V8aaR4N+J15q09zth/s+IrIHIkjON5jGCD1z1zj8q9f0rUdAn0Jr/SNUkj&#10;jkJe1CkK7W5AZlJA6hunQGtv7Sng8OnB2fYyhRU5OMlc9v8AE/xz8O+LfiL408f+HdWvNFh8WSwX&#10;t9pcsPmuxiRIsMQx2qBnGByHIOaveLviboFzpVxaR+Jru41a5umb+0lJaVdgVUG3gbRt24Xb94nJ&#10;JJrwfSrd1ik8qOBbN7aRbWZIcOYSR+7IZcAArw2M44J7UzR/F8cV+1z9sabfCE8ogjy8sfm5A2nH&#10;zZHbPNfM4nN8bUqyUpXudUqMKdOyR6P4B+MXxCv/ABVqEc3iVVtbq1lub678obvkk27OgAbGCcZy&#10;Dgd6l8Va74n+Bt2tx4qku7mO806SbTPst0rDSHm2gTOVJIdEkcjGdrFTjnJ4T4Z+MNLm8YX2jacr&#10;QrDbqzXDSYbJ+Utzxyyrx1579K9sk1rTPH/glvBuq+IJrWFryG313XLeOOZ4tNMo3qny/OFZN+Qr&#10;A7mYgHBPvcPYyDxFpaPuzlrU/aUnJa90etf8E57rS/F//CReO9f+JcN4lwLSDTdIkm8jMYRmWOJS&#10;BI0cZldB/eO4gc5PhP8AwWgsfCGhW2rTHRIVW+bRo2t4/wBy8rGactvVhuZRGpXcO8nOcAVofFz4&#10;A/EH4aamNZ/Z38RtZ6fdxtHZ3kNnCjxb2kEQg+XMQfyp2LKTtJAUpwo8b+N/7NfxO+KTeENQ8V/G&#10;ye88UeJvEFtaWsfiK1uXh02JZYkgllnnDiRXZjhUQqAOpya+7nj6ftPYPe1/I4KOF91VE9O3U+Tf&#10;2mtB1HwD8QV8VaNol5oum3NrH9jspoWh8mMjBjEbAOsZJbG8Akcnk5PKw+K9DngjOpQKrqgVVjt1&#10;VQo6dEOfcnknJNfdfxn/AOCW37cl5rN5beKG8F+II7y1eW5vdPuNihEK7tqSRokTgDICYGOPavjD&#10;x5+yx8Svh54svvCXjSRdJvrS4ZGsrxJC6qGIByvylTjIIyCD1q6fs9q3yZLhUqK8bH9eS7c4IpwR&#10;Oy1CsjN0qQFlOK9F3OTmHPwOtRsVxzRISw70wlsZpxJbFzkUKVGeKarknmlLYHI/WqFcfsPUUwtg&#10;4xSiQjik3DHJoFcFbJ6Usq/I2D2pu7uWpsjAJuDUpfCw5j8cPH/mP421JVYqq6lMWx3/AHjevavL&#10;vi7EJPFekq3P+hXH/ocVer+OGU+MNU6LnUJunb94a8u+KiiTxfpLbuF0+4HB65ki/wAP1r80zZ/H&#10;6nLwT/yVUf8At78jyP8AaBtrePwPqtx/EbdUHPX51r5b1w51WLKj/j2THvwa+oP2jbGeXwff3OMo&#10;sKkjdjad4xxjnOT34xXy/rzY1iPcrDbbx/w/7NeTh9bs/dqyUbW7HL+K5Y0162Kru/0Nf/RjVmaD&#10;CZviReHpt1aM/kV4q34rmkGvRNFH92zQfL3y7Gqfg64hl+JV5bD/AFi60vf3/wDrV7FON6Lfl+px&#10;1JfvEUdEilE10izH5re4/i6jyXqrdQFPDt5kf8u6jn/rtHV7RMve3C7Pu2txtY/9cW5qnqTZ8M3R&#10;gYtuMY+X/rovH6VMf4q+R0y/hNI/RL/gmvLt/ZZ0iIv8zaheHHPaXnt711X7Y7qfhTYhep1yPPH/&#10;AExmrmf+Ca0DR/sp6OjxAs19eMPp5zD+lb/7YzLF8MrEyzfe1yMLGBgD9xN/nmuqNvrkV5o/nnH6&#10;Z/W9WfMjvkYFRunTJ6ntmpC6uuGHRs9ah+YO3JOQAF9PevrVc8TlNHwu0i6/ARFwGwrZ68V51YeK&#10;Lnwb8RNY1uO+nj+a6iEayt5bNvLKWXocEfUZr0Lw4Xh1iEpFuPmfKOBmvFfEep6vp3xE1rw54lsJ&#10;Le8GozPbrIpXzYWcspHr8pB9x+NfKZ9T5q69D9o8OZShls2v5v0R6d4e/aH8L/Fvw9cWHx28Lwq0&#10;LQxrrmkhY7gud+zfnhgCvT0PStvT/B+veKPhz4fl0DSLi8t7HxN5161vGX8mLcBvYDnb6nt3rxR7&#10;ezXS5ore3bdcX9tIy44wm/J/8eFey2PjXxn4B8K+Df8AhD/EFxYtfeLDb3yxhSs0LHmNgwIIP0yO&#10;2K+ZlRtJqJ+pKpTqTi49zhvAyPPa67dRjym+yruOM4zcRf4Cv0Y/4IuGZPhb8cpr2Tft+Duo737g&#10;Zl4r4n8DfFr4B/Fm1vpPGXhCTwddqqR6jqemuDbyr5qhXK44O/ZxtJxn5ua++P8AglN4SsvCvw2+&#10;PA0LxDa6vp0/wdvzY39mwZJl2yE9CcEFsYz1BrtyGPLmyUtNH+Rw8Sc39lTfmvzR8ZeJ/HGgeK/j&#10;54f/AOEbuGni0WOeO6mj+67mIkqh7kfzr2f4BeP7Txt4QmsbRnZLeQ+X5q7W2Nz065Bz/LtXl/iT&#10;wdoXgv4p+D9F8OafHbwC1umuDu5bMZ+Y+pNdNB4ni8AajDr8f7uCTUoYbrHAeN1cFj9CQ3vivMxN&#10;X2c1bub+x+s0XHyTR6z8DPDN7Zftb/DmaNf3E3jzR5I/YLdpuX82zX7ivNmE9fu/dr8Z/hLeaDo/&#10;xa8FeK9c1JYLXSPF2m389y3O2GO5jeQ8c4CKx49K/ZDzN8PmowZWXKsPSvvOEKUVh6jXV/ofm3GO&#10;KqVK1BPeKf5n5jf8G1okXwx8XLiVNrza9al/c7rn/Gv0n+PvjofC/wDZ+8S+NWLebZ6HM1vt6meQ&#10;bIh+Lsor8z/+DcXULXSfAnxe1u6n229vqlvNIzHgKpuWJP4V7nH/AMFD9C/bmk8O/s/eGPh9qOj3&#10;GteLbBtT+0XEcsB06BhPIocENuzGOCmMA816NWoqeHhHu2vxOOpQqVsynPeMVFv0STZ9WfA/wSPh&#10;78IvDPgv7MIW0/RbeO4jHabYDJ/4+WP41/Ot8eT/AMXn8XHHTxNf9P8Ar4ev6VI5DjLD3r+aX40z&#10;/avix4ouVI/eeILx92PWdjXq1KcKdFJeR8LnVV1o8ze7bOV8yM4VV6dajkmdHVEt2O7O5s9OKjt7&#10;SKyZljLHJ/ibOKl3dTs/LtXH0PnY/wARHFQs0kKyKWbcMn86UEltnJy3rTIHJghwP+Wefu1J86SK&#10;Qx4ydqkc15utrHqS/wB5V+51Hw48OQ6f+yz8YPFd0kam41GytrV2X+JL+BiB+Dn/ACK/o0/Y3gLf&#10;sw/AyRPmSHQbF2b0X+yphn82Ffz+2X/CK6N+wn4x0DVdesYNW1SSO+s7OW4RZ5s6oi5RCdz4jjJO&#10;AcAGv6Gv2DNMtr/9j74XTXtskklr4L06S33D7j/ZwuR74JH41xZHJyhWs+v6n7JxI4/UsN6foj4D&#10;/wCDnTxgbvSPCPw8zlbaxN9t95LhY8/lGK/P/wAdQz2PjjUILBpI0MilFWZhn74OeeMkV9Uf8HEn&#10;ii48R/tIarppvjJDouj6bawruyEJbzGH/fUlfM3xEtxB42vpivL3LHPou+UY/Ag18LxLW58ym0+t&#10;vusffcM0PZZLRi+sb/fr+p9n/wDBHz9iz4PftQ+GPF2p/GPRLy6/suSzWwkh1BlIMiy785z/AHFx&#10;x619uR/8Em/2MYYwh8A3T/7Tag2T+QFeH/8ABAxSPhl42lY8td2I3dM/LPX1f+2P+2L8Ff2H/gdq&#10;nx2+OOvm10+yXy7GwtwHutUumH7u1t48jzJXI9QFALMQoJH3XDuU5fXymnUqU05O+r9T894kzrNK&#10;OdVKNGrJJWsk/JH5QftIP+w5+wh/wUD+M2k/Fnwve6lo9r4H0t/Bvg61vSLjVtVeGErCr4OxfmZm&#10;dvlRck54B+L/ANmr9k/45/8ABQH9pmfQPh/oNuvibxBcGbU9Q2u2n+GdOL8DnkRRIdqrkPK4HOWJ&#10;HV30P7Q3/BW39u2++J1t4Etx408aXCx6fo9vITbaHpsSLGnmS44EcSqZZiBubO0ZKrX7x/sBfsHf&#10;Cn9gv4MQfDrwN/xMNYvAs/ijxNcQhZtUuscnAzshXlY4wSFXqWYs7ddHLcJVxLdKCUU9Wuvl6E4r&#10;OMVhcKlVm5VJJaN6Lz9ThPgT/wAEaP2HvgL8K7HwJZ/Dttau7e3B1bXtTuGN1qlyQN88hXgZPRR8&#10;qjCjgc/jL8cQLfQNWttPt1+WYxbX6rEk208+uAPzr+ke7y9swTk46V/ON8bLJotF19rhVWRZLn04&#10;/f5/OjNsHhsPGM6cEm3rY4ctx2Kxkakas3JJOybPnaSERO2xBlmJ/GtfwBbxL4oUqD+8tbgN8x/5&#10;95B6+9ZEzM0/zHPzHp2rY+Hjxp4oiZv4oJhgnjmJxXLiJWoSfkfB5R/yOKf+I7T4nWzj4RahMp3b&#10;oIVxj7v76P8AwrD1C9ii8RrDNH+7WRUZt3dYD6fjWz8SJpB8JNQUHck0MO1vQ+clcx/Z3iC88USR&#10;rpU01vJeCZbiNht4h2kdf7xXtXyvu3dj9w1dM3tfVZZ9SuRMzRyW0Kshb5QQ6f5/KtLwYLb+wY5Y&#10;E+8EG7d1GT/9aq9t4f8AEOo+HrlLrS3FxLEoVVxliJFx39BWh4V8G+K9N0mK2OiSsVjVBH5i8e/W&#10;sZxlKnt1NqVSMam/QuXFxHDq00kkipvvwqbuN5OcCuHZI0FwpONsjflnivQr/wAC6pqmpRyX+is6&#10;2+pJcw7+cMucNwe1c3L8LPGdw0kv/CMXW7znZegyCenXHSvHxFGtzLliz3Kdaio6yR5f8P4Psuq3&#10;1szM3mRqy9SAQ75+nFdf4Zv7Y6jbwwbvlvpkZmU8vvJ2/rV7w18EvifbPdOfB1whmVdm6RBnDMcf&#10;e9CK3PDfwY+KcE1hPqHhB1ZZJXm/fRfLksQfvemPzqa1OtUUnyvb9C6NajGUbyW4tla3M3iO7C/w&#10;3SFx6KYVx/Ov2q/YB/ZG/Zs8S/s1+H9f8Q/CrTb++utH0uW7urpWZpJH0mydj145Y9K/H/S/hd48&#10;ttcu5v8AhH2WKZ0Kt50fICKP73YjHOK/YL9ij9qT9nz4VfATRfBXj74s6Tp+pWek6ZHcWzTGTY0e&#10;l2cLjKBlOJI3Xg/w17fA+CoSxVVYuCtZW5l1+Z43HmPxEMFReCqO/M78r1t8vMk/aX/YL+E/hjRp&#10;PFnwO+Fn2C81KYWuuXlrfSeXDbuyqAsbvtXLFfujt717Fb/sVfssW0axx/BLQ22jG5rc5b689ape&#10;N/2vf2YtZ8C29hp3xw8OTfadesnuNupKCkMU6TMxB5xiPHT+Krdz+2n+yxbJmb47eHvwvckfkK/Q&#10;aeX5HKvLmhDS1k0tPQ/NambcQexjyzmn1d3d+voSN+xt+y4WyfghoH/gKf8A4qob39i39lO8hkhu&#10;fgT4ebzFKt/opHBGOx//AFVWm/bq/ZKhk8l/jnorf7SeYw/MJj9aY37dn7JO7A+N+lN67Y5j/wCy&#10;V1f2dkC/5dw+5HH/AGtxF/z9qfez86f21v2LfE37FPxXi8feDZJLv4e6lc79Ne4hWZdPmB3fZpgw&#10;O4YHyk8MB6g19jfscr+xt+1V8O49a0/4L+HbPXrBFXW9JjU5iboJk+bmJ+cdSp+U8jJ7P4i/tS/s&#10;N/FPwbqHgHx78UtF1LSdTtzFdWk0E/zKe4Pl5VgeQw5BAPFfAGjSan+yv+0FP4k/Zy+K9jrulWky&#10;yaTqD3aQCe1f71rcRymPJAGGwNrYDDacY+bx+Dy/K8csRGEZ0pO0o2T5fNH1+X4/HZ5lrw9SpKlX&#10;grxldpS8n5n6XL+yN+zV95Pgzoo/7Yn/ABpV/ZH/AGbl6fBvQ+f+nc/41y3gb9v/APZs8R+ELLXP&#10;E3xG03QtQmh/07Sbm481raUcMu+IMrrkZDA8jGQDkC1J+3/+yHA7RyfGyz45ymm3jA/QiEg/hX0l&#10;PC8P1IpqENfJHyFTGcTU6jhKpU082amofsU/spatKk2qfATw7cOnKPPZ7yp9s9Ktw/smfs2W6tFb&#10;/BnQ0Vuqi3OD+tc/F/wUC/ZBmbYnxrtQf9rS71R+sNPP7fn7IKsqN8b9PztyR9huv/jVbfVchWnL&#10;D7kZ/XOIv56n3s6CT9lb9noW7RRfCHRUz/dtfun1H0r4i/4Jpf8ABPv4UfFz4FSfEbxD448YWGr2&#10;fi/UrPbpGqQwwjyZdqsUeF8sQRnJIPp0x9gJ+3p+yPJx/wALu07/AMA7n/41XhP/AATm+P8A8E/g&#10;T8F9d8G/E74m6bYXlx4+1XULCFfNmDWczoYpMxowGcNwSCO4FctSjkkcRC0YWs+iOujis++rTvOd&#10;7rds4b/gqr+xp4W+EP7G2sfEDRfiH4n1O4tdW09fsurtZPCwedUJPlWqPkBsj5+vXI4r8jfEUSz6&#10;Xcog+byyD7/J/nrX7Q/8FSv2gfhd+0B+yfe/CT4J+PNM1jVtU1izeaOSR7cQwRP5rPmVFBOUVcZz&#10;82e1fldqP7IfxguJ5GjTSiskWFVdah+9tx618VxVTwn1uH1ZLbW2259rwviMT9Tl9Zk783XfofRX&#10;/BKX4R+GvE37R3wb1Txjp6X1vqr+LPtOm3ESPArW+nxYHTLcyluTjKqQBznov27fF3wzvf2Trvwb&#10;pXw31CLX7X4pJNN4kbScWssBsH2wrcZzu5A8vH8BNWP+CfdzD8DPix8K9e+JWq2djZ+GtQ8VHVp0&#10;mMwgS8063S3OIw2d0qOvGcY5xXYftg+LvBnxS/YE0D4KeCPFVtdeKLb4gNql9p7JImy3Md2u/eyB&#10;T/rY+Ac89Otb04YKOVyUVFS5W9le9l+J1PEV3jXdtrnjbVpWvK/yNr/gguPh3c6X4k0TxX8PZdT1&#10;G61zTmsNSXRfPitdsDMQ8uMRcjI9fyryX/grh+0rH8YPjprHwj8IaBH/AMSrxVcLqF9HCGnv7pAt&#10;rHGhUbiiJGAqjq8jHHArsv2I/jvf/sbfsrfEDwz4d1Gyj8deJLq1TQFkL+VbH7O0b3LMEIJj6qvJ&#10;LbeMZI5f9gD4d/A7wB+0M3x0/a3+Jliv9hsLzRNP+w3d217qBYkXDlIm4iPzgHkyFG/gIPm0+Wvg&#10;6GFi0uZe87ba9fM3ly4fM6+OqXahpFXbu/Jdj4U8XWWveFL3XvDniiyNpcaPqsMDWbMN6Sc7wfft&#10;jtiqHiWSE61Ig/ur/wCgivWf2n/hzrfiLx34u8Y+Erq11aDXvEbXlqttIySbMuwLCVUAzkDGSR3r&#10;yLX7G7s9WaPUrSSG52r5kMjKxX5R1Kkr09Ca9LhmkqNSUVsrpffufGeJVT2uGjNdWvyKjNkB37Nn&#10;9KRmDfOw6dOetLvQLnr+NMMwbO/bu/2u1fYbn4z9oJtrhXYbtrZX2ojLL9+TP40geJY2JdV59OKU&#10;BQQxP5Ub6BfU5/4kmSbwyTjayy/0NeH6grPet/pBXB52nrXtvxMMsnhrzLX5ttxh2Vs9mBH58V4r&#10;espvmJbuMj0ry1J/2g7noVf93pPyf5ktszRJxKxI/Wr2nzTSQr9oHzbfnbBHP41RgZW24Jz/APWq&#10;5aFo1+c7m64UcH2r0JM5ZeRpB2aE/ZwCxX5d3rV+0JUYYLu9RWdabVUEA96vW4Gcn+dSTyl6B5Cc&#10;J8vzYNaVohblmP1FZsMZf5N3J+61ev8A7JH7MHxM/a5+NGi/BD4WaU02oarcD7RctGfJsbZSPNuZ&#10;mHCxoOT6naoBZgDNWpGnT5m9EdOHw9TEVVCPU9s/4JWf8E7vEv7d3xrjj1mGay8C+HZkn8W6wARu&#10;TOVtIm6ebJgjPRF3OQcBW/oX8FeHPB/gLwbp/hHwXo9tY6RpdnHaafZWcYWKKFBtWNFHRQBgVw/7&#10;In7K3wu/ZF+Bmm/A34aWDLZ6cm6+v5I9s2o3TAGS4kP8TMcewACjhQK5r9ub9sPwZ+xb8HLjxtfr&#10;bTa5eq1t4W0MtgzTYx5jAdI06k/QdTXxmYYuVSXtZNKK/Bdz9EyzL+SMcNRV5N/e/wDI8O/4K8f8&#10;FAU/Z48DTfAT4W60q+MvENrjVrq3kG7SrNhjAx92RxwO6rk9wa/HW8vp5naWSQszMSzetb3xU+Jf&#10;iz4t+OdU+IXjfWJr7VNUunuLy4mbLO7HP4DsB0AAA4FcnJI3UjvivyTOs2lmGKtD4I6Jfr89z9ny&#10;fKaeV4NR3k935/5D33NuIPzc4qI5Zgx69KNzKQ2c4XjnkUSEfeAry6kro9KK11GliTj8K4X40fE+&#10;x8E6K1hE+68mhL7Y2wUjz1+rHge249q9K0rwZ458XeEvF/irwT4Zk1SHwR4Zm1zX/LYKtvaxnG4k&#10;9yx2hRknnAODXxP4+8X6l4j8TXEt/dCS4lm8y4kAO0NjG1f9lR8o+lfXcN8O1sXWWIrxagtVf7X/&#10;AAEcOKx1CN6UJJtb+Rw/jzVdQv8AXl1Ga6l3XG6SX5jyxYnJp2iXEontgo+Z5kG1vXNQeN1KTwSk&#10;8KnsM8/5/OotMdjPbzKxJjmVv1r9op04/VoWR8Liq1SGIqpNn1pfXJh1S3tZkk8ycOsbLGWCEDdk&#10;9hwO/fAq4okU5Y8Hrj1qvJLi8EpkPELnbx2IyfWpo2Z49wyO4U9q6o25D+fca+as35sVXUOVz+Jp&#10;jMFGGHTjimfZpNzSmd/mA+Xjjk/5/D60kqqBjcOPWiSRx3TEkZcYA6cdf1qvLcMqdPanPGVdiZGb&#10;d0z2qFwNrbuPSl5EsjnkLc8fL+dUrm4IGXP44qV42DNJI7fM38XOPYVSvlEihc+tUtxla91CQDyw&#10;65xXpvwrmuE+CE5ClvM1653Hn/nlaH/CvJ7mHy5D+8JDc/Mx9+Pp7V6x8JYt/wADbyTblYdcnP8A&#10;5DtB/n8a5sZy/u9ftI9rI9a9T/BL8hhO4/y9qcGUDp931HWmeZEOMU2O6iuY90RyoYjPuDgivVOK&#10;9pWJ1AKjH0pAWDHK4+neo1kPylV+b3py3Uci74+R/tD8Kd0NjpHUHaPxpI2dlJP0pCY/vFc8fw0y&#10;C5jnVmhJwGK/dI5Bwf1o1ZP2r3HSNtk4Ofzpj+YRye2ac2UBIPDHoWzUEUqyL5iM3cAMCOQcHrQ9&#10;hFHU5Adw2n7uefrVTwt+81yXA+7CT+oHp71c1V+cBe3A9ay/DFzI3iB1t1fIQ7k+7u56c9v8K5q9&#10;/Zu/kdeW/wC9pev5HXKNjBgP4sfWvu//AIN+iIP2zNXRVP7zwDfD5m/6e7M18KQ5HyGOvub/AIID&#10;SSf8NsX25dvmeB9QXG7PAubQg/pXThf4yN8J/vSP2K8YbZ/C2pQOPlawmDe4KNX4IazMYP8Ag348&#10;OeMbJcS+Cf2okv0kxym3zcH85V/Kv361u18zR7qID/WW7qfxU1+GWh+EI/EH/Btf8YisIP8AYfxj&#10;luo1x0xe6chP5StXrStc+swrlGPzX6n7kaY4v7GG8Q5WaNXX3yM1bjhKtk1zXwK1iPxR8FvCHiaC&#10;TeupeF7C6V/XzLaN/wCtdYEweRVcxxuHLI+B/wDgvHAI/DX7PepMmfsv7QWiMefdj/SvvcrkYr4K&#10;/wCC+0YPwh+Dt5u/1Px00Q/pL/hX3oKnqdEv4MfmNliVl8sqGHoe9flP+37+z037P3xuu10S32aP&#10;r2++8P7hlIsn57f6I/Qf3WXNfqw+Omee1eM/tw/s62/7Q3wVu9L0+xWTXNHY3+gtt+Yyqp3wg/8A&#10;TRMr6btpPSvJzrA/XsE1H4lqj0ckzD6hjk5P3ZaM8D/4IZ+GNM8C/AfxnoEN5D9r1Dx5NrF1aRsc&#10;wm4tbcN152mSOTB9q+1Na17R/Duj3eva7qUNnY2Nu895eXMgSOCJFLM7MeAoAJJNflX+xz8fZf2b&#10;vjhaa3rV40Oi33+g69Fg4SMt/rMY6o3zeuAw7153/wAF/wD/AIK0p4zupf2Bf2VvEv8AaEVxOkHj&#10;nW9Hk837ZMSNmmwFCd4DEeYRnc+EH3TnHJMxjiMDy1H70dH3O3Nsnrf2l+6+CeqfRLqeD/8ABUX9&#10;t/40f8Fjf2vtC/ZF/ZU068vPCVnrRsvCmmQ5VdVuuRLqVx/dRUDlS3EUQJ6s2ftP9sP/AIJ3fDH/&#10;AIJz/wDBBT4lfBzwakd9rl9Y6Zd+MvEiw7ZNW1A6ha7m9ViT7kaZO1Rk5ZmY+m/8ELf+CTlj+wp8&#10;Jl+Nfxl0BJPix4ysVN8syqx8P2LEOtgh7SnhpmHVgqDiPc3ef8F9vEXhXw7/AMEqvidB4l160sZd&#10;Rt7G10uK5mCvd3P26BxFGp+++1GbaOQqsegJr1FzSvKe5jiMTTi4YbD6Qi9fN9z+c/8A4KNzA/H+&#10;3knVQV8BeG4249NHsxXivhBIm12ymktxukuFRC3+8K6r49fFfUvjF44/4T/xRplrZMuk2NjHa25J&#10;BjtbWO3RjuJ+ZliBPQZPAFcf4duZrzxnp7yx+XGr7lQ9sf56V586cYwk35npe3qVpQhHZWPuz9ib&#10;9mHwp4i/ZH+K37XOoa1ff25oXijTvDen6fGyC1W3nha4llcYLM5KxqOQFCnhi3GWxOxi2f8Aer17&#10;/gnk32j/AIJL/HiRvvJ8UtFO3d0/0UjOP89K8hdjuwo6+/SsaUf3MX5HxXFfu5g/67GH4/i8/RE4&#10;PyXAblumEasPRGYBcx5+nrXVeJNOa/0K4YXAXyYWlZWXO7CnjOeK5Lw6080WZEKbSMfNnPvRT/iS&#10;PBrf7rB+p0Vux2gjjIxVqPzA2081UtX4wSOParMEknmlPL42jaxYc/hW/kcHW7LKkncnrzTQXBwp&#10;znv60iz7MEf/AK6VJpjIyGP5NowxbqT2x7VROkiXdhNp4/pTxINpANRk5A2rznnijzZlkRWjXaVP&#10;zbu+fTFMnl1HqWxlqVZGUEsPlxmmCTdGMLtpBLKGXbEu3adzFuQfy5o3K6E0TYkRiOC3UnpXA/G+&#10;YDx5I/3t0KHnIPSu+ikJOSK8/wDjdIv/AAm0jMOsCH0yMVy1l/tEPmenhv8AkW1Ld0cmrjhlHPc8&#10;10HhHQv7bju4FgWZ0t8rvO1Q2RyevH+Nc6jEnDK2OvWt7wdPfRPJLaXbRRiLdPGzkeYuemO5z2rj&#10;zT2n1GaW508Pyj/aUebzOz0/xTYNpIid1hhULugaQt+8HyjB6Y61meHPEet772z8N6KhhupMKsiq&#10;539/u8gGs3xBoU2ulrk6zDp6LAJfLK7U3ZHAbv8Amcc12nwSi+F/hfV4NK8ZX0l5fPMN01nqJFvK&#10;TwgWRceXjnczDjAwcZWvmcJllLERTk7X7n3WIpU/iSvcw7vwL45uWtTem1mjtJd25bgCGJWYBi2P&#10;m5OF4BPXI61uWb6TpM+n3/hzS/ty3M8gvYZIUle14Ikdfl2DAGRnd8pOCDX0B4q+OXwr+D/hyTwt&#10;8NvA2iwNNqaveXEmsSXjSEyD5w+1TLzxuBJHO5cDNdF4n/Zc8KfF7Sl8S/Cn44+EbG4+3RQXSq4t&#10;xsl2hUBQNI/719rfLwBncQDj2o5bGnaFPWxnDEShGzVkfN1/4jv73Ro9PvPiBaRwSae72djdzPdq&#10;Hi2r5bHjYXUBuMkbucFuPSdH8ReMItOk8Fz+HtBvrF4VikvYbiYKY2QFWRplOSMqoVjgEnKngj1H&#10;wz+yP+z38OPg9rtr8X/Dd94f8ceG9SaLxDb3mtAQ3ccreZHcQOJMPBtOAT1w+cECuh0XwX4B8WeF&#10;b/wtonhG61JrW1k8nXobqWKzljkRQj+ZJtRyjAKVjDsQynngV24jAfubwsnYxw+KlCp76urnjsP/&#10;AArax0z+zxoSw3HRmhhdTuJ6ho2wuB3C4JyCDmsnxn418LWOoaf4eYz7ZI1RLiN/kj8vvsIG88hu&#10;g6Nx0roLX4Dano2kSeM7nxNeWLW8rojnRZDDM24r5SEjY0pP3VYDdn2rxX9obwT448MRQ6nc6feL&#10;JFJDdKs2nyxMyuep3AZyOMDODnpiviZ5LmVSpzPY9OtjaDl7mhtL8NZfiDfSahZwxwx3CiG4kj+Z&#10;huLKzR9SWYqSScbMHaoyu3vbHwUvhdbjSNSvLaSSNtiiSaQeYq4zgAcYK469u+cV5h4C13W/Cnhu&#10;416C/t9vlq6+fbyKryFdw5IUgbVc5wQccE44t3Xxf1C7C69dxWlzazbUH2fUo59pbkAqCcA9xjg4&#10;B5pYj2lanyRptOG5cZ0Y6qW56bfeNdEs7Wd9NsZFUrtEW4OSv90MCpyCAckZGOciqd5pVlo9lZ+I&#10;/DmoebDdo881rMGZI9q/cIbHBBxnPfpxzxfhTxFpGqancW4mbzJvnhjZtimNVAZVLZBI+XC5yRn0&#10;rW1vxhcT+HbjRJEZWS226ebhstHEd6sgIOSRhT09MdK8WNOPtkqi1/I0lGny6mDoPiVtQ8aXs+jx&#10;SLaySQQxiFGkMvztkr+Bbg45+hNfTXwc8arf6ZDpx0hljaWS3uILq58gyYUBlDENhiem7K9cjnI+&#10;a/g1pGoaM0l/Jp3zJdGSGC4mVjtwBuOAMOcE45xnoK9a+HPj/S9KaaXWZJJYXumlmTzZIvtCkjEW&#10;5OjA4Gcg9ckV7uDqYWGITfoeevaU4vlZ1fxl+Nfj7wf8Pl8O/wBuR+ZoepCct9oUSzWpLDZlsklA&#10;5+UZwBlRg10PhnxP4j/aN+Gln8L/ABl4Y+2afo2mSTaTd/2wiNbMrRmOQhckOBgBCMlWJ4xWb8Yd&#10;V+BvjPwlY6HpHgvUodcYmX+0IpHup5f3ZV0P75s4OD8v1yetbXwZ1XWvCGg3lp4Vsm1C7bTYbfEY&#10;YmHC7mLbm+9gKD1XoCRxXq4itTp1rqd01uuhOFhUlTc0texX8U/ta/EnQPh3pngDVviVcD7DHPEb&#10;hiXkuDtCqGzyAY9y++B68dZ8RfjD8NvjhdaX4xu/hTHqPk6NDZx3GrWKiYJGz4UkZ3dc7s96+Sf2&#10;nviPJrUnm3Oitol5ptwn9tWF1lWilVmyUBJO11O5QR7dqr+FfjmNL0SGwtrNbqOPhZir5I9Dz1ri&#10;w+aZlhbqpLmT29CakIz6WP6hrawkjyWmLf72P6CpGjKtggUfaOMZpjTgnORX6f7x5nuLYXYlNFsh&#10;6im7wacJQDyPxqtSdANlEDnFRvZg8g1IJuOtDS5Xg0K4csLFWZDH1b8aiDnPWrrMrdRVdrf58qK0&#10;jLoc8422I2cbeKjkbMdTNETzimzowjIANOTXKyOWR+N/jZhP4t1JtxH/ABMpm/3hvPFea/EuQf8A&#10;CV6a5b7thNuXqT86V2ni7X4JfFd9aCGTP26TazMMbS55/LHvzXE+K3a+8S6fdPFt3afIef4cyDr+&#10;Vfl2ccyjN+f6k8DQf+tMb/3vyZ5X+0PczN8NNUfG1sR7M8fKZFHSvlXxML+TW8wFPltYflZeTxyM&#10;/T9a+tv2orbZ8K9SuAn3fKwffzUH9a+SNbnP/CRj5f8Al0i79flFebhPei2fuWK92xxniUtP4kaO&#10;INhViXg44wP61X8HpJN4/uHiAbdreB7/AD8VZ1OUv4tmEw7Ln6bBTfCMaxeN7lAVIXWHHC5/5aV7&#10;VP3ab9Dz6kveSZmaRGZPtuXKn7DONyk5H7tulNt7aODw1LbplVZ4wvByTvBJ/Wp/DboxumIzutZh&#10;zxj921UNZmkj8MTTKW3eaijDZzzn+lTyuVVR9Do5rUWz9IP+Cdkctt+zBoconZV8+83J1Knz2qT9&#10;trXJU8JaVpZg/dyan5pm9MIygdMfxVH/AME55Wk/ZT8NmZ1aRmvDt44/0qT/AOt+daH7a1vC3w50&#10;2OdAytrShlbH/PGX/wCtXRR0xsU+5/P2OtLPa3rI+aXO3nftpkE0DDMUit23A5pfsNsh5iUj0A6U&#10;iWskdw0jSfu2UBF2/dPc/jx37V9dpY8Turljwvqcc/i2102GOdZC/LPauE6E/exivPPj/wCEl8Yf&#10;tAavZLqT281n4chu7eVMHEiKgAPsQTXqfg+JDrsGDlsn5vTivPviXK4/aW8RIpyo8GxjI9xGM/nX&#10;yudytiOZdEftnhty/wBnzXn/AJHm+heIrjXIk09AIL6Nc3G6M7eMfMPY16dZ+LoNV0vwf4ZQOLyx&#10;8URvN8vDIxB3D9QfT8a8z0/Ro/7Fm8RWr+XfW99bQ27bsKVcSFg397O0da6DTL26t7iPVLRFhvLW&#10;X/Vyru8qRSDhh3GR+Ir5+TjVjeJ+h1I/U66fQj8FWccnhvWllh3eYsKhcd/PRv5Cv00/4IxMtl8B&#10;f2gJSDti+Et4FXd0/cufwr81dA8/StF1NGXzPmhb/wAeYmv0s/4I0ET/ALP/AO0RdgYX/hVtyuG9&#10;7UmuzJOb+09eif5GXElaNTKG092vzR4H8TZGHxv8LgqF/wBBuCPf5WH+NZ/x3XyvBDGF1ST+0rXa&#10;cf7X+Bq18UYm/wCF9eGYxL8o0+YqOOOJB+tQ/H20lbwf9lSUIzazaiM7c/xAn+X6V85jPs+p6mXX&#10;59eyPaPhtqS6jo0MDjdNaqFfd3GODn6cV+p3/BO/45J8X/2f7XRNVvfM1bwtt0283vl5YVX/AEeU&#10;55OYxtz3aNjX5A/DS41X+3NN03TrWa6mvmWDyLeMs8rFPlwo6ndjgc819X/8E9vjLH8BvjdY2uoX&#10;vk6H4gf+zdWEk2Ej8x8xTEscDZJjLE8I7mvoOEMzlRqKEtpaPtc+P4zymNRNx3Wq/U8i/wCCX3xO&#10;j+FX7Af7RniC2vPLuby5ttIsGZsFpbmS4gyPcI7N/wABr2j/AIIreBW8W/GS88d6hpMiRaHpE0tv&#10;JIRxNMRGDweMq03/AHzXwb8C/iRf6d+zJrnwq0tCsfiDxyt9c3IkAAFulwij35uc/wDARX63/wDB&#10;Gn4Yr4S+AGqeNJ7Qxza1qqwxs3/LSGFNysPbfNIv/Aa+yw8o4nF06a2i239583mSeDwdao9HKyX3&#10;L/gn2KTt71/Mr4/v21Dx3rU23G/V7g5LdjK3+fav6aJGwhyK/mX8dOD4u1N0+XdqEx/8fNe9iv4Z&#10;+Y5k/wB0vUxeA5yetQ+WHdZ1kwV3fKp4P+cVJuIb+YpnmESLEit82Tu29MV57PFp/GjjLORp4Y5Q&#10;u393nv60+cTIcxMF2rUWlvH/AGVblFxmFSfzqUgyTB1m+UIQyYHzZxj+X615mvU9Sf8AvCXZlb41&#10;avFeeI7XT4gjLpvh6wt8I24bmi81h+chr+oz9geERfse/Dcn/oTdMH5WyGv5O9S1qXVPEGpzTHbI&#10;upPGU9FXKqPwUCv6of2JPifo9t+yH4ftUuY/M8L+AdOlvFzjb/xLoplz/wABYV5eTyjh51FLq1+r&#10;P2biCnKpgMNy9l+SR+On/BX7xifHHx++I2qQXHnIviryEdf+eaTBF/DCivN/iPvXx3q8TPlY7van&#10;t/rGx+ZrB/aW8R6t4pt/FXinV7mGb7X4oZoXTj92bliAeT82ST9PpWr8avEukeGtY1rWtZn8mFb+&#10;Xk9ZG3OFVQerHsK/Psyk62Ik1rzSf5n6dgYxw+FjHZRil9yP0A/4JeftRfBz9jr9jL4jfH347eKo&#10;9L0LRrmzDDhp7yYi48u2gjyDLNIflVR7k4AJH58fH/48ftVf8Fhv2s9N1O+8LX032y+az+G/w6sX&#10;8yHSIGPMsh4UzFBvlmbCqqn7qrx434S0b41ftNfEHR/C8dnf6o1xqnl+DPBdgxkjinf5fNK9HnIx&#10;lyMIu7GFzX76f8EvP+CaXhH9hj4dL4i8UQW2pfETXLRf7d1ZPmWyjOG+x257IDjcwx5jAHoqgfqe&#10;R0608tp4ZaJL3mvyR+TZ9WwmFzKri370pfCvwufNP/BI39lK5/Yq/wCCj/j79n7VfEsGtX2l/Dex&#10;nvr+3gKR+fOLeaSOPJJKKz7QxwWC5IGcD9SlY44NfDPweIi/4LsfFpRx5nw10wn8IbOvuIE4wDX0&#10;WDowo03CK0TPlc0rTrVoVJbuKZIznIB9a/nb/aQVUi8VQIoxHeXQU/8AbY1/Q9JIFIdj07+lfzvf&#10;tCN5ul+K7uJScyXUnJ65l/8Ar15PEC/cQ9Tv4ff8X0Pmi5XczKh/iwfatb4awx/8JfHhNxNvNu9/&#10;3L1kTqAWBjZS3zZrX+HZ8rxOsmfl+yznJPT9y9eViFF4eSfY+Ryj/kcU7fzHY/FGTHwauUt/uhIA&#10;zKemJk54/KuU8SX2sRa/JLpF3NDFGkQ2xysoPyLnoRj1rc8Z6sbr4R6hbRosiiNGWYN8pXz17/XH&#10;+RXJ+KbeO48azyzajLbwhIflWTGD5af7Q618ro/h6H7lGPu6nTaDr/iHLNeandKTjaPPkOBnt81d&#10;loer6xJsX+0bhW/vNcPz+bV5vpej6ZMyhPEBU9cs7cfk1ddYaHp90qxLrEzFeC0crn+praMtCZRi&#10;jtreTWln8x9Wmw3QNcsePTrUfgnU9dutV1KO612eZYroqq/biwVcnHAbj8ax7PwrpsUSvd3cxXnJ&#10;eZvm/DP8qq+AtE0N9Y1iKNysa3Z4a4LHOT2xgDv361pH4XdGEo+9E9IF68albi/ZTn5czEf+zVag&#10;1q0ClW1Dd8vy/wCkf/ZVj6f4f0WzGYbdf9puP51qWVrAjH7NHnK8qJKi62L5V1GPdC+uGkTW7mLj&#10;GY5xj+tXLK/a3jYrr9xKexkvAMflinQWLpxK6RLz8zSKO1JGlj0iu1k+bDMGPHv0/lRzE8qJrbWp&#10;4pt7ahM2R/DeN/8AFU6bXDkIupPjJ+UXTY/nSzWcCyrabV3txlDuX8etR3el2OnSeVNd28e7lcOt&#10;HMLlI21KUphdQmaQbvu3T/41LFr95b7G/tG4diP3ga4YhfwJ4ot7i1LeUL0ezKwx/IU65immiZNO&#10;kV22ltzMVU98Z9afO7i5Y2Kl/wCL9VS6aNGnZRCp4cse/NQ23jWdp2Emo3nH8LFxx+YqvpVtql5q&#10;Mt3dvcWvyqPLmtyGPLYx8xyPw71spBvk8tY5NyruZlcMMf0/GnJpFRSuZ134u1iOBpNJ1eYM5A/4&#10;+Mfj1qXTPEWpKM6l4luJWC5ZTcNt9eMelaEDR7cQxMwGR91eafI3lhWOnq2evAyP0rP2kdjRRW5V&#10;Oo21w0aKZmx8vMh4zjnNXGvLaGRjJvHX5vM5b3qewWJW894I1RsgfuRn6etaioq/6tlbPRVjw2Kz&#10;dQrl0Mmz1W2n/efa5EbH8ROevsfSnXOqRxIxtb7dJ/D94cn37Vcnt4ruRraWxkXbwp+z8Pn09arL&#10;ZabCvlSWy7Q3zeZHjn8aT5QVyKLUoojsbU5G3f3s46+9Q33iGytAZHv8sT91WP8Ah0rYh0i2vrdZ&#10;LTTE2txujhFE3gkzMrxw+W6ZHKj09M1hKSNouOlzAt9e0qSQieUKGXcrAk81U1S802QL5N7Grbs7&#10;mTrWvJocmDK8nIX7yoCNvHY59RWdqOixqFjkYxyNyv7vBb3wCAaTcVsVGXvMoz6namHEt3bsuMZ8&#10;tiBWPeNo8srP9ojO7qGiP5VtXehadOv+l3DStGdwXyxkH1CnP6VC+j2rxedb3Mk2ZAoPlhcN6HIq&#10;epr7q6HI67FpRTECDP8AFth6/pXm2v3Mc2pySRFgrKo5GD0HUdq9W1zTYbi0VpbIw/8APNnj++R3&#10;GAf6V5d42tprPX3iniCP5cZkXG35ioJ4yfr1NfQ8P/7015HwHH0f+EyDX836GS9rC330Hytu+bsf&#10;WnsAUzgEZ6UxJQg2E/L0+akdgJMDPPAr66R+PsSZLaYFJkEi5+bcvA5qQnhlPpg+uajlkRNruwU7&#10;v4mH+f8AJqTBZOKn0HoYPxDEMXhxoxHt3SMzL77WP555/GvEblv9KYHPytjFe0/ENrkeHGFyE3ee&#10;2zb2Xa+PxxjPvXid7IPtbAfXmvN3x7+R31lfC0vR/mTwjhRu+YsPatGAn5QW+X+f+eayoMdQPfbV&#10;6xV0QBpN/uw6/lXccljUhQsMZGcfxdav2mMcgt/tY6VnQdRz781qaXbMWwXzwAzH6Vm9FqONNylZ&#10;HReC/DGt+LtdsfDXhvSZr6+1C6jt7KztYy0k0rkKsaqMksScAdya/ok/4JH/APBOzRf2FfgnHP4h&#10;tIJviB4nhjn8T6ghD/Z16pZRN/cj/iI+++TyAmPlL/ggp/wTATwxpVn+2r8dNGH9oXkO7wLpN1GP&#10;9FgYY+3sP78gJEfohL871x+rF9f22jaZJczSRxpHCz3EruFWKNeSSTwABkk18bmmaLFVvZU37kd/&#10;N/5H32VZX9RoKU178vwWhkfGH4ueB/gR8MtW+KPxG1oWuk6TbmWd2PzTN/DEg/idjgAdya/Bn9tP&#10;9rjx1+178ZtQ+JXi2do7XcYdH0xZMx2NqCdka+/dj/ExJr2T/grB/wAFCrv9qT4in4a/DzU3XwP4&#10;fuGWzWNio1CfGGuGHcdQoPQc9W4+NZJHd9gRmY8Ljqa/N+Is7+sS+q0H7q3fd/5I/X+Gck+o0/rN&#10;de/L8F/n3+4jmkZDz36+9Q5JOGHVqW4dN3lu6t2+VgaQLySG96+T5JR+JH1XOpO61A8ck7uPm962&#10;/h14B8YfFbxzpfw68AaDLqWs6xeJa6dYwj5pZGOOp4VRyWY8KoLHABNYZOF3gsa0fgD+2z8Vv2Vf&#10;ibN8UfghLpcOoLZS2EN1qmkR3WEZlLtGJB8hJXbuHJXcOhr3uG8o/tjM4UZ35L3k/I8PPs3p5Lls&#10;8RLfZLzP1a+J37Ffh39lf/glL8YPgv8ADx4ZPE0/w01TUvHXii1twzXNylm8otoyeduFCqv8KHec&#10;M4J/mv1OIJdSGF29Dn71fqJ4n/4LU/ty+NPh1rPwt8Q+LtCuNL17Trqy1WNfDNuslzFcIyTZcAHL&#10;K7DcOa+MT8MfhwDk+Dbf7uPmuZ+fzkr+hMZhqMaNOnh1aMVZLy0PxjLOMcHhalWeIbbm73R83+Lo&#10;y6Qyjd/q/wAxVLTXjdI0abau8AN3Ar6XuPhT8ObzBk8E2e1eNrSy/wBHp1h8I/hhalDb+A9PDq3B&#10;aNn9OcMxH55rOnGpGmoW2KxPGGV1KspRT1XY6AyI93GSPm8hgOMf3anUpnlehqrKpfU4xI7K3kuu&#10;N3uvapYv3aYcnpgEtXRb3dT8txEuao2iRlDcZxVeQt3P60sUUMcjuHZtx5DMcD6UyYbkKofpUyMN&#10;OhHJIoG0t0qvK+/5wc+n5VI0cauzgMS+N2SahkLAkRp8vH1FIXqRzFV69evWs+9ZQw+971YaNdrE&#10;DbubLcdenNU7vylGG/Gq0B7GffMTtTd2zXrnwXAf4Ea1GXG4asxx/wCAgrxy/jhjTKLgM2WNetfA&#10;0t/wpbXyT0vecj1a1/wrmxa5owfaS/M9jInbFT/wS/JivbQuNrLntg02KMxRtGZS37xm5PQls05W&#10;3t8w9qI2VlyrZXcR+I/+vXqI43u2OiClsY5HenZVX5pownXH/wBalSeOT94m7GSNpHSquP7INux9&#10;etN4JO3r708uqHzM9eOtQxyCddyqww2PmUr396dyWOk3ZAz7c03ILbQmMDsOKfIgyfnxVf7QGAAD&#10;AjPVcUfZuLVFPUF3KxDdPas7w25XxC7xtnah/wCBcgVoaiJPLYhl59qy/DLK/iDIibftyN4wCdw/&#10;mM/nXNX1pP8ArqdmWv8A2pfP8jsoHB2sg2jHf+lfc3/BAuUf8NyzJjG/wTqK/T97bH+Qr4ZIDmMk&#10;89eQODX27/wQTeOD9utI8KPM8I6l+PMJ/pW2H/iI2wf++L1P2tv4kezmXGd0bD9DX44/sxeG4fGf&#10;/Bu9+0dotrlli8Ya/dDjtbvYXH6CKv2OuHDRsoPVa/K3/gmh4YXxB/wRd/aW8IsoJk8QeOIVX/a/&#10;suEj9a9bl6n1lOXuN+aPub/gmn4pfxh/wT6+CfiCZ90lx8LtEErerLZRIf1WvbJWxkKa+Uf+CIfi&#10;OTxD/wAEtvhDfT3PmeV4fktUGfuC3uZbfb+cR/OvqiSVeuKqMTCs7VGfCX/BfaOT/hnz4Xzo3zR/&#10;G7Qyv5T192jIbrivg/8A4L9NMP2a/hzOnSP41aEW9uJ6+6vN3MSOhqrDlL/Z4+rJmkG7bTX2kbiO&#10;lRq2PmJrwD/gpF/wUC+GP/BPL9ni++LfjOWO81m6V7fwn4f8zD6jebeMjOREmQzt2HA+ZlBfQxpx&#10;lUkoxV7n5J2Pxdbxz8W/ih8O7m7hj1Tw/wCN9WghVhkmD7XJ5b47hfu/8B969/8A+CRv/BOT4D+M&#10;v2w9a/ax8c3Nve6p4cgt7nQPC0kP7uLUHDB9RIPDbSo2Lztdix5CV8p/8EqP2If2hP8AgoH+1D8R&#10;P2kbbxKuiaFpd3fPrGpSW+V1PVp90qWSLwAMsHdh9xSuAS4x9IfCT40fEL9k34wf8Jno2jCW+0qS&#10;a01DRryRohP1V4ZGAO35h1wcFc4r4LEL+x82WIf8Ob/r/M/SIzWYZXLDU5WqRjr/AJfgfpp+2d+2&#10;p8DP2E/gzdfGT43eIUgjXdFouj2zA3mr3QHEECZyT03OflQHLEcZ/mn/AOCkv/BSv44f8FAPixN8&#10;Qfi7rLWuk2LPH4X8J2bH7LpNux+6oP35Wwu+Qjc59AAo6b9pT4q/tt/8FRP2zm8K61o+peJPGmo6&#10;g+naH4V0tGFtpsKsT5MKk7YoUGXaViBjc7tkk1+hPxS/4It/CL/gn1/wR++Lvj3xzY6f4q+LepeF&#10;bc6t4jlhEkOkKb2Ava2G5cxoBkPNw8pHO1cKPsZVI1Kd4PQ+Pp0Y4WSjP4n+B+IXxX+GXiL4c+Jb&#10;TRvFl1bzXF1otjqcS27MUijuraO4jU5A+cJIA3YHOCRycXw7GreK7dhwFilJ/wC+a9a/bVhf/hZm&#10;h3LK37z4deG36j/oFWw/pXk2iDGuGbIXZayHdk9TivFlKU73Pq404UqMWl2PuX9gP9pn4Y+HP2Iv&#10;it+zFc311N4s8U+MLPV7K3jtiYo7G1i2PI8nTJdwoUZbjJwME5OTIcBQvvXgf7GFv5/xN1u6lbbu&#10;8P3BXHc+ZHzXvkWASSPxq4yfLyrofnPFUebGRl3RHfozaLfoP+fKT8fkJri9C3bFeTuvTk12WqNK&#10;uk3jr0+xygqR6qec1xPh3ew3GPaoAH3utFN/vJI8Oqv9kh8zorMrty2KtJIGbYOf6c1TgDM+QOO2&#10;3NWEaUPtMHy/3s9a6keY5a2LUJjZN23knHSpE3q2ME56VFD5oXlP8/5FKqzCbYVO3qG3dfb8KIhp&#10;0JjsVskcEc0EjbvK9KOp2j6/pSujHoMcDcaoBTuX5lPOPzoByc4FMdSx9PqaYqS7wqYC7fmOef5U&#10;E2uWFZVYYLD2rz744SH/AITJVjiaT/RYwenvXfxSRlhx96vP/jlNFF4sjjeTG61TA3fWuWt/vEH6&#10;nrYX/kX1V6HJqDgkHaTXSeCPDl74jvZtPsGb7Q0En2dFViWfHQBQa5qJ42i8wH8a+p/+CRvhbWPG&#10;H7VMPhLSvB/h/Wjf6VJDJH4immhggXzIyJBLCjtFJuG1W2kfNyDkCqrUfrEeTa5eS1FTxqk+iZzf&#10;w+0b4iro0th4U8C6pq1xpNuk0niTRfD0919nJKqIZCU2ofmKkEjJYDJ4rsvHH7KHxSPhOx8ReOvh&#10;Qvhnz7vyLPVNctIrFr6SVxsUwxAtGM8+ZPIDgHaBzj7d+Pf7C+h/DuO30eDWbj4Zalr9wpuFW+vd&#10;Q0zVdkm5oxcyXflxxhcEGSKJuw6mvKdR8GeKru60n4X+JfGN94X1i70y6tdJa68QCaw1KMSHKrK9&#10;/LGVWNmKrsV8no/Bojl8aVP2bPs1W5mpRZ8teIPg7p/wzuLXwl4jfw5ffareFr7SdStftd43z8LF&#10;c26DyRJtLAHA2kAtk1Jc/EL4Q+Ide1L/AISnwJD4T160fyf+EbtbMorja4XMbvsRPukLiTnHzNya&#10;+pPF/wCx98cfgnrI0L4RfD/TbvZEseq2txHBdRn5CS8dxI6hZmBMj2isVBILYG0n5B8T6TqmneNP&#10;EtpDYy3V1dbTN/aUK+Zb5G0I2MhHwu0L8oAGMAcVz4qDwsbqJpRre3lZfeeleL/Afwntvh1o9/pN&#10;94wh8WXVoHhN5rUN9Z3cYLpKbcZKqFbbuXCeWE64cGuX0n4h/tNaZPb58XW3i6GbUIZ7rSLp3+1C&#10;RQo2q4PmFSqjLhSPl6g4z0ngD4K/D3xjfx6T4x8L6tpN1Z2fmzavoesxqGG4AmBcBSRnGM4Oxidx&#10;OR698NPhZ4A+HV4ukfDD45tqkj+TLbw658P2mvklyRKq3kUsRChW2l8MMEgDB54nioyndVEklqbK&#10;nVilFx5r9y3+xl+0J8FviZ4kuPhd8V9YGg6hJJJL4Z0fVJpWUanK2FkMq5wY2ztWTOS2cZAFfUHx&#10;B+EH7MXxL8E+E0+L+ix/2tqENrptjJHM8NtYSWU8kd7HJKhAOVVl+c5O4lMHkfF0WuweC9N8VQeP&#10;P2S/BfxQ1bWtRb7VfadfKLhrYDAW3gEXmI8Yy3noRljliVFeC+Iv2hPAPhq9m8LQfBfV4/Csd4Lv&#10;w++oaXa2+pW0pAYebcwxyGWFSx4BXIKtlSMH28HWpRo3vdHLiMLL21rWZ9kftl/BT4O+Ctc/4Z60&#10;a10jTfCvi/xhpscmq3WqQ7PD6+QzvbwSmQLPbkXErB1/1TfuzgyItdD4F/Z/8D641r8EV+BlxrGm&#10;WMmpWvgrSdL8PyQWVpNulVo5tRvlt/tU4RRKhMrKkeRhnTc3Af8ABOn4J+F/jn47b4zahoGk6T4R&#10;8D6LJaQ6hb6e0FmdVKxgSQiL945hj+czt8+5lckMOPob49eHP23PGem69r/wxvNJ8QC4h2ae2seE&#10;bjT2+2qIvKu7W981VlkBhwshijikRFz5jE7euNOjOPNFLVHJU56cuS+qPk347/CnSNJ8RzeBLyxs&#10;7Px0t3a2Wl+AfC1g0yXTKjBpPNfbhCqlt0aCNPMw7HDPXB/G39j79qb4beIm1fV/hpNBp9jpcd/d&#10;TWtwl0Io3YqVJU8lSkhPGAE3fdKk/SX7P2jaB+zD4dh+L/x1/Zu+In/CwIbovrXjLxFYzzaLYXMs&#10;waGU3NuJS7FGC+WwGS5AwCN3u3gT9qj9jKfwjdW/jLW9c8Y6k0jalrN4/hGe2s5ZWw0j4ZQUESgK&#10;u8sgVBj5iTXiV8hy7GSc5q0mdH1rERXK9Ufmr4Ft/tNytzEYZgsTvcRXTHcuAx3spwMnB4OSOvFO&#10;8G6/o1tPN4euldJI2YreQxrJL1+UHdjjPueO1bn7eF3+zlL4zX4n/s0fFOztZFYXd54aXSZRHEq5&#10;JG6ZVjlYlwjRLkA7+MYrqf8AgnB8Mv2aP2s9TvtF+Lt8p1z7Q0x0PSZvsPmRZ/h25Lrhs7EIUdNv&#10;FeDT4fxFOo4wkv0sbzre7z20MjwP4vtbSO8EOnQaxHahit1Y2vmSW7OuNwPBP9MV3n7On7Tfw9n1&#10;VdK8Y61PpNxp8UdqlvJa70kaNfveYAWRiQvoCG5I7998Tv8Agk9eaB4n1fxZ+y58ZbW+07TysdnY&#10;6pLtY3C7hJbefH8m5SqpghQCSrEFTXyzqWmw+BPiZP4F/ad+GusaDqF1azJ50MLLM0yM3lylThGD&#10;DK/KSDtXHfLp5Li8DWb5b+uwSr06jvBv5bnu3xu8K/CPxfpt9q+v6xY3Un9pTLGI445prhWEZVwC&#10;pZMAmPbgk4yeAaxfAegfs7eNNIm1D/hUNpA9tePayQ3UKrIhQDAYbxhtpUnAAJOQOa439n/4X+Ev&#10;ifrdjZ67eXmpWslrcb49PkNxOZI3C5aOMqwIDg8E8Y4IOa1rz4M+BdA1C402/tvEEmyY+TLZxttd&#10;MAAkKSoYEEcE9BznIHnYzB4uEvbOO/RO52YXHQk/Zzinbuj+jTzjuA203yGZiTIy57BqhtJmkjXd&#10;6DpVpAScsa/UuU+duKpXGAaQuQelDMsfGKa4+X5eakdxwdSODQzNng1DtOM4pwLA4NVYWpLuX1pQ&#10;cjimqFoLBeBUjTHVXu3/AHLMw6KasA5GRUOoAC0kJ/umpl8LG9T8V/FenQP4huJYEjjUahK7R+UP&#10;m5b1HHJB49K4/wAY25n8WwIA37nT1PynH/LU+n+7XTeI9csv7Wuiz/duGDfKecntxz/nNcb4l1sr&#10;4scWlsZmjsoVkXcOMyPk/h/T8/zHOJS5Z+v6mfAMJS4pv5SPOf2qvMHwj1KWaMj95bhAc9PMTOa+&#10;Q9eVk8QsHG4i2gI9eYk/xNfYH7XM3/For11cc3FuOP8Arov9RXyJ4iiuJNbe4ltl2i2gKsvOGEY7&#10;/wCetcWXrmpv1/yP2rGvlmkcNrsU9x4tuEtptgaKMKc8g+Wv9c03wKIx40vLWSdmePVnHBxn5+tX&#10;L4Mvi24Cr2jP/ji1R8Cxq3jG+umyG/tWQFu5G8170P4b9Dy6kv3iIvDdxdzNIzWcYjayuDJ83zBt&#10;jYAGKr6ziPwtJM7fL9riHX/Zc/0q7oaSCyvPKIVls5BnHbGDWTq6X0WirLPcr5El1CFixyrCOU9c&#10;UormrL5G85ctFn6Vf8E7JLZv2RvCtyxXP+mHcccL9rm/Id6m/bVv7OTwZo8KPH5kmqb/AJW5KiKQ&#10;Z/M1zv7At/4rX9mTwvZ2U1nHZhLoSbrGSSUf6XN1IkAPOR0NR/toeFr238K6TPdeLdQk+06wVETe&#10;UqxDynY7MJu6qvUnAzWlOMfry9T8ExHK85q3e7l+p4ot3bSSNAJlZguSqsOKSO6gkLJG6ts9O1Y9&#10;x4agnZbibWb47TkYZf5BaWXw9A0aI+rXgVVAVgwz+e2vqvdPJ5afc6nwZNFPrsH2eVW256c9q4P4&#10;jbU/aD8SSHbx4NjG48Z4iH9T+ddh4D0WBPFUM813cSHDn5mHzfKeeFFcB8S/th/aC8WAKPLXwVEI&#10;+ud2ITXyude9Wdu36o/a/DqKjl8mtbv/ACOM0+Qp4Lu5gPm/tiwX/wAcuOfWuz8SeGL618M6DcaV&#10;HDJrGr6zdwb3baJFLKERj7E8HqMn1Nee+F7e4tvB90LtgN2vacQpHUbLnP8AMV7H4nkA07wI/wAv&#10;y+JpTngfL5qV4L/dp21P0es41qyjJHD6PG4tvOWdmWcq8gVzh8c4/Cv0w/4I/wCoaVZfswftJape&#10;6pa28C/D/wAj7TcXCQxqz2W3DO5Cj5zt5IAPFfl/4TY/2PcXXnYW3uIUG1ehkEhzn/gFd58P/jN8&#10;TPh3omufD+x8STf8Ij4me2fXNHjXH2hoWZoyT1IUtu28AlQTkgY6MLilhajrpXaT076Hj5hhalSP&#10;1aTtFta/NM+hvi3DBF8fPDVxbX8FzHJo0rwTWd0k0ci7pB8rRkqfqCa5v9om9nl1Wx0dblY4Y7lb&#10;icNyWxJGir+b+nUfjXG/DpdJX4rWl14c3GzksmeGRfut8rcj+X1BrsPipoC6tq1r4gvL7ai3kNu0&#10;ZX1kDbgfqoHvxXzNStzYaE5K176H0VGjL6w4QfY+iP2GEjn/AGnPhvG43H/hL9LJ3D/p5h5r279s&#10;/wCCH/Civjrq3hqzsdmjak32/Rlx8gt5Sf3Q/wCubbk+gHrXif7C0vk/tU/DmJVyjeLtMXd/23hN&#10;fph/wUv+B3/CyvgY3j/SLNX1TwkzXeQvzPZkDz0/ABZP+2Z9a+p4bwP1zh+rKPxKV18kfI8XY76n&#10;xBQjL4ZQs/v0Px20j4SWPgrxh/wjFmF8ltYur2x5P7uObZ8oHtkj221+6v7IvgiP4d/s2+DPDEaM&#10;pXRY7qZWGCslxmdlP+6ZCv0WvyX8EfD8/FP40+DfCVsyxvqXiC10+4m3AbIZZlUt74BJx3r9rYkj&#10;jiVY41VQMKoXhR6CvrOGafNGVV+h8bxViXKMKPfV/kJcHFs5P90/yr+ZPxfdwS+JL5f715JwvOPm&#10;Nf0yavcvbaTdXER/1du7fkua/mL1S08nW7u8ZctJMxZsnqTz/OvosV8B+c5jy+xQyRyvTn9aglvE&#10;DFF3DHfacD8acszbsOuP1HSq7WqM0irNNhunpXAzyaUV7RXOO8Pzq/h6zmIZf9FTqParZZBIEI+9&#10;jHymqEdtNHpsdtYBs+WFj3RqVAHA5KnsKYkniFZJPNljZEQkfuzknnHQcjp0rzZfCexKnGWI0fU4&#10;fVFC6/qUoIy2oMWwfqK/cD9mT9q+++GvwY8f6Trkm5tU+H1tZaeqHGJYrYW64z6RZY/7lfhhfXd3&#10;c3FxfTv80t07ME6HO44/lX6W+NvGGn+BPhrca5rGrQ2tva2BlupriTaI4y0Fu34YmY9/1r5GU6lO&#10;U3F9/v6H9CSw9OtRw0JrS0b/AIf5Hzz+0FqMGj/D2+N+nlxrewM/Xc22YjIHdmOPc5rifHXjzXPi&#10;v47u/FOpQTQWclw50vSWH+qUsx8yQAkGVs844UYUZwSaHjHx7q/xV8Sy+I7iCaLSY7hm0XTpFILL&#10;uOJpF/vncdq/wA/3ia9B8E/C++8E2sd14qjb+0JA5aKTGYBtfg+jZH4Y+teLGNPL6CnWV5u+na/T&#10;/M9irUqZhVdKjpBbvufp9/wb6fsw+CfDfhrxN8d/EOhw3Xixnhs7C8mXcdPt2Em9Iuys+F3MBnA2&#10;9M5/TInCcmvgn/gho0zfDXxPGZ5Nu+1ZY9x25LXHOPXj8q+9G5GK/VuG6ntsppz73/M/F+Kqao53&#10;VgnorfkfEXwoVP8Ah+n8U5cc/wDCs9NH/kG1r7fzzkV8P/CMSN/wXM+KkomO3/hWumDb/wBsravt&#10;5cD/APVXq0fterPPx+jp/wCFDL47rWRcf8s2/lX88HxXk+2eF/EckkLLtim+Vuo/ed8Gv6HrvJhf&#10;/dNfzn/FLxEk+meMNPa0lElrNNFIxAw5OH49sN/SvG4gV6EPU9Lh/ar6Hz9PuZ2fKj/CtXwHF5/i&#10;FYpE+VrW4En/AH5fNZLSlpGUMu3ttbrW18Oif+EnRAvzfZbjPUj/AFL85xXk4i31d+h8tlMZf2xD&#10;/EdR41srWx+Cd1aWlpHDCkMSqqDAGZ4/SuV1zSrfUvFlzPceHpLry2i2y/YmkAAjTgYBrsPiZCy/&#10;Bq82DJYwgcf9N0qtFaw3eszWFjf3VvOHjZ5Y1bayiMEpnpztwccgHPHWvkJPlP3OnsULGPypdtr4&#10;Muh8qjcunye/+z710Fld3ts8YXwrqGccmOwm/X5aw7i/1rTLu6jk8XX0f2dVaPOwAMzqvUryMN9a&#10;3BqWuDT/ALani3UAwRTlZlwc49VrP28oxuloa/V+epa5tW2ps8flyeG9QKj7qtpkx/mtZvhaPWIP&#10;EGpXmoeE9W8mWUGFm02YKVyeANuP/rYqvqGv+ItPhvLhPGmpf6NG0ka+YnOFJ/ue3bFZvgH4i+P9&#10;c02zurvxleBrq2ilkGyPjcAf7p9aUcd7r0Lll7lJanokeqLM5h/4RHVMr6aTLn/0Gri6g8e7b4O1&#10;hmI+UnTZcfyrx7Rvjf8AFe/0f+0F1u6uJgF228MMILEnB+8v8/8AGtx/il8SV1/SdK/4TC+Vb1Ga&#10;5XEe5cAkgYXHapljlFNtbFRy2pKSSe56Tba/qqDbH4T1pRx8q6fIB/KpY/FHiD5RF4J1n/e+wuMY&#10;rltJ8beMZtdutNk8ZX3kxSRiM7o8/MOf4exr9YP2If8AgmN+zt8X/wBnrwH8UfiNfeJ7rVtb8Pw3&#10;2rLHrflQySMuWUKiAqueOCD75rsyepLOpyhS0cVd30OXO8PLIsPCriNVJ2VtdkfmZ/wk3iFxkeCt&#10;VDDr/opyfzqKXxD4hhfavgzWPX5bEn+lfq54I/4JS/sseMPDv/CT3F/4sEepXl1cWH2fxAVRbNri&#10;Q2wX5CSPI8vkkknkk97sv/BHH9kwyeYuteOFI5+XxQ2Py2V9LS4dxtSKldI+UqcSYCEuWz08j8k7&#10;vxX4iiZSvhLXmPP3NPbt6nFCeJfGFxb5i8KawynIXNm+cflxX66r/wAEh/2Ttm0X3i/0Lf8ACQcn&#10;/wAcqRP+CRX7JqqB5/i5iDkN/wAJI4/ktWuG8d3j+JC4my/tL7j8fT4n8Xx6gwfwP4gZZIlXMWnO&#10;w6knoKurrmuiAvN4C18R4xhtNkH6EV+u/wDw6O/ZN3iT7R4vVlP/AEMz/wDxNOP/AAST/ZMJ5bxd&#10;/tY8TyDP5ClLhvHPt+I1xNl66P7j8h7bxPrqr5sfgbXmByVP9nOpH54qaHxp4gkXd/wg+uIvXc2n&#10;sxPtjP8ASv1zT/gkn+yGP9ZbeMG/7nC7H8mFMb/gkP8AsZuu2bRPFMn18ZXo/QSDP40nwzjpdY/i&#10;UuKcvWyl93/BPybi+IOthhLP4L1Z224XOlyHj071HdfEPxQjeVbeC9Tjxxu/s2VR/Sv1E+Ln/BGv&#10;9nPXPAV9YfCa98RaJ4iEQfS7248TXU0PmLyEkV3OEb7pYYZc5HTFfCngT4CfCPwb8bJPh5+2Zofi&#10;ybT7a8NtqVhF4juoJNPk+UifMb/vkB+buGVsjOOfJx2WVstrQjWS5ZO3N0Xr2Pay7MKWbYepOg/e&#10;gr8vVry7nl2leNvHMUfmz+BtSkYn5W/s2TI/H/69M1HxX4q1O4iM/g7WIHXPyray4Puyg/MPrmv1&#10;V8Of8En/ANiPVNGtdZ8OnxRe2N1Cs1pcR+Or2VJY2GVYN5hyPxr5z/Z6/wCCX/hT47/Ev4sWOsfF&#10;TxLpOl+D/HlxomhrY3xkmeNCzfvC/XCNEARyTuJrsrcP4yDj7Pllzbann0eIMDNS5248u91/kfIK&#10;+PNUt4/sUvh7VFH9yPSphzxnjjnNQ3fi3X2gxpfhfVfM3Dy2bTGBz1Bz1/GvrD9vr/gl14L/AGVv&#10;2Zte+Ovgv4x+KtQ1DS7iyjS2vrjEbCW6jiJO1s8B6/OuXx746/tK8hh8S3yrax7kb7bKCf3eefmx&#10;19q+fzLC4rLans6sfPRnv5diMLmFJ1KMrq9tjvvBmr/HW2v75PHPh6+uoWYfYZo7WRQc844HA7DI&#10;zW4Nc8Zu20+C7pP9qS1kP5/LXI+FNQ8ceL9b0zw1petapJdXl1hmXUJGHliMuxIzxgIxJ5wO3FfT&#10;H7Z37H8X7Ln7DXgX9o3QviXrWpeIvF11ZCeGZmS3hhubOW6VVXezFkCKpYthssQq5AHLhI4nMFUl&#10;ThpBXfQ9DERo4KNN1H8b5Vp1PEru98bNBvh8KzMRn5Vsm5FVrjXPHVtbqknhG+k3chWs22j8hX1V&#10;/wAEt/2KfA37Zvw88TeKPid8QvF9rcaRqFtb266VrTRqVkg3kkENzu/DFfQXxO/4JAfsq+AvAese&#10;PPGHxw+Imn6ZoumzX2oag2stL9nhiQu8mxE3NgDOByccV6eDyPMsZh44inFcr7s8vHZ5lWBxMsNW&#10;n7ydvhfkflrrWt+Obq3kkn8OXQj2HzA1i5wPTNebeMWll1NXuIljZoU+XZs/h9K9F1aLw9f/ABK8&#10;U2fg7x7rWtaLpl5t0S6m1C5g+0xhztkZN4IDAKdrZwDg964n4yWLWHj2S1WExwrbxfu9xb5goB5b&#10;Jx37108PylHMJRfRNHzXH1NLJ007rmWvyOVJjkwv6EdKduAcbixA+6KhYP8Aaeh2t7d6mUtuwxLf&#10;3fYV9sfi0hJVt+BchTuOFVu/H+FO8zyjywH8qZM8XCXIXnorUrkOFRsY3DII4PtS3QM574nyNJ4U&#10;luIju8ss3y+oR8jr9a8RknW6nW4iAwy5+le6fEWBI/DbJHHtjdm3Kox1R8nivCZVS2vPJQbf4gD9&#10;a8xa45noVv8AdaVvP8y1bJk7iW7A+4zWhbIAA4DVn2yqx3Z9O1aFuhPzoevP6V2u5yO5p2ULu64G&#10;fw6195/8Eaf+Cblz+118T0+K/wATNGb/AIV74XvFN2sy/Lq94uGW0HqgyGkP90her5Hzj+wr+xz8&#10;Qv20vjnpfwg8DQNDDKwm1rVDEWj02zBG+ZvU9Aq5G5mVcjOR/SV+zt+zp4H/AGffhPonwf8AhtpC&#10;6fouhWawW8Ixuc9XkkYfekdiXdu7MTXxXE2cyow+qYd++9/Jf5s+34ZyaKX1zEK0V8KfV9/RHZ+H&#10;dJjsrWO1gVVhhULDEihVUDgAAdBXwR/wWV/b/HhbSJv2TfhP4hzf3S/8VlqFrJ/qoyOLMEdz1f2A&#10;XuQPdP8Ago9+2xpv7Gvwpki8M6lDJ4z1yF4dBteG+zLjDXTL6L/Dnq3sDX4leKPE+seLNcuvEOua&#10;hNdXl5O0t1cTyFnkdiSWJPUknNfnOMzFYDDunT+N6eiP1bI8p+uVli6q9xbLu/8AJFS4uNzmWVs8&#10;5yar313/AGfA7yPtkdcY/ug9vqf0/Gnx4QC6kH/XNeOT6/T+tVLlWmuxLMMts/ir5emlT1k9Wfby&#10;9/RbGHpXi6+1aZfCyaTbw3EdyHZvMKmW3w2ZFznc4O0Fcjg5HArajlkhl+zv95eBXPeKPDJvZl1C&#10;wna3u4VZ7edCQUcDj8M9unWmWfiiW906+1HVb7y7rcgWz8kL9mdUwcEDLo5w3PQ8eufvJRwXEmUr&#10;aFemkl05l29UfKVPrGQ45zinKjO7fVxf+Q3xR4nuEtJtJlkVZJHwwjYcL6H/AD0rmr+9juCpWLBE&#10;a7trdTj9Pw9KpzzPdXLT3MrM7Sbmbd95s+31pRKF4AGNor9E4dyKjk+DSS996t+Z+HcXcUYjPMbJ&#10;LSmnZIvSXxnQRJbpHxgtHGBnnr7fhionO3BDHpxmqysh2u33l9zj8fWpAW3YC/n2r6KWu58W7taE&#10;pmd+WQ04SAHc3975e1QbFWcSs/zdNueOTTgCxyx3KvqKjzRN9RbssL2Niq58t8EH3WhGkZQXXb6+&#10;xqOURi7jkZOfLYFvQZFPMnmEhAvPK/N2piq9LAHCnax7c5FRtIuTuGf7w/pQqRo7Sxj5umfxprPu&#10;3MGJx7ZqTMjMjBsFT+earzzYTJ45/iqyUHL8DtytVpmUDfu+nFIGV5XYjYefpVC964Y/nV6RUjDM&#10;kSrubLEKOaz7t+sYT8+1UiZJ6WM67aOQcH+H8BXrXwPaQfBrXFgUndqDCRs/w/6Mc/nj868hv5rW&#10;2DiUqisPmOOK9d+Al3DP8HNcMJVlXUWDY4OQbYgf57VzYxS9lFr+Zfme5kN/rUrr7MvyYqnC9O/r&#10;QJAW8tW+Zeo9KS2hulChwD64/nUhhlwS6e/WvUW1jhcXqIuSv7xc/wC1QCp49+aRo35DJweaZbGK&#10;5XfCFYAsuR2wef1qhRJDgrhT0/2ulMWWJ2aBS3ygHof5/hSuly24IFHPX+faoLV57mCRldW+Zl3Y&#10;I+YHHQjpkVQpIsuobkH9aqyMVdk/u452+vvVpo8JtU/0quHefPkkcccZ/GpewWuU9QfbEyrk8eme&#10;9Y+kXkVvr/nPLgcDceABvXOa2ryIqjIeM+1YSW4m1fy3/wCWnlp8q8jMqAn2wDmuav8Aw2dGX6Yq&#10;P9dDuEZZNpDd+a+zf+CFl28X7emmrINu7w7qSD3HlA/0r4viQ+Woz0PrzX2J/wAEP5x/w33oK7vv&#10;aHqg/wDJVq6cN/FR0YX/AHpH7fyTjb9+vzy/4Ik6BB4z/YO+NHgyRfMj1L4reKLKWP1EtlapjHuG&#10;r9Bt/Iwf4h1r4X/4IAeXB+zf8U7SRR+7+PWvL+UFlXrSjY+ko605fIuf8G72rz6p/wAEv/C+kPy2&#10;ieJNcsmHp/xMJZcf+RRX28zMThxXwT/wbpagumfsjfETwTcthtB+OWvWYX0XyrRunbJY1973dxE/&#10;3DVrmJxFlUZ8Mf8ABfmUQ/soeC7gn/U/GHQmz6f6/wDpX3HG2Bivhb/g4ALN+xv4ZYLuYfFjRCPr&#10;+/r7eu7+z0uzk1DULyOG3t4mkmmnkCpGijJZieAABkntVdRS/gR9Tn/jl8cvht+zp8Kdb+NHxZ8R&#10;xaXoHh+za5v7qUjnHCxqD953YhVXqWIFfz7+IL/9pn/g4T/4KJrpOmC50nwrasA7jc9v4W0FZPmc&#10;/wALTydhwZJWA+VQSvYf8Fdv+CgfxL/4KmftSaL+xj+yVbXWreE7HXhZaFY2RP8AxUOpcq145HSF&#10;Bu2M2FSMPIxXLY+mvFnx/wD2cf8Ag3Y/ZCt/2dvhlcab4u+O3ia3W+151XKi7dMCe5x8y28XKwwZ&#10;DOMscF2Y4SvWlyR2W56+Hp/2bQVWSvUl8K7LueW/sOf8FGfgb/wSN/Z5+PHwsuL1vEHjS0+MeoWv&#10;g7wzcN++uljt4oVurhlACRBojuI5Ygqo6keI/s9/tv8AxC/ao8Z+KtV+MUv23xFqGoTanNdWsSpH&#10;5chyUCrwoU8KPTHevm/9m39l/wDad/4KhftUXWk/DnS2vte1rUptU8TeILqHy7LTEmkLSXFwyrhF&#10;LFtqKNzn5VHXH9Bv7Lv/AASX/Zu/Za/ZQ1X9nHwhpv27UvElojeJ/GV7bp9s1C+Qfu5uM+XHE3+r&#10;hU7VGfvM7u3m5lgFjsG6S6bepvg8xhluLVWere/oeNf8ENdP+BOgeKvG2q2fhG2j8eeJfLuf+Eku&#10;i7Xd5p64H2UbyfKVG2uVULvyC2di4+iP+Cx8Eeof8ExfjJbysqr/AMIizfMePlnib+Yr4H8K6l42&#10;/ZQ+Pcd0YWs9W8M6wY7qBvuyhThl90dCfqGz6V9B/wDBZ/8A4KC/s5aB/wAE8dW8B3fiuO58RfFb&#10;wzJH4Z0K1kVp0RAJZZph/wAs408tlJPV8AA8kebw/ipVMPLD1Pjhp8jtz7C8uOhiKWsZ2enc/Ar9&#10;uGaCLx54Xe0bcp+Gvh0cnk406Fc/mK8h0C1aaS5v5OVjtzt3HqxIo1XV7/xTqZvdU1Sa4aNVjElx&#10;KXIjUBVQZP3QoAA6AYxirFtKosrhYyNvlqF+ma6JQ5Ys6pVea0X0PTP2M72G2+KGqQzEM0nh26bC&#10;+zR170lxuUNhuR1boK+b/wBjOQP8a5InJ/eeHdQXKnngKf6V9HCOMqI9u5f7vr9aOXlqM+F4o93E&#10;Q9Bt3dRy6ffQRn/l3kXa3GfkJOPXiuM8NmJVVGPJ/hWuxu7ZDY3Enljd5bn3+6R+HFcX4cUEK6ZU&#10;jjg1NN/vH8jxKnvYOHq/0OmtmAGFXj69KsQGVQyyNv8AmJ6Y49Kr2sirH83Wpo5HeQ4zzzn3rqie&#10;a/i0JgW7Jx9KfAsse7zLhWJb5flAwOwpFffwEzjhs0RvKLlohH8gUFX9/Smife2JCxJ35wF4G2mv&#10;MyvIxlZs42jb93ipNrEZIFQsLhrjyUtV8srlpPQ56YxTTRS8yZJDKuSOlM3TtKeNqjv+FKkCKMoM&#10;Y64qUIiKu4A/0oElqNhXLgj5ucE1558fY2/4TEKsavm1j+924xXokaHcONvzV5/8eHYeMEaNlO60&#10;jzt7Vy1nbEU/metg7Sy+t8jjbJY4k8r5eP4cGvrT/gkFdQR/tMX1hrnjmz0GzvvCd7BeXF5YJcRz&#10;JvjcRlHK9SikbSGyoHrXyZby7JC2OP7u3n/9Vfav/BCT4QfDH4//ALbi+Cfil4a/tPS4/B+pTR2z&#10;XEsOZVeBd26NlcEBm6Eda6I83tE13Jyr/el8z9TLHxP4n8RateWVxLpmj3nh21P/AAkutQ6tckRw&#10;jBidIkidbe3YbgFBKnLqAfmauXuf2GvgF8Z/E9pe/F3wPpTW6WMsmmaP4es5ZL3V4ZJPluLubcsx&#10;CKmFjG1og4IZScL7lf8A/BOT9nTRbmPxH8L/AAjJouu2ssUttqUut39zvMedscgkuCxXDMAVIZM5&#10;VhXT22leENW1qHw1qujzeB/FccjzWbafcmKC9l/jkjZSsd4CM7kkG8A5Kjgj1H2aPpF7usWfMnjn&#10;9l74g+B7T/hGvhl8QfGGofD5fLS4+FkU1q97pyqcq1tcXazeUd/WORz8pJMikgV4nov7A37OHxD8&#10;d6Pb6t8Tdc1KW1s7yXVvD0k0Njc6SfOj2Q3AigjmJy+3e+N235SqgV97+LvCfxk0eWSxsfjXrEE+&#10;pSf6PLe6HZ31nuAyYgI7dXj3KDw6uOOG3cn5++MH7M2uT+Lo/iHd+AI7zXYJ1EnjLSfFep2t5HvG&#10;yOFlu1YCFCVYQ7jBnJCLyKxrUYyptWv5M0pVmpau3mj5j+K/7Pvgz4AXsZ+GXhZrqeyika5sNYuJ&#10;po7+ENjjkNC2D6gDqCMZryHwt+1H/wAIj470/UtL066t9NtbuX7Tp6zfvI45YwjLnHJLJG3PGVBI&#10;J6/RH7QXwT/ba8LXX9o6r8LZfFlrNcGGyks4baS8EbbSQ1vCqLPtP8SLgAHO3LZ+TvjfY+BdA8yx&#10;1+3vtF1pmUay11ps1vLFl3zvjeNQmGEfQsM9z0r4HMsvnHEe0pw5dfkz3cPUUl78rrv1PuGx+Odp&#10;cxrpHgO30PRPD+tLGupJDqxuI/JYrlfljABd2xIO6lhgEhqz/wBq79lrUP2vvFPhnxfoGtaTd+Mt&#10;F0+WWTTbzR7ZtPgs9uVjDAFgu4KBvMjAjA27q+G7r4pXPgjR4NOtvFNnr2k2d4Gu7Ozi8qWW3k2b&#10;2QkEbt6hSVI+7xxmvp79ir483UfjbVp9Zumgjs9JsdMvI9WvxD9ljjDyKgYuTgFtzbACSB0PX0sH&#10;mEvZypV1bp/wxjWoyp1I1Ke6/rU858D+OPiT+wb8X7+XV/hbIui6nMItb0FoUCuQD+8tpfuLKMkh&#10;U6jKkDoPtH4Zf8FFvBnxO+E8nhvTtajh1q31hbQ2V9IiT31nJHKikr0LjK7lH8WMdcDM+Nmj+C/i&#10;v4akh1nxba3FvJGyWkMKq/mlR93A5UY5Vs5GRg1+c3xB8Ia98Ofiq+g+FLC6tbu21OJ7OGO4P2hH&#10;3NhVOAW+UEKR8xyCPYq1cwy9JUXzwf3oicsPipXmrS/Bn7e/DvxLa3egWMWp+Rb2scI5kIHmz7fm&#10;KjoUUDC4GMDPbir8WvEfg7x5ps/h/S7LSLnUpsJNqV9YCSO2XaQG3bSssgH3UDZBIJKjk/mTov8A&#10;wUQ/bU/Zc8Mw6/8AGT4Z61qugtcwxfb7vQ9u3gMsJvo0IMhQgBX3EZHcV778H/8Agq7+zD8cfhzc&#10;6fFqFr4R1K2VkvNF8RNGsqSclis5Ys4I5YlRk9Tk19Dl+OpVqSc9H56HDWwtZK8dV5Hrfg/XbbUL&#10;XVvg/wCJ9Ml1xvCl3HE2pTSS29pcwmMTLG9umIEEeRuhC7T8rFSSSPzR/bI/ZJ8YeKP2jdU8cfsR&#10;/Dox+JdFuPt9xF4VuvLiKuVAHlYVICpYLgECQOAFJJz3njL4xfGvVdQkvPgP4jXUry18R6prP9n2&#10;NnIywwy+YiyXLO6ReWUYBPkBKqCQQox7f/wSp8FftPT+ALj4lftA6xDp+kWepT6hZabY28bT63eP&#10;I7m5nm2hlUOq4RMDEajcUCg9/wC7rbfeccalSlPmf3HGf8E8f+CnN1d+Ipf2bf2ptHl8C/ETQmlj&#10;sGj0eC3j1O5ZmLRsjACKbn7qmNHHAwcA+6ftFeOtZ8bfDs+A/ip8E9J1bw2sUz6ld6npMd7N5rk/&#10;v03yRfZJBudg6lwCQBxXkX7cf/BKjVv2m/D+pfGvRdaW3+IS6rLcX9+t8yyXbMqNBCc9AoHlp0IA&#10;HJ6VU/4JiftxfEW+8V6t+xH+2f4eSHxv4Zs/J0bW9cMjNqMSsEEM0mWUy4K7HA/eLuyxPLZ+0cHy&#10;zenc6nS9rH2lJa9V+p8f+I/h5p3wg+JskPwU8beII7Waxnee31LZY3SQ7yzQh94WUfu14zyTgAnF&#10;egfCD9vr4L+DfAdr4a+JHwjt9Q1a1klWe+mv41aZd5KkoUOzC4XH+znua+t/2uf2Q9Ksf2nvBfjr&#10;wgvhzTbyC+VdS0y+jP2WS3lY/wCkZ8z7ytghQM/KuSFrxT9sv/gn34Q+J3xfTxz4N+Hv9hW2oaPA&#10;8tnb3FjDG8mXBkVFb5QwC8deO3QeLicNT9q3zr0OjDycl78b36n7r25iKB4/unBWp0k9DUNvGEi2&#10;xptA4WpEjCHJYsfevojy+YcWOcmnF/l4/Gmk4GahklJ4WhIblyku8HqaAcnimINwwaePlWgUXJi5&#10;I704McdaaDnpUkceRk0MpXHIRt61X1h9mmTv/dhY/pVgRIOcVS8SSJFoN47HAW1kJ9vlNZS2NL6H&#10;4kap4UsLnWJJ9QtLiRmnlLM8wUpng/c9R+PvXL6lprWXii4FhbBWNlaiSOaZ36yTZwTk12mpagpv&#10;JYw2f3h/i561zN7qlpbeJdQurqZRtsrcZbvzNxX5Vm8pcsrd/wBTXw9lzcTPmf2ZHlf7VE0Fx8O5&#10;NNmDbZNStB95V3KZBxk9OnetXXfg1+z/APEOV7HTNNhtftDfZ7XyX8qOJs/KSUl25wF+8GAwM9q4&#10;j9p3xHNefD6e5tpmWaO/hMSqwY4BP+farH7MWi2/xu8G+I/h542vm0vVNLsVutBu9QRooNRgWMPJ&#10;b+c3yiVQCwGcsu7oVrwcVHEfUlVi3Hlett9ban7bRxWGjjPZe6+ZaXaPA/FH7LXxOtdf1fXPDdvZ&#10;6tpOnW7XTXkOoQxSNbRhVaQQyssjkZU7UVjjJ5AJHkngOUy+IL4btw/tSYj6bjXvVl+0Vr3wf8d/&#10;2ePAk2oRWMxi2wwtLHLCTj5WGQMjjr19jioD+yN448b+LZviB8F/DCyeHdcumuoI7jVbWE2pYncj&#10;JJIGUBs9uOnTk+/l+MxTvCvBpNLll3/4PU8bMHl1GPtPbRTT1jdaHieioRpd+VP/AC6N/QVl+IlU&#10;eF7UOOW1FBxkf8spa+nvCn/BNb4wXmg3Q1rx94P0u4mtmjW1urq8d92QesNq6Dp1LY96tQ/8Eybi&#10;50+DQ/E/xkCSW8yzLLougteK+FZSMySwY+9nmvTjWpxqqR4lfPMpp03GVaP3nu37AjpH+yj4Tjz9&#10;2O83bh0zez/nVX9ti6+0eHPDsIHK6xISu3riB+n/AH1XefBP4d6F8I/hlpfww0TW7y/g0eBka8vr&#10;FbeSWR5Glb92skgCgvgHeeB+Fea/tvSPDYeFgsUjf6ZdZ2tgHEa/41WFl7TMItdWfjFXlqZxVlF3&#10;V5NNHhrNleTTeSuc01T8g3fqOlNktvMnjcTMqqxJA/i46GvsDzjW8HuyeIInHH3h0xxtNea/EMNa&#10;fHDxRK0+5h4Nj+90xshI/TFdvbXV5puoJf2rfcY/Ky8dMf5+tcZ8RNPh1bxVPrUcs0d5qlpHZXCq&#10;RsFsqqGIGD83yqM5xycCvMrZJic0xLVNpKzbb6JavzP0jhjizLMgy3kr3cm9ElvdnA6dJGfCEiyM&#10;v/Ic08445+S4r1HxZeD7B4DjA3bdaupPymj/AKGsvSvg14Pisfs8T321riCeQtcZ3NFv2jp0+dvr&#10;xXS6j4csdQj0yCdpP+JTcyTWvltgkuVzu9R8o9K8StkOKjLli01rqfYR8QsjqTU5cy8rHmPhcCPw&#10;Lq1y5UIuqWSZ9P3d1/hXaal4WkstBs9esgos5Et4GjEbsd7WNtOXJ5Ay0xAz6YFSRfDHw7DpMmhp&#10;PdJBNdQzzYlGS0ayKo+70xI36dMV08cka6FF4blAa1jkRv3ifM22CKAcjH8ES/jk1nTyPGRqczt9&#10;5tiOPOHsRT5U5evKcb4B8Wy/CvxtB4mvg0mj7mW8jVSWtw3HmrzyOpZfxHOc+/eMr2w13QbO/wBI&#10;nW6t5tUtZIpIWyrqZo8MPUYIryC58M6FMCZLbO48r5p/xrU8KzL4P0SPQdJLNaRXXnwwySswjfcG&#10;wOeBlRx0rlzHhvGYmmnC10Z5b4h5Phaj9pzNeh9g/sLSLN+1X8Mgq5H/AAmmnDp0/eRf/Wr9Wf8A&#10;gov8U4/hF+xd488Si7aG6u9FbS7CSNtrCa7It1K+6iRn9ghPavwm+GX7T/j/AOD/AI40jx/4UtdP&#10;F9omow3tn9otXkTzY2VlyN3IygzyPwr1P9pr/gq1+07+1v4Dtfht8UR4fj0m31JL5Y9L0t4WeVUZ&#10;V35kOVAdjj1we1e/wzgMTlGVzo1bczbat6HzvFXFWT51m1GtSb5YpJ3Xma/we+J7+K/C2j/ETS77&#10;ybuOQF5IvlaC6ifBI9CHXI9sV+0f7NPxmsfj18FtB+Jlq6faL6zCanDGu3ybtPkmXGTgbwSvPKsp&#10;71/O74Q+Kt78OLCTQfAumRw2DSmUxXzGVjI3LEEEYBPbHHvXtv7PP/BWf9q39mbQb7wz8Oo/D0lh&#10;fXS3MlvqWmvMI5Qu0smJFwSoUHrnYvpXbklHEYGUlV+F6nlZ3nmU45L2bd47adD94/FHy+HdQ2n/&#10;AJcZf/QDX8yOszqbyYqGJ8xuFFfY+rf8F6/24tZ0y40p7LwbCt1btE0kegybk3AjIzN1r4uuL17h&#10;/Mkb5mOW29M17VetGpGyPjsdXo1orlY1X8wKdn17U1ngO4A87aA4YZ/I+tAJ2FT15rlPOp/xEcfp&#10;MgNnFbsG/wBXncF4HNWepxEq5yOWWq2iXUFppEVxcKW/cgle/T/69WJtThL/ACWEo7ruwQf8/wBK&#10;8ecnd2Po6dKPtlKTW548twq2txd3Uqp5d077m+7jDYz6Cvf/AI5/GW++POsQwaZNcQeEbCNUtbSZ&#10;SrapIJN4nlUjKoGxsQ4Pyhm5wF8rf4caHZXSyyy301vDJ5wt5NrB24xnAG7HPHT8q6fQNat9N1i1&#10;vp7WZoYJBIyNGOcdP6HvXiSweIpxc4Ru3c/WZcUZNWlTpupZRS1szrW+HF5onhS28R6yJLe4utQs&#10;1tLVWwUjdzyw9Tt6ds4PJr2b4izXB8Tata6hMrO+qXL4jPyhQZBj6HNeR+L/AIwaTr+jWul3FtdI&#10;1veW87SABvkjLcduef0rY8Q/Hbwbrvi6+163+2Rx3lxNJHHJDkoHJIzj618lictzislOdN3u/u0P&#10;q8FxNwzTjywxEbWXz/A/YD/ghdvHw88VCUr96zK47fNdV96MGPSvx/8A+CWn/BVL9kn9mHwtrXhv&#10;4y+JtX02W++z/ZpYdFknjOxpieUyf4x29a+ytM/4Lkf8E0dROH/aCkt/X7R4X1H/ANlgav1bhlSo&#10;5PThU0eunzPyLijFYfFZ1Vq0ZKUXazXoc58KAU/4Li/E4f8APT4Z6a31xHAP6V9tgY71+Yfwn/b5&#10;/ZBu/wDgrR40+Pq/HTR7fwbrHgGzsLDXb4S20cl1GIt8ZWVFdSNp+8ADjg19uaL+3t+xfrxL6d+1&#10;d8PXVlBTzPFlpH+GHkBr26Mo+96nm42pGXJZ/ZR61dkJbsS3RTX88vxatopF15yi7ZYrh3YY52g8&#10;n8hX72af8dPgn4psnfw18Y/C2oKYyf8AiX+Irabt/sOa/An4jamn2PxIiSKwiguArfeDdefTuK8X&#10;iBc2Hil3PU4fqRhOpfsfNd9YRXYmilZCjcDbHyOe5/8A1VrfDfTxpvigXtvJ8q2NzuUE8/uXH+ea&#10;y/Ofz9xYV0HwkgXW/FyWMFwP3trcIrbeA3lsOc+9eRiJNYWXofPZTzSzaCX836nUfEu7vG+Fs8Ui&#10;xtHJJbBCpJOTPGMfqfwrR8OxTSX7eVP+5E7eYD0YlFH8/wBKz/i1bzaT8PJNMuJf3gurXJZTj/j5&#10;jGc/WtHQhd22pmOVkKyPldoOR8inn8K+RqONkz9up3s7owPiPpsM11qVrKo2ra2+5WbdjE0R7+4q&#10;awm+0+HoRArFXWFiVxwu33qh47/tG/1vV9QsgzI1im+I/wAREqYPPT/CpPAF35nhi1s7qZftcdrE&#10;JoTICyHb3FclT3afzO6n/F+RY8azGx8IaxcljuisZd270WJu/wCFZ/gJTZW2n2Eh5js9p7cLGP8A&#10;CrHxruhZ+B/EgQf6yGeNR/vIy/1qTw3ZxczE8xWs21e/3DzWSVsLd9X+R1Rlesl2Od+F0Hlabl5W&#10;b94PvY/vNXSafGLn4neHLZh87eZtz/utx+Nc/wDDpt+lAMcFXXdtb1Ymt/TSU+K/hfA+b97t/wC+&#10;TXHU1c35P8jqo6VIeq/M6ibS5dP1DU5El2j+zYvLVP4nMfAz9a+4P2Cv+CjvxB/Z1sr74Xa5LNqn&#10;hSa3mtbeGbPmaNcOnyyw55MW4gtGODyV+bIb4yuna3vLppIRh7eMtu6KPX8P6V+m/jr9kfwH8Xv2&#10;E/g/4n8O6Pa2vjrUbXT9K03UFl8kXayK3yTYB344IbG5QDyQCpx4bp4yU6tfCytKCTt31tY9Piap&#10;l8cNRw+NheFSTV/5Xa6Z9w/BfUfDepfCfw3N4U1q11DTk0O1itbyzk3RyqkSpkH6qcg4IOQQMYrq&#10;Ooz096/JH9nH9qr48f8ABP74tXfwy+JGgXzaTHeBNc8K3vykZ/5eLds7Q5HIYEpKMZPRh+pPwu+K&#10;3gP4z+CrHx/8Otfj1LTb6PMc0fDRtgbo3XqjrnlTyPpjP7VkWdUcfS9lUXJVjo4s/BuJOHcRlNb2&#10;0Hz0Z6qS1WvRnR7VHLCjG45o2gDgUF9xxX0R8n9oXdxj8qRgv8a/lTS/PPFOC5+bdQMDjsDQR3ya&#10;Bz0oUsOtAxowRmvnP/goL+w9aftTeBZPEHgS4h0vx1pduf7LvyoC3qDn7NMfQ87H6o3sSK+jvwqN&#10;yWODXPisLRxlF0qqumdWBx2Iy7ExxFB2kvx8vQ/Nn/gn7+1/4w/Zh8QSfAL9oLU7o6IL54JJL+38&#10;ubQbrd8ysvaIn7wHQncOCc/Q3/BOXxLb+KvG3xy1i3i8uK6+KU91Cp/ijkiXY/8AwJQD+NR/8FB/&#10;2M9D+K+gXPxu8CWi2/i3S7UfaoY4/l1iFeBEyjrMOiN3zsPG0r8p/wDBNn9t74e/sufHPxd+zz8V&#10;7O/t11uFdUTULfTZpjZPA3kSRyqqluroMAZUg5GMkfJYWpi8ox0MLiZXpXbjJ9uz9D7XHRwOfYGe&#10;MwcbVbLniu99166n1p/wWJhS5/4J8+OIgTgzaYfl9tQtz/SvwtheSTxJqUCsvli1Ik+Xq3l8HOem&#10;K/aD/gpx+0T8Gfif+wv468MeBvGLX19LZ2k0Nu2l3UO5VvICTuliVenvX4u6ZcSL4zu4Y0yrW4Lf&#10;7R8qvH4srUq2OjyyvoexwjRq0cuammveZ9A/AzwBZaR8ONB+PaXk32qTxxeaAtuyjy1RdKEm/wBS&#10;xNxj0wPevtP/AIKuWof/AIJbfBxZAC0cmgYPof7Gmr478H/GL4UxfsoeF/g9Z+IGbxZa/E2XW9S0&#10;0Wkv7myntILWKTzCoRsvERtDFgASQBzX01/wUp8Q/HHUP+Cdfw10vx/8LdK0nRbW60UafqVn4g+0&#10;TTkaZOqBofLXZuT5j8xweOeprLY0cPgcRCHWmm/Vpnp5nKpWo4SUuleW+jskj0n/AIIBxWkXwa8d&#10;Jbxhd2uWMhC991sefzBr6r/bkijn/Yz+K0MsIdT8PNYyjfxf6HLwa+Lf+CIWsfFTQPhh4rbwF8Pr&#10;HXLWa/sftb3WuCzaNhbtgDMb5HJ5x2r6d/bF8Z/Hib9lD4lRar8ENLt7VvAurC7uU8YeY0MX2OXc&#10;6p9mHmEDJ27lzjrXv8PYiMcggmns+j8z4fiTCylxJUkmt11V9kfid4O0/TYRfXMbNHNJAm59i/Lz&#10;kYx1A965j4viR/FzPJD5bNbqfL5+Xk+vOK63wBcJqS3t0qlv3cZ+ZepyP89f51zP7SGp6fYePWim&#10;1aDd9jiP75wjMMH5sHnnBxxXyeRu+bO3ZnrccU5VOHo+qOLeFX5YH5Tke1I3G47u2KzJvGGkW6xo&#10;L+33M2GzcKB0+tQzeOdFjCyfbIfL37W/0hd+fpnpx+vp1+4Z+LezqdjTWNrhjnaV6qGHT/PFSiB9&#10;67zkBs/pWNZePtCleQrqsG1VztMq7jz/AL1LbeP9GmU41CNefl+ZcD3+8eKXQTpy7EPxBuWj8NsL&#10;qdV/fMsfoQUfA574x+NfPviC0nfxFbX8cMjKgfeEYcdMdSOK908eXGm+INIaxj1K3mkjV5x5EwJG&#10;2NsNgH1x7V4zFK1zLuP3jkY+ledGXLjmz0KilDD0vn+ZJbTSnOYJBxxwM/zrqPh/8I/H/wAaPGGl&#10;/Df4f6Vc3er61eR2ljY2sW6SWSRgqgc4HXkk4A5JABIydKtHlcAxH5h/D3NfuZ/wQh/4JWL8AvA9&#10;r+1N8b9C/wCKu120Mnh3T7yPMmkWEoz5hBHyzzA/VI/l4Luo486zaOV4XmXxPRLz/wAj1sjyn69i&#10;FKS9yOrZ9Hf8Eq/+Cbfg79gj4C2vhaxEN54q1jy7nxbrbDJnmC8RRnAPlRA7V45O5zy5r3r9ov4+&#10;fD79mP4San8TPGmoLHaafCfLiGPMu5iPkhT1Zj+QyTwK6bWdd0nwfoNxrmrX0dra2ts01xcTOFSC&#10;JRliT2AA5r8T/wDgpb+3Xq37W3xWl0rwxeTReD9DmaLR7csQLlujXDDPV8cZ6LgetfkeMzD2EZVa&#10;jvOWrfdn6xleWzzKultTjb7ux5L+01+0T45/aZ+LeqfFPxrfM019MRbWu4+Xawj7kSZ6Ko/M5Pev&#10;O1zIfnPyjO9h/Ie9JI2zkmo/N3o0AOPmz/hXxsqkqtRzmfpPs4QpqEFZIY+oySN+4tt6LwvzY/Ch&#10;Job2LzIxjn8VPpTYsQJ5RO3bw2aZC8UNxJtJ+bDN8v8Ant/Oqa5rtIXurQLm3WNGuJJGwo/iavPf&#10;GHiFLvUZLS0T5Y+Wwp+bHI+tdP4m1lrjzLWB/wB2iku6/SuEuoJ459svJb51b1BGa/QOBMtw+Ixj&#10;q1370Vov1PzXxKzLGYDK40qMfdm7Sl+nzIvtAb51GVYfKNp9v8aljlGN4PDUx7aGYAkH5JMr9ak4&#10;UKX+av2SMeU/nuo76sEdg/T8dtTAo75B9s1A9rFLOlw0e5ozmNvTPBqY43b2Py96mVrmb+EQSDz2&#10;Qlf84qSMjGf8io/soMouGHzKCA3oD2qSM8nKYP8AnrS6aEtxK7y3H9oxxGHajRybZN3XleKkWPaF&#10;jEeFAwF9KdIqfbYVA/gc/wAqdg7dzspI/nS5rhUUtGRsrlcMP0602Qls4PaplbICgY75qNl2vsOf&#10;95hU7ma8iuwkKkruUdDuxVeYOCABx1q9IiAM5Xt1qCWM7flyeKBMzmcumZAU77TyR+VZ95uB3BD1&#10;7GtK5hGBJH8rNy1VLxFVPutnv7VQpGJdhbhWMqf8BOOPY+9exfs/RInwR15I0+/qmWb2/wBHH9a8&#10;jnjiBJUMpZss3rXq3wXu4LT4S6tFIWG6/kbCoW+79l64HvXPinL2cV/eX5ntZHL/AGmX+GX5MubA&#10;nCryDTHdicge9QJqcYmY7pmVh8q/Z2GKbDqsZjbzTcZb7q/ZW4/SvRU4nPKLkWsfdPfqfenIo2bl&#10;Ufe6LVf7RG0fF3Lu4wfJPHtjFJHqEcgEf2mZWX0hOW/8dquaEepMYyLJQ792c96MDH3c/wD6qqXd&#10;7elt1tbSsqqC21cZPPXI+n5moI77UpEWWexkVvMw0a7SMf3skfXvT549w5X0NBgGfHb371DKxTaq&#10;t7/dqi95qS3TlLGSSPcdgYjgdj0GP1qub/WxEqT2jnzPvfd/d9enqenWl7SHVj9nKxPfMWBUtz3r&#10;FtTKNbhaP7xmj6d/3qZ/Sl1K81wROiWLN8xCvuXJGOPpz7dKz9JuNTfxBEsltIqgA7pGH38rxxnP&#10;PtXNX5fZuzN8DTtio3PQAr9SV2+zd6+vv+CIm2L9v/w3FEMedpeqBvc/YpP/AImvihbLxPCufOt9&#10;7HJYSHn2+7717z/wTz/ac079kL9p3Qfjj4r8IT6lpul293FcWel3QEz+bbSRAjzAq8FwTkjgGuih&#10;KMaibNKPuYq8npc/oe+zMACPWvhP/ggyky/BX4zWrfdt/wBoTxAqj0/c2dZM3/BxJ+zsyfufgV40&#10;Lenm2gB/Hza+bf8Agnl/wVg+Hf7GHhP4heGvFvwu1rWG8ZfE/UvFVrJp9xFGLaG6SFRA27qy+V94&#10;cfN7c+p9Yp6anuQxWFjSkubsfR3/AARAB8OfFf8Aa2+FgQomh/tBX80cfosxkUcfSAV+gf2diK/F&#10;z9jn/gqR4N/Zd/aV+PvxwuvhZqmq6Z8YvF1vren6XDfxwyaWYzcb1kYqVkL+eORjG09c19GD/g4r&#10;+GgBP/DM2uYX+JvEEPP/AJCqvrFO25NXF4aUr8x2n/BwJ/oX7EGj35I/dfFDQ259mlr5h/4OI/8A&#10;grE/ha1uf2AP2dvEjtqt5tT4i6xp8hLW6NjbpaFf+Wj5BlxyFIj6s4HNf8FP/wDgqr4f/b//AGZW&#10;/Z+8OfCe/wDCtw/iC11FdYm1dbny/IEny7FjQ5O8c7uMGvzy8CfDbxp8P/iZH8X7P4iJqXiS3nlu&#10;rPUtX0trloL1skXf7yU75kY71Z87XAbBIFc9bF20j169jvwOMyyHvVpX5dUu59HfBv4l+Bv+CKnw&#10;auvE/wDZFjrn7Vfj3SVFrp11Gs0Pw30qVQwE4zg6hKu12iPKDYHwA6y+H/sZfsL/ALVX/BWf9p67&#10;Nhrl5db79bzx58QNaDTQadG7Es7MSPOnYbhHCCCx6lEDMvCyfs7arrfiq48V+N/idqGrXV/dNNql&#10;9NFm4uWdt0jGR3b5zk/MQeTk56V+rf7L3/BZT9nz9jn4N6b8DvgJ+w1/Y+i6anzf8VorT3kxA33N&#10;xJ9jzLK55Zz7AAKAAU8RTjHki7L8/UVbNMLUk6rleT/D0PTP+Den4JaF+z1r/wC0p8EdBvrrULXw&#10;t8Vl02HUr5FE1wkMcsal9uBnC5wOBu4r9LUhCr901+IX7Gn/AAVcl/ZN+KHxg+JD/BdNe/4Wx41b&#10;xCtkNfNt/ZjEyfut3kP5wIcfNhPu9OePe7z/AIOO9RltpItO/ZPtlmMbeW83jNmVWxwSotASM9sg&#10;n1FaRr0+5w1sZhZT5nI7H/gs1o3wl8C+N/Cfje58X6bYeJvE0clm2iGYC4vY4VytyE9FBKFjjPyA&#10;ZwcflF+358PbHxjo9r8ZNDgkutQ0GwuLTUoo+PMtZY3jEn1jaQE8fdZvSsX9o/XPjF+1R+0Tc/tJ&#10;fF/40ahfa7JfLNBHDbhYbSFT8tvCpc7IlGVC+5JySTXfj46I+hzeH7nwnaz2s1s0NxG0xKurAhge&#10;O9fL47DyjmHt6HXe34n02D4gy+lgVQqTvbyPzs8yKMG2FuVUL94r96prYCDS7tUTALRqAO3BNfQn&#10;jH9mbwF4lurW80G4m0WKG1WKSGBfM85wTmVmc8Mc9BwABWW37Jnh77FJZnxheYlYHzPJTjAI/rXb&#10;zuVm9Cf7dymNNpTu/Q4X9isEfHmNF4/4k2ok7v8ArjX0wrp5u3crN/dBrzz4Xfs9aN8J/FS+L9N8&#10;UXU84sZ7ZUmVAuJV2luOcjtzXXy6bqBVVOrBZO7bTls+vzVdSXNK6Pk86xWHxlWLpu6Rp3UsDWsy&#10;rJ/yycNg9PlPWuK8N4aAKMbsV0htL3Tra6/05bhhbu21lI6Kfc4HOa870S+8XOistha7t3ysbp9v&#10;fqNnvWVOUY1Hc4+XmwUbPq/0PQrVIyACauRKq4HGPeuStr3xVJcb7e1s1+XHN45xx6bMVfi/4S7B&#10;e2t7Xc33t127d/dP5V0KcTz/AGPLrdHRRgdQR6cVMoUHajduea52GPxVGzJH9lVGHINyzdgMD5c8&#10;809IfFCwGHzLf7x/5aN+H8Pr71aqxJ9mu50aRoqfOcimkYOMd6wZk8USDYrW6xA5CiRs9PXH1/Ol&#10;MHih0VXuYPlOF/eH8Rwvp+tHtIhyrl0ZvFRu6Z4pWC7wdoJrMSXVCFkltrcyLxu85v8ACn51Hzvt&#10;JsrffjHEzf4Ue1iHLfS5pQxKxBHzGvNvj2pj8Vw+Wdu61Utx1PNdutzqUMnnLZwbjw22Zv8ACvOf&#10;jHqc9z4liimslVhaqFKyZyPxAxzmueo1UxELdL/kelhXGOCqxfl+Zz9sQW3A5XP92vvT/g3iuzB/&#10;wUS0+PaV83wjqi/d/wBmI/0r4JtpGQr23e9fd3/BvkzQf8FFNFQuWMnhzVMt6fugcV207e0iZZf/&#10;AL0mfvfd6jf6bdtNNC0lmyjLRjLRH1x1K4+pFZHjSb4c+J/D8uk+LILHU7c4KWe5XkMn8HlgHcsm&#10;fusuGB5BGM10EkqDarn73Az61Q1Ca1laRYigmjTAfaMrXpnvqR5kv7PPjSLQreTw9+0L4u0eaO8S&#10;7XTb2e31a1iZXDrCzXUbXDooAU7Z1LYJyM1H438KftBnw/cXmtfGPwdNuhMES2/w2vGmlZuAmE1X&#10;LZz06dzwK3NY8fNaeItLs9TSZIpEmZ7iO3k2gquDuwD0z15rN8TfGDwro/izQbO61q3ktpmlaG8j&#10;uVaNnC4zkHnAyGB6bhnrU88Vuy/e6HC+Efgp8T5bRdO8UftG+JZJ47eONrPwX4Ri00+UvSA3F+tx&#10;Iq9TkSxn5sjBwK5H4hf8En/gB8YdQuvEXxb1PXLySWFUxceIJry7cAnPm3NyZNuc/dhSJVx1frXv&#10;l98RdN8MaO3iLUpJJlYiSRI8AIsj4Dn15wox09+a5jxX8QtDmja+0vWLa4lSLzkks5QzbD0Gck4O&#10;OOnJ7ZFZy9jU9yVn5MtSqfEj85v2lf2dV/Zp1a9+FeqfF/xZLoLKX0J9S0+y1Kwwkg8iAiaNTFIq&#10;sMg8PhiM5wPNbz4B+KPh78YbP9naCbw/eQ+JJEfSdeXT7e1eb90cF4o2PlYxt29GIyM8197fEC08&#10;ZfEDxXF4p0y+0nWdDZrdNQsY7pBPN5kgWMmNl2uMFlIZ/cDrXifxg+DXgLQvi14Y+MfxGtCukp4g&#10;htbPwvonmGVk8yaGQxeUuT5aGOXMYUBVc4PWvJxmV0cRHlWiOujipxeup4L+0B8J/iN+zd4o1LTd&#10;Y8CaZdWsNjDcrqdr9p2KoUoXVYJfLyOeoIXjJGedH4Pfs/eJPi18Y9P8fWn7Jmp+MPDdobi0vrDQ&#10;PGjRhrlSr7o5Jrkbiis6Mquy4cDrk19IeLvgx4n/AGqPEV3aeFfi4mh+CdPtm03T9abSVit9dtpA&#10;B51umTLtCMVklzHGXJ2YCkHsPgx4C/ae/YxntPg78JdW8F/EfQ/D2lSyWKaoJNGubaIuMia4jE8R&#10;wpXBYKzLt+8Qc8dLKaeFqR5ZO1+uo5V5Sjra551/wgX7DXhvX73QfjX/AME3Pix4b01ZEeM3kOqX&#10;2niYAjcxsrmSPBGCWweRzmuX8Pf8E1/+Ca37Ta65qnwb8dQ+HPGFrv1BYfAuttLZwD7qRtBdoZty&#10;7SXU+W5YswIUhV+3PB/7Tv7QL6d5vxV/Yv8AE8KyfNHqHhHWtP1O0aMk4YB54Z+n/TLJ64xXiP7V&#10;Hgz4D/Hi5v7vS/2RPjJb+OorPfo/i7QfDK2U9rMoYxN9oknjjdQ5BKMx3YHXauPoPq8ZQtZNGNOs&#10;6ct2j5l+IH/BJH9uT4bzyJ8NfjHofi61utw+x6wG0qRzjajM2XTdjpmQHGOTyBn2/wC1/wDt9/sm&#10;a3oPwx+P3wbsNJ8JQyW9leatNare2NjGikBluLSYLGxCqQrycLzg16J4S/4KX/8ABQK1/Z8k0P4q&#10;fsHeMPEF3pd0bZfHGi2scjXkcEojaT7N8xdyTt8yMsueVyQTXk2pftRaHY/C658K2P7E/wC0DPb6&#10;1rCX8kWq+C5VtTuZF8qJN2D8saqrEkNuIIxivn8yjj8DeeCp81k9L9eyPQpVo1be2Sev4dz1j/h5&#10;h8AdMvrjxfpnj4PHf3EN6txY3HnBpok8qQJFIwkjG3BUEfNzwcVwXx68N/DH9oG/k/ar+FfjKz8U&#10;ar4NUreW+iwiG8voRiRJpIJGWeMRSmJQWBU7SOm2vmv4qeNPgx4l16XRvCn7HfibRfGHnxxLp+qa&#10;bc2VvbxsWQSTmMp8wDRndkLyQA24MvJ3Hh/42eABH4O1ywuPC1rBp63w16a1ZtQs7eXYxkX7O7MY&#10;5fNLKvy5BG8jnPl4fGSxGB/2lcre6vrF/I9VU6f1iLoaeuzP1B/Zz/ap+BvxK+Fc8nj/AEK8uPEF&#10;vZpZ32PmS8aXruXeWUFtoYfKV6njk7fxB/Zt0rUb+xutQ8D+HbRjpcIjgj1aSABeefL8xdmTk4x3&#10;z3wPy7sv2qvh18H7PT9S0n4l6tr10zbJryOy8sCZSG3bGIUAMpPIYnCknGTX258Hv+Ckfh3xj4Bs&#10;tVlvNPumVfKe81JYpJp2UDLkyKT14xnAxjsa0wuauMXHGQej0bW6RGKy33lLDSWu6u9D9jo55UXE&#10;yD/gNSBg3INQbsjNKCfWvuuU+PUyWQ9iKi3DdihnIHWmBv4qaRMpEqSKvBNSF1HUmqoJzTiW+8TS&#10;sUpllWGeKeJWWqobuDTg5xScSvaFjznFYfxI1KDS/AOtaldviOHS7h2I9ozWoH9axfiQtvceAdag&#10;vE3RtpNwJFPceW1ZVF7jsEp+6fircw3zXs00Tou9sZ2n7oJx3x3P50x2uIYbqwtFjC3igXJaNTu2&#10;529R2J/Wr9y9sJGxLu5x0qrLtRAFXG7qS1fl9e8qj5u58fHEV8PVcqcmn5OxDpcBhtPLuFXcSWOI&#10;xjk+g9OnrWV8TvDkfivwZqGiPz50JMOf4ZF5X9QK1hPDDsUvt3cfe70Xs4jTMp+XP93/AOtWcXy1&#10;FIp4zESleU3f1Z8WPoPnxNHexTQTb+VbG5CD079MYr3T9mVpNJ+0+GYp5pLd7eO8gZl4UklXXIHq&#10;orj/AI9eGj4a8czCOLbb3n+k25Ud2Pzj/voZ/Gpv2eNXu7f4hWtsZ3WO4heJlJ6fKWH619XiIxxW&#10;B5orpc56lao73Z9EW0Fp5rSSwhu7Db1q0saxoDap16DoBVW3zsw67Tn+I9RmrNs8gLJKVUZ42+nr&#10;Xy+pipFy1j3ruz19q8K/bdtpFi8MLE3mbZr1hux8vEPHt1r3KKMhmdXVVYcrt5z6578V4d+2ncwy&#10;yeE1WVmZRqI2tnsbYfzNdeAf+2Qt3PQwGtZ/4WeIbV8syO/8Pr0+lBMOdu3rTWAPIxzTGXJVl2jn&#10;5l219sYj2kAUnb93hSe/FcvcSC68VyRTNjyLcYxz94n/AOJNdJcvtDYx9BXLwwmXxDc3ClR8iK3y&#10;9cbjj/x6vVy/3KNef9233tHHirOUF5nSWWxYhirTckAcEc8NVC1TAVzjtxip2yyjY2PXIHA9K8yR&#10;2RfNEsAbCWY5ppmyNgT/AHcU35VGMZX60jBiMrKF7KfSpKH7Y0AZXVV/ixTllVl+Vx7HFRvh2z7d&#10;/wD61I8RKkK/4qaAlvYlG9ySzcfnQFC5ZQfypqgA5POen+c0S7sMiyeWWH3uuOOvNBI7zGPzGP23&#10;fjTmdF7dePrTEkjQckHjG73pszeYrBJ26EBuOPzoHoPWUSJuUfQbeacpAQHI5JqOIgLnk84y1G5s&#10;fKepoETZ3HB+X0pkschbeZj90j5T+tRqCo2GVmb1alM6MrRBjuYE9fSl0Kp+7Oxx2j/Pp0DZ58lQ&#10;QQOeKt4Qtsz0NUNGmH9k2qKf+XZGy2eOBip5QTMGEnGMbcda8hnrTl+8YTv57AAZxThtj9Py61G7&#10;qG/hbimEynIVl6DAC+lVaWxnzWu+o5xnJAwPSk8sFsAd6A2UJP8Aezg05Hby9z7d235lXJ7Uc3KJ&#10;MkEUbcSRqT9OlSKsMKbRGuO3y1XkYqoKLns3zYwKe0yP+7H3hyeRzzUvmN4y1EkVZW6feyGwOtXL&#10;O5NnB5ZmLbjliec+tVI2zcsgBC9mJ60/LZZSen61pzzS0YRlJdSxcapMoZkkOF7VCNUujH5a3kg3&#10;5XG78zioZ3Zo9oXjtUayxhjEzYZgSvXHvUTlKS97UI1KkamjCeee1fdIUkC9f3f/ANeuo+COu6ZD&#10;8RYBeMtun2WeQyTZVQBGxJ5Hv1rmrfcz5fmtjwTp9jqerTvPBHJjTblN23OAY2DfpxXFjPew8l5H&#10;s5DL/hSpSl/Mj0n46y2138O5NwVna/tdpjwcj7VGc5/GrmmqJNejgRc+XI3/AI7CR/SuM8T2V2Ph&#10;vLCb1vIWbTxFb8BUxNFnHcdPWur0xlOuBnmxtk3Rpu6nYv8A+v0618lTjyxSfdn7VVnzy5l2RR8a&#10;2ccHjDVrCONRH9jjZVC8ffjP/wBeqGmW1q9lHd2ltGkkqxM7KoyRsxj+X5VZ+IdzL/wm/iCSfgR2&#10;sPlbe/MXH161heH5tb1G6mtoo47e2hhjW1Z2JZ/kXLY+uQPz71zVkrSOqn/EXoJ8acSaSdNYZW71&#10;JYT+Jq7oEkUAvlT+DT9v4s2D/Ssb41Q3UV1pMQdF/wCJ0ryN/ewcn/PvVrSNUsL3Tr+XTrqObCrH&#10;M0b5Abzo8j9Kznf6qmulzrjpWuZ/w7XyoZkRywBXqP8AaNdHpUXmfFjwywB3bJ+33v3bY/nXK/Dy&#10;XEcwLdJEGfxNdX4Zv0X46eCbUxhhJJOZGP8ACojc9O9cctqno/yOyjb21P1R6Rr1mgstQiA+/prB&#10;Wbrkq2P1Nfsh+zbpGqeIvgp+zTp0Ntbtp9npV5qd48inzEeKHbAV5wB8xB/Cvx9e3W+1VYUXcr28&#10;f5V+yn7CviGPxJ8PPhPpFttI0X4FaNc3CKuNlxehWPPqVgz7Z967/D+KqYia78unzv8AocviROVL&#10;L6LS2cv/AEm36nVfte/sZ/DX9rHwh9i16BdP8QWUbf2P4ghjBkhPXy5OnmRE9VPTqCDzX55/D3x5&#10;+07/AME2Pj/ceHde0ub7L11LR55D9j1m23ELPCw4z12yAZUgqw6rX64GPBLFTXn37Q/7Ofwx/aX8&#10;DS+CPiDpiu0eX07UYVAuLCYjiSNu3uvRhwfUfqecZJHGP6xhnyVo7NdfJn5Lw/xLLL4/U8ZH2mHl&#10;o09beaH/AAA/aK+GX7SXgOHxz8OdXEi4C6hp8zAXFjLj/Vyr2PoejDkE9u6JzyDX5L+KvC37TX/B&#10;N/46jWrW4+zw7yNN1eFS9jrtrnJikX1xjchwyH5lP3Wr9C/2Uf2v/hx+1L4MXVvD862WtWkKnWNC&#10;mkBktyf406b4iejAexAPFTlGeSrVPqmMXJWj06PzRXEHDMcJTWOwD9ph5aprePkz1wsc9aVZMHAO&#10;ar/akY5XnnqKcGUtwa+mPjUWVyOhpD/dPNETAjinDrzQUICec0wnDYzTj8o5OaaST8tBMjA8eyu8&#10;WlaNEm7+0Nbt03egiJuT+YgI/Gvzq+MX7JPij40/tP8A7QHjTwEFm1HwvrOlS/2THD815BPbSySe&#10;WR/GNuQuPmye/B/RPXHmufHmhaYI8wxwXl6zejIscIH4i4b8q+Dfjp+05cfs3/tAftH6B4Xnkj8R&#10;+Lrrw9DpUyg7bWMafJ58+7oHAkUKOu5s9FNfNcVRwMsvSxXwfrZ2sfWcGSzCOZy+pr33bfa11e/l&#10;Y+efj/8AtO/Enxz8BNU+DnjTxBNdaf4a8ONFYo6fvJZGu7VFEhz83lJlVJ5AyDnOa+KtDib/AISO&#10;+mA+UgDnv+4HFfXHjv8AZr+Ikn7E3jH9p6+aGHS5JoNM077UP3lyDew75l9VDoE65J3enPyfo+E1&#10;ST96NzKG25/6ZYz+lfkkY5hGPNib+9blb3ceh+w4mWA9o4Ya3u3Urbc27Prfwjp9ref8Ey/CesR2&#10;cHnRfG6eNrgRjcUOmRNt3deD+FfWf/BXbSUh/wCCYvw+G75rfV9BVP8AwWXC18v+ELPH/BKDQblU&#10;DAfG5iPx01V/p+FfQX/BTL43fD79oP8A4JV+B/iN8Kru7uNDuPFunxW1zdabLalzFaXEbYWVVbaG&#10;BG7GDjIJHNfaVMRHC4CrbrCC++58tOnKtPDJ7KtN/kb3/BAsSH4M+NC/VtS07PP/AE7vX01+3QZN&#10;U/ZU+JGhwkqi/DzWbu7ZWK4VLOUxrkEEbpAD6FY3FfIP/BD34q+A/h98K/Ftp4t1qS2mvtQ09rdY&#10;7Gebcogdf+WSNt6jrivoH9rj9pT4Q237KXxUmv8AVtUa71jwfqtpbxr4cvTt32zwQIX8raq5cMWZ&#10;goMjHOOa9zIMTQ/sOnTctbP82fJcSYXEf6x1Kqi7Xj+SPxs+Hgb7VqEEoVf3cYwhzg7ueRx+VcZ8&#10;ebJbz4palO4jG0xpuaPOQEAA610/gGdP7R1KKHhvLjO5l6Zbjvzz3rmfjgJj49mMJC/6tpuc5+TG&#10;Pz5/CvlsiVs4l6M9XjZyXDcbd0cSfDthuTyoVCq2dgzz696J9AspLlZ54VZVA28H5ffrVqJ1YlVc&#10;596k3MOfXrX3J+Kucu5RXRbMxrbSDdDGzGFeRsJ/HmmDQLIwurDLPJvZgCPm9etXwGbdknHrTY3I&#10;O7ceOKgSk+5k+INPhtvCNwqIV8u3kC5b1BJrweZLe11ZnXhpWCqvHJr6C8W5l8M3kQOB5LlenUoa&#10;1P8Agm7/AME5vE3/AAUK/aLs/BbwzW/hPR9t34w1uND/AKLbF+IkYjHnS7WVBzwGYghDXi4zFUcH&#10;UlWqO0Uj3MDg62P9lTj5/mfT3/BBn/gmGf2j/GcP7Vvxm8PBvBPhu+26Dp11H8mt6jG2c4I+eCFu&#10;WPRpMLyFkFfu3ZW6WFuGYA4wFHqa5z4SfCzwZ8G/h/o/w2+Hvhq30fQdD0+O00nTbZMLBCigAe5P&#10;Uk8kkkkkk185f8FTP29rH9ln4byeAfAuoK3jjxFbsln5bc6ZbNkG4Pox6IPXntX5jmeZVMdiJYir&#10;olsuyP0/LcsUeTCYdX7v82z5+/4LG/8ABQMarNcfss/CXXd1vDJjxdqFrJlZJAf+PVSOyn7/AKkY&#10;7GvzfdyzZZuam1PU7zU72a/1C6eaaaQvLNI2Wdickk9z71Tds8A9q+ExeIlial3sfqWBwdPA4dUo&#10;L/gvuOPPQfX3qG5Eg/fwHLL29aduPT/Zps8ywqXc4A9+lYxXvHYtNQjuY5k8wHnuMZINZfiDUI4V&#10;+z2zfvH+8dvQVi+MfFlh4e8QadFbausdxesym3VdwkT+8wB4weAfc9s1XvNTWCNr+7k3fxM239K9&#10;bD5fWbg0r82y+djlrYihRpyqTaSXV9hNZ1SDRbEzSsnmP/q/MONxrkLvWoXkEjT27M5BYNNjHH05&#10;qDxDjxBfNJqXzx5wIWU5XBPHX1J7VFaaZbQTGWNVHy4UbeF/DPsK/bOGsiWVYXmmv3kt/LyP5x41&#10;4oefY32cG/ZQei7+bLx1e2UM0d1C0eMM3nfMPwpsWuWy27XDzQ+Xn5dshJOPbt+tMFuzwth1WRuk&#10;nl/pj/69SRQYi27k+XlsxivpNT4W9MjbxNarL9ke4i8xuNqyEqPqccflUjeJNOS0juUmU7uq7/u/&#10;kKl2p56uCNv+51qQPskJeQdfl+XGKlsr92Vv+Ew0xjtjnVuM/McH8B+NKni7T93zSR7XHybXGSfT&#10;H/16mEbtGFkky3XzMAfpQYg6MqT7ZCpG7apo5tL2J5qPUZB4h0+6u43kuY4wquNzvt/u8/lTm8Q6&#10;YqN/xN7XHQN5y7Qfzp0y3E3kt9udFhOWRVXDn64z+tKq5LM0jMrDG3Ax05xxWabuVVlSlJcvYh/4&#10;SjTZDtTVrVj3cTJj/wBCpo8SadOfNXULcbeZJPOQjp1+9TU0ewh3L5PJB2k44+n/ANem/wBmWoia&#10;JCcscM3A/p9Kq5nenYfL4k8PM5l/4SKyI2/dFyh/rUEniPRVV2bXrPAOGX7QuQcdOtOutH0+Vo5J&#10;IfmjP90Hv7+uKqz6ZYqGRbZVVtu5NowxA6njNST+66pkdzr2jqmX1q1Vn5X98ozz9eao3+vaPNEB&#10;/bFqSzcN5q4P61al0TTyCskQI5IVlGFz6cevNVm0iyjh8hV3BZMruUZB46ce1AuaitGmUpta0dmx&#10;Dqtr8uN22RT2+ua9T+DV5DL8JNZeOTcseoNu2jOSfs4xx7AmvL5bG1ibzV+V+8i43HjHp6fyr1P4&#10;LrO/wx1x0I2falPPU8xZxnqeBXLj3/s8bfzL8z18ldP6zKy+zL8mWbd0nXf5bR/3SeDSyIrIpBPy&#10;/wAQ70PKqqPnI+aozN825GGfbvXUtDzpS1aJlBJ3j647GmsVVxIG25PrUP2kgYP6VHNdyCWFUh3R&#10;yZDtu+5xmi/MKMuxaXYm5juY9PvGlCIq7eemd27pUDTqF+U/w1DNqphnhiaLPmZ8x94GzAJye59K&#10;pFby1LUmNvl5bj/aNROFySAx/E/4/wCc0jXKjcu7kjPSq0t9N9oiWO33Rnd5km4DbxU7k310GajM&#10;MHaWx6Bj/KsOxjd9YR4ydvmKfmb3/wDrVrahKQrEEe1YdlKjeIYQny85+bp9amp/DdzpwMv9qid9&#10;LICMAce9NhEITYIlw3Xiux8UfDrTdF+DHh34j20bLPq15cQTF5t27YzchP4R265JzxXFNIuWQnj6&#10;11OMqVlIitFwqND3EbfIyDaei7ajv7tLdQQm5tuFX0qMYwC7dO9R3U04RpLSKMybfkLdCfSs+ZvR&#10;GakXILiSSNZZIFV9uefvCpNy5MmRuxgsO9UlmLnD8cfMV71HcXVxDBK9rtaTafKD52k8/wBavmBS&#10;ZoARo2UCLwd3TmoS0UcjR7FHHTb/AEqGK6+0Ku/7235uo/Sorx5fLZrdlEhU7C3TdjjPtS5tbA5y&#10;2LQCLjCLt/u4p3nLu2Njgd1qrE7eUpJXd1JHSh5QTw3PbpU8wc0kWzKpXduH3uPanJLGp+Xj+tdt&#10;4j8KeG7L9n3w94wsrST+0rvUpory48rChAZNq7u5+XP0+ledyyzeUwt32t/CxXNaVKdSnJXNKnuS&#10;SLbyRiNVUqtLGVVNoIwfaqls08dv/pDhn/iK9KHkVDuEvCjpWMtzPmRZT5VwrfKfpTlMUhGR69Kr&#10;mQld2/8AWiKX5mYEfnRzBzPoWCyFsDj/AGSKYmwbsHd/vVFGs0Ks08yybmJ3dMA9BRLcpCNzv+Ja&#10;nrYBb0LLZzoMsWib+VcD4fzs+X1w3GM17ZrXw0ttG+BOn/FN7m6kfVdSlt0bcnk7QJOFwMkjZ16V&#10;4hoLKitiPr3xiplTlTq6+R6VSLjhIp93+h0FrbWyHiPbu9+tXYwpXYycA/d9apwKsm3IzzVtXJ4Q&#10;fd6Zqzz5bln5JDh4/YfL0qVo13bpQNw6e1VJZrgW8hg2+YF/diQ4ye1WVkZgrSMN23mgjUcqwh/M&#10;VFz7cU6JYULMFAJHpVe7klELvbxBpNp2huhb3osprhoFSZVV9o8zb0BxzRaW442LGyHlYkUfRf50&#10;FYxCVMQ2H+HA602RmGdvPH6+9NtZZpbZZLry1k2DzFTkA/4VNyh/lK6LEYgV/u4FeefF6Mf2/Dkf&#10;8sRj5e2a9EyAc4/CvN/jJcouvwWxkG77OG/CiL/eo6MLrRn6HO252yZCrtz+dfcP/BAKWKb/AIKP&#10;eGY3jb59H1MBfTFsxz9Pl/WvhqFwigktX1b/AMEcPixB8Hf24/DfxAvLDzY7Wz1CFkkuFTl7SUdT&#10;1OOg6k4rbEYrD4Ki69d2jHVs6MthKeLil5/kf0LfErxBLo9pDo1tFcfar1ytnNFCXSNgOrHoAO/p&#10;Xzt4f+LfxJ8Rae3nXdhJriy3CTfaLo28U1qqhlmUgcoflUEbskivOPj5+3Rp3ik6fc+Gpb61sbqS&#10;dLr7YSs0TkBZYeVxtbhVIBBLHkcE+BeDPjmur+PdIs9J1aCM2+qK1wsOI5oYgyr5ZO75kORlQPmx&#10;1zwfy3NvE6hLOI4fBpuC3kn7rvbbz8+h9dRwr9jdr8NT7c8CXXxG0b4i3tv8d9O/sPTrfT/N0O9+&#10;2CZbwyMoMCyfLucbM4xkhhWD8TvhV4b8Y+KILzTPEA0+5sdXTUbuzNwkkN5boHWRWVmADPFwGHJz&#10;82ByOQ+J37Z+p6L4ZMWuX9jrG5CLi3utP/dom4Y+Yce2M9q8M/aB/aI0/wAQaaLvRdJ0uaaRGNq0&#10;OZY/KYFTGC+QACeApIBFfY4zibL6OCjVi+Z6Oz8/NdTalg6nMrrfsfQnx5+IF/4e0snw34gSwsdQ&#10;Z1sV1JlmjuGQqAVeKTdCgcDa7MwHBAxXyP45+OnxTeabRJb8RXCxtBBcWXmDyopCcKG4aROdwLcj&#10;gA4wBb8K/tKXlz8CdNj8WeDtLupNN1CGC5aQZnaGGQp3BXJGw4yQSOQe3i/xT+Iei6F4qn1jwzPN&#10;JHfTPvjut3lyIw+ZGUL25yV4wOlfPZjxRHHyi6ErWte2lvI9CjhY0dOU9H8GeJfiV8VJJI7Hx3JZ&#10;ar4fjs0sPs18n+neUjTRySgSfdKqysxDY3/Lk4B+wfhlrF38bvifcfEnxHDp9noPhO1vtJ0uxs7j&#10;IkuN0C3bs4xkM0Twg7T8sTEffyPyo8PfETXvD+rLrWmao1rM1n9naJmLZhcMisOePlwB3r6f/Zl/&#10;ae1HwV4ftYIEhbTY5obTVLO8Cs0sa7trq3BLDlSGP8XsMe5geLMPRo8le90c+Iy2pKpzQPp349/E&#10;Twp4S0Sa/TR5PD8v2oWLRxxDmzZiQVGW2R4RgFi2jgevHDaP+1lP4i+L+ieG9I1KHS9PvPDF5c3N&#10;oJitqzBowhlXGJAi+YCqDOSFOdvPiHxa+LOgfEJodU1G5u1jj1CeWSxtbQbIvnO1FA/hwfy44wK8&#10;i8Pa/q1/8d5rS51u3h+waeVspWmlWOQvhirEH5T8idTjnB60f2+sdiuWDtFGP1OpCJ+vXwD+NXh5&#10;/Dseh63r729paxmE/wBpK8dw7JtUu4fAjUngLweKZ8Wfi0qanqVh4bbV/LtLdGWbR5/N86NwMssQ&#10;GCQT1+YjjGckV8P+Fp9b+JPibQ7Zb3+z4bW1W7ks9Hhi8y3YkfumaDa2Ms2d7EkggjHNfQXhv4oe&#10;I9V+IM3jHRJZG0nStDkXUreO0a6Z2RSuFySGUkKepIyME4IHuRzKo6CilbXfy7/Iy+qx5uZ9j074&#10;D/EDwpeaEtjdaRZ6fDplq1vatHMWhtlQ7l2kjGQCqcnrxz1PIfHH9p34U6JbLe+GoLnxNp6G4hub&#10;ia9CGKUsSm3JUOnBYMOQBkNmvCPiR+2v4V1nR7nUdA8M2eoWglmRoZtIZTqVv5n7tZEkUKuCoQsp&#10;OBnPQV5foGrax8XrNvEN5ZQ6bptnP5kkLXscfnFhsOyMnKhDn5gCfXHU/H59xniKMVTwUk2nrJr8&#10;j0MDlf1ir7z3WxtfGzxlp3iL9orVPiVq/gOLyU0GETT6XqiSW8752hnJKl34OYCTvdcjqDR4b+Km&#10;neJvAsngnwJ4K01riHTF1HVJpLdFjso45IwJ5QyksoICeSnXHCjhhg6p4ii1bS207QPEe2G4WS2a&#10;5+3FWeQZBIXBRCApUMSxALnjINYvw/uLnR9LvLfSLfSLUWe43msrcF7lmZQGlSWNgAD5aFmIYtsX&#10;qSQfkMRn2KnQlXb5J3000bfd/kezHAzw8owWt9NehqftifsI/slfGn9mkfH34f6+bX4gW9vFJres&#10;f2kDb3t0YFlmLQKSqjBVU8pV54Ir837/AEfU9An/ALL8L6Xql/Zx5CXVmZvJkbcdxQHkDdng9Dnp&#10;0r7u1j4qfFPWNB1C/wBDbT7i3uNPmW8h/eSyTSFiGdfNGUY5HOMZUfMScDc+Evw58ReHfAVjpVxp&#10;9jeNGrHzrVmkU5JOCREeRnpn9MVeK43zrDy/2vDqa0UeXrpqznp4WphZOELy9OnkfvDsbHNIdyjN&#10;Ssy5yBTHZcda/oY+G5Uhp5HFAyOtB5ORRQQKuOpNDMT3pCST92k27u1Aa9BRu/hp4zn5j9KbtCdD&#10;zSs3ORQO1h1YPxQlWH4b+IJG526LdHb6/umrc3HGa5f4z3H2T4QeKrgDmPw7etx7QPWdRe4xan4z&#10;SyIkjTfNULSrJtmJVmUYVtvSn3O0SNEMf/rqGSZQPLb5d3Yd/wAK/K6jvUb8z4+f8R+o8FGfeEwq&#10;/dNLN+8K5j/4FzTJJIoreFXdlaYZCyH8h+QNMlnjRMyBsZA+XLZJ6dKyJ6nA/tG+FDq/gxNdigDT&#10;abNubC8+W3Dfl8p+gNeV/B27+x/EnSZC3/L4q8e/FfRuo2MN/p1xp88BaOaJkdV6spGCPy4r5s0T&#10;Trrwr8U7fR5wwks9WQHcP4Q45/I5r6HK63tMLOm+iJZ9QZVRtY/SrkckMkflxw/d6+9ULSBrjbMY&#10;9p77m6fj61ft0KDLKO5HzE8flXgskkVmLFeg+v6V4X+2krpd+E8/8tIdTIPfg2n+Ne5KblpWeV12&#10;4HlhRyPXJrwf9tOQpqHhGOa4VmEOrHOMcM1lgfhXZl1vrkL9zvwOlR+jPGGQbcKOKT7o+Vff6Ubi&#10;wwB+OOtRSNIWj2y7V/jXHUY/xr7ezM7CzAhd27qD8ormtKzJqt+5X/l6wOf9hf610N1ITEVGOK5v&#10;Qy00txNBIMNeNv3J1x8pA6egr08L7uX1m/7q/E5K/wDvEI+p0UK7R833fapkiVjljyfeq6DKZz2q&#10;VUlkGIpNu05J25yPSvP6HVG5Lnc2Cf1/WlTP3k56jPb61DLMdjLFjdtOMrTLZLv7FDFJN8/lLuYD&#10;Pbrz+Pep9SvQsAZO1iPvZ4oZyRsxnpTdw3ZcgCiXIiMULjcfusRnH4UuhXmOUS455NOWIq2C23uQ&#10;2KjdnZP9dz/OmyI7R4WUqxXCuo+6fWjclk2xc7lXOeooIDkAj+HPJqMMEUKZPz70533Rff8Am5Ab&#10;byKdiSXaVIQAf4UmJQcB9oB/vVGCdiiRs/7XTNDPIMbW+rZqStiTYR95sD/ao+QI2f7tV7cXUKbZ&#10;p/Nbj94yj+lOeN2fzTO21Y2Uxr0PTn69fzoKp/xEcb4dmH9g2WCcmzj3cf7IqZ5HX5VU7T+tU/DY&#10;L6Dp8pc7fsEQ2/8AABzVmVZvNjdJyqqfmUKPm9P1ryz0K0rVGhcHJz275oHH3i1I25ixBz83SmJ5&#10;iyZY5UqCvHQ98/pU3I+ySoTj7w+X+dKJckGTNQv5oDLGCrY43fSiISbFOct/Ft6Z9qJLuLZ6E0jd&#10;cYznigOEuA5P3hj61XeR0kXbHkFsNzjt9KkGI1U+XznrRy3NIyvqTJKxf5eo+8fxqSd1V9wK/nVG&#10;STdPhsqu4bWGPm/wp0tzH5WEyzfnmpltYIz01LE0gI+VfphqhAJbYW+9TfN3Jnay59e3FNMqLIFJ&#10;YkgkfKe38qS0DmLEM2CEI7elb3ga5EGpXE3TbYTbguOhQiubZ4xb+c6swQfwrzW54ISO/vLpd52t&#10;YTD7p/umuXFfwJM9jI7vM6XqjsfGj7/h/CRMu5rywXB6E+dHx/OtvQ5ZH1H7Oq/PJCR9M7FP6t/n&#10;tzuowLD8PbNS4by7zTwzKuMt5qDIHbNdBo14bHVWkYblEYY7V5/g/pivmPikj9qWkbGN8U5BaeJv&#10;ExUFhb2tvs2/MTzF/wDrqDwm960kd0LRkhlsUlWRm5yUX5SMe/6VofFfTWPifxPKX27rVD65xsFR&#10;WV0NM0FZJN37uyXc684/djn9K4aqT37ndT0l8jE+L8Fnq2uWGlXce9VvpHaJj1UA4P5ijRtN0LTN&#10;Lv00fTY7bdLGkvlRhVJ3MxPH0H45rQ+IMf2rxJp7r0N1cH5voP8AGq19aR2WgyqH2tNeruYeyMfw&#10;6iudyl7HlR3R+JMwfAByt0ijGJlxx/tNXXeDkVPjJ4XOz51WVlz2/dtXEfDGRPJmdl/ePcKNwP8A&#10;tNj6cfn+Fdt4JuPtfxj0WOOH/VRSLyO5ic8fmK5a/wC7jUa7P8jtwy5sRT9V+aPWoI5rfxAtqSRJ&#10;Fapux6Bc/wAq+7v+CVn7fHgfwTeD4V/FfU1jja3h0iz1aeYeZYQ2ryJDFKueIPnO1/4QRn5fu/DP&#10;iKe2fxvI/wA8arbKG2nqcY/lX2P8If8AgnBF+0R+xBoHx0+Gt81l4+ttQ1bayYUahaJfTxiHqMOE&#10;TjJwxPJzg1jwZTxksfKphvigrno8ZPLv7JVLGfDOXLfs2t79D9V4poJ4FlgkWRHUMjowIZT0IIqj&#10;aOsxknVj80zDkeny/wBK/N/9hv8A4KUa18DdRT9nr9pe1ubfT7WYwWt5dPI0+lYbZtcFATBvU8DJ&#10;iDAZIBC/ffjHU3b4fNrGj6r8lvBb3ourOb5ZY0kjlOGXqrIpz2If0NfumV5lTzGjfaS3XVM/nfO8&#10;nxGUYjklrF/DLo0T/Fv4U+A/jT4IvPh78R9Bi1DTb1fmjcYeJ+0sbdUdeoYc/gSD+Xvx/wD2bfjf&#10;/wAE/wD4xWfjvwJ4gvY9IN3v0PxVap8qf9O06j5VYjIKN8kgzjuB+sgO4ZBrI8aeC/Dfjzw3eeFP&#10;F+i2+oabfQmK6s7qIPHIp9R6g8gjkEAjBrHN8mw+aU1JPlqR+GS3R1cP8RYnJqjpyXNRl8UXs15e&#10;Z4Z+xh+3F4N/aZ0NfD2tNb6X4ws4c32l78JdgdZrfPJX1Xqp9Rhj79CwLctX5U/tu/sb/Gz9jH4n&#10;WXxY+B0N5feBZJjIurWcx+2+H7gElBKw5MfO1ZPwbnG76u/YK/4KG6L+0Fbw/DL4r3NtY+MbdfLh&#10;ukwkGr7f4l6BJscsg4PJXjKr5+V5viMLVWCzLSfSXSS/zPUzrh3C4nDvMso96k/ij1j307f1sfWV&#10;vIBUoIzgfWobfaDmpdisM4r6zmUj4UGGFwaRvlwRSHdnlqRyAKoRxniLxnoPgnUvE3xF8WavHa6L&#10;4f0WEXUjf8sXXzJpT7lke3wO5AA5NfmR4f0nxF+31+2trk9hpf2b/hI547qa4gceXpthFGiCR1/j&#10;IQRr23Ow5AII9c/4KLftMp4hMvwN8HXq+TNqkmoeJZoWyLiRW8u2g46gRRxyH1ZlHVTXb/8ABKv4&#10;W+IfhN8TfiN4Y8c6fHb6wdD8P3EkJH7yGOeK4mEZ44YB0DDoGXvgV+f5vjI55nlPL6etODvN9L9j&#10;9NyXAS4c4bqZpU0rVF7i2ajde8Yf/BTv4IfETwD/AME8tY8F6r8V7HUPDenSaVbW2j2/hOC02Kl3&#10;EEIkRiRjHpzX49+Hlc+Nb1nBwtpDt+b1jfP/AKDX7nf8FlxO/wCwF4pNtIqyf2lphjLqSM/bIuoB&#10;H8xX4Y6DHs8XXswk2t5EKNjtiJ/8a4eK8PSw+IhCOyjp5HXwjiKmJwU5z3ctenY+mPBnxN1XU/2I&#10;F+E6+OY7eO3+IUN9a6LJo4ZnZ7co063IbjaRgxlf4wQT0H3R/wAF2Y9Vi/ZT8D2FneyCzttcga9h&#10;3ALu+zusZIx7vj6H6j4Z+EvwI8e3n7JFn8b9Kt4rjS7zxQ2lMsbfvYLry4jHuU9VfcQCO64PUV9p&#10;f8FtfFXhv/hRj/DyfxR9o8Qabqfh5Lu1aMruQQ6kxlXA25JcbgMEDb2IrwKFStWozoYlcul0+6Sb&#10;R7eOjh4YnDywz5velzLs24pjf+CF1w918JPF3hWKTdJealp0l1gfKlsIH354x8/EYGQfmJH3TX2F&#10;+2Ogb9kT4pI4+X/hXOt5C/8AXhN2r5P/AOCBsAh+EfjlFLN/xNdOKr6D7O4H9a+sv2xwR+yN8Uj6&#10;fDnXOv8A2D5uK/QeGYwjkMH5P9T894s5/wDWSpGKdk4/kj8CfAZike/RJWaYQx7t3+91HbB/OsD4&#10;7zIvxAupPu+Y5Cr/AMCbH6CtX4Z3st1c6lIU2t5cZ+b+7uPr61nfHrc3j9nH8VnCQO4+Wvk8k/5G&#10;79H+Z63Gn/JNx/xL8jiLZgNyNIzNuJ/WpDlV5P446VTEEsSMzzs3zHvz6U6GTcMrI2Bx8wI5/wAK&#10;+42PxYsbc8E9+uKSF/OXzEPHQZpm5QmGaptGsrjV7tLXT4pLiSaQRxxwxku7k7Qqr1JJ4469qyqV&#10;IxV2aU6cqkko7s2vhb8EPiR+0F8QrH4R/DXTPtuq+IJxa2MPO2I4JMjnB2oo3MzdlXNfvR+wT+xd&#10;8Ov2F/2e9L+EHg6Nbu4j/wBK17Wnh2SatqDAeZOw7KMBUTnYiqM5yT5R/wAEo/8Agnna/srfD3/h&#10;YXxD0tT488RWaHUjIoZtItThls1P98/KZSOrALyEBP1h438XeGvh74XvvHnjDU47PS9JtmnuJZmw&#10;FRR/Pj8a/IeIs4WYYpxov3F+L7+iP1/IcteBwcYTXvvf59DiP2r/ANqvwx+yt8H9Q+KHjW4jkuQv&#10;k6Lp28Bru4IO1APQdSewBNfhj8bPjH42+OnxI1T4nePdVku9R1S4aSRmbhBn5UUdlUYAHYCvTP2/&#10;f2zPE/7X3xin8QSzS2/h/TWaDw/pu47Yos8yMOm98Ak/Qdq8FZwV5618LjMVKq+RO6P1DKcvjgqV&#10;2vee/l5CeYS20nnrTWfyzt3Z9aY5+bGKaGYDkNxXDY9ja1yR2IXK1hePPFOk+FfDFxq2ruTGvyxx&#10;K2GlkP3UX6nv2AJPANad3fW9jZyX15cLFDChkmmkOFRQMkk9gBXj3x28JeMfGfg7S/iFJ4hk0mPU&#10;C8vhvSbm3+Z7UMoF5Ip/56/OE4BCKezHP1HDPD9fOsVe37uGsn+S+f5Hi53nOFynD3qSs3svzZzm&#10;mSTar4wh+IWu+LYUuF3q2jS2v7yOIbgMKHLD1XAOcjjnnqr3xHH4hltWsTIsD7GCTRmNxkjhgehH&#10;Q1wegeEYtCuJNQiRWuZubi42gFiccAKFCjiul0TzftMKRLubzVwzd+a/Y8JkOHpYyFaWrjpFWSSX&#10;bzt0e5+G8Qcb1MxovB4dWg3q76v/AC9D1T9r1YdE+MNxD/Z8lv8A6JbboGxlWZfXv16/rXnETErk&#10;D0716J+2paRR/HCYWskqsmnWYYzEkgeSuV+g5wea84SWRdoUfL3JbpX0eIjy1nY+BxFvbNk8smxV&#10;DBvmOPl7e9TLKzLgL26+1UZmZ4/nYLk9ODuHpVi1GF2lSG/2qxaujk+zoTRsfuKp/wAamUseM8D1&#10;qpjzD5pjOV55qSFhnb9mbJ/vVAlzdRz3mZxbLbscjdu28f55qYblb05x93pUaED5eelKzBW3flUh&#10;6naeFfBOk618KPEnjGadft2lT24hjZyMo5wSOx9xjv1rjVlXhXFeleBJYz+zl482zxtItxZMsLfe&#10;I34Lrn0z09+teTx3Mq7RKjbjweOnGe1dFenGNODXY2rR0jbsW2mKyYKH7uVbbwf84pj3LE5/XpUc&#10;jjaqj7u3pVSWRi+B+dcpjJWRa+2F3aM5x6nvn0qJ2eRwAfut19Khjy/DuKq+Jri6ttJuJ7RpPMSL&#10;coTqT+VHJzSsTGPNZHZfFf4aap8KNVs9H1q5imkvNNivF8pSNgbI2+/IPPcYPeuHmuVU7Fbvn5a9&#10;G/a4utQu9e8J3dwwYzeDbOaTzMszbixz1wOMY9q8nglxcEkY39/Xita1OMarUTTEU4xrNLoWXkVj&#10;hB93n5W68V6V8F5Gb4fa0sYfP2iPO3JwNy9fx4/GvMIyGZvnA/z/APqr0n4MSPb+BtbSKaRVuLqE&#10;MC3y/LzjH6/hXn4z+Crd1+Z6WS+7ipX/AJZfkzTLE/Ns9RjHPWml1UcnFOdsrlVb2wKhdj56qImx&#10;03cbf510nmy+K6HPGMFUYZ/hI7VFdTPBbloIfMKsBsXqakxvBTPRs0yQjcsbAsGbGR2osL0JcQgZ&#10;Kg1Bd38VhbyTC28xumxcZbnHenOi7cKf4v71RtGiuvmRFlPdccd+fy7ULe5V/e2JPNjaRpMcHpla&#10;hvLl4bdjbw72z91cU7APIJYdee3WoZtyHhc5/TjrTEUtQ2vuC9CPyrIsPl8RwvIDwrbvb5T/AFrc&#10;vtjAnb9DisAzImtRlo/7wyDgfdPP54qKv8NnVl8Y/XIJ9z6P8dwRL+yx4NuIrbazaxdB5mkzu+aT&#10;gDPA4/PNeViQdMe1epeNtv8Awyr4QddOkVl1y6H2snhhum+UDv8A5FeUytKo/dRqxx8y9K9DGc3N&#10;F+SKxX8Ziq3z7fvL/KlYL34qMK/zM64G7pRJI6NmKJWO3nLf/WrjuciloOQqG6bue1DFQu0t7U2E&#10;qMBo1H9KklVlRvLjBbacfN+lO4xuFZizfntNNkjjZdsh78dqcQdoGCD796jmBI6fN15pE82txnkP&#10;GS0UvzFcZY5zSgny8Snp92iNHI3uvbnHQe1N2q8mRjdjHJ/zxRe+hXN2PWtfu937JHh8Nf3Eht/E&#10;EyrbtH+7jyZT1/vEnP0/OvJ/Myw+cN7CvWL+4e9/ZB0+z+0Mv2XxE37vIK5YOc9OvJryVI5MESSJ&#10;tb/ZIrsxnxR9DbEX5l6EwLvw4Xb/AHfSmzwtMu0lcZ5p0S4QKy/l0/Cm3SySR+Tv2huOtcMtzHQB&#10;CRD853HHQdKFR9m6GEZ6/eoSNiiiZuR0UfXilCIAwRD6nPFAdCWNmaHJ27tv3qjkJWMqpXLe3tUa&#10;N5ceGfbj/VhV/SpFkDjaY1/w461XMgvqepeOLWe3/Y28I+dDM00euTszrMPKT/j4OMevIPf8OlfN&#10;2gFyGUpx6V9K/EDUmn/ZI8NWkk80jQ6hcbd8eI4f9d+bc59s180+H7gO22L+9huPwrqxWtaPoj1q&#10;/wDu8fU6CAkBWPBX+WKvRSjZnGfwqjAzRFcR7j3xxir0RyeuOPWue3U86Q+EAtvd/wDgOKnYgrgj&#10;6VCHX5toz/s561MgJUFl568NU9SBihhKsjM3HG3tT2DeaSp4b7xHFIJNh+Zd3FKJGkh3kbWK8r97&#10;B9KoqzsII5ElUrP8386kMgQbh16YpnmEcqmfenrMZhuZCGHJWpfcUbdByM8i72C+hHpXm3xqsw+t&#10;2d7v5+zkBe2M16Q29gHYqP72a89+NzMt1Zu0XWNtu3nIzSj/ABEduF+CfociJWePbuPPDd8V0vwQ&#10;1+58FfEyw8SaHpS39xFP8tm0atu+UggKwIzgk8g8+vSuTRmEYk8rJ7r6V2fwH8O+Gtf+J+n6d4tY&#10;Lp8m4zN9qMOCEO078Ho2D79MYzXLnnsv7JrKqrx5XdHRlcZfXIxj1Psqf41z/Ezwtb3/AIzhka/a&#10;3WTRZLW+jiXyXB8wPuK7mVlAC4c8ADAGatWN5YfD2Wx+zW27WrvfDdR6giqsaqQVK53Fvlx8x28j&#10;5fWvMfiPaaneW8Nh8M7vUtsdqBcRyWL3K3Kqd3mlcumFYcbETjdkDJz6h4LuIvA9/b2GuwWs2s31&#10;vbm41r7Vt2vLuHyRIwMK/MBgAZOckjIr8A/s/C4Wj7SEdG9F2/4J+i5fh5++pva2pteJfH/xVk8P&#10;WeoQ6oyrCTc6X5bMioA2OCR0OO+a3dE+IV74g8D2fhjxJLoI2xs0f2p+LReWEaEjqCTjAHXr0qh4&#10;a0rXtYS40K2SzvI0kkE1xCUbbg5aRmZQN2OMZOO2DjPh/wAa/FNto/jyTR/C8NwIZHQTSLIWSNcD&#10;Lru28e3J9evHTRw9bERtFaLueilGnoj0y68QWXh9JNJGr/arOd9zSQMG2AHnGQRz7k49a5HxrHpO&#10;oxNcrefaPszY+0EAOgOMFiFXPoDjFc5p2i6vqt3Hf6y9xDCFQsrTBd6+hUHOcc5xjnvml8aao2k6&#10;i0f9lQ7Wsw3mGQsskecDI/h9vp0xWkadTmairGnu8t3oYLxfatVc39zMsMilZJF+bd34HT9cV0/i&#10;HxBD8KvAOh6vYQreNfSR+VHExHmOW3MW2n5VXPTI5PHGRXn/AIj1PRo9Lkv9O1P5oo901u4bKJhv&#10;mGM574zitaG80y6+Dmjaje3S3Wn2un4WOaMriYIdqjnPU7i/TPrXq4DA1q8ueffbucNSpK909D1/&#10;xd8TPg/e/CZrS+guLbWbq4wixgLbyJjkHnORnAwCD354Hl+h/EjRtJu7iw8NG1l+VlvoZs4IVxnI&#10;OMsECsMnnK554rx3VPFmja2kdwJZlWNfIR5rwsowMFwAMKSc8Y9enWpPh94e1JfG1xqNrqyyKLbP&#10;nmVsSPGR+7TZk7iWXHBPy5yK+go05YOm+R8rt2PPqVKlWSSP0K/Zr+N/wO+FelX3i+SC6uJ2/wBK&#10;ks5LeO3ltWZgrqJch2jCru8sDkEZJwDVq3+Ov/CSa/4hm+F+owabHqWXsfsk6qII3IeRDlWAyAqt&#10;jABUfeIGPje18PfFfxvaW/hTR9D1K61i+jE0uj28bCSaQRlyzljlyFUknjADZq98LPA/xns/C8ms&#10;3Gioym6Eaw+c3n+YCNo8teCDnhicZ6HORW2IzOtLCRg5qy7dblRw81Ub5XqfUWnfGv4e+CbbUvDN&#10;5M11Hcw5t2ZT50NwxLSyHJUCKVmyQAXIQgqM1x+m+C/CWt+JYdW8V+IrrSYbSRo5bOa3cRxSFnkV&#10;oomAaHqHKsPvAg461wPhnwh49+J15qOhyabpkd9p+pWvnWly4gywkHyCcBgHHfJK4yDgnFetaJ4O&#10;17w3p1nr0t6javdRRR+XqF4V2svlyLiJW+Zlcld5UnDk/KFyPm61SX8Ppt6H0OBw8ZRVWSWq8zHt&#10;NA1bWvEX9i+Drtby309mu/PvFKR3LFArrtjBYMAM7skDYRvYEA9Haalp3hPQpLWfWri61ie1+0ap&#10;Z2MLIdOhE2VLvIcykc42ggYGCQSK8o8T+P8A4l39/catq13Fpb290I5Le6ktoSGLbjGvBc/OTyyk&#10;4JYgZOelm1e58e6BN4m1PxPqEkdiq2+pm4vg0V1cscD97IAeGHzHOCvHyYonRl8GyO9Ro1HfsZ3i&#10;DxVfeEP7YvfD+rwf25IFns49D3PJDkFpMBMbB8w3k4zlwM5qO/8AiRBqs41OXwndLJcRpJLJFCVE&#10;rMoJfGcc57cYx3zVT4PLaeINZ1mbW/FsGk6PBeNayWM0sUglaNcYOxzujP3WTDYHY7iDsT6LYa7c&#10;NcDxXbTRwqkMLQ2UccaoqLgKJCGA+oXrjAroqU6NGynf5GUZVLWi0f0QndjApBz1p7AJyPwpvviv&#10;6EPyphRRRznrQSFGSOaKCQOpoH6AGLcmijIppLHpQFxxPeuM/aIuvs3wF8Z3Ctt2+FdQOfT/AEd6&#10;7EnaK4P9qCbyv2dPHUmPu+E789P+nd6zrfw36ES+Fn48zR26s054ZhyeecVUVI4/m2AsoIyQDtFN&#10;udSiiGfN+X3aq39rQyMIY3XGO561+Uzv7RnyUl7xqTSFxCVH/LP09yKWOVBhSv0qte6jAlvahZkX&#10;93gjPuaqy6osa5ZsZIH3Sf5VnrzC5byNXekkg5/U15F8YPDiaf8AE7QPF1vEvlXV9DFcsem9WGCf&#10;qv8A6DXo0mtxxKQCW4zgL/nmub+JEQ1/w2ywxA3FrOtzbr3LpyB9T0/GuzC1fY1r/ImUXc9CimGw&#10;fIPx7UrXjbcP09KwLHXPOtVnZPvR7gu7mmnWpZWaNQFPRee1c1nzMXKb0t+kSkeaee3pXz/+2Dff&#10;a/EfhWYk4Wz1MYwefntM16rFd3jXLKGG3d91R378149+1c7nWvDcjLx9l1AN6H5rWu/LVbGQOvB+&#10;7Ub8meZCRQuc+vSm+YG5OfX5qi3Nt2nb+XWoXd8qxYbfdevpX2pPK0F9KoidyP4awfCClbDzHTmS&#10;4kc/i7Vq6vJm0lCn+HG4CszwqH/sq1ZZB80Ks+Vz1X/GvTh7uUTl3kl9yOOXvYxLsjoIymME9fer&#10;QO2LIx83NUoAzbQPzqU+ZI/lrNtG78xXmnbHzH+bh92fm/3elKHA+UlcKMCow6gbSfyHf1prN5gY&#10;JKA24dvem9hehK20npSibYc/dXPeohLJja7L97HHakYybWIb8algtSbo2O/bmgONyqQAKbt/uMev&#10;p1psiecm2KXazcLJjODQmVy+8TI6hTxz7UbwVAx/30O9RlggI6kfrRJMXjZY22NtxvVenvT6kkis&#10;8ny7en+zRyDt9/So8sf4/r71GzuVIDbmxwRQwUUTSO2NwFJLOsSNbndkwu2cccY/xqKN3VVSWXcc&#10;88YpLp3W1kK4x5bE4+lZylobUv40fU47w80g8PafAyH/AI8YuP8AgA71bRlYcfVaraWzLpNrFj7t&#10;ug+nyipDvaRQJMdM98ivL5jrqpKu/UkQjczc5pGB2blJOP4aiLHaCxYU5JSpbnjGMbapGfqODsWA&#10;x/8AWo8xw5yeKa7/ACHC9BgdOaaiuqh5Su7aA208UadRcsnIcJg/3jz2pXlkOAo5pjSbV3Ii+jZP&#10;b8qBJk5J3ewqbrcpRcepIJNsO3u1MkkRlJxyO4piSP5h3x7V7cjng04rkYPOPaiNiuV2JI5I0Qgj&#10;FBO4MMfKeM56mogd8asT/vflSxy/MsZP3uhqdCOV3LCLGqAY6e9bXgYiS/ukjLLu0+Ybh/D8nXp6&#10;1ghwqdfatjwDMJdSkiT5nktpUXd8vJU+tceMl/s8m30PbyO/9rUUu6Om1uW6t/AtnFcMrFdS0/zG&#10;TBGPPj9PatKbUI7QPeW9woTawHmfLuwEGf0rntSm1H+x/s91GsKrqWnoVZgWJEqgscfhW3qFi11d&#10;W1jbqm15m/h+7jBJHvx+tfLRl7qsftfL0ZqfEJku77X43VWka2jVlJ4JwnFZAWbTvBtwk43/AGfS&#10;gu3dyWEXTpVnxHfNc+L/ABFp/l7mTywu7o3EfI47c1X8QBpfD2pK8YZobZ2VS38SocfhxXPJXdn3&#10;O9Lla9B3i94X8QRytKoWL7S25jjjK8+mKz76SK98LrMzBt13IyENnICLg/rVPWtQs7rxddaVOGaK&#10;OGSPYIy3BfGD+VOuZYl06C0035IY/MIjVcALgYH+fSueVNwjodNOSlK5jfDZJWSW3tkaR1lT5Bj3&#10;7mu9+GrraftB6Hpl0WWfynHlA/NuVJA349q4n4Hy+dqavLKu0XQLNnths/lzXpWh3jXX7Wdv4qEM&#10;aaZ9vu5DceXtjXcZMHccADkce9ViMLKWX1ZxV5Wa09DXC4lU8zhGTSV09fU9A8XBJ/FRCB1Hyp5b&#10;DBBEuCOO1fqB/wAE6Pjxpvgz9mKPQtUeON9L1L/RbG1jLzNDLErtPsJyR5nmMzAFOSBypx+YPi/W&#10;E1XxLb39pPHiQIznzAcZmyRx3x2r174I/tR+IPBWsTeHGn0mHSZtBOnTSb5Y53jimaQOZOASWuWA&#10;jGciAH+7XmcF4rF5Ti51XSb93azNPEiVHGZTCnCSfv8ARp9D3X9sPxR8Bv20/GutSfDTwjfaP4u8&#10;Pahd2N9qUkYgGoi2dAZAULeW28qqSOU3bdrgDG3I/Zb/AOCiWt/s2aBq/wABf2oIr9fB1xp9xbab&#10;rVpZS3DaWfKKsGRS8oUEj5PmxtJBPIr59+GPxR8OWXjDxBqKRyedqV40kF4rJGAjsZQNofbtBwxK&#10;g4AAGeh9O8XeIPBHiaysbTTmuNS1BrKI2dzY2wm+0AgGSCQxgqWEhmKlmaTCqCOw92tnuJo5lLE0&#10;1yvT3drnxOBqYOth1luNbcXtLdxf+R+rn7Pvxv8Ah3+0P8ItF+LPww8VW+saTqlmrR3lvkYkAxIj&#10;KwDIyuCpVgCCK7BnDr8pr8Vv2Tv25Lj9nzx4yfCfxpYW9q11cprOh362/wBjvrgxIAjSBlZJQY4f&#10;mBIA83arsWB/Vn9m/wDaZ8AftJ+Go9V8LamtvfQ28cmpaFJcQNc2RfOA/lSSDBKvjkEgZIHSv03J&#10;c7w+bUtPdmt4vc+Nz3h/FZNVvfmpv4ZLb/gM9E1bSNP1/TbjR9Y0+G6tbqJori2uIw0cqEYKsCCC&#10;CK/PP9tv/gnnq/wSu7j4zfAjT7ibw5HILi+02zLfatHYHIkiI+ZogfT5k9xyP0ajVVGFFE8KXEbQ&#10;zorIy4ZWGQw9DXRmuU4XNsP7OqtejW6fdMzyPiDGZDifaUXeL+KL2aPjb9hb/go/p3iiCy+En7Qu&#10;uQ2+quqR6L4mnYJFqOeBHMeiS9gxwr9Dhsbvs1pt3K9K/P8A/wCCgf8AwTEubz7R8YP2c7MrHGz3&#10;OteE7aM7j3aS1x2zy0QHQfJ/dNX9gr/go/qXhX7H8Gv2itSkk05dsGl+JJss9j2ENwepjBwBJ1T+&#10;LK5ZfnMFm2LySvHBZm7p/DPo10T8z6vNMiwXEOFeZZMtV8dPqn1aR+hAPFeWftf/AB60/wCAHwW1&#10;LxOt3GusXkTWfh+3ZhulunXhgP7sY+du2AB1YV6Dq3ivQdG8Pv4pvtUhXT47cTG6WQFChGQQRw2c&#10;jGOuRjrX5p/Hv4h+P/23fj/B4e8O25kiuLz7B4Z03zD5dvb7vmmb3YAyO2M446KuPR4izyOW4NRo&#10;+9VqaQS7vr6HhcK8PyzbHOVb3aVL3pt9EtberNr/AIJ1/szTfGT4tn4peMbNrjw94ZuFm3XA3C71&#10;Dho0yfvhOJGz6oOQSK+hLL40/DL4Oft0fE6Xx/4gaxXUtD0Vbdo7Ge43NHb5ZT5SMVwHHUDOeK9w&#10;+CHwg8O/A34Y6T8MfDSZt9Nttstwy4e5mPMkre7Nk47DjoK838DQ2C/t8eP7W4t0Z7nwbpcyhkBy&#10;FO0np/u1y5bk7ynB0Yp/vJSvJvq2md+aZ3DOsdiJ6+yhDlglpaKa/PfY8b/4KvftCfBr4h/sSa94&#10;c8F+PLXUL6bUNNljtYo5FkKLdxljhlGMDscGvxm0ZpR4s1SVfurHD82Op8hv5cfnX7i/8Fk9PsY/&#10;2FNfmW1jTbq2nHKoM/8AHwv+Nfh/odsbXUdUkZy21l+Z+p/0frXh8WSqLGRU9dOnqe5wf7OWXSdN&#10;NLme/wAj7+/Y5+Knw90X/gnPZ+DNQ8SwR6xZ/GCx1JtPkjPmG3Q2zGTGMFcK3U9q7L/gs/4U+IMn&#10;hP8A4Wtp8bTeE/EniiGaa8DHeLmGF7eJXRgDHHsjLJgneXZmI+VV8q/Zchj0z/gn1qUFqyXCah44&#10;hjv0mUhpJofszQQRsMYdo5rhj3CQA9wa+sf+C1mkf8IX/wAE1IdHtIFjOj6tpUMcaMSFMcMijk59&#10;K56eXrNFJ1HpTppq2mutrm9XGRyvFU3TWs6kotPXR8t2vO+x53/wRI8G/DD4i+AfFVj4vjW41JHs&#10;JbW0GoSwyGDynDOEjddwDlQTg4JHTPP1V+1b+zn8HbH9mH4i6nD4VkE9r4D1iWGRtUum2MtlKwOD&#10;IQcEA8givys/ZT8Y/EH4Y6Povxj8Bi6sbjSZo4k1OONmiSR0z5MnRWV1VgUP3gD6Zr9NZ/2qvBv7&#10;T37CPxM8Q2zx2esaf8OdZXxBo/mfPbP/AGfN+8XPLRNyVb2KnkGu/hHNMFWwP1OpDlnFO1/tLujj&#10;41yfH4fHfX6U3KnJq9vsvTf1PxR8BebbXWrpIW2+SPLbIwOvB9/Wsv8AaCiuV8fGMP5arBEG3Dkq&#10;EK7fbn+VaHw5uF1LUdaPRBDhV5zznt2/Csf44Xdv/wALBuNhb5mC/e3ZOC3oMDH+ea48ljy5tL0f&#10;5nFxpKL4bjf+ZHJtlzkUjLklSPlps03lRFizAdeATTIHF3F5se/GT95SG9Oh/wA4r7GXmfjSROiM&#10;WBYcd/av0i/4I1f8E+Gv7yx/a6+K+iZhifd4H0u4X/WSDj+0GB/hU5EWerAv/ChPz9/wTE/YQv8A&#10;9r34sjXfGFlNH4F8OTJLr0wZl+2y9UskbHV+rkcpHnkFkz+2Gj6dY+HNOt9I0bT4bWC3hWK3t7eM&#10;JHDEq7VRVHCgAAADjFfmvGXEXsovBUHZv4munkfo3CeQ3tjKy/wp/maU16bG18iLbkfMzdPxNflZ&#10;/wAFZ/8AgoBd/F7xHL+zz8Mdc3eG9GuSNYvIH41G6XgrkdY06D1OT0Ar33/grB+3UPgb4Pf4GfDn&#10;WVPirXLcjVLqCT5tNtSMbRjpI46eg57ivyeuJ3nlaaabc7NljzzX5fXrzSsnufr+UZfGP7+ovT/M&#10;SRw4bzKgL5GWpHdixVeBTGJUZI47CuOMT6BSsLMzE49Kj3HO7HHens/OM9K4z4w/Eq3+HvhmWWGR&#10;ftckZEK9dp6An8f6nsa7sBgq+PxEaFFXbZzY3GUcHQdWo7JGh4Z0eD9oT43WPwQtdREGg6asmqeO&#10;tTx8ttp9vh5VJ9+EH+0wzwpB5P4+fFAfFX4l6l4ls7T7Lp/meVpVivH2a0QBIkA9kAyPUn1ruLHw&#10;7L+yp+x7a6Jqx8vx18YFTVfETMT51loqsTb259DK2XI6/eU9BjxFZd7+YxZvc1/SmX5TQ4dymngK&#10;fxP3pvu30P5v4wz6pnGOlO/ur3Y+nV/NkwkCR73B+VfmHrWl4aXdq9qqtgNdRj82FZqyoOC3Vgfa&#10;tHw+Fk1uxCANuuo+M8n5hW1OP7xWPiYy/eK/dHp/7Zcj2vx5vop4ZN0djZR7ZFBZf9Hj447DjB7g&#10;ZNeZhvk2kjnqor0r9skJF8fNSWOKaNfsVmdty25gTbJxnvg/XI6ZrzBJQU+R/fFdGI/jO5VeS9tI&#10;mLReWv7s8sMcZxU6y7WGG+XufWqpm8qMnZ6HHPHP1qZQpdZd23HVa5l2OfmLBlTKjn5gfu0faNnJ&#10;3Yx6VC7iSTj9c8VMGidc+nHXqaLdgfMGZPM+7u3ZO5e1SIQgwWZqSMoFxn/OaRJEX7+Dzx/jUhc9&#10;W+GVyrfs6+PbNzCzG4sHO7764Y5Zf5H2P5+UyIGk81D/AJ9a9S+GV2kf7PXxAhmaEs0li6pIPm+8&#10;3KH1HQ/XrXlqTJgllPrzXTiL+yh6G1b4YehHsVwLc5OF+VvX2pBbRo/OKk3o77itKZAd2emPumuM&#10;xkVTDGWaPynG0j5zjB+n/wCqkQKhYbQ2KfJOoh3Hg9qiWQOnzduPu0RUuZMnTmR6j+1XpsV1p3gW&#10;/k09oWm8G2u13kDNIu1eeBwOePavE57F1XbGpx27Yr3z9qWFI/BnwzvxAV87wTahnz98iKLn8jXi&#10;dwpXdnjuD/SujFqMazNcRKXtrmTBG0atuhdeP4sc/wCf616X8HSr+AtVKNtk/tGIEFeo8t686uHW&#10;cblYlW9jXoPwXvo4vAuuWzozNNfQhGCn5fkc4/8AHTXl4zWkvVfmd+Tv/apf4ZfkzTClOCT94k/n&#10;TW2NwpamrKZdzNHtKyEAH2PWmyXMyyKFiZs/xLjj863vc4ftaj0j2jLHG79aZKzZKKu38qJZGBAd&#10;gBj86S5kMbqERmLHB6cDB5Ofy4z1/GkyetkI24koWO3GcL39qQA4xj+HHzUpcg4Lf/Xpssr7owsO&#10;7c2JNpA2jHU5Pr6etV5lJAARncc4qFmkdVKLkVNI+x87qhllMflqiM25sNjtx1/z6/jQCj7pVulU&#10;JvIbDdKx4IkXWY3ldiSrbueOnXHP5VsX0iHgt0HQKfrXOm6VtSikVPvZGWB+X3/SprR/ds7MvtHG&#10;U/U+lvHWV/ZP8KExy7f7cuB5rt8o+af5R+HOeeh+leSxsWXdF91fukeleqeMrpn/AGV/DUYtJVVd&#10;cmHmSN8h/wBbkAH65z9ee1eSyXLmLfahW3cLubA/MV3YySfL6IMXD/aHckTe8hZ1xn7tOCKG3gcr&#10;Uas+0Arz3pwnIX5T8wHy7jwa4zlj2HAjPyr7ZNO4x973O6q8U0zxbpE2t/FgnA/MDNGWxwuSRwD6&#10;0eodbExwyYVcY44NRM3Zie3rSqJgiibaGxlgG6UbpB80S/nxmmRyin5UyULccH0qJNjNnaaBPM20&#10;TqvmYywVjtz6UO7McKQuODSL5T1xbhZP2Qo7Z3/1PickDy+OnUt+PH1ryk8qwHX+tekabeXw/ZLv&#10;NNluFVf+EkVvLSPOTtXJz6DP6mvMoyXRuc57+tduLkuWHodGJjJOPmiUSEKD/TrSkkfMO/WqkcOy&#10;JRN972JxU6lgcbtuOa4pHP8AaHvIR1/vfLQ+0jbjv8xzUO6WYbJCMbjjbnhc8fjUKSyLOyqOcYUl&#10;qBtOWhMqvGeCWHQYWpAuPlPPr83U02MTo3mOVOT8oU/zoMhXcWX3qdNxJWaPVPGwEn7Lvh3N5NNt&#10;vZlWBozsi4lPXueh/HpXzX4atUhkklXdlm7t+FfR3izUXuv2ePDGmhyyrfTfu9mFXJk5J9a+b9Dl&#10;l89owp2huvqef8K6sRU5qit2R7WIpyjh1r/Wh1Fo7Z2gfXirMZyCVU+n1qhDPMkW6OPzGzjbwDV+&#10;KSR49xTHqtZ+Z5ckSRq5fcfxqVWkUNub+LiofOkVV2Y+983vT/O3RLK67SwztJzt9qlszs+Ym8pm&#10;ZXJ5xilGYsKR971qE3D7B5g/AHrTonumhWWaLax4K5zigtKxMRn7n0zRhwQNvO77xFRSTFIy2fpS&#10;w3DmHfONrbsbf5VPN0FblJHkIOSfl+tef/HI3In02eFgV/eBsMf9k/Su4ZRNk8r1H3jxXB/GdjFb&#10;WcTR7dskh+Vs5G1aI39ojswvw1L9ji0uPkxJx/Kuy+BMEN18TLFb6a3WFmcSNcMQgXY3pyT6AHJP&#10;ArhnbzFG39f/ANVdp8AtK1zWPiTp+i+HtQt7e9uhJDbzXNl9oVWMbD/VkHc2Ome+Dx1GGcR9pltW&#10;F7XT1OjLIyljoKKPafhPPNJ45s/A3hW5vpJ455t32i+2Qxxt1TlztwuflHJx3NfSjaVJpRa51610&#10;u+Zwkq3qzyxm1ZJMmTKRMh6Y2sVySMdKl+AWmyfDrwNoPw68WeBNN1H7PIiPdalZzwyeYWJEzqrN&#10;sxg5wec/iOz8d6x4m8dWl39t1PTbG7huFH2eFy7XG1sNtjRjuwM4JyFCnPPFfimJ5nO62T+9n6tS&#10;wLwuH1d29Tz3xZ8TtQ+G2jTGDT1u7i4uGKyxMypDCwOT90Kc5PTgDvnmvJ9Q8O2viWaPUprcQwyX&#10;QuPskUGPtBBzgn73zE5wOcHPFenap4auPFvh1b2zsjfQ6OqLf30uoQmNS0h2RmIsv7wgE/xD+8V6&#10;1BZfBTTrHXWTWtcs7O6gj83ybpkljibsmRldxOOhwegz1rbDydKCi+pzSlWqS16HNxax4VstMax1&#10;exa3up7j9+qIV8pWJxEC53MuSSCSAe5JJp/iGWx1OUeBZvAQuL2+sVWGZpMvC3yv8hjYLu2jYoO4&#10;fMxJyAT0g+F66zdReOPG8TW824Q6fNdwqkdznPIDIVxgDHQEtkE4Nc58Staudf082fh/S2ntVh8i&#10;wtcln+0DARkB24DDd0C5AbIAIz6VGpTpVldXf4G8aknD39jzCP4ewfD34oXXwyudQWzvJGdbq8li&#10;VoljZdybfmPyurAZZ+MEDJBrZ8aeCbXU/CB8P3Gn+dbx4gt7qG3YQyFcAhVVgvbqSxIPAro/Ei6t&#10;e3OneMPiXqVrqFpqvh23trTT9PsdrSSwy+TCJHjIXftyQATuBXIJ6c14U8LfEbwb8T9O8JeIbiGT&#10;S7q4Fz9naCeK+tFLndHlo9qsVOFIZtvcHpXpVqtFyvGfLyq/qJ4WpWlaK3PG/E/wzg8G6HYeLra1&#10;a6s7+4aC1s4wg87Y3zRgAHavOdwPSvUfAXiDwBotlNqkngKx0rUm0+aHScLIy+aWRi67SDuGzYWb&#10;Iw2CMtuHe+LvCtj8ZfD2rfEDwff6Tpmn+FdTRFtdZ2lbSbOS0NurCTYQgy4jIxxyWycPwr8NvEni&#10;MX3irxFrsc1jFqE08Gpx6ZcRx3LN18tZESTaTt4AAGM4zWdSvTqYeNWd79df0HTw86VZ0oq56L8L&#10;b+707xDpfjLxZ4dWSO80maeKDUrEtGbgyzRRwr5cikSM0e4FyxUBTtdSFre8dfEbxTq+g3+n3Oiz&#10;adDI/lJDJrCrDKjAK6CNWVpQSDu6rxsKqBXF6NrvjPTNc0vxPp+qrY3Gl3H2H7Vbq2ELjYzBhJu3&#10;sHkAUjBABYEbgva/Ebw1/avi6a/tPiA1tG1uv2DR7rC3STJCGZ2Cq2zG4v8AMAudw3ZyD4+Iw6lU&#10;UpJ23SXlsetTj7j9k9t/1PJPDHhrSfhDqE2p+Kbu+sbSfCXVlZsPMv5SflkB4Ecaqc4BY7uCDjI3&#10;vFXxg1r4yRWWk+HvEctjJodk032zxBfPI94vz7VGV+UOBCnlAYLMcnaMjqNV0PUrye18Fa38N5ob&#10;u7t5NV03WtWuw0twVRgsaxgdTyyeWu08YyTmqOh/CT4R/D/wXN4Lv9VhvtVktobi4uJr9l23TB5G&#10;CMSFXYEXarbgxIwCWwNpL96pz3aVrbGdP2kI+R5X47+FnjXX/HNrD4wuY5r3b9qsTotzbqvmOqEQ&#10;tjACjDMoABBJG1c1pfFRPiX8JPhfJ8NYvFFr/Y+s6lb3F1pcL75El+z8NKWTD+Vlg2WPfA9e30q3&#10;1nTrTUvjTfeE7E6O2mXa6XK0kayvceZhZMNju7NkEA7eeACeEsPi7e/FSSLRb+3urfUrzTXa81C+&#10;s7ZTI0eWUJLKyq6EoikMTl9uwEnFd2G9pVmnUtbYxr06UYpxbuR6h8NrGLwukaa7p9umpyQzTXNr&#10;alLiHzFJwrAKAvyqGGwbmZSCQCa53Q9I/sCwXSPEFneQzw8L/Z+mvNE6EAq25ZACxB+b/azk5roP&#10;Fth4c8GQWOqJaWkdi67hJp+pW9wu7LAiVgW2TDDYRAVA2BAAAatJ49+GM88z6j47aJty7V03S9kW&#10;DGpIAkaFshiynKDlTgkV61PCy5dGjg9olLW5/TMSO9If9oUvDU1zxiv2I+AHDGOKawzzigZU0gP9&#10;4mgBwGOTSfK/WhWBGMUHOchqADOODSkE8g00Fj0pOQaAHcstef8A7VUM1x+zV4+jtyFkPg/Udh9/&#10;sz1354bANcJ+075h/Zy8eCBWaT/hD9S2qvUn7NJxWdX+G/QmXwn4m/ZfMDP5vzHhj17061toYpVj&#10;Mi7vujceT7fpU9tCywq06LG2MlVPSleHcN0ajOeG21+V1JfvHdHy87czLDwQmJYctlAQM+nXrUK/&#10;JuAXtjOafBJJPGYbgqJOQuON2OcfUD+VMmV2wij8xWcdyZaO5CUaV8BTu65z+VQyyRCZoiR5rDCh&#10;s4NWlWa0Ml3cJI0aQksqkHpzn3NStaRzOsog25xtO3kVV7Mz3ILK2EKfZpRtUMBG3crjv+PFWorC&#10;JQWxuz93NRpEmoW0UtxZsuNsm2QcoQcj6c1NYy3buyzR42sQo9R60+YOW44RBD5Zfn6V4n+1/CLa&#10;68LlG+Yi+ztx90m345r3T7OCN2P0rxn9r6zH2zwy5b5fJvg3r1tq7cv/AN8h6m2D/iNeTPF2lO4h&#10;H7fLzTZBltxGeME1JNYRyqVlUFR1X1qC4juEmVIh+62t5h/iB4xj9f0r7NGnqZHiPUWg06aVERgq&#10;nBDelR+Fm3abAskagrCBhG3Accj8Kd40ghGkkK21mZUxnjk4/rVrT4FSJYwpG3+7XqVmo5RTS6yk&#10;/wAEjiiv9ql6I0Ijt+6tSKH5Ljmo4o1c7eV/GidbpXH2RVZd2W3N/KvMOnlZIQFTMh9abFKjnCr9&#10;MelOKRS4zu+X0bpxSRWscC+Xb8L9c8fjQUoqwrOP4hxj5j6U6Nwi4DN0796aYwWwxyDUUtq623k2&#10;TKJNw+8xI6/X0oDlZOjo7dN3bGe9NJRPlI6cUixRdG+Zfc0l1BNLbstnIqyfwtIMgc9aLoIxZIs8&#10;TLlT24NOPA4JxioxDHGFVFwF+78xp11FLLA8UJCv/AT2PrRcHHQN5VvnFNBR+h4/u0RQR43tCN3S&#10;mygW33bViv8AsUAvIa5ihVpHUbV55NRyzLcac91C37trdjt/D/P51bEEbIzeWNp4+amXbwR20kEY&#10;Hy2rNtxxtxUS96LNqMUqqfmcfaxMkUeN3+pRdpHTApxKxlt7Y70sbDyo0C9EHPrxSFgcDrtbr6V5&#10;h0Vtaj9QY7/lx930pQy8/Lhf/rVGy/LkLj6VAyT3EkkE7jy1x5LRsQ3TnNUrMzLaMPMYUKGVP972&#10;qKUlI9yjLD17n8abbSXEltHLcx+XJt+dVOQPWhscYrdsm2YjCs/196RVCj5T2+b1qC4nnQIsUDNu&#10;bDkH7vB59+cfnUigCPdg84zUD8xxcnClf93inDCLt/8AZqhkXJ3H+eMU17r7LEZm3Njp3p762AmD&#10;Z77vZaJZVhXD9F/xpIXWdFmRsK3PQ0yQbhtx9KndlWYqXCvGWGas2Fw0TsbfezqN2FIzj8eDVY4M&#10;bRyjcrfhxWV4kimm8L3k3h6Ro52jzBNEMMCCOQfzrlxNPnoyiz1skkoZnSl5o3tZ8b3N9r+n6NfW&#10;LIY9chWGQ87gCOD6dT+leraXc+ZqfmfwrE23C/dKlP5188eF9M1e71Sxutf8Q3FxJYatZuvnAZ3S&#10;DJyQPXpXvfh5w1/HCJGaRUnZmz6Ovp+FfOewp02lE/aZYh1N/Qk8Y6fqGn+N9Uu5rZljmdRHIw4I&#10;wB+fBrF1WaWK38QM99Mym1k/cyKNqnafmHqK6jx1qN1pnivUzp12z/vv3lvIxZG/+v19/pXLeJ9b&#10;sdU0uS2mtPsct3Gy+YoypJHXGevtzzXnSkua/menGSnpF7qxleHZ21Pxzrzq33JjGp9P3j1a8Qld&#10;Li2KePsrFm29OSP6Vk/Due6udW8SOJEkm/tIiPy+nzLvUfUbxmqfxH8ZTReKG8OW8av5Om75/wB4&#10;MoDuIJx/niqlTlUxHKvX8jSm+Vamx+zSltrOvw2TBZVmuY1aMHqG4/rW54I0211P4yWOgTRM9rNb&#10;SlreSRtm7y5SpPPYgfl+fK/sRouoePtNukmLNHfJnYei+cuf5AV0nwv1Jbj456dJJMFX7NKWbg/L&#10;5M1bZlCeHwM+Vtb/AJE4H2dXNI86uvdPUpPh/wCG0v8ATUOgWu2Szhk/chl8zJG4tzycZrD+JPhe&#10;Ozjt7jQ9AZoV1Bo7hXhRYnjJJJUL877Bv3Ej5dqnkKSO+1B7XTb/AMOW0UwPl6DGjySn5j8vf17/&#10;AFrntR+Kp0Px5DoR0Rp4VnjzeTQiRYfmWX5dxwASeRlc4weCa+QyHGYqWKUZTk7ru+57HGMMPh8v&#10;jKEF8XRLqjX+Hc3iDw/b3Gq6f4KMht7NbfStakmZYbGdIYy0bAZ3HJjYLkEnGM81teBIb7WPC/8A&#10;wmWqfEFW1rSLxRrOlS6gqGKLax3pvYFwmy3DBAxUupVW4rmfAGteLPD3iyKPSLqzg02ZjHfSapCk&#10;tvIphSEggthJU3BwCAeQc4zjuPH/AMDrv4cjWvEsWraLeWNxoe5pmuo5JYm3ACWOJd21gUGM7TtZ&#10;sZGTX29VYXWpUWt1vv8AI/J8RCUapm/Cv4o/D3UvAH/CFappUbQ/brqe1k+VC8rXSsQxUptRBukX&#10;Yu5dwA44PsHwQ+J3jz4B6pZapp3iHVNX8M2fz6beWZibVPDrGRJd0Ykwtzb+ZFbl4GKl0RgWwW3f&#10;JR1+STwYvh5IoUvI9cb7F9jz8kZDYBADF1J24ZDwCn3uK9N+B3jnxB4ft73ULvR5l0y1/wCQ1qSy&#10;iS3tmCMQXORyUUALgsdjY3YO3x60cfgsU8ZhN0727n0+AzPCVKP1DMlelJWUusf+B+R+xX7N37dX&#10;gT4m6LpcPizxVo8S6kqHS/EEWsQNa3hlBeG3c/u2iuvL+V43jTMkbhARivoZHVhuB6/rX5C+BdR1&#10;3wteLq2j6pqGn2+rQpPqFjHeyxw3aOo2SjaRtYOkbeZHtZvK2FsFhX1T8Ff21/FPwMtdP0X46WU1&#10;14RvoZX0fxJa3FzfrZ28UyrtMiWuXjRJUBaYqYxERI7OSK/S+G+KMLnlPkkuSrH4ov8ANHxnEnCe&#10;KyOaq02p0ZfDJdvM+0WXJzivk/8Abd/4J52HxRtb/wCJvwKsbTT/ABVIm++03iOHVD3I6Kkp/vfd&#10;bvg/MPqLw54o0Hxbo8Ov+GtWgvrK4XdDc20m5XHt9D19DXL/ALQ3xWsPg78Ita8cXd35U0Nq0Wmq&#10;MFpLpwViVQep3fN0PCkngGvXzjD4HE5fP60k4JN37W6rzPN4fxmaYHM6bwTfPJpW6O/R+R+Ztt8e&#10;vif8IPhPB+y/448Ralbw3UM018l2H83RN8nlra7DhthRGd15wlyABwQfrX/gmZ+z3ofhTRdS+Mmo&#10;67Y6xqV7MbPTrqx3PBDb7VZmRmVdxcsMkDACgddwr5I0D4L+P/2vfiFrl3aaksmrRxvK1xc75Hu7&#10;nyx5duOSxZz35CIGZsBSa0v2cP2svi7+xL8T77wn490Kb+x1mW317wvNJg27RfuzPAT8oc7STj5X&#10;79iPxrKsyjRzqljsXCTw8bxg3ra2zP2zN8tq4rIquCwM4rEStOpFaN36I/Vg8DOK8F8Nv5H/AAUZ&#10;8RRE/wCv+GMEn/fN1Cv9a9W+F3xX8CfGXwTZ/EL4d+IodS0q+XMc0R5jcfejdeqOp4KnBB/CvnX4&#10;k2fxP1b/AIKLS6J8LvGi6LqU3wzWVrttLjuI1t1vIwySCTod2GGAWJwOhJH7DjMRTqU6NWk+ZOSa&#10;t1PxPLsLUp1a9Gr7r5WnfpZok/4LLSp/wwxrUJP+s1rTlx6/vw3/ALLX4eaart4o1qOXd5cMcIj2&#10;erQPn/0EV+xv/BVfw38adN/Y8vm8dfFTTdZsRrFij21v4bW1keTccNvEh6YOQFGfavyDtbKKHxDr&#10;t0yrhZbXn2+zn/H9a+B4wxHNmCTTVorf1P0ngnC8uUtqSfvPb5H6J/sn6Zav/wAEdfFWoMUhktfi&#10;lBPb3DoD5b7bFd4z3AYj6ZFelf8ABYzwj8aLD9gm+Hjv4vaf4jtZPEFgG8vw2ltIxYSAFXSQrt5z&#10;93n1r5K+C3xi8caT+xb4g+DSzR/8I3/wkMd9fZs9xjkZLdVO7fnBKfd2nPJz6fYX/BVa/sfD3/BN&#10;7V/CV3cSCPwt4j023imuI9ge0x5tsyn+ILA6RFs4LwyDqDWmQ1PreFxNR3VoJLXsmcmdUamDzPDR&#10;dnzVW+9k+X7jgf8Agj38I9U+LX7PnjTwbf6npX9k3l1YpqFhqWj/AGrzSI5CrKwkQoR6jnPcVm/t&#10;x6fr/wCxbZeIfCnh34Q2cEPibwhqWn6b4q02SdYZ4JbZknjdXdlDqGz5bbs4Vh2I9M/4ISyrF8Lf&#10;GVusisPtOmSAem6GXj9P1r6U/bz8E+E/Hf7HXxKsfFuhQ30Nn4I1S9tllXJiuIbOWSORT/CwYDn0&#10;yDwTXoZRlFHHcP0qsXy1EnaXbXY5M4zytgeJq1CpHmpSaTj6pa+p+B3wkh2zaxOju2bZWXePQn/G&#10;sr4xxmHx9eB027wjKrD7vygY/Stz4VNCh1TEoAjgX5VbOBuPNYvxpxc+OJHMxb91Gfl+nT8On4Vw&#10;5RHlzJ3fQ8/jKXNka0+0jk8owwTjd/jXon7L37N/jv8Aai+MOl/CH4d2O66vpPMvLpoz5dlaqR5t&#10;xIR0RQf+BEqo5YCuK8OeH9X8SaxaeHfD+nz319fXSQWdpbxlpJZXYKiKByxLEAAdc1+5/wDwTU/Y&#10;F0X9jf4NqdetYZvG+vwxz+K9Q4b7NxlLKM/3Y8/MR958noFx1cQ5wsswloP95LReXmfD8P5T/aGJ&#10;U6i9yO/n5HpX7O/wD8B/s0/CTSfhb8PNN8nT9Lh2qzAebdzHmS4kPd3bk9gMAYAAHHftqftb+Fv2&#10;R/hBeeOtSmjudevFaDw7pbNzPPj/AFjDr5aZBJ/Dqa9U+J/jvwb8KvAuqfEnx/rK2GkaTbNNdXDd&#10;cAcIo7sxwAvcmvw6/bT/AGrvFf7WHxkvvH+qu1vpsTGDQ9L8zK2lsCdq/wC8epPcmvxPEe05nWqu&#10;7b69X3P23KsHHESslaMfu9P8zz34jfEPxT8T/GepePPGesS32pandPPd3ErcuxOfy9B2FYLSgjAP&#10;U0x3buf/AK9NLYO4GvNfvO7Pr/h0Qpc5+Yd/ypGbsWpok7FqivLy3sbaS5u51jjjQtJI5wAPeqjG&#10;UpKKQpS5U5PYr+IfEOneHdP+238u1WdY417u7HhRmqfhn4NeHfj9+2/P4R1KGG38F+B4l1XxncM+&#10;6OKC2iQmJ2HGWYbTju0vXbXkPxC+Ia+JtVuNdmdv7N0dDJBG38RyAoPoXcqPYH2Ne9atot5+yv8A&#10;sd2/hLXZmXx58W5Br/jSWQYmg0/JMFq3Qjex+YHnc0w6Yr+gfD/hmnluHeLxK96yk79O0fVvc/E+&#10;LOKJZhKUKHwJuMH3f2pfJaI8t/ab+NV/8avi/rPxAuI5Ft7q4CabZqv/AB72iDbCgHAGEAJH95j6&#10;4rhbeYEbsVXkuFmlaRn+Zmyf8+lCy4Od3Ar6etUlWrOb6s/JcVP2ktNi9HP5YI+8O/51qeHpmfXb&#10;Jj8wF5GMbePvCshCDjbWj4bmL65ZoG2n7RH1xyN1TTv7RepjFR9tFeZ6Z+2Dcuvxxv45ImOLOzUf&#10;OGwPs8eOT2A6e1ebrIQuxUP3q7z9qiI2/wAa9SheK4jC21oNlxksP9Hj9exPT2NeerMGO1On/wBe&#10;tMR/GY8Sv30kkSvNOBgxtJuOCN3Qev8Anmp0uSCMrgHjpVVZGZudvy+9SrMAS3Hr0rGJzc3Ys+a6&#10;Sfuo2bcv3lxx9eafazbo8ysynGfm7VW34X5STUsbqUGWz2NIr3ScXJR1xGdpyfM4xSicyjK854FR&#10;NOsYy33e22hZ9hwq/e680mJM9Y+FZvH/AGd/iBIJY/LSSxLQyRjJ+ZxvBznIz2H8Q6d/LZjIzKqj&#10;3/8ArV6d8KrtR+zn8QIzdRLumsi0Tx5ZgG4ZTzyCw/A9fXytpuMBF+ldGIfLTj6HTX96nD0JIp5h&#10;IxZP3e0Hdkc+3+fWnSOgbcG284H+NVmkw3I6ilZwV2yH681xy8zBPTQJLtlZllRQuBh9w+b14PSo&#10;5JgBkR/eHpSNJtTgL/s5qOSRsZUZ2+hqYt3Foex/tJXC3Hwv+GUwRV2+F0jXbJuJxHDz7AnPHbpX&#10;id3cMFKrgZzz617B8dp/N+Cvw3uJoFX/AIlMkfmbiS+BGOfpXjN0x34J/DvXViv42vY2xUbVLrsi&#10;k00wMj7NvyfKVbORzz04r0P4NNJN4H1qBImLf2hbmRj2XZLj+eK86ut5GCN23oPWvQ/gXO3/AAh3&#10;iSEsuw3lmw3Ef3Z/8Pwry8cv9nv5r80ehk1/rTS/ll+TNhQxOXUgrTZX8k7s0QwJboVjTjcWyW7k&#10;5qNvN8xVWEt82Nwxx1/z+NaryPOlEmOHIwm75etRyF/u9+n1px3gYZaafM6GIdeSvanYLbAVcJgd&#10;T96mhnRcKvb5i3epGjk38H8zSCNl+XHv+NOzHLyGPucF6jk3pwQMbeR3zUkhk8osnPt7ZqN0Zm3c&#10;f8CosK7KN86iMjd83THc1j2MUX9uW7Txbl3enTnA/WtjUwH+V1VuKxrRLmTXrWK1h3v5h2L1PQ9P&#10;eorJui7Hbl9vrlO/c9/8V+fN+zjoM8mn3Hlx6xKouNpERP735R2Ld89vxrzMpGp+RK6vV/Evi/Vv&#10;hfp+gTC4/sXS75uWb939ok3tx77c+/WuUkMwX90FLf7RrqxD5pK3ZBjJe0rNoROfmxjmkDhJOV/K&#10;gb9u1wO3Q9KJNwBbAz2BrDocfoOZC7ZJYUbVyyrnNQo1wZFBAGV+Yehp5aQIwA+Yqdoph1uPZgV/&#10;en8MU073+6fzpsYmCKGI3Y+bDcZ701xLG20HO7jOanlK9RxhHHoentQ7bW2rJTY/tA4cfNjlc96Q&#10;kR9erUEvyPUtLIP7LmpR/aIx/wAVAvyqp8xvlTr04Gffr+fmAhZDtUfxV6Z4bu1n/Zd1q1nlgEo1&#10;yMgLH854hH3u4rzERMw3dDj+GuzFL3Yeh14p35Wuw5Pkz8pPttqQvw2V69sVCpkIUuF3Y521I25g&#10;xDdP84rk3OTqNkKZzsPI/OoUjZ5/OCgLjLVNEGx+9x1OMUq5D/I3AqfQoHOTgHb60iY3EKvtQgkH&#10;Ujbu44PA44+tO43HEjdP8mnbUF8SPWvGUL2/7OXg+V7nMjXVw0cAj4C7m556nOa+Z9LA+2SiQnd5&#10;jZz9a+mviJMz/s/eB7ea6h/1k21Ilwy/M3zMcZJPP5fl8v6ZHBHqcj7vmaRvvHkjJ7V1Yz3a0V5I&#10;9qt/u6b7/ojpLY7Ig+31+b/P4VeiZJY1aNqzrfcy7Y4i7f3dwHFX4Nzr5bblK/eX39KxPLfxE3zD&#10;lj2ximj5jsLt1xgVIRv+diTTly+0SR7fXnOPaoRm9R/l7JVDnpjHvT3ZTyKbKgBZVHzA96jtjMYV&#10;ecbWP3lLZwc+tWUOYeYrOUxzQd4C9+/aiWQ58srj0oiMjLukXa3P8XbPFZoB3lt94tx2964H43MN&#10;lihi5BcFl+i13wlJ6g+lef8Ax1LhbMGDBUvt56jC96Iv3437nVhdef0ODySOBgmvQP2YNb1PQfjn&#10;4dv9D1WGxujqSxw3tysRSHf8hY+aQgA3dWIA65FeeRk7s5aum+FkWqS/EDSI9Ct0mu2vo/ssc0e4&#10;NJuGBjnIqswiqmDqRa3TOrKW6eYU3tZo/QXxFpnibUf+Kb8S+M21KOxuI7iHxJZqhIgPzOFJbDKp&#10;HLKVHzKw4wa8t8beJLrwjp99LPPLHodmHm099MuBIzfOEkeRgSsxyQcZwxI6Y5mt/wBoPw9rWnWe&#10;g3upQ6lqd4JLDX1niW1gs4SS6M7bG3q23OYnDAAKQeBWDr/jvS5IbPwxdWi3GnLJI7am1xcH7VHM&#10;Vdplin2kEJG6I5IypB27lGPyejl3s3y1LW9O/Q/VquMjOmlG7Yt78TdR/tvTJdF+zaB9hiimjumu&#10;HNxraSgTq7BDtYbT0GAuAvJNdH4T0fxr8X9O1CSy8c6zZsmyz0+aCEIlwGTDb9yhiD85yMls9FA5&#10;4f4Z/FVtM8S6Z4jHg+81v+z7e+trNri1ZoLAzFvvbWLGLygZOTy2fugk1N4j/aAvNEspLTw7q+g3&#10;tmunMZNLurgRyfOVO5dpMmdxOYiRxye1bYzC16k4U8NFJJfEzJRjGmp1JbvZPU9O8L+EYrfwzDde&#10;IfFN4FtlaOLUL6+Qx+YJVXZhgHY7PMyAQAcdQGrN13U9S1zxPBp3hZ/7RtLOZ2aexn81Uj2qqzH7&#10;NtjwC4GcBSQQR1Fcr8NPFWo+PTpvgS1v7ZpZla6vtPuo91vGqpvOcZCBQBjPAJ5xkivRbr4g3U/i&#10;S31PxV4P028vLW/hWzjVIYIUklj2rMlrGE3QnkeYDtywYjnFcNOlWpylCT1Wx0SjTlytao9I+G03&#10;hzXfh1p9r4nu4dO09bi2vVuHure4muX8uSDFvgskYKsoO5VICKACcGvOvFPxF1jUfEHiK6tPDp/t&#10;hYVgmuLdJLgQmNlAwNy7d/A+YMDnAAJ48907w7Z6T8R31jwx4rmltRp6y3VisiQfZ71g+2OJmJDo&#10;pyQYxyowMHmuu17wz8RtLi+2weMJkvvEMDz2enx6akEkSE/eMrEkI/mPypzwvTNY4ijHniuf3um/&#10;4lxcp05OK2MHxZqHiPQPD2kPLpthqOoXmpNFrsLaWqG1VnCqd25I2YszKVUErt5Iziuwl+Kup+Km&#10;a9tNQ0/+zY7f7J5Nwu5A4JBdZVc/whsYyC2AQQBWRp2vHwXol3o3iPwppLXo017hdYk017xnyQNt&#10;v8+0yj503cgFj0IyatnrXi3QdIbWL7Q9S0O307TN9vpWpQvFPeTSSMdjqwHDEh+FxgNwM10UYQly&#10;+33XbudEZVqdNtPf8js/G+o+B5riHTNe8ByabPrF9DJoOn6LNLdXGnKrs+6WRikYZmZfn3bwU/hI&#10;NcP4++I154n0rT0+Bur6heSavDFp2oLZ2k7zSl541MY/jYOD8in7xIHzBhnnfGuvfG34fadfa74W&#10;e1sF8UaXBaajZzWUU17bzx7XkClijWsTMhyyHnaEbORu4HX/ABTrfgiwtfGPgO3u9OF1p9vLqd02&#10;4eTIGbzCypjaz7OPmHJK9c49zA4OFenzR959LvY5PrnLv7vfzPetE+APxd8PWGjv8SvHes6XrEK3&#10;D/8AE4WU3SIOVtXDDAVs/N2HHHOai+KMSfEays/C2neEvG174q0+RrqO6vMuLpjtiiRZI4TlDsG1&#10;jkctgr0rzrw9441/4gW1xomh/GC+uo7fTLcanZfaj+937P3QIb+HKcseGAyM8j1rV/G/wg+Ds1r4&#10;n0HxHrSyahp8cStcTA2Ut0rMrlFiHTcmST5h2E5Y5yfNnTqU8U1WveLVlFdPNdjvhUpSoLl+1e9+&#10;np6/oYfjO9uvB6r4ZtfEGmWF5DMRcItubtRfRxxpKPMTdHGQyvtJIA+Ygg4ryS+vo/HdtrV5qv22&#10;G+vI47fSGuIXkmYmdQAis+dzbZCWw2Nu3knI9esdc+Hltc2+raB4a1XQbO6tw73Frpck4JWMrNeD&#10;HlqsbyB4xu3ggFfnIcnzj4pWM3i34lahceHPD2oXOlWl4bi1vJt8i3FoDuDxbFXYoVVGSqgbMgjK&#10;17FKhUrU3OMLWd/l6HDUlTjV5b9LfP1OF+KeoT+B9fh0VfBzRrayR20l1dW8kqThf9WCSxVAWLbi&#10;Djax4452JPEGlX1vb3Osab/Z9w0AL2arHtj+Ykbc5JX0JOTWbL4c8M+KNW1LxJquvXQSzuIfsIjm&#10;LRy5J3M75BCjYRgjODnnqMfQ/CX7R2owzTaH4ivnjW4ZGMcMsg3ADHIUj7u3gdK9inTpygnGJ5tT&#10;mjKzP6z1bsBSgkjkU3mgsa/TD4cdu3Ypu7nJoBBHFHQ9aAHcnnNIemBSA5ooAccKPlNNyTmkBJ6U&#10;oPFACAN3rjP2jyP+Gf8AxwSP+ZS1Hj/t2krtOtcX+0WYv+FB+NfM+7/wiuobv/AZ6zrfw36Ey+Fn&#10;4vvp0aSyTBzucKG9OM05rePYpz/47Wk1jcozIbfG3hs9B146VXa3uZLZbuKAFW6bclVP+FflFXmd&#10;R2Pm3TnKWxVFpbG4jnkt13R/dZhyv0qR7OZbkLEvb8/Sm3n+iSJFc3cMbNHuXzMAE55PJ6f5zV5Y&#10;lkjjH22DeU+VVkTOPUfhS9nUaVkaLC15LSL+4gSynPJbK/xccmh7ZUz87fXHStWLQ9Y1CNm0rStU&#10;uF+VS9ppU83zHgAbEOSSQMV0Ft+zp8ctShWSL4Ya424DiS1MGPQfvSmKuNGtL7LNI5bjKj92D+44&#10;fyFXqRx221Lb23mBo1XO5vp9K9R0b9jX4360rTX/AIOk0xcY/wBP1K1wT64SVjj8PwNbfhf9iL4l&#10;6scPfaLaxiVkkmmvXaT5Tg8LEQenqMfWtVha38ptHI8xm/gZ49FBDCp811O373oDmvFf2zreG2n8&#10;MGNhuZb4so7YNv8A/Wr7c1r9ijx1pUMiprGg+TyfMa5mDHj0ERzj6/lXz7+2F+w/4tu/DvhPxBq3&#10;jbT7b7RHcmGOztZJSQ4iZt29h6DAA7n2rvy7B1lioSatqdtDI8dTbc42Vj41llG3ORUcr4CqT96v&#10;YJv2IruVY4X+JG2Pbnb/AGbwcY7b6huv2HL7aqv8TjheVzpw+T/x/pX1yjIzeTYryPBfFrCY21l5&#10;mGe5jP0AYE/yrStivmbVOOK6zxN+z1cWfxTtfAup6/C6w2huVvI7EszKoPVd2fvEd+vNdtB+x+75&#10;1BfGsJ4DK66blsEf7+a78ZFxwlGHk397OShk+MlWnKy3/Q8ngJ3bWfqMEbaA8AJUyK2K9gsv2P3L&#10;xzy+KFRpJPvCwweh6/Pz0/zipk/Y9gUZbxais4+cLYDn/wAe5rzI3Oz+xMZ1SPGkkhxu/KkE0QQv&#10;I3ynqe1emW/7NUD+KZvDSeItsEcCyvINPHzFie28cDaPeug/4ZK0UQ7D4ylx12rp6gf+hV0exqOJ&#10;n/ZOJXY8V82HbuadeRlc0B1Q7d/zfw+pr2z/AIZK0Vic+MZCq/dVrNfl/wDHqhm/ZX0FoQw8X3J3&#10;KPvWq8e3Wl7GoH9k4l9jxuMxNJ5ZmUt2Abnp3pRPAzbBKuc/NjtXc+Ivgr/wj+oX8X9uN5Nrp/nR&#10;ytYj524GPvdOa6DRf2RdH1nSLW+uPHt8HkjR2ktrcKpYqM9STj8aU6coWbNI5RiJuyseSpLblGIn&#10;VlXq24cULPDsLrKmz+8D/WvZJf2RtIVmWDxXfbZWCt+5XnA7Y6dKr3H7HekGFYofHN/G2dymSEMr&#10;Y5xwwzxWXu3L/sPGeR5G11boqyvcKqn7rFhimpLawOFkmVWZjtyw/KvTtJ/ZF1h725Ot+KNtmbdv&#10;Lkt3Jk3bhg7SAFBHucetX/CH7JHhvUtHsNXvPGuqebcWscvlxqgUMV75Bz1HX8/TRRvsT/YuJjuj&#10;yUXdu0vkSTLuP8NR6hc2xsbpLeRd6wONq9fu/wD169ym/Y38GWp83/hMNWbEYGN8Zz7/AHMetR3H&#10;7KPg+HTJ4JPFWqNtjdVx5QzwevyetP2craF08nxEZqTaPmKOVBBFHK67ii9PoKDLEThZF+X7/Tj3&#10;r167/Zu0WzubGxTxHdf6TG25po1baVHQYrP1r9kvx/LfY8O65p9xZ7QVlm3xsOOcgEg156w1RlVM&#10;pxjfMjzFni2742HoPmoGC23eua76P9mLx9ZzL/bd/bRb5tgFvmZQP7xyy/kM1V0b4HeItbvrq3sb&#10;+z8u3uBCZpo3VtxAwSu045OOTxSeHqLoZ/2VjL7HEsA/LH2HvTljAkyv61215+zl8TIARbwaPcbb&#10;jy0VL18sc8kjyscc96hT9nz4uSqs0fhS32sPlkjvk45x3wcVCpyewpZVjesTjSQcqcN6f40buOv6&#10;Diu2T9nz4jtqMOm/2Zaq1xuMbG8GCFGSf1/zxVqb9mL4pwyoiaPbyqP4o79MD8yOaXs6i3RDy3HP&#10;aB56VUjpwP7y9acDktv9PSuyn+APxWidkXwnOw6eYl3Dg/TLiud8YeA/G/ge2XUPEPg7UIbXcAk0&#10;ZWQZOeDtcnPWj2c3pYX9n4xbxZRjPDbhz65pCu7nDVB4elufFF19g0TQ9SnnYfLH9lcZwcEg9Bzx&#10;9eK1JPDWuw3DWs+iXqPbxeZKrW7cKD1JxjH41DpTi9hxweKt8DKOwnkEjIqvq93LY6TPJHtVjGVV&#10;n/hY8A/hWpZ+H9f1NtumaDqlwduW8jTZn2j14QjvWpofgDWDfFPE/g+8a1X5pP7S06RY2YYIyWTb&#10;+FZVF7ODlOLaR3ZXhMU8dBJW13Z5/wCEtYfWNUmYW8i+Xr+nwt5q7dxG4Fsf3SeR6jFe5eErIx+J&#10;jFGwElxDcKr/AMJxIn+fwrzLXvCmj+FPEdnqGkSso1bxbZSTWrBVEbBjnaFGNvPTt+g9P8OJt8S2&#10;b7/L2R3TIDn7pkQH9SPzr5nEVKVSqpUttbH69hYVqdNqpvueXfF/xF4y8L/FXxPc6Tq8k3mXUjRW&#10;N180fEkaY9QMM3eodS+JcFvpVnbeK9PWym1CAtFHGxeM4OMZABXkVF8Z9Qjf4x61Jcy71jup8Beu&#10;PNQ9/wAaZrn9m3P9jmaSLzIreURLu5/1p7f8B/pWNajKPLzwv5o7qNWnOcrPVWL/AOzfcXE2na7q&#10;c6vvn8QOQshP3RDCo61wPxeg1/VfiXqcsOsSxRrtjjEajG3YMjp3+tet+Alkm02+vFABl1qcfKP7&#10;kvlk/kleYeOgz+KdQcSlh9qZdm7OMcetKFRxxspJdLfl/kdCXNRS7sv/ALPFvd+Dr/xBr1xeXTLb&#10;+HZiVjn2ty6ElcD5XwODS6ZrfgMSrep4f8XW0nSNk1RFbH4KCM+laXwksc6F4lvVk2q2mrEflyfm&#10;J/w+tFroVtI3nSSL8se35VzuPr1rSrmUqUbNJ37omGDpyqN3atbZ+RMPGXg66kVrtfGjbcIrf2zG&#10;Sq46AlOB9Kq3fif4eT6hD5XhTxhNN5qIs9x4gPyE/dLADkZPPNEmmJ58YiGWBwVzgYx9KsaLokcu&#10;u2NrB8jvfxDcy9t4/H2rKjmUac1anFeiQVsBGpFqU5PrqzqPjBe+Lz8SdVg0TxVqFlarJD51va3b&#10;Km5EHzkdMg5wf8axobTx1qaNHc+LtQeKTJKtOSvQ8nJOeCRn3rrPFkUUvjrWZZAW3XpXBTr/APWq&#10;C0I82RQ7Rg/c4/ya8PEY6pKpJebO7D4WmqUbxW3Y5mTwzqCwqZdVuG24CyHBxzwOenb86sW/hXW7&#10;lALnWL0oh+X9939enH/1q6m2t2uGxu85WO2TcdoAxVy20qyggUL5m3pubPIz+Nc/1yvy6M2lhaEt&#10;4r7jE1Dw5r15bRLdeKtSkFuuId+ovtVNx+VcHjkk8dyT3pzweLH05NGTxXqTWazeZHbtqLtGrYwW&#10;25xuwME4zW/BbW4Qz2dwXLADDd+cYxV+DS0iike4bem0BUeMLtXjj3qY5hiacudOz7rcqWFpzgoN&#10;XXbp9xm6b4z+MWgw/wDEs+LHia0XcSot9cmHzsOuA3X+dGva58VfEFssfiT4sa5fQhsqt5qskuXx&#10;1w5OD9Oa0hbRxMkCRQr82dvQ/wAqjXf5qrIiqxyGf159OlbVM3x1SnySm2u1zOnl+Fpy5owSfoYO&#10;k23jrSLgSW/jfVbNmbLNHqDxiT1JKkcYx9adqeia/qM/2jUtdv7pxgF5r5mYcerHn/69dHLZSPwB&#10;E/y/wLyffmn2VtApjtjfJlxlv3fT3zntXHLHVuVQb07dPuOxUafNzpe936mDpLeOtLtvsmifEDWr&#10;VWO51tdSkRWPToCM/wD1qkeDxvbax/bEHj7V7e42bTdf2nL5uzjjIbpnt0zWzFbz3EiiOdGEeVk2&#10;x9ffnpzzxU1zY2zzRr9syu3DKV4yfr9P1rT+1cbTilGbsunYyeX4WUnKUFd7uy1Of1rTfHfiC38j&#10;WvH2tXyCTckU2pSMuQDzgnGeevX86yofh9qYw0GqXUfOWYTHB+o7138L25MiXi8FRjywG5/PpzU0&#10;aWjBYli/1mfljUAE/UnrXPUx+KrS5pyu/M3o4ejRjyQSS8tDgE+HlyrvA2rXe51UtIZvvjHt1o1n&#10;wDrTiMzeINUlt5GxcQreyOshAwOM44Hc9s+ld5LYeXdLvIQbm2tu3cZz0B61CgtzcLaXFv5izFh8&#10;ytg+ucdB1/Oqp5hjKcrRk1fsVUwtCpq43t3Od8LeFdc8LO0+geNtasmkGJPsmpSxbgAcZ2tz1OPr&#10;Wtc3fxTu7O40q5+Nnix7eYMstufEE5SZCMFWG7BGODkYrRFvmZjFI3kiPCpHjanX86LuBImVUjXL&#10;j5WZeuTW0czzCnHlhUaXZPQxlgcHUlzSppvu0rmf8HvCzeG49cvH1CaZpNPXPnSbhkE5pnxRcnxn&#10;MXjKhdqj6EZH867HwvZMLDVP3in/AEMkr+ftX03/AME5P+Cf0n7XXx8uvir8SNFdvh/4XmhN2siE&#10;LrN0qBo7RT3TGGkI6Lhergr7uT5hHC3xFZ7J/M+N4wwMsZglRpr7SPbP+CKn/BOs+ENMtf2wPjF4&#10;fWPVtRiLeBdMuouba3Zdp1BwejuvEeRwhL87lK/oteT20NqwknWO3hUvLIzYHqST6Y/lUzQxWUK2&#10;UESLhAG8tQqxqBgIB2AHGPavz+/4LB/t/r8PdDuP2YfhLrO3VtShz4kvraT5raAj/j3BHR3GN3ov&#10;H8XHy2Z5hUx2IlWqv/gLsc+TZXyqNCiref6s+fP+Cs37f0n7Q3jlvg38M9Wb/hDdAuCJJY2wup3K&#10;8GU46ovIX8T3FfFpkBGN2fSieWSWVpHbO6ogcEq3/wCuvl8RWlXm5fcfpWGw9PC0VTh0EbLP+FO3&#10;AnAagn3qPIBLY7+lZLU1VwbCnIrx347fFBtQum8GaHK3kxMPtk0bffcH7n0Hf3+ldF8cfiwngvS/&#10;7D0eX/iZ3i8FW/1Efd/949vz7V4v4UtrS51GXWNa8yWysYmursbuZeQFiHu7lU/4FntX6XwTw1Kt&#10;UWOxEdF8KfV9z8x444m5f+EvCP35aSfZdv8AM9w/Yo+Bdj8YfjPZw+NVSPwj4Ltx4k8b3U3+rKoC&#10;1vbMemCPmZe6+Z3GKp/tc/GXX/jD8WNR8YaqjQrqUiz2tvI3MVoAVt4iO2EG4j++7nvz7F42tf8A&#10;hkj9kPS/hHq22Pxl8RZhr3j7ZhXjidv3VnjsM4Qr0/dy9A1eH/teta23xmmttM0n7DbrptukdtyD&#10;GoTABz1J6n69TX7piqf1TAxwy+LeXq9l8kfkONqKVNyg9F7sfTq/m/wPOFYkKcFmyeNwAp63UUci&#10;q33vp/Wq6zDjJwWOamjdgvz/AN7PQ149u54TtsXI2dwNjcf3c9a1PDbu2tWSInJuowB/wIVk26qq&#10;7mP09/ar2gSXCa/YyRKQv2yPd8vYOM96qmv3iJp/xF6no/7VMpf416i0FsUUWtmDHu4z9niBwT26&#10;49q88UNKu3zGj288V3X7S91C3xy1ZA8ke22s9scvOz/RYu/cenoMVwrYYmR5Py61WKj++aKxH8Z3&#10;FVnTjd5n1OKsFw5JIHPT3qtbXEBdi8itt/2atI+9coV/w9qxOPl6DzIpKjGP72foaUbyoIfB/u+v&#10;+RURdfvHnOefwp8Usf3N+OOBuPFTylfaJodxZVK7fqadEuyXkcN0+bv61GkoXksPT3pUl7gds07E&#10;6HrPw4aYfsz+PF81Nr3lmZIZIc9HGGU9iCxH0b8D5Wd2TxmvTvhzMsf7NHjgNfrHuvrM+S8fMgDr&#10;yD6jPT0Jry0OXVmU/wAX8NdGIj+7h6HVXleMF5DiXU7sfLgAnvTfMcud+Cc/3qglvvLkEQtZHJ4H&#10;H+f609T5wMrKyn6VycvU53srDtxJIkUbcjDZ59xTDjGFNJJfW0LYuJu+Mc0ksqSxtIBnjG3ualQD&#10;sz1v4wpEP2c/h5fIiq0kN0rHeGLEOOOBwAAMZ968XuGIDHGK9i+Kl49x+y18O5Psca/6RfD5WPmM&#10;fOYZb0HYD6n3Pi800zHYOv1P+eK3xH8RX7HRjL86v2RTuXdWKzH5Nv0P0r0L4Jyqvg/xAkcjbxfW&#10;AyG6jy7oY+mSPxrz+f5lxu967n4J+Y2ga/brIu1ri0kA28naswA+nJ/GvOx3+6/Nfmj0Mj5pYz/t&#10;2X5HTecJFMnlspU4yx+8OOaYrSyS5Ljb6Y5FEsjqm0t1645/CnmJBZpPu/ePMw2q38IA/rn8q0ij&#10;z5Xc3YRmxNgr171HIZTKqoyiPad3y85z9f6UCVTkGXvzxTZm+YFtx3MP84qbkxViRSdrHdt6fM1M&#10;AuGmVhKvl9Cu053cc5/OlkXecDsKjkdlZVUht3H0qivIccK54/CopWlMu/gLj7uO/wBaknLD+LP4&#10;VBM7qfkDNubHToPWj0EUr6TzSVPyj+JvXmuq+Bmr+FvAOvXvjXxHCs1xDpcyaTCwzmdsAED12lue&#10;wzXHayhlfyLcfO33m9KitBJca7DGW/hb5VXOPkNTUqSguZdD0cujSliEnvdWPfdcS0T9k/SLmGYm&#10;ZvE7+dGsZ2j5ZsEn1IAx9DXlZkLL8jbd35mvQL7x/wCGrj4A2fw4drr+1LXXPtW1oQIvK2SDO7cT&#10;nLDAwO+c158CWGUXH4V2YmSlyNPoY4xx9s4x6CdW602fz5YyiTtG+Qdy49fcU4kjHGP602WRnGVc&#10;7hz8oH5VynJH3WIgkU4Ztxx6U+RDKNkU23Lj5lGc89PxqOF96q9xEFdsbhjODRNcrApATscUF3Sl&#10;dk0n+sGW+gqOdHcELPsb/ZHTn3zTYpJJ4UkmjCsy/MoOdpp2FAyDu44pXZNhBcFnKNxTGlbGI/mZ&#10;uMZpYyWjDyRfMRll9PalREeTYkQHGdwWna4XPVPCEU7fsp+I5ilsoXXIAzHmSRv3PygdlA5/SvLF&#10;Mkx2gdOa6bRPiNJo3w31P4eDw/bzDU7qOY30jN5sQUr8qj7vO3r15Nc2WAPJwOvpmurESjOMLdEa&#10;VqiqOK7IXJZwSQcHnFG8BsgfepmTIwKLwrevT9aUW4hQEFj6ZrjsZ+Q5pG38D5cdcUpOHyOlNZgx&#10;xk9eRuoaJXfaHYe26gPdFMi5zn34o+SAMVGF696rw20xkkEpbarfu2VuSMDr+OasPBvHLtjGcCna&#10;zKR6z8Sr+GT9n7wLElzbnzPOkCRRbW6HJY/kPXivmPTZH/te4i8vhZGw271Y8V9HfEvXPDN58FvB&#10;OiaXq1nJdWUUxurW1x5sTH/np/j7V86aWGN9PIGLbpm/9CNdOM5fbq3ZHq1JRqYfTv8AojoLVN4G&#10;z+Wc/nV5XO04PPeqdmFG0qtXvK8zlW2n1rDocEkDLcZ82ORVYd8ZH5U52cMoVuvOR1FKkL4zvPr9&#10;aSKLePNngKnupHSkTYklaeRWjt5dsmPvMuQDRP8AaQPk2k/xDHWhJLdpmUHn/aqSFy8PmFdvqp7V&#10;XQCCU3BVVDAM2fw/CpmLqiqOWxy1BUlQh6n0zSorkkAH73T1qRdSG6me3iMvlM567UHXiuJ+N5na&#10;y06SaMx7t52Z5xgV3q2kb8ygNtOfSuC+Paqtrp8yk53OvTr0/wAKm/vKx2YO3LP0/wAjzuMleqn2&#10;atXwdaanq/iWy0bR1j+1XVwscPmNhQzHA/U1kJJIqASfeH93pWt4T1K40XxDZaxBF5klrcLLHHux&#10;vYEEDP6U8Y5fVZ8u9mbYG31uHNtdXPUNF8Z3/g7Q20jXLWGw1C1t2+xJZ2pTzlJG6WXYo35Awrls&#10;9sEdPQfgp4h8BX97NefFPQb+68MalfWsmsW891FHcxIhDOySFWWPd+8UMysArMeT086s/GniDXvF&#10;bah4f8HaOl/fXCzTaneW73Y+baoRVujImRlVACg5xtIxmuyvP2S/jd8Qfg54g/aY8e+JrO10vS3W&#10;C8YI0t7ycK0iKNiZYj+Pd947TtZq+DrrCukueSTZ93h44j3vZXf+RF4Y8RaFD8aYNE8Larot9pmo&#10;RtDdPNGHaws5H2eWJZwIzIsbf67YuCDgA4rb+KHwp8Oaj8J9Q8Q2V5YRax4ZhUR3WmQx/PAZ33TT&#10;AuXlO4oPlGFCgFVGa6TTPgLoUXwz8KtZaBDb6Hey26weMBYp9pmuwp2xbMeY24nO99qfxY5Vq8D/&#10;AGoPDXxRtviBe+FfFVzeX0kjpDaXkild0GRIERiAu0MccALxwMDFY4XFU6+JVNPltftrbr/wDapR&#10;r06F56/5nrv7NPgbwdLZw6P4X+KN9qWqa8itql01knl+ewO9uApVAxwCzA8ZHYV3/if9nn4g+Cre&#10;S58bXGi3UlwjR6bDprCOaXT4jJtdAq75Gd2CB8ElUGTgZX5i0T4Dfti+BdcbxB4X+H+ox6Vo7xx3&#10;l/o1isljHIwVvKllDBJOTzhiBntxXpGg698TYNS09bLVfEK+JLq6a7jh1KFYYElZ40XywrebLlic&#10;DYcfKASTmssTg3Ku5RrKfNqrW09bbI7aMuWEVyta/I9b8J/BXTIrzT2XxTe6zMuntLJpeuaa9hcB&#10;WjG7yFnZ0cpkbZEKEFQTjIrtfiV4K8N+Lvg1pdz4N0zUWuILBUuL4aq000g5dWe3RiRvYAZbjJAA&#10;GDXTw6X4r8S+GP8AhJfEWs3V5rEkL/ZU1z7M0kUksTREM7xvIAXxhTNuI/hGSTxeneMPiJ4h0SLT&#10;dA1vR9FuI7iNZgY2kW4KIVV4UlDrjqxxuXIzgYIPgU6NStjEp2cf17HpqTpYe8VqZvj2/wDFOufE&#10;bw/oHwz8FXXheVbKxYeFI5JJJbS7i+ee7cqCZWaSJ5GztP7ztjjO8QfG7Svhx4vvtc8DfbJNWkVY&#10;PtEkwkW5hkA3OkexVQM4GD2wCADWJ8YI/iva+LbK8tvC11pkGl2Pl2A07UplW58xGaSZG3ZclWId&#10;WIJwwYZBrlvCXjV38Vx+BvGGg2Okw3kkDf25fRubh2cOvm73mG1VZtwHPKgjYMg+zPB0aWkp37K+&#10;v9I51ikp66XOy8aa7a+PbKHxHrGqWUjQ+dDPptrcO1xOxLRfOkY6hUx8vzHLDHz8cc/hLwj4q8CX&#10;PhHxJ4svIf7QnjtrOx06b96luhcqszhW8tEB5yGI+7hcmt7xb8S/D/gXTZj4b0WWGGSKS3/tzzCY&#10;5J1LmSWJVC5MwdQzMuQBwRyDT8N6KfF2gaX8Ttf8caTo9uLMKwt4fs7SyMm3YFRfvbQqrtyPXAJN&#10;TTqSoxVrqzVvM6qcKLneCvdfceiaR4U8LfDT4cjwD8PrXSvtF1iG5X7C8kN5CpDDmchNvmeWTIwA&#10;LKCMbcjg9C0h7TxVaj4gafp93bakZla3ksYLWaJgoKqkiBiRk5GdwO09earfEjxdJpsFhY+Cpbad&#10;prV/Msbx1ja2O0/NGwIZmYKpJzz0I71Sl0Sx1HwLbXL3jahfapsRv7UlmCRBRvL5jZVUPJxx821Q&#10;CwDHHqUajV3P4nfV9bnLWkoq8dvyOo+Jfh++1O8g8IReIbP/AInO6XUrKPXVhCK0a5jWRGIYeVHG&#10;iKu0gnAUAVi6P8G/GugjSIh4i8N+DfDi389hI0HiB5Low7PMa6vPvCRSHKKNuTtKhfly3Dy6Vq/g&#10;Hw9qGkagb651C2lVVkt7obXYydAhBLAfvFwrdCOcAq3W+Orn4ieLrPbrfhux8M6ff2sN3BotpdhL&#10;lMgj7XcMjfugwchUUBiu7IXAD7UqONVNuErxfXsc8pUZVOZLU8v1iTVtW0HWPDQ0tZLOGZZGm847&#10;JUiBRGDZycLgqgG0joABXc6B490SXw9p9hHr5k+w2Udu0qaQkgcgbu8q7cbsbdo4AJySSbL/AA0N&#10;zda5qej6paRwx2CJcfbYYo/tEIjIWTC7wdpPAyDyPQ48g8UfDmxh1eRPDt5f6hGBiaYTLCqyDgoF&#10;HYAL15/nXqwxFGhTSafyRzujUqSdmj+uQkDqaKa5OOKAcd6/ST4vlY7gUE4oUluAKc0bKeRSuLlY&#10;3NBIAyaCrZzRz6Ux8oZBGaKa/PGKM5bbRcOUUtg81znxWs7TU/hn4g02/j8yG40S6jmT1VomBH5G&#10;uhyTWF8TX8v4ea2xHTS5z/44azrStTZVON6iXmfm7oP7Hvwq/wCEi1KC/wBR17ULaGSONPP16WTa&#10;+3eQwHCggjAwK7iz/ZT/AGddPeK+i+FmnzTQ5Xfeb5wfqrsQT9RWl4N1PRY9Q8QyrKqbtYJlYsAO&#10;IIRzWhqHjrwppy/YrrxBZxs3IDXC8/rXwNSbUnY+2jh8PG3LFfcZ+jeD/AHhrx5Y22geBtHst1jc&#10;HbZ6bHH0aPH3QPX616JBKjBn8tW2rlSMccV5mnxD8EDxXa3reIrFo4bG4WSVLgcMzR4HucKcd6vW&#10;vx6+G8EU0moeLIY/mwqtG4O0f8B5pRqS5UjR0qaeljpPGoWbT1kkfhby2K8dD56GusM8isqhv+Wi&#10;j9R/SvHtd+PPwx1ezhtrDxXFJ/pVu+1UIyFlViPmA7Ctu6/aU+G+nKxm1Asy5wqhWLD1ADcfjirV&#10;R22BRimeg3M6vM0bDnGOnBPvWB4CkMulC5mj8uSa4llmVccM0jH/AOtXCP8AtX/DO4dntp7gsck7&#10;ocdPpmsKw/aPu9HtJrdPCMjpCxKu10EMis2RgYPTPOaqnKq+hMvZ6K57T4vlE+nhYXCnyyrMw6Z7&#10;188/tuRvZ+C/A+nxSZWO3mHzd8RwjNa97+1aJIBDeeEpFWYFOZB9MivCf28v2jPEptPB9jBpWlwr&#10;DDdpsaORiMeSA2d46jtiu3Be0lioqxzYhx9g0c4FaXZL5rYClQo7cjmluWiU7I+doDfN6V4fqv7V&#10;fi3Tm+yw+H9MdeAreXIp+v3zWbcftbeOHbzF8N6b0wcI/X/vuvp44ape54csRG1jptXtI3/aMa8B&#10;LLH4fP3uzGVP6A13VncxMnzHaCeN1fNl/wDtA+M5/iDN4jbRLXzLjTI02LkqqiWXp83U7ea1bf8A&#10;aT8WpFGBolqSqgcq3zcf71dmOw9R8i7RRzYXEQ96Xmz6Jku1RIyX3fMu1ueOR/8AXqVLyN083cvH&#10;+1XzyP2ofGqJg6FYen3X/wAajj/ad8YmBiNBs9zfeXY2Me3PvXmrB1Inb9ZgeybEbx1cXEcf/MPj&#10;B/77etjzcPhn+XGDur59g+P/AIrW+bVP7Pt/NlhEckbRkAKpJGDnPc0kn7R/jFbiOHbbxtIuFUYy&#10;O275m6CuqMZxgrmMb1JPlR9CPMvl4Y5IBz71TR0Fup2srMo2r714ha/tE+OYx5TpZs3mEfM6j/62&#10;KcP2kPFMD+dP9kSCNS0j8fLj3PFDg7botRqXtys6z4mPqMmp6hDNb7rc6OzFQ33cN97+Xp0r0jwS&#10;8UPhazjDnDWsZX/vmvm2++PmseLxNqkmnCBLqB7STepjLL1BG4fxAggjtW5pH7RHiOx0uFI7rT18&#10;uNVVG+8FHHtWNSMq1NKLRr7Oph6jVSLPowSeZLGrDgNzjHHBFEkfmJxL97n6V89xftG+M7oSxQG2&#10;aTjb+76/jk+9VtU/aI+IFjdsnmRSY6Z9Mdaw+qVh/WKZ9D3YEOnSATfMFPzDA7fzrF8FTY8NWKks&#10;+2zjCqmOAVH+FeGD9pP4lXf7meC38txg4j7flVCH9oLx3oqrbWMCLDCiqkfoO3ataeGrRi7kyr05&#10;SPpScgQFUbbnja2T3qpqky/Y5mjZdyq3y+vGf8a8CH7RHxE1FEjZoY1fjd5PzD3/AP11uN8QvHMl&#10;tJcSaqilVZvlgHb8ar2dSJPtIy2NyRbq91vS2ebEke5mUHG4Eciuy0hJIGkmebcrADZjGMV883fx&#10;g8RJqMWsxpGZrfKLtj6qxGe/tWxbftEeKojsewV4x0Ij/HsaxjRqSkmjZ1o8tj2bWUgmfcGXhjx3&#10;Hr+lcj8O44l8WeIEK/evFO3oB8g/nz+VcLfftCyzTKZLNo2xyyr19iM1V0r4xQaZqN1qcMDGS6kD&#10;ybu2FAA47cVt7Cp2M/bRjqe3RW64m82NWZZc49/8kVJCbcWflxc4zwTz1rx3/hoi8WPPlqoZj/qo&#10;+gz079qtWf7QUXl7Gs2ZmX7xfbk9fSsfq9SOyNPbRluzvtUDHxbpVtGf+WNwW5OR8q4/Dmt6K3Aj&#10;YynIDg8dvevHrr46QQX1vqj6dt8hWQlpd2d2Pb2rVf8AaT0NbaRUsJDLsx/rBj61nUoVH0KhWhHZ&#10;npUSSCdYZBtT+H/a69f8muZ+PWnafP4J+yS2YkVruAAfWRcj8ia5e0/aH0wut3fuy7WO2OOPP4c4&#10;rP8AiD8fND8W6Sum6RbOssdwku6ZxztOcVMKNWMdUVKtTk1Zmx8LvhfYeD73VobKSTyPOWOwWRg3&#10;lIUWUjp13u3T0FaXhXQtO1jxlq1rq+kQTNZzQmFni6fKGzjucnP8q43wv8avDMV4ZNc1W5TzJhI0&#10;cUfyq2AuB1z0/Stzwl8WfB2neINY1e81pUi1CSFo1KsxAVAvb/P8qmNGo5NtDdSnypJnfavHbjDO&#10;VTcBGzbgpYMwGPeua8WXbp4bgkvkVXaRPOkC9B/EKLn43fDaZPJPiWPcWwqyRtkkc8cda5vxl418&#10;K634fW00TWlkaK4jKDY3zKrDuR1qoxcacroaqRlKNjmviZ4S8P6vpWk63cacoubGaxnR4XK/vPPh&#10;XJC8MdrnrnrUNvocOs+ILeymlkUPDdDzIpijKPNibt7qO4/U1J4g1a1vvB/2aCXcy3FihY5HzfaL&#10;bj8MEf5zVnwS8f8AwnUVtFwkdheYVsZ4uIgD/nivjs3pxjVhyq259Zlc5Spycnc5z4q/B7QNe1m6&#10;vJbK4s7oliL6yYHeAwbLIevKjoMn1rzvxL8PPE1rqemXOmyJqENrHIkzRgq53ys2SvQEAgYJzkdK&#10;+kmlS68Zw2FwkbxfZZ9ysuQfnTH8q4fxv4Qt7mVW06Ro/wDR1c4J+9gkYPUdK5I08ZRl7kuZdn5n&#10;U5YerdyVn3XkcD8MvEunP4WjjiEm+4nup22xkpte5l/ixgnHbrXnGszJP4pv22jb9vnbC5znzGwc&#10;9q9X8GeGh4T8F6f4blf7Q1rD5bzRj77A/eHsTzXlepSxz3l5cRSZSa5kO3b94Fia87mj9Ym49/1P&#10;YhrSgjr/AIbWt3L4N8UW2kxbppI4EhC92JY47Z/z61Zh8J+K7bTx52gXE0m0c+Xw3Tpz1/Os3whd&#10;SN4G8QWzLLH5U1q0U24jksw7f56021kuXLRzXtwflzt87nP+FKpLCxSVVO/lYmMcU5y9m1a/U0Jv&#10;Bfj66tlkh8NXcbCYFl8sH5fQ/wCTWx4f8GeI9M8Q6Xe32lTRx/2hblvMXGPnXJrBgkuSirOzSfNh&#10;mVjgCt74ZWcE/j/SY7+BmBvFeMysT93n8+KmNbLnJLllv3Q5wxypyd47eZpa7JHceM9V3TlcXbEx&#10;rjcM8Drx2ojvI4rmCxilXdcZCsY92NoySfQdOv8A+qGdYp/Et9dM+3/SpP8A0I/mPypVHn3Ud7FG&#10;FXbht3y5GenPv+dfO1OV1GerT/hq3ka8cS6fJ+7fJbJk+Uc+4/wqzp2uxXsRvFmbb1wY/mH1BHFU&#10;IVma7Y7HwVx8zcD6Y96FgYSNcsGwy/d557+1YX6M121RqRpolt/pFgm1nBbao3AnOc4/Xio4L86h&#10;C0qSPGIZih3LsyQOuO4rLjiZEfDypCQPliwDj8jj8+1ai2zowMjSMrRqcrg7Ov8AnpTXLuyXKXNY&#10;sRRO67ZTuHO5uv5VJbTWjXMllAsmbdgN2MAAjIHuR/Wo4YjFIrEMy/3eePfrS2j3UsTMbby/vEx5&#10;+YgHgk9iRWctWUhLzUYLWJiVlaRSoAVemTjj+taD6jY28UazmTcxwqsow2Twc5rNkubxJ48WgWPe&#10;RMfMHAxweeuT+VON1Pd3gRbfZErBcMT8zDuAaXL1LUnsWW1nyLiGIK2JG27l2/L17H+lOn1fTorq&#10;FCjtJIdjeSy7gOfmORwP8RRPY/aYfOl2qyS/KsmN4wfT6dPY09NG0z7ZHNdW678487Bxgip91Mq8&#10;yO51Oz/tX7HazPCqqu1pPmEjHtnueOw6VoQvbSN566kr44CkdG/McVn3VhosF7DNYzMJvM2xlJCd&#10;3XoD+PWnG0a1HnrEsbRx4jeaT/WuT1IB/wATRy05BGUo6mnBOizKXn3Ng5UtjHrgUtrNFcXU0crf&#10;MmFXy1GOcfnUaeXcHc65kX+ItgLx9Kd/Z6XWpwTS7fMhUtHIrFdzEAc46/8A6u/WIx5ZWL53I07a&#10;K1hHlXCH1VSuCv5Ul6BPIwiDfI4HyqOhHarUenmODdcQlVZixZh973Ofxq54S8B678QfF1p4E8G6&#10;HNqGpapeJa6fa20I3yzM2FUc4HPckAAckCtRSkejfsWfs3eLP2r/AIqN8IvDE/2eO4tWfWNXkjLL&#10;ptqPvzEZG5huwq5G5mAyBkj9uPhL8KvA/wAEvhtpPw1+HuiCw0nSLbydPt9o3Oc5eaQgDdI7Eszd&#10;ySa81/4J/fsSeE/2Nfg0vh1hb3niDU2W48T6tCv/AB93I6QoSAfJiyQufvEsxALGvQPj98b/AAR+&#10;z38M9W+LXxH1FYLPTrdnWMYDzvjCRIO7seB+Z4FaVJS9mo32PicdjJY7FclJXinp5v8Ar8DyH/go&#10;j+2xoP7HvwgmurC6in8V6ujw6DZs4JVsfNOw/upkfVsD1x+HvjLxfrvjjxFeeK/FOqSXl/f3DT3V&#10;1M2Wkdjkkmu9/az/AGl/G37Uvxh1P4peMLgqtxMU02wWQmOztwTsiX6Dqe5JPevLiu45Jr5rGVue&#10;XItvzPssrwMcHRX8z3/yGlsAEGofMAlwx96lI3HDE1FKnPB/+tXLE9MdINzZ3e1Ute1ZdI0uW+jh&#10;aR1U+WiKTk446dqsoHLeXEjSOx+VVUkk/lXXaP4G8Q2Si9s3vo3dQzCOOEgf99Ln8+9fQZFkuIzL&#10;EKapuUIvW3XyPGzfMqOAouPOlN7Xf4nxFqll488WapNrmr6LfXFzcPvmb7I+B7AY6ADA9MV9MfsF&#10;/s86b4n+I9r4j+IcP2fw34FtV8U+LpLqE7TMqlrK1bPcANcMvOVAU8kV2/inXvGXhC9mv7zU9Rmt&#10;dMtftd9D5NuGkUtthhULEWLSylIhgjBkXNd14m8Gaj8OPhDpf7MIv1i8U+LvM8S/Em+to9xWRhuj&#10;tRjou9Y4hngJDyMMQf6M4dhONGWJr0uSFNaLu1srH4RmeCpUcV+6q89Sq3r2T3d/JHy/+1N8S/H3&#10;xx+K9/41bQL9lu7vzoVW2d0jiUYhjGByFjABxjLFj3rjfGVz8S/iT4jk8UeJPCl2t1IoSRbfT3Vd&#10;qjA45OcdSeSa+qH+H3xJttMWDTvHWr24iVVjjWOyKgD+EfujTIfBPxIO5JviFrwZ8fMpshz9PJrx&#10;K2bZvXrSm6D1d+v+R1y4by2UUniO2i6HyMPB3it148M6hkdvsb/4VPD4F8cSOI18K6owZdwZdPk2&#10;9fXbj0/X3r6p07wL8Q9UuLrTbf4g63cSWbA3C+fZoFDZIPMYz36cVaXwN8SbcPaS+MteVhzuS6sG&#10;wccDle+RWCx+bvVYd/iZ/wCqeT9cT+R8qXvhTxVp9jJcT+G7yPbHuVri1eNfxJHFWbLwl4yW4hu4&#10;PDGpbo5FkjP2V9pIOR2BI/nX1F/wj/xPRY11fVboOYxuWT7IxwexwmD71Hf+B/HeoQCKy8W6pZhj&#10;9+1uLSP/ANlz+lEcwzWMl+4t95H+qeUX0xP5Hzz8QbL4lePvEVz4uv8AwLNHeXKxK0Npp8qRBUUK&#10;AA2cfKPXr+lGLwT40ixG3ha9G7+FrJ//AImvoCL4b+NX1SewX4q+Jmmt9jPGuqW/8S5H/LPHT9a0&#10;IPAvxBijKjx/4gZ+zS3Fs36eWaupjs2lK/sW7+THLhPKam+J/I+bX8C+NEjUw+Fb4szjcos3GFz9&#10;OtWLfwb4skhE3/COX6q3/PSzkXvjkFQa+lLTRPiLaQZfxBqEmR96c2jZ/wDIdSJo3j25yjX13Go+&#10;9/x7fX+4elYyx2cdMO/xIXB+TLR4n8j5fOh6lPcDT47aZ7hZPL8lVO4tz8uOueDxWpbfDXxw7bl8&#10;Hal9fsMnP47a9wk8Jz3muyXKTztfWr7PtSraqytjnDbPTj8K3I9N+IdxCsC+LLvhcqytbjd9fkp/&#10;XM40th3+I48H5L/0EP8AA+e4/hP8VpJx9j8Aak0bKfMY2cmR9MrVm1+D/wAT5I8/8ILqvXndZt/h&#10;X0Zo3hPxfezi11v4hXWnowwbiWSNwvHHCQk/pW3F8PY3LLP8cFVtqhVMM43du1qee/YVDxmdqVlQ&#10;/Bmq4PyPl0xH4o+edG8MfHWx8C6h8OrXwReHS9Uuo7i6WTSyZBIhGGV8ZUcDp/WskfBD4rXD7YfA&#10;OqHjPFq3+FfQK+ELm4vZrDTvjZMzWsjIztJNtzhscCAHrj098c4u2fw9uljNw3xynmZcK0W+TGSO&#10;oLRdB0OTx9Oaupjs9lb91t5Mr/VDINniHfvdHzPL8Fvi1Bc7ZPAuo+WUxzatu3Z+nTGKktfgv8Up&#10;JvJTwLqTScnatq33enpX01L8MdSDMLj4uScYZdzN83PUEQnPaoT8P5ba/jlg+K11LJI/ku8cz/ul&#10;wPmbMQ+X6Anjp64yxWdL/lz+DD/U/IF/zEfij5pHwF+MSvNO3w/1DyV2lf8AR2DL653cdcYx71HH&#10;8G/iVMDHF4M1Asp+b9w1fScWnTakbi1sfiPqF1HHKY2mjkAUnpnJjBx+Gan0TwZBJpc16vxUeO4j&#10;kKfZZPOaR8H72Vt2T8CwPtVfWc6l/wAufwZMuE8h61396/yPn/UvC/xu1jwLpvw/uvhfJHY6TcSS&#10;Wt1DaTGaUuSSHyxXAJIAVVGOvOc89cfAL4uCSGOTwFqCi4TdGXh9c+/HTvX1LdaO1hZrcp8TriZs&#10;4aJRKWH/AJBA/Wrb6RaW9iLy/wDi35R+UeW9rcOxz3+S3PA706mKz2bu6A/9VchlK7rt/Nf5Hx/f&#10;fA/4rQoJH8DaioDckwlQPzrR+HvhHx54SN4mueG762t7mRR5kkJ2DbHJ1PQDJH4kV9ZT+DdOutNa&#10;Y/FSGaFo9zK0cyjpnGTBXnceh2niez1Kz8NavYNN9nby/tF3d7WGRjn7PgE84BP8Jz2zEp55WSg6&#10;GjauVT4eyXB81SnXblZ2Xy9DzBYViDGJSSzFj83ekYs4z+RFdLdfCDx/CfLnn0cM2B8mozkn6Yt8&#10;1Dc/Az4jq5jTVfD0asC4jfVLrdgY/i+zZz+Ne3HC4h7o+IlleMb0ic8FHcfMw4yKG3Zxn1//AF1s&#10;T/BT4mxWapc6t4ebD/L5OpXXyrj7pzByfx7VW0D4TfELxNaTXQ1LR1ktfvR/bpgR8+AeIcNkDtn8&#10;ORVLC1uwv7LxcfsmcrAuDnrR5YGXHYdq6SP9nr4rXuJ4tV0NX6/8f023HHGDDjj1/wD1U6T9nX4r&#10;WjmV9c0FmaP7q30+M56/6n0qvqdbewRynGX0RzUqBn4dsdG9v0qOWJpGyPTj3rV174UfEXw1BaRz&#10;CxvJr+ZlSGzunYjjuXjVV9OvJNFn8J/iNrF3cadbXWmQi3GNtxcyjJOOMrFjIOe/NSsLW2sV/ZeL&#10;vZowZLWOONvMPzZ+asuAeVrSNEGz5cpUx9R8jepr0S2+Anj+ZVsb640eRxHuZo9QmX9fKx09TWf4&#10;h+AvjbQHXXjeaTKI4X/d2+oSszblK9DGB1Pc1hXw9b2TsjpweW4qnjINrS5HNsafz3Hzbdu72qHe&#10;wz78/WuZ1fxn4108yRr4BWXy2I2xaoAx/wC+kA/WsPSvif4o8RzTRaV4GW1mhOJPO1HO7JI/hjYY&#10;yD3FYQrU+XU3q8PZpUrtqG77o9AdVb5gc0bGQZDfmK4/+0viNEzSJ4e08xyKQY/7ScEEjHXyKgj1&#10;v4jxN5dz4Ys3j3D5F1JufXnyaf1ihbSQv9Wc1/k/FHaqw4zJ7A02eHem1OvVa4geJfiDna3hWzki&#10;C7UjGosNp9c+TWYvxF+Id5q40NPCULTRyEef9u+T5SM8+USBnviqjVpS2Yv9W80Wjj+KPThGVAGe&#10;3T3oBycsRx6GuDi8Q/Et5zdf8InYhiuPm1J8ryO/kc8ZH0NTw3XxTSFrptF0wSM2Sy6gwJH/AH59&#10;qHXoJ7guGc2lpy/ijtQrFiWX8MUbBvz6nHbmuJstW+I9pcS7vCelyRycNGL51/lDz+NRt428dx6l&#10;/YEPw90n5uWP9qvsHGeR5PX8KFWoy2ZP+rOaL7K+9HeZCH5Txihl3E7jlj39K4t/EnxFEZt/+EB0&#10;dkj7HVn2j3/1FR/8Jp4+mgV1+H2jybGIwurO5XnGeIMiqVenbcP9W81lvFfed15a5wVxSmPLZGOF&#10;9OvvXBW3j34oXk0rzfDLTY5LdvlaTWGyw9R+5PH+FV7j4mfEfT57OXVPhTp9u14zBZW1k5UDucQn&#10;8MZzT9pTfUP9Xc0jryfij0TywpVVpdoLYyOfrXCt458eIVntPh/pbNIMsw1SQH/0RzSL468dwXK2&#10;g+HumxrJGzNIupPtbGAR/qeTzSdWnvcf+reafy/ijumLDjIx67hRGApJ/JsdK4qz8W+PJo2jTwHp&#10;o5+4dQZR+OIjWN4v+LPi3w+be2n8E2bLJNsWOO8barf9++evbHSpValKVkP/AFZzXrH8T019qpvV&#10;9pVCea850WIpePPG23cx/Hk9KveGvEPjTWL3yr/R7aO3kwN3nMTFn+6Cox+ddT4d+CN/FKZh4zgm&#10;3N9xrB0x/wCPHNaU1KtK8Oh0/wBi43D0OWa1uZ9gHCjcc+nNXlKlPmb9a2G+E2oBWbTvE8KydNst&#10;q+Ce2Pm479qSb4W+LdL0mTV5NUtWXZxE3mZP0Pb8q6fq9SWxwSyzFJ7GdCNzfKOP9ruKlkjABDA4&#10;/hNbOgfBH4jaxpq6gNX00RTDcsYaVmx/vcfWpNT+CfjLRtPnu9R8SaatvDCzyRqsu4nsA2c/57Uv&#10;qtbsKOV4p9DAtFjWTzGUfN1b1FSyIG4ib8q6Lwj+zz468XeGrPW28W6TbNcw7li2ytsGSOcYLd/z&#10;pvxA+B/xD8FW8N/aa3p2qDoYrNZFYHsSO459+hqHRqbF/wBkYtq9jnefurSiLPyitPwx8JPGPjCx&#10;k1i28T6dCI1XPmwyrl8HKY9sdelX9S+AvxL0TUo4LrXtIkkkjYqqyTAFRsw33Tj73THbrR7Cp0F/&#10;ZOKtrY50QuoKmTr2rz/4+LHHZaeG/heQ459ua9nk/Z1+JDXfmQ+JNIZWj/vzdfT7teaftL/CTxf4&#10;E8PabqniDULCWO4vGjiFm0jFW2553gccHp/+p/Va0Wm0XTwNShGUp22PGYZhLlmH03Vc0iBLzWbG&#10;ydtomukjZlbbhSwHX8fQ4qlChVVEuN3Tco/CtDQrq30/V7O+mA8uG8hZgVDAgOvBB4P49f554r/d&#10;527P8jPL4r65TT7o+sPjd8JPBPgz4SaP/wAIv4qsrzVYZ2tU0mxvria+tpBsIeOIR+WFYYG5pA5Z&#10;RhSFO7sv2KPht4k8QaPrl94intZLq/sZLOPSdfuCjx2To0YcZw29mJIKE52nOBmum8Va74Cvjo/j&#10;7wJpV5Ff2tt5kdpD5CzS3bkgO4QKgRlEajl+A+QMkV33wyvvFfjHwlpNvJDpluohZJNN1aaS5urX&#10;ykysaH5VSIZPBwRwABuGfw/GVMT/AGe8Nu7/ABN69+mqP1fL8LOOOck9Ga3hjwx8N/2YPBa+G7XU&#10;7rVdTntYzb2sOpMum6ez/fVzIqnewJywZsjuFxWL4obxsNfuvij4ds/DutR3UjNaC11SGS4sNqgu&#10;xyjKmFwAc/MCcDGQN7U/iDo1p4jubu/sJE8SJIkcd3aW7yhpACAFyQN2FGBx/vL28r8c+Ev2ifjN&#10;c6vZ2fiJvC7zhbnWGurGZZrz5MKio0jLnOf3jY6EdhnzcFkVKrTdbETam9eZvfba236nbiI3qqle&#10;/oaesfEPxJpvxP0G21OazttFkuGLSyXSsqOYw3mBUyHXJIO0MOvGa2dQ0Hwj8Ptfb4itox/tnxFf&#10;SNql5BpNrapdwFNsKIrKZIlGWfPlAsGz/AK4O7+GPjDwfb2ek6Rp11rEVxaQW5ulmiuLqNiSS0Rd&#10;0yxwMknjp8wHHo2kafH8PIbax+LHhXUrq+vNNkSG6uLxGKMgx5Yk3Z48xSyYC4OMjOa9COIo5by2&#10;Tk7Wbb3V92vMmVOpUoqnJ2S6l5/jNNp+jzfE/wAZW3h+4vnib7L4ds4Yvs9ooJiQorHZLJtLbcl8&#10;YyyfxHwi88d69r9i+raarfaLW9SdbiGJDbxxOrFQMxhDkEYZmHBOI+47/wAV3Hge71W88b33iPy7&#10;WPyWj0+PT4obckJgx+WhQQhDlflUjpgEsGGN8Yxq3inwto3ib4Rx20L6VZrHfNeawz/bYd+ViijJ&#10;ZkB+RSgCgPkgleF9bL80wdSjJtKKT15vPzOKt7tS3TY4rxzrlr4SvdLvNf8AiI19cYe2S+1K48mK&#10;2zJtcOjttWJD/wAtFxnnCbRy3xXcWOvawY7UaffQsLdY2sVEkjGNCFIdwCInQJ8uA2Dkb8jKap8L&#10;viN4nkvNa+OenyaKjRvLa27IYZmkDIxtt8aPH5gQGMkKQjMMncCoyNMl1W306a+8C2kGi6HFcyfb&#10;dQuluE8yZYkVh5hZmbdIskYzjceSAgyvpfXsLL3otNrRaprUwivaXi1pvc3NS8GeGbG1bw3q+q3G&#10;pXUEmLO3hhZIgwZt6lkxiHHfuR0yQa5vx3Y2Oq6s2i+HNH1n+y9LjjlhnvlLNa3EaEtGh6H5vlCk&#10;5UDHzGt7TfEVxe+JtSXT1jF+dL8q6H2rzg8LLuygtwd4ye3yEZ+bPTznSviV4/1DVT4U8NeJ45PD&#10;7WbXV99j+SSyMSMTEnmEEksOcn5Sw74rswtF1oxs7vXsE6yp/DodB4MKNFpvjXxBZ6LHpt/cGCQ3&#10;EImuLeNHHmSr9oZFRyD8pDhDtOcZFWvFXinS9R8TSWPhYXmt2kcyz3Nv9lWzWG2wEUsrO6FcODlT&#10;ghefU8PqfxM/tHTl1W60u0t5o1aO3+zxh0Crw/UnL4ON2eCTg4rrPAn27/hHNSv7i/hNjq0f+us1&#10;SJp5yAGXzIwuSD/CPunI2sQVpwo1Yy55u7vt2J9pKGi6mT4+u/G9xYXl34D146peQyGT7BPZLDCl&#10;uoj3CMGY73+U5I3MwCcDoLHh/Q/EHjLwivjXxHpFp9uWU6ddx3F4wkt4mUtlIZI23M3QttZQCoAb&#10;IxR8Q3HiLwXqC+DZbLUFkjhMrTTN5cIMihlj3J5jEsCc42nI5IANWrbXvEWpXU2qaPrMtrfS6f5M&#10;l0uMW9siN+7IkZSzHnPyuTkkEHAPqxrylTV2k+hzv2dOo76oxZ9f1Wwtf7J8O6ha3scfOo2skBiU&#10;SxNkwgPBGjlgGyvlsG4APzVxuu6d4Dur0X2p6C8FxcRiSRY7h1DZzg4zx8uB2zjOOa9b02/+NvjL&#10;4bNfQ+GdJs7W3lKX91cTrHllX5YYzuLzTzOflSJWYbwzlF5HEyaP8YdXih1sva2sN3Hm1hkulRxG&#10;jGIblVhtOYzwwB78ggnsjTqPVpIz1l8J/V/2qZI2flRUcbJncvrVhZvl2gV99KXY+VUe4JB5Yxin&#10;gKvBFMaZgMU0SEmp5TS6WxMCh46U1kjx8o5qPOfvChZMHbiizHzD0j55IpTCMdaEdVNNd29aWorR&#10;GmMYriP2ibayPwR8V3NzCrCLw/eMp/u/uW5HpXa7s9DXD/tIzpF8BvFu9dynQbgMvrlCMUpfw2VT&#10;t7RW7n5YvLbvNcTRzy8s4+WQ475b61nX1i9/F5EmpXDMv3YzIx4x1PNXbi9stOh1Au6qo8xY12hc&#10;AdCfpXI3XxT8FWEbJqHi3TrVcY/e3ka49Opr5L3T6jlmjorG4ksrF9MErO3mE8v0GDVGO2tbuRRN&#10;BncRuZj/AI1ySfHz4P6VeM9x8SdDY7GDBtUi9CP73WqV3+0n8F7X5G+Jmkup43W8xlx/3wDTjGMn&#10;e6CUpJWSZ6FcJbWzCK1gAO7Cn2pG1HZaNb/2cpbzAfO6sMDGOvTn9K88vf2oPgFbxhn+JayN1Cw6&#10;bcyH8xHgfnWTdftifAeNWZfEeoTOq8Qw6TJ/Nsf4VMqlGLtzItRqS+yz1iKGSPbI0eOp3BeFxWou&#10;vXr2Tst07SblDcDAHFeEz/t3/B20tfKsfDniC67cwwIo/wDIprn5v+CgHw7tJTat4D1AO/3BNq1v&#10;FwPbDE1msTQjopl+xrS+yfRF5qckZV7iXdtb5fl7+1eS/tzTSXNh4RllDeZJFeNyc8AwCvdPhd8M&#10;fFHxF8Br49ube1gt3sYbqOOO5Zyge2imwflXOPM28DBIrzL9uL4SarcT+E4/7Vt1aKzmdmELZ+Yx&#10;8de2B3610ZfiKdbFR5WY4ujOnQfMfHHii5ntLhVb/nnnPqM//WrFn15Y2ZRJg49K9auPgU2tQeVd&#10;a/tZW/1iQduQep96rn9lvTRBIj+Ipg2PlKxivsKdWOkT52dPds8bn1iaPU7hnkPyxwhf90xiT/2o&#10;adH4hjUszk/7PSsv4n2HiLwT4mvEs4La4sfOkRZJ1bd5cUhhVsBhnKxivObb9p34fRbZJbq1bCjc&#10;f7LuMfjh81WZZph1jp04ptxsnZN9DTA5XiJYOFRtLmu9WkewP4mJG1B9ckf4VLb+KzbsrLtb725J&#10;FyvI968mi/ab+HS7lg1Cz3Nzn+zLk4Xof4/rTYv2nPhvGdw1awXLfebSrr5Rzx976V5v9rUf5Zf+&#10;As61lVb+aP8A4Ev8z1d/Ev3nDcN0GOBWVqF/fjU11fS7iNGkVYbnz8kGPIOV9xz35rh4/wBqL4ct&#10;cecupaayr/yz/se6wPf79WLf9qX4ayO0TX+mg8EebpdyFHOc8tgjtzUzzTDzjZwn/wCAs6cNgsVh&#10;qnNGUddGuZHXO2k6Raxz6TEBsl85VaYtu45OSec9+QD3qRo9LvdHOkJtt0kXy18ubphtwI5weevH&#10;NcZH+1N8Pbq6U2OpaXujzuVdCuNrDvxn8agl/aZ8BwLmTW7EBvumPQ5sryOeT7Vj/aWFTtyS16cr&#10;O72ONaUueN0735kdw8qajFDqfiCC1ub2GVViaFm2qAeDjPBPXjrwPSrNppVjc2aSSDYyw7NrPhgN&#10;2fx5rzZ/2pvAiThzr9nMiqE8ptFnVR78d+lWof2wvA6fJc6lYydPkXQZcLj/AIEDRHHYeKvyT/8A&#10;AWZVqeLraOpFeXMrHpsWoSRco/PQsG/z70p1y4RWLyk+vOa8yf8Aa/8Ah1ccebCuOM/2JJxz/v1n&#10;XX7WPgySRQl5CEUYbbpUv5/f610RzSH8kv8AwFnBLLan88f/AAJHry65cIN+9ttN/tuWY7Y2ZuO9&#10;eNp+1N4cmuVttOkWZpjtjjk0+RVLE4HR6+zNO/Zk8NS6fb3suqXSySwqxjVR94gevauinjoVfste&#10;qsc1bByo2vJO/Z3PK/D8pkmhIHzeYDg/XrXpVyo+yXBJOGhYcc4GDWvY/s56bbTxrD4kZV+83+jj&#10;8B19au3Pww1lbZof7ds9mxzuW1OcAdsnrWyqwlsYRjKOjPAbu5jsL2WIychsZ/GpJtdtbWNWmyGx&#10;z1rpNd+ECxeKY7K71mPzrwSOhMbKABjHfvn9DXNfGfwjF8J/B7eLb/VYJIlbbtbdhenX07dM1j9Y&#10;jh6fNLY6I0ZVqnJHdlK48Q2joQH/AD61HFr0LgMR/wACb615anx48K3zbzqejqrHO43UgI491rT0&#10;z4weD5RiTxHoY7Lu1bGPwKf4Vl/aeH63XyZr/ZuI8vvR6OdXt2jzGq7j3U54pjarAgZZF/XmuJT4&#10;veE43Ux+JNDkYf3dYT+oGKX/AIW14QmfbNqFlI3Rmi1a3YfXlx2p/wBqYSXX8GJ5dio/Z/FHZST2&#10;1ygBLMoxkZqa3kslLHy/mz96uXX4l+BZQqx6zAq9do1G1G7g/wDTT3qSL4g+C1lx/a0eN3P+nW/P&#10;5SelP+0sDf4xfUMWlblOoaaAnO3v2PAqKWWKMrhSGLc4rmm+IHhjzvIW+tgm75X/ALQg3fT/AFlB&#10;+JXhCNlUX8H3un2yA4/8iUv7RwUvtC+o4qP2WdJarZxNukTncSPyq5Jc2W1sMu7p8zdK5e1+Inge&#10;5l3XmoSLGG6w+W+R/wABc46Vny/FXwNd+JYfD9he3hnu5FS3jazfDZOASeg5/lWtPGYSWkZoznhc&#10;RGKcotfI66MWRk3CAd/vd66bw7bJc2EwWNVVZU28dMnmsv8A4Vn4wihW8k02Ty9u9pN3G31roND0&#10;i/0rR57W/s518xkZXaNtu3J6mqrSjKldE01P2lrGr450y10rwdEYup1SzTr1zMjYqp4NUP8AEn+0&#10;EdvKks5oY4+eD9qBJ/Hj9K0PiPe27eCLe3tZd7f2vZs2G64ePNZvw5MsuuQkrtWNrlT6HNym0/oc&#10;elfDZ1KMMRH0Pscn5vZP1NzVPFMdjr99e3FhMPsrNGrL7sufzGaybvxClzbzTvIuI7FfMHcEjgfl&#10;XbeIrDTdR0a+S5hRTJeIrcdsrXnvizwxDGLyW0nkjXcTt3ZGFQvz+XFc93yJ+R0yj71vMxLSXz9O&#10;sZpVcu1urN5Z4B2ZJP5n8a8V00S3KNJltqu2Wxgda9f1K5Ol+Grq8jLboLFyqcZI8v8A+tXzXcfF&#10;1rVRBLpMfy/eV5ioyPwI9Pfj3rx8Hg6+IcvZq57dTG0cPCPtXY9w8PRQ23wo1OVEUzTarGmd38AU&#10;EfkS1Z8bB03XK/NwPQn05rJ0f4paRon7PcPjTxToc81rd+IHhit7CUbshBhsnAP3DWE37T3wduLf&#10;yJvBPibay7WZLqLdj6g11SyPGYlpq2mhzf2zhaN99ddEd3FeKy+W0TeWDghehOP8a6r4QwofHWmv&#10;ErbRMz7XboArdPy7V5DD+078B7uKHTp/AniRY4WzG0l4gGcY5Izng9+K7r4HfGzwF4z+K1n4d8K+&#10;DdQtZhbXFw11dXiugVYnyML3OfzrOXDeLo++2tNR/wBvYWpTcUnrpsbtxNcT6pMgX7sz87tpI3HF&#10;a9taRWqfa7oq7MvywKvJHYn/ADmvnnVf2rte0/XbyO38BwTKtw4Vpbx8n5sA8DjgdKcn7WGsT6jb&#10;6heeArVfJz8qXjDGQM8bcH8a82XDeZy1cVb1X+Z3RznA/Cn+DPoiOWdZFiiWNN2erdasWvl5MUkT&#10;SOy5+Vv6c4/zxXg8v7VE2pjzV8PW7fKytHM7Idp7Zz/KodP/AGqtd0yFbWw8I28UathQt0/P4kVy&#10;rh/MrfD+KN1mmF5rcx9BAMg8yUMq7dwVuuPyqaFYndmVWVZPn+aT2HJH4Cvnl/2vPEaIkbeEbRmW&#10;PY0jTOxbAxnnP/181J4a/avu9IeYnwlbqZpTK7M7uGY+ueQPpR/q9mXL8P4or+0sJzfEfRX7yX95&#10;DdbSoO3cxxkY/OpILuK3DMJo9oX58Ybdz7V853/7XniUv9mh8F6f5cjkxvFcOdo9Kba/tVa5Bd/a&#10;4/COn+YSvmN5jkvhdozzz/k1P+r+ZLVxX3occywstmfRwayuU8+GTHQrtJH+elWopBp/Bs1aaFtz&#10;fy45HNfMT/tV+I715IpPCtjLE8iyeX5kmARjBHPHSttf2s9YKtc2nh+x85kw0d0HX1PBDYPX1qJ8&#10;O5lpp+KK/tTC66n0HJBdSussSLuZcqrc9h6VZCIZhCYGZusgOFXNfNL/ALXXjHUCksnhOwikicmO&#10;SNpRt6dPm7gU7UP2uvEV5tkfwZppMcu+MmSX5WwRn73XmpfDuYbWX3o0WaYWUb3Po10iWTekMZUl&#10;sRtJna3cj8qnikCMLYSL242V8yx/tZeLW1NtRu/A2lndGFZofMJIzxkbuRx04qxrH7YXj25CwReD&#10;dLSORWHmQecCPqCxwQf880pcM5l9lL70L+18HHR3+4+mRbXEk0kyReZu5G3v7iq2oR3q3kItRvYl&#10;hN5ny7Rxz79q+e7f9tPx9GAT4P0tv7x/eg/o39Kr2H7YXjS6l+Xwbp6yFt8m2SXk8AH73QYH51Me&#10;H8zjulZeaKlmWFlsz6p0/wDteKPa118m3J/eADBzX6n/APBHz/gn8nw30CH9qD4r6T5Ovalbk+Hr&#10;WRSG0+0dcGYg9JZVOBx8sZ65cgfGv/BB79jDxl+2p4sP7Q/xo8EwWfw+8N3yiwhnicjXtQRt+xdx&#10;w1vEcGQ4wW2xjPzgftzqdzaada/ZYwFhh/ujG4/4Vy1MO8M37Tp+Z4ucZrzr6rQ3e/kuxV8Qa9pO&#10;g6VNrOr3UVrY2du0sskrhUijUZJJPQY5NfiV/wAFRv2/NU/a1+JzeFvBt9JH4L0G4ZNMjRiBdydG&#10;uGHv/COy179/wWT/AOChUt2lx+yv8KNYxu48V3ltL+P2UEf+P/l61+abyDvnrXzuOx3P7sD1Mjyn&#10;6rFV6i957eQby6qrDPpTXfaMBuaDMvXFQkl247n8q8mMT6Sw6MuG+YcUTuQvFC7iOa6P4c6K0mvQ&#10;63qHhW81Kxg3MscEfyvKMYBzwQD1Hrj3r1MpyvEZtjo4ektXv5LucOYY6lluFlXqdPxZZ+H/AIdu&#10;LfxPJbalC8d0tnHNHHjG1X559yMfnXWeNfGfhb4aaEuv+Odfh020klSFZriTguQSFA5JJwTwPWsb&#10;VIrnxl8S9S1y4s77S2ihhVY/tAR2yD1x29K8L/ar1geJ/G1j8KNLvri4t9PZZr5ZrhpAbgjgcnGV&#10;Q/8Aj5Hav6MweFwfDuUqnBWUV977s/F8RWxWeZk5T3f4I+jPhbYeBPiB8Qf+FlXerWt14T8E2aeJ&#10;vEN5GyslzeIJE0+0X18vbPcMv9824IzUfhifWfGOp6p8V/FcBXU9fvDcMrdYIAdscI68KoA98A9c&#10;14R4Z0QeGtEFrYXDQtIqiQKx2uAQ2GXuNwDfUZ7V7P4MtNVvvC9lda3bXlvcNDgwLevgKDgEAHjK&#10;4OO2aeU8WUc8vhIQceTVvo2VmfDlbKZLFSmmpaJdUt397OnaSdwyuOOnNGGd1Q/KGbHSub0LSZdV&#10;1PU7e/nuiltKq24+2ScDH1rQHhaxZhvubshW/wCft+f1r3I8vQ8d8xm+GZhB8RfEcUXzK0duzSDt&#10;8p+X8K37M4uHlRt+5mOR2/yMViXHw80Vbprho7hWk+8y3LBnHYEg84qRvAmmRpvivryEc/N9sIA4&#10;6knt9emKVrhG+pqas0S3i3U2dqxnPvnpVPULaSTy5I2b5sbUyQBWbqHwi8QeBvB48X+I9Xt44bpT&#10;Np632vCAyxddyoA8hB6hmRVYEFSwINc38H/HfhX4zeEG8VeFtcvgsN09vdWsl1uaGVDyMjqCCGU9&#10;wR06UJXbaHzONjR8LWt3N4n1a5jjkZTIpZj2wMY/SusQXuN4jYjbx8tYD+D7JrrzpLm5LMuCwmIJ&#10;9vzp8/hzT7WPEc8xUjndOx749a0I82bX2DU/IyY2z/tHqKWK1uoYzlvvykHOeeeBx+Fcv4K0FtQu&#10;tQfVDOsazEQstww79PryD+Naer+AdDuwTJPdsrNlg0x5OOvNMLrlMrwufsPiXU7acfL5zMys3dmy&#10;K3AySTAxSfxfdDHjHf61WHw+8P7VlBl3qAu8yckdc1MngLRsMuyQsx5+bn+VNMlMtTXAluGfzPvc&#10;49qT7ZCV2qF3Hp83SuS0TTW1fXbrTpnWNLViinbyQDjJrVufB9hC6u8jH/ZU9RT5rE2uiLQ0SHVN&#10;SigdW/0jH5H/APXWvpSyNDuI+ZpGP4ZP/wBas1PD2hpulcfMzHkNgj29aqy6Hp53PDM3XjMp9uOt&#10;TvqVF20Z0+qajFaRRvNL823H3s81jPeqLj7JZXCZMfmNGJBkLnHT6mqfhfwjpuv+H77Xb4ruS4kF&#10;u20chQOvHXNQ6D4W0LUbGa5uikH74qnloqrtwPbJ6/SmPm7E3geQw3t3p0s67Y5vlG4YOWY9+1Wt&#10;K1aG3lmtjc/vFmYbc9ay5vCel2N5Gk0M0m8hY7iJRxj1wOKvnwVoU0WUn+fgNIdpJ9azjG0mJm7F&#10;qlrtWMkMd2TziodUv4Z7uFseXHsYAt3bIOf51zd34cs7EEJe7lXkLwPfsPWpPCGh23iDQI9TvH3S&#10;MW3bmwOCcVWguZmvrmoR/ZZFN83lrCejnnjoP0rmPh9Ypp1jNOLhRvYKq7u+BzwRWtf+HNMhfyvJ&#10;jVf4mkYHIqtLoegXrbFtIZGx1VQCPfpS90q7NAX1rC6yXcsSqzBTI8hAXtnk470y6u9FWRYZtShZ&#10;olWM/vs7+eeRx6Vz954I0qGORpCyrGhdQwUhT69Km8KeCvD/AIo0iPU7ydVkdiGhWFEAAPbjvSDm&#10;Zpatc6Mqj7HqUMuVJdYZclR6ZrmfCWvaXFrU6XlwLaO4gjlieVwpIIBxz15z9K6RfhroNnKDbKxZ&#10;j91lX/Cm3PhUO0cD6mscI+VYyq4HXgccd6VhJ9zb07XtBW2yNbi+XkZkH3R+NJH4g0jXoJp9K1OG&#10;aNdyyPG4IXjPY1z93oOn6fCFe+bzJJBHGyheWPTtUOkaTaSalJA1625YlEzRPtV+vGM44xVdLBre&#10;5vNqGhX0kepPq1qxVSIT5inB9qw/C+pQT6teC4uwsCMWaZ5AI/vNzk/T6VqLo2ms+yNAo6LtwSf0&#10;q3JoVhLEqNC3A6befwo6BzEH2zTmT7TFqUPk5A8xZRg+nP4UzW5tEOlyPPe26j5fmaYYBPTPNSye&#10;E9JdcPb8Lzndgj/PNYulWMeq311Gp/cwMqIkaqRjJ74Oe35VlKmupop22OT8ZWHhm006Wea6t/3g&#10;3IwkH59a4X4caLoen3DzazqNvC1wGaB5nCiXE0mSCfbB+hFeu654ff5YtO3bi3zDy1PH5Ur+B5ns&#10;Y2a9O7b2hQ7B6YxXJPB0pdDqhi6kVuc3Jb+DVtXH/CQ6b93/AJ+0yf1rMij8L3D4j1WzY7fm23Cn&#10;H612EHw7t2dNupFW6ZNqn/xNZWq6BqjeIJNLsNYhgjgjB+a3Q72yfbgg1KwdK2w3i6ncwZIPB0cq&#10;wvrFpyc8OuOlZOk6N4aXWP7SaaFY5DdeTNuAUkFCcHpzXolj4ZmBVLvWo5MrgkQqOfyrUvfCn+hh&#10;bXXdqs38Kp8o9elWsHRS1QpYqpI4G0l8LvG23ULWPy2x88i+nrSS3PhqJ8XOs2yKMYZnGG49fzrq&#10;B4EvGudkPiiXhvmPkx8/mKxNV0bWBrqaB/bSgBWYzCFeemB0xnk9MVLwlHsT9aqdyjG/hXcy/wBt&#10;2bLu/wCei4/zzWTNo+gXWufb4JoWjS42ySKw258s9+ldlb+F7y2j3z+KmZVPK+Sn+FaWjeHba4zH&#10;NqzMjf3VGGP5UvqlIHiqnQ5iy0DSZcJDcwt8v8MwqBNB0XR7T7Pc3Nuqsyg4wctj2rvLTwrpco2z&#10;pu56swH9ahutEtH8UQ+HrAeRGyrvkXDHOGPcH0FNYOj2Kliqhwt1o+ioyqb61Xd/q18xdzVg6v4e&#10;09Nf+1awI2sofLPmSH5EOfX64r2C98GNC7QR63t9MIp2/pUUfhCPbmXXvm6MwiTj9KcsHSF9aqnn&#10;yW/g5l3w63ZdR0uFqW407waZIHuNWsw2/bHm4UHJ9s+ld3N4GtAMv4nbaOeFj/wrn/FdhHo5VtM1&#10;5n3Mob90vyfOvcD0NH1Wk+gvrFTuZt5pvhPTXYNrNi0arhtt0uR71xPxC0/wjr62v9k3Mc0ltcpM&#10;TGuRgcn8K9c0/Sbx0En9sKqn+Lan+FWJfCNncq00urNNJ0LMV/wqPqVHoarGVY9ThNGsfCtsyzDU&#10;7P7va4X/ABrr9NvfD8cDKur2e5Vwf9IWobnw0ypLbReIY4do/drsXI4ptlpraZoDXt5fR3EgY5Yg&#10;dwe2K0p0acNImM605asvwNo4dd+pW8f95vtAH9aseJ9b0NPDX9n2+owySSTRrHHHMCX3MAeM56Un&#10;h7SdJ1HR4Lq9g3M8fzsMjn/9dXL7wjYS2udHZYZCw+bZnj8a2jFRja5lKUmzQ+HPinwxaabDFeax&#10;CrqpVl8zlSDjBFaPj2/8Nal4XvFi16zZvs5KxidQzN7DNY2meGbK2t1W4u2kk/iLY+b8hVPxdYW2&#10;l6ZJfWJ2tGvXGfwxWsImUpXPSPgTDpuo/Da0sr2K3M8akKJOqrk44611X/CGWBYi8hgkiLDCBTg1&#10;5b8MzrFxooubf4eWt2VZit4dQaIvznkAHmtDX/G/xc0m1mudL8LWlv5a5UG4DdO2TXnVFLmfKddP&#10;l5dTqPCXw08P6PFqVrZQGOKW6ZxEikKg3NgDJ6D/ADmud8Wwrd+N7O2jUmOG1nHPc7ox+leYeHP2&#10;g/2k/Ft5cafbeFdNhjhumS4b7fjBHP8AcOetdr4ft/iJf3sWt61Fao8atGsbXB5BIJOQv+yPeqw9&#10;3O5NdWjY6Z4nijBPpjNeH/t2At8NdH3MV26ufl9vLbivZZbvX3kVDp9qu7jd9ob9Bt5r56/4KMS+&#10;Of8AhUukzaZAin/hI0T/AEfMjkGCX+Er0yB+ld1SUfZtXOGpRlWp8q6nzmMq2Dnj2pzukcas8eV3&#10;KSu0noRXK6F4Z+PfiKwk1HSNFvpLWxVDqF41rtjtt8jInmOVwhJBAB5OOBXsP7O/7O/ibx94qj07&#10;xZrN5dW6x77hrOFUh3HJVTJjocE8ckZwDivm8yxeFweFlOpJWt01ZjgsjxDxEGnsz6/8IfE1fDHw&#10;5t/HWt3DaPot1df2dptrp5WGaVvK3+eq/M3lruUO/HLADPzYLD4ufETXbO+0y08BXUOl6Y5P9vC1&#10;T940vTzZmKqd23ajE7QN2M16N4V8D+F9D8Ap4f8AjRqt7d6daweUb6Oxmkga8l3MtvGyupgOxg2z&#10;qVbJHNY+nfAj4Oza5deK7PRpLfW5IRc/ZZ9QaKO3Rn+UCN8kALjaNhO48Eivw6jUwtPndpXlfbX5&#10;+SP0KnHGSikpWs0dZ4F0mL4mW/8Awl+qXtwmj+dIbO802QBXu4yqkFtuwEc8hl5zgckVtaw/h3wF&#10;4vjv/Ecy2trNJHJPPBqnmNbuefstx56bVcrjO9cDgjcME8L4mn1HR9WtIbTx7cWmi2U0Qjg2mTzH&#10;jJfakcQTCAkszEAYBPzNVjWPjHZ3ng+7vb7xZZzLfzNMwt48iZkYojZyjbyxIC5GM8kY4unLERjT&#10;ly+5eyvur7nqunTpyl73v9exHonxgMPinX/DXhnwDNDps0mx9SeabzIpHkygZ1il2pzt2hCMkc9h&#10;n6xBH8T9B1aytviC37iNo7lLXUv3cTZAZSSPMT5cMdq4YEY5HGb4EfT9N8R2fiLx98O/D/8AaWtD&#10;7LDp94r3Be6HdommK4ZSBliArAAYwRVTRtF0228Paxr3geyZ0tf9Kvms9PkAuN8uxVTZkEEjccZG&#10;EHQZNet7HDxjzKN7/d/w5xVXW+27f1udBf8Aw4sPiH4RPhHwT4N1Nng0l4rW8tbp5ROytukkyvLk&#10;qkuFAzyuUzg1xVvot5p1lrWkmO6uLPwXpcl6v+lGb+0IiyqoeJRtMUbZJdckEnocVqaj4o8b3vwr&#10;bR2+1W2n6jaxrFPcNKGtcmJdwbaNuGaNeVAzIMZYgngfEN7eXWqy+Ebu0t77W7ctYxtea47xOuWZ&#10;mjlU8gszYIfHPGOc91GNatFxjBdE7o5ZRp68+vb1NrSfi54l8FBfE6TWclvqM1uP7HisZZzLE8Ak&#10;LzHcZVCB1KxKCxJ5AIrz/wAT+Ptb8X2cdjquv2UMdxb3EtnZ2Y/eIrPnJOTg9SchcbsZzxXRXWke&#10;L2+Duh3WmtItra65Kk0H9rx71hEa7XiRlEYHynJ2ZKgfMcYGB4hgt4rXR9R026t7H7PNHb6lFfaa&#10;scR8tz9shluXlI8xVWPqAHJO1UwAVLJ8tw+Jv7O0nazXS34HHKVSTUr9dippN1F4V8Jpb3Wp2c3n&#10;KzW8y3sRnaFVO/DjLHJkBOM4K4OO3nXj3xJAlk2leGNLuZLWa4Ux2aqP3smQQxbGMcBmxgcZrb8Q&#10;xaZdQ33jDwNbaa1it1JDbafdIFltVl4U24VvkY4O7IKqPqDWe+ueFtHhtG0zVp7q3glTzYWXFwJj&#10;Eyyqr7SDGpBxtViQeRzivRw3tI1o8r93s/1Ma1Tluu509v8AC3W7rwray634XmhNxGsv2Gznt5mu&#10;WySAjhiCSMEfe5zgHoLo+JeuaT4aWKfTo1urJpIr7T7i4kVrC2CxsBEEXO0KcNIv8XUncDWJ4f8A&#10;H+raTqUY+HVtazTw6kbia6huDHdQx9V2rL8xGT0YM2OoXpWzqXw58Y+K/HL6/NoV5/ZetJi6tbeM&#10;+WpwVZWKD+LIboQAR3xj1qc+S6qWfXQLc1Pmp6HM33xBsfFWo6jrd3ohupJZFtYZJrx2kRQMBwg4&#10;UYPCnI9cg1qeBdZtPAllNo3iX4eMlxfuH09ryRnWdA27MYXPmKTtLMGAIO1SQWrXtf2V9ctLTUNL&#10;8Ia3pa6Qyoiw+INRt4pFQfMYgkhVnzzt2hzgDGTknrPE3wj8ULYJq8mo28ulaHpkl22pRsjW+nhA&#10;EbaRjHLIrKSAzMoC5AFcden7am5QV9brpsT70dGjzrRtW8K6/wCKF1yDVZ4VsbyOa+a4HlRycfOm&#10;4yDjO4hVJche3BrjfEfxWtdQ1m4ktp9Us9khWSK1vUVSeoPzIxPylR14AA6CvUPiNpcenfDzR9Xg&#10;0WPV/OkeW4+SJvtUjBTiTZkj5PK4O05LAdM1xv8Awj/hvVW+0/2LqOlBUjT7Pb3Ej7yI1BlLFTuL&#10;HLdcYIA4ArbC4pUP3k7tvp2Y5UZXsj+mr9i74N+IPhH8IoR40vb6TW9VcXV9DeTs5tV5EcIB+6Qv&#10;Ld9zMD0AHsAJHQ1GrKq5UUCXPRq/UlpofJSlzSuOdsUCYBuKax53Gm5XPSgi5Mk+etH2gH7oqEON&#10;vIpQBjiqSuHMPMp7UCcnjFR7z3FIcHnNHULskaQkYArk/jckVx8LNatriFZEksyrxvyGBIGD69a6&#10;gkE9TXKfGuYQ/DDWJGbpCg/ORRWOI0oy9DbD64iPqj4ti+HngZdM1jW9Q8M6ezQ3jMrSW6t5ZSNO&#10;Bxxhs9Mda/HT9qLSLbWP2i/GFxLDG7t4qvSrog4P2h/0wK/ZHXNWttJ+F/iG6e6tzNJdXSxxNMoY&#10;sZdgOCec/Tn8a/Hr43Ob748+Kpx0fxNfHHr+/k/pX5RiqkvrTin0/U/T8HGP1Vyff9DhJNGeG3V4&#10;bl9plcYznIzxXgmufFP4hW2oG1g8R3CKG/hVRnn2FfR727GJHIwyzP8AKOhyK+V/Esbf8JLdR+jZ&#10;H/fRH9K78kpwqV5c2unUwzGTjh/d01JNY+L3jRNS+yXXjO8VjCNu2Yr2yTxVG98Z+NL95EfxbqTL&#10;533WvpMdfTNYus6LqF9rXnglWVVTbnrxnH5Yq0V8h5AF2/6QRjn+9X10aGHik1FXt2PnHUryk02y&#10;vd6vrT2Mnn6rcP8Auz/rJ2POM1m6Rd3d5MI5pWZuOvXv6Vdu38qzLyHd+7G7A6jj+lM0aS3u9Qhe&#10;BdvzKG474NdEKdOMXojF88qivI/pU/Z20VtJ/Y40Nm2M03heyjZl77bGBOv4V5L+3Lbi38Q+Hoiu&#10;M6Wzn/vrH9P0r1z4ZeNpLT9n7S/Ag06MRx6Tax/aMncQbeEhQuOD2644zXzj+3p8X7q3+Jej6X/Z&#10;qSRxaOpxnbtzLJ1556e3SvByenbEJx63O/Mp/u5I80S3WIrJ5H3uPlp948NvAZ7iJlVMlvm5x3rk&#10;bX4p6jcX2ILK3WMcBdp4/Ws3xp8RfE2s+EfEmnWllbwzW+j3DLIgYsW8s4CknAOT6HkV91g6EpV4&#10;rzR8rianLRfoeI/GtJBo9iJ4sy/2DBNM3feyh2/HJNfAUZDxMnv6V+iv7StvdWt1qZ1O0ht/J09E&#10;h8puq+X17+lfnTbbQvy+1eLTk5ZliZd5Hr1Lxy+hHyLiWscV6Uj/AOeeahb/AFTfLmtBoSdZK/8A&#10;TH+lUSMRMcdM11I5ZJkgg8qdUVcblyak0+yl1EyQrKo2mpJI2GoRrtPMZqXRrxbGGacWkbkswLSA&#10;8cexFRUb5bo0pqPMk3oUrCO6NwY7XcJFP/LM4PFOvWu1ZlujIcLn58fzx/WjQL+GC+a5uVO3B+6P&#10;Wptbvbe7VUtncqoB+ZcelOTl7RK2ncEo+xbuZ7gtuI/vdc+1DQsDkMv502Ujbwe/NNDuXC7vrWhz&#10;3JBFngEUG3Zf4v1qa2tbeRxE8p8xhuwpxxU7aXGnzrE7f9th/hS5kjWMJS2H+FLd38SaeoI+a9iH&#10;B/2xX7PwwRrYQhV+7EoXHbgV+OPhHTIm8T6aDbybjfQ/8tP9se1frLr3izxV4X8M/bb6Owby4VJb&#10;ynUtleBt3Y+vNQvek7DlGUIq51TBgokZeOmVouoo/ssxY/8ALBjx16f/AFq4HT/jRq0mjRI+jW7Z&#10;UN3/AMaj1r4watLpckVrpFushjw0jM2B/k1UKdSPmZykmZ+utHeeL9Na7g2yLaTnay/dOVAP6mvJ&#10;/wBupVHwJ1DdL8zKNo/4EOfbiuwbxXrd94ij1W7hiZo4WjG37pU8nj14FcH+2VfXWu/AvUY57aKO&#10;NWhEbKSWLFiDn9Me+a5ca5Rw69V+aOvB+9iV6P8AI+CTAoG4P+tHkjOPNrdtfClteQyP5zKY2xj8&#10;Kg0rw/aX1nLdSbwyk7QpGOn0rVVqdhfV6vNsZIgDHmSjylJwZM/WppLOFdRjtFZtrSbf/r101l4E&#10;0a42qXk+ZsE7v/rUVK1OmlcmjRq1rqPQ5Dyl35R/1pfJReHkrs5Ph/pEDfP52MDGG61xuoTxx3rW&#10;0ESqoYjO4k8GnSrU63whWo1KPxg0EQXLSn8+lItlbrksxrQsNPhkgtpHiLGaYqx29sjpzU3inSLX&#10;TpYktAyhl5/T3qvaQ5uUlU5ez5j0T4IaRa3PheS4bn/SDyR06YrvItCgsvix4VLIoYRwZ2kj/ls/&#10;9K5f9nyEP4BuPUXrn7vOABXoGpTQJ8XPC+9kU+TDtU9f9a/+FfJ4iUo4+pbsz2MRJ/UKXrH8z6y1&#10;fUY4vCjSwoo22hVg3QkLg5rUs9LWHQlhu38xZlB27R8q7PujFcreeNNHfTbrSJrS5M2ySM5iG0nB&#10;GRz0q5f/ABN0hdEt4rJJmlWLa0fk4UfKRjP1wK+qjHmwsX5I8ZStWl6nN/Fqwjs/D+myxDb5utWq&#10;fQbWOP8Ax3P4VX8ESMNaWNFb7zN/5H/XGKd8V9Zj1HwrpsIb5l8Q26t/35mIP86x9C1K50fXbe5K&#10;JsSPfNk/e/etgD36mvlM8ivrEfQ+nyiXLRb8zrtZ8X3g1K6ha0by7eYKoPRiGA3fQDmuR+I3jCyT&#10;wJ4qv4Ln/SItPupNnGVxbSDP6fma9GlsbO8lvZ76D92+m+Zj6senvxXnfx88O6CPh1qk/wBm2NJp&#10;qxeZD8py/wAnOOuc1nGnHljc355e0f8AXU5vxjePb+GtVWSP7ulzbSuMn90f5da+U/EdpiR41O7b&#10;H7ccf/Xr6a+IGpi28DazeeWRIunzbWY44+7x9dw/Kvl3VtejuY52ZcMwPReAaXD9OUozlHuGfTj7&#10;sX2PRPE/2PSf2L/B8jSxxwyavcO26TdubzJxhfU5/kfSvIwJ5Ly6tolEkcahIZos7JG5zg+nSvpH&#10;S/h6uv8AwA8BaDY6N9sjt7eS6bdGH2M8jHPPT77fhXIeLfgP8RZPEMraD4D1KaNrgsrxwlh2/wDr&#10;17lF/FaL3Z4k7txV9LI8xsPAtxcwi6uJ1jZv+WfLY/HivcP2QfBk+ifEi81eXUUmEOg3QKeXjGUX&#10;n8iPzpumfAjx/wDZ0im8F3ylVBG6DnPYc/hXpnwa+H+teD7zWLzXNJktWbQZkhaVRz93IGD9P0rH&#10;GRrOjKXkbYeVJSSPndfg3dahqM23WSHaTcV8k9/fNUJvAmv6iWtdLhWT7KfLkkMix9MjPzf7tfRH&#10;h3wTaXgmumjVWTbt2rjsa5X4ZaFHNrmuwIvyw34QFucfPMP6VzxjWShc6Pa03zHiGn+B/EbahcWc&#10;sa7reQLN++GASMg5zjpXUWnwB+JV2yyW9rHtZc5+1LjHX8uRX0EPhRpOqo0cenRw3FwjMLhYV3I+&#10;0gP2zwe/06V03gnwddWWj2Wl38SPNFbxxSSIvGVUA/410Sp1pSuYwxFOmj5I8T/CDxp4RubJtbSG&#10;NL6QxRss27nK5zXoemfsWeOtSh+0WN/cTLtBDLZEryOvLgV1/wC1H4f1W11bwmNSsDHZyalhZYf9&#10;YW3oCAMenOfX9fsfxJBCkCJptsYYvLDN7jrxXRRwMq0W5StYxqZhKjblV7nxPbfsFfE1IIbwalA4&#10;kwrL9lG5M+vz/r0FUZP2S/FNi8kU2tRB+jKtq2M/UNj8q+0bfUw0CrGqqVGevUdK0dL8Pm4eWRbZ&#10;B5w+8wzg+n+TVSyynUf7tszjmlan8aR+c/w6+A+peNNW1rRYteFu2mXW2aSSLfuyzDjkY+4a6qb9&#10;k/VYSrS+MFbdxuWwOByP9uvSP2QvCiXniPxymppI7R3cQk83O/dvnzkZ617JpvgONIJFmi4ba6r3&#10;9/0rglh6k5Xueh9dUNEfLkP7IuuS7oE8ZNheg/s/g4+sn+c1hfFP9nfUvhn4eh8TS+JBcD7YsPkr&#10;Z7MAo7ddx/u+lfa2neC1njV57X5+Q3vgCvMf22fCsemfCG1u/JEbHWoV3Lx/ywnOP0qJYapTi5XK&#10;jjPaSUO58/8Aiv4Aax4J8DN4xm8RNJHGkTPDHYYI3sq9d/bd6c1uaZ+ytqV5Ak3/AAnkn7xAyr/Z&#10;Z4BGf+elfWFh8NdO1nwta6fqOmwzxSWsJkhmjDK2ADyCOeakPgvS7doVtoEj2fJ8q4UDt9O1EsHP&#10;luSsd71j5di/Y71JzlPGx5OM/wBnD/4uvSP+Cdf/AATA8d/tmftjXfwI07U57fw9osMN14w8SC1w&#10;tnZExOVXO4CaQEpGCTkgsRhWr6N+HPwT8QfEnxVpfgnwVop1DUtVuFgs7eLks7H9AOSSeAASeAa/&#10;ZP8AYa/Yj8A/sifDGTwZ4WtYpNY1i4jvvGOtR53ajfCJY+CfuxRooVFGAAC33nYnwc4xMsDR9nB3&#10;nL8u51U8X7rm/l/meh/CrwB8OvgD8OdI+D3wl8M2+m6NoOnx2en2VqvyWsCLgbj1LHksxJZmJJJJ&#10;r5i/4Kj/ALfFj+y78M5PD/hO+jfxdrkTRaRCGybZOjXLD0H8Pq30NfRH7VPxn8BfsvfBnVfil42u&#10;Vh03TYSVgVgJL64b7kK+rMfyGT0Ffz8/tJfH3xr+0n8VtW+Kvji5MlxqE5NvAp+S2hB+SJPRVHT8&#10;+9fmuaVqtO0ZM9rh3AxxVR4iWqXV9WchrGt6jr+sXGtaxeyXF1dzNLcTytlpHJySSfc1WaVHAxmq&#10;6sT8g7GhZXzgda+dlHmldn3kSbPGCvejdnrnNNVhjg10Xwl+GfiX4y/EvQ/hZ4PFu2pa5qUdpbvd&#10;3KwwxljzI7twqqMsT1wDgE4B0p0qlaoqcFdvRCq1IUoucnZLdnq37An7G+sftk/Gy18G3V1Jp3hj&#10;TmjuPFOrJgNDblsLDGSCDNK2UQc4+ZsNsIP6yWP/AATW/YJ8I6Ba2s2n31lZiMpam48QeWGVepBJ&#10;GT6/rXOfsdfAz4C/sKfBOHRvFHxZ8O3GqafZSazrk2ma1byzXuqMpjjeMMdp+zwEiCJgQ0k8jYBC&#10;tXw1/wAFoP8Agpp4Ovb+3h+Gt9MNG8P20Z0GzaB4vsu5NiZ3fK0jNvdlGdghiUnJIH7JkPCNTC0U&#10;oVnGbV5WW3lfsflWecQfXsRon7NOy8/P+uh6T/wUcT/gkh+xXqE2ma38M9e17xxrGiNe6bpdv4lu&#10;VXmP915xWZTED8pI2kgMOATivyc+Gegy6pqtx4w1NmkmuJmkZ3OSWJyTzXC+HfEHjj44eKJviR48&#10;1W4vNQ1pwLf7RIW8i1U/Iq+gPU+vB717dZWVtoGjR2MeBtj79uOSa4uJsT/Z3NQp1JSva93fXyPU&#10;4fwrxEYznFLzJNP8b+FPBvjLRr/xbosOqWo1BZ7jSbiR41uoIiHlRmQhlUqMFh0B/A+syf8ABZH/&#10;AIJ+WV/JYyfsYSTNDIyebHqMkiHHGVLyZx6cCvnDxJ8H/Gnxp0G61vSNeh0fTbhvs02oTW5llWzH&#10;3vLQMvDMql2zkrjHeuFP/BPTXTcfb0+Men/2QzbF1Q6a/Axw+3zOEzxu3Y6HpzXXw7wXTxeEVfE1&#10;JxctbRk4/fb8PmTnvFH1XEKhQjGXL1av9x9pD/gs5/wT3WCaBf2LnjWRWBkjZA4JGMg56+h69Kw0&#10;/wCCp/8AwTQuZMzfsteKo5DwWj8T3Sjp14lAH5V8eyf8E/vEjzNe6x8XLG10lpHW31Cewcb/AO6z&#10;IX/dq3O07j2BwWFYnin9jP4geEtEl1yfx5p62v2Sa5s2uI5I2nMZJEbZ4jkdBuUE88qcEYP0FPgj&#10;L6Em4Vqq/wC4kjwZcWYuorTp03/26j7jl/4Kdf8ABLu/2PL+z/46sWRdrm18TXLbvf52bn6cU3Uv&#10;2/v+CT/iTR7rQtR8H/FK3t763eGf7Prp3KrAggHyjg4PFfli17NHO3nySszNjr931J9sV6t4V/Zf&#10;+I3i7wifEvh7xLo+ZpAsNvNcTJJLk4VkHlEOrYOCDj5TkjBrf/VelF8scXWT/wAb/wAjOOfVJRcn&#10;h6b/AO3UfcnjL9qH/gkD8TLWSDx1qvxkuvOj8uWS51SJ5CmMfe+yfrnOec5rN+Fnxb/4ItfBoalH&#10;4C8f/FzRzqSp5y3VwlxFuUnaxUWynIyehzj8CPgD4n/DPxv8HdTXQvGX2ZriQs0bWsgkUqDw3QHB&#10;yCMjn6g4x/DPhnxL8QNct/DXhbRZtRvJuI7eCM++STwAB6kgeppf6q1OmOrL/t//AIAf6wRX/MLT&#10;/wDAT9J9Z+LfwS8WarCPgd8ZbfxhBcHEdrFdT21/F3+eCQZwP7ylh6kZxVhY7y4mXz/D+rr5sm1W&#10;XUHxHnucqcgf5Nfn74l+C3xc+CdjY/EAzLaqNs0d1Y3vmSWbb8L5m37h3hlwT1BB6Yr7g/Zp/aIt&#10;PjL8J9P8Uaj5aahb5tdYjjGALlAMkf7ylW46bsdq6sLw/isPL3sbUl62/wAjnxGcYepthYL0v/md&#10;5H4RFsMQa5eKA2XXz8bj3zjFSDQ40Of7TvWbgr/pTcfrQPFdi0mEHyt789etTSeIbF1Vs7V9T+Xp&#10;X1Glj537Qn9gMw8uLUrsrjkNcNz+tLFoyo5kGp33HCr9qPH0pieLLSBskgnt0px8V2Zi3kDJbOc9&#10;Dkc0roNRtt4UsDm5Ekyu7Zd1nbc3uTnr1p58P26xYa/uTzz++bIobxLYuOCWz947+tO/t7R5phDJ&#10;Pgt3andB7xCfDGlzBgZrhj23XDUxvDOmW7MyCVv+3hufyNWTqNsibrZ26/KdvtUa37Sqzhfm6fMv&#10;Wk5RJ94Wx0WxtoTbWZkhjZssqTMAfXvSnw9p6rtE8iDPCx3DD+tMa9VchnbqQvGO/SnRahCvWQhq&#10;alHuFpDJPCllM+G1G746r5xpr+C9O3+Z9vvOMbh9pbJq00ylN4f5mPb6VHHqiw7ty7unXt+lHOg5&#10;ZEM/grQpt0Mj3LBv+elwx/rUS+B9CtoPJie6VcYVVnPH5GrUviO0h+WWFvl5PWoZfE2mumSdo35O&#10;etLniPlZQ/4QjQg28PdM27kNOef1qwvgvR5oQPtVxE275sTHn3p1x4j03zfMAYKv+zmo28U2ACnz&#10;X44OFpc8e4rSGyeDrUv5DahcNCBhv3jbm+uTUsXg+ytIsWd00aLysfmNj6daSHxFYP8A6uXHsQc0&#10;TeILWJT53mc84C07xeoaj10qJYv30szN0by7h1/rSRaFo0sqkLdgsOrXUmB+tQt4jtmXchyu7HK4&#10;pDr0KqREJGdQTyOlIv5Ev/CF6Y9/511qU8iJ92LzT8vp82c1YTwJ4VdvMjhcNjr5xz/Os0eJXLY+&#10;zMq9SykYFJHr9zG3mbcLztbaefpUi5ZmqPAWlxtut7u5Ut/dnPpUP/CJQBmf+2L5V29FuW+WnQ+L&#10;tzbXtsqR2f8A+tVGTxs0LOs2nfJnOQc0+aN9xLm6jn8EmZmddbvvXa103zCp7PwzY6erLa3Eyoy/&#10;eSQjP5dfxqBfF1k0DSMrfOvA/u8dKq/8JZY4XLlduSytk0uaPca5mTTeG5pHUxahcKvPWdqhi8Nz&#10;ocLqNz0/57N/jTrLxtbybtkRb8D65p3/AAk8UsnC7SPWjniUotbgmh3CAFtQuuv8N04x+tQTeDdJ&#10;vbj7Rc+a0jf8tGmO78+9WDqynJZ32buFpDq0ccnO4jPUjgVPNEOWRCfAPh+cZaS4V16EXD8/rTV8&#10;AaCoO2S6G37w+1Oc+/JqxFrEZRi/p3FLLrELvlTk8ZP9KOaPKGpAfBujSgFZbn73H+lNUGofDvw/&#10;dIJXSZmznc0hPP41bGpoEb5vvADj+dKdVVBwc9iKSkg5ZGW3w30KGPckkiHjqc/zpyeDkt9rW2oz&#10;gKMFMVo3V8s8YSOTjPr0pxvhtWITsvTkrx9aSfmVymfD4bnd/Mj1GRs8FfMIOakuPCsEaiRrmYn2&#10;YZFTT3qhcrKpX+E5qMaizjEmOO3Sq5kS9yGTRbSIqBdzKzdxLzVW9MmnkRLfT7W4O6bg066vVjmy&#10;n8R/vcZqDUbqKe0aJ1BYLx9anmK5X0InOjzSL9reQN6lhg/pU39g+F7jLSM0yt/DuH+GKoR/Y1jW&#10;Z493celPH2RfmQjPep5h8rJDpehrL5Uc00ZH94CpYfDmmOuDq9w3+6y/4VRcRlyRL17hqntYwcRI&#10;xz7mnGXcXKyaTwbpET+a13I3Zt23JH5Vag8JaHaARoGOVP8ACvp06VX8qQtuMnzY6U03N0HjG4nG&#10;dx9afMk9hastjw/YWwAjnlG5umBgDP0qQ6NcQrvttUmXdnbtIP0qpc380agk8jBK1Y0/XUKr5xx8&#10;2On+NNS1FaQ7To9UkUR3euXTtu/hkKr169ahvNMvtQvGtLrU90CxFsOd2WGTjk+1TapdxK+6Ejav&#10;93uT3rMlu7e6b9+SuGJU/geafNqTboj1n4EaHdaZ4dmW+ut6yXDPbwnosfTv3zmui8WeH7a50iaS&#10;YfJ5edpbr+VeZ/C/xn42SK6j05Le4ht5VSNZpirLkbsAYI/HNdB4o8bfEK909rVdAt1znLLcZPXp&#10;0rlqUZOTaOyFaKikcL8J7S3g1TVr25ADTapKVycZ+Y44/CvRIrqzWX7KXyy8MvcdCRj/AD1965Hw&#10;lbeONDt0ih8L2RLStI0011tyWJPPynpmtfWfEXjCz1G302Pwjp8k1yrsHTUCQqrjJJMYPcevSt6c&#10;adOmc8nKUjVSeCaXfbbW4z16V53+0pcRw+B/7TaeOOLT7yGRjJI0fJ+UMNpB4LZ/Cu2XS/ibJp7X&#10;v/CMWGdudx1MjIHt5Z/nXB/EzxRrOiaJcJ4n0Gzhh/1DtNO0ySb1YFdoVckg9yO9eZmmJp08vqTj&#10;rZbFxhUUrtHL+BvgDonjfw3e6z428d3ek3p06O+sbWwlja6u4926R5FxuiQR42nBJZgcHAFcb4ys&#10;NL8N+LG0HVrrUtH0/Q9PSHT7WXaJJJtoO5vKXHzN8+Dg8kFjjnQv/EPiqDRV0nw9pdxLZtDsuPLk&#10;O1wqBiSow3ygBhnIB5AyOMPw58PPGPxk+Lljo2g2t9eXUmF2y2ckgMYIHIJBRATjpk5HBJ5/JfrG&#10;KxFScqkvca27eSPWnP29OMKMWpaanb+CPi/baDo99H4w8a60mqXUanTdPW3P2W1MihUlCiQl22bT&#10;0U555xXs3gi48V6vBp/hPwVZQnW5tLkjTVdPtYIGAUFSskoxIRkbuWwW4AIznivix+zprGseI4Tq&#10;1xa6LY6KottQWx0GOIxyKzukVuiSJ5z5xuc9C4PJBx1Xwyh1rxPeQ6udVvfD+jlZrO3WxkEUyqco&#10;ZJJzEzeY3zJsRQ37z7xY7q82FDDSorEOXLrtfXtZKx7tCOKjHklr2f6nqI8Oaprq6b4T1fxTqNpb&#10;hIo9U8yW2aKRyo8yPPmfNGWGM7wx64GAp4j4beHfhL4J8T6xaWF3NeS6feN9hj1LQ/OSym5kDh/O&#10;OxVILZ8osByMVf8ADXgXS7rTbvxppfiCW+0q3kFoWh1CO3EM4AO5mlk3SzFMZVQSeMDFNv8AWtJi&#10;nvvJ0yPToLeVYzeNCqvLtU48xVZWdmGPlVxtIXggAD1KeDpxw6dRJxvdX/D5mlapy7PU6a5/sS6s&#10;5vGPxe0aaZocC2+x6hJDHAxYvhAqM2WHzszkkgjBGABzniS28VeHrDVvifbXGqahp+l2u2SzvNQe&#10;2M24Ise2RV2FVWTa5A7dMliM3Qf2i/D2naDJ4XvdWh0XR41VL77OBNI07SyN5q8sq/LjbCAThQWI&#10;PLc74G+Jj/Fe81a1u9bfULDzN1xNqUyqZ4VLbIzIpCRLtxwCSWHyquctMoy9jedlBPRbkxlGppDV&#10;2JL77R43u28QarrkvnyXDfY9Oi1N2VnuF2Ehmb51jK7Cdy78qxPykHW0OD4feFPC+mr4aH2i+jtb&#10;e21G/wD7NFjFp9x87PudZt0ygtgNtXPdiAFqDwLY/D34a6zZeLNJ8RTzalMsy/2bpdqknkSbWQKU&#10;3S4JLgI42EZz15rnrzS9Vs/GE8uhPP4dtZEJtftN00N3c7o8LHKsZ8lehBDrIdzHcDyR6GEqRnh2&#10;23b+rXM6nNH4F95n/G1L3WtGmuItbmk1y4mjePTdP1CO6tWycRhVAEkYBGGG9gMgBVI58h8EQa/4&#10;m8W/2R8VGj02x0a6ZLjT9WtGa3nXDNIRsxucDc2Mhtp4I2nHeeJLOyMlx4Tg8Pto15qzA6bdJdRT&#10;IrFl80SSj92p6MdrlV4B24wNLxPe/CDwF4iuvEXihV8USX1rb26+H5r7y1jS3s/JSaYoD8+Asp2O&#10;2CWXjrT5owpSgm256Lrb0OFx5anO2eU6zoWl2ejnUYoo5NSaSQ6fZeWY7aJZZdgwzueCDuy+3HGC&#10;aw/Efgzx3qPiNdP1/wAOwtGkVu2nf2BG5t5iV8yQCTaN3GQzLkDB5PWtDxZ8QR8Utf8A7F8PajDY&#10;RrcrM2nQ2LSRrKAzpG4K7ZcohAVixbbkntXolr8UPFPxG1TT9N+IPiGG9t9HgitJbyWCHfFHHG0c&#10;VukAUKqgHACEhR2IFazo1MvpJ1Hfdt21XoRy08RV5YnJeKvB2r/D9k8RX1sbWHUo/OureOIL/o5X&#10;Z8p5LEjPyng5GfWu7/Z6+IfwJT4yaDpHiXRIFtLhcTPfXA+ywSvGVLIJzwSpUhnLc8p5ZArWHhP4&#10;NX/h6LWPE3jjWLTUvt5uLHT28ma0NsAAEkG0FsybhtBKgfKQPvVyup/De+8R+IooRb6VbXdj592I&#10;pbeJXnVCkccaAIy7sFSNmNxUncOa83B1HTpt122n9pKyt0uaSpzoxcEekfGfwnpcXji+u9SsNXk8&#10;jTVa3u5GjtVmkcBRM3lkrPGjcAq+emWGCp4e88dvoE8nhu607R9Xj1bR5bXVvJvJbppkZhIJRHv2&#10;nYQrZC7V8tSVbkGX4K+K9S07xLq3h2GT+zZtN/0fRYHujbzQujsJUdnZ9rOfmwWKEEqTkivafg1r&#10;v7OfijR/Enjf4xfs76TqHirSo3uNFuIMWdtp6wMrTs6cLemUFdsbmRflY4OSF6Zyp4ejBKTturX6&#10;+hl5L+kfMF5oPjyyNrcRaTJMf7Z8iOGG1Wb9yU6+WgBZVXngjJzgjoLjaH8Pr47vEmtXmmTR/u44&#10;obKSZZEXgPlkJXnI2nptr3nwJ8aNL8EfEMfHTQL6003XPD8NxrFla+XbQQMzSJBaQQxiMIVXzXuH&#10;8wgMYgD8pZq8B8a6v4v8W+Kbzxc0t5rM2rTG8utVuriKNrqWT5mYJv8AlGTjGT0znmu3BVanvTqJ&#10;PXQwlKpfRH7reEf+C+n/AATG8TTmK++Pa6Ko6SarZEqff9wZP1x+Fcvdf8HJH/BLmDXJNBsPiTr9&#10;5JGzDz49B8mFsej3EkY+mcZr+ZeD7cqfPBN97H3CKZJHdu+fIkU54IU88/Sv2Z0aPY+X5ba3P6e9&#10;C/4OIf8Agmnrl79luPiFrGmru/1+oWMGwe/7qd2P4DNYdx/wcu/8EwrbUW0o+LPF0kyyMv7vw6gR&#10;sdw7TBcEcjJ+uDxX81Cm8Lf8tF3H+LvSPBdySbkt5MjttNHsaI+Q/pj0r/g4/wD+CbGqXa2z+IPF&#10;VnGxwbm60u12L9fLumb9KwLr/g5+/wCCaNnrc2h+R8RJGimaNbmPw/ZmGQD+JWN5naeoyAfUDpX8&#10;4ltZ6zKoxptyd38Pktzill0bXS246PdZ3f8APu3+FNUaZPKf0naR/wAHKv8AwTS1WXy7vWPGenLz&#10;+8u9CgZenX91cuf0rkdU/wCDqD/gndYa+NDh8HfEi4jFwUbUItDtRCV7OM3QfB9CuRX880WjeJ92&#10;xNBvj6/6G/H6Ux/DviV5Wb+wb1iOy2rn8MbaXsaN9fzDl8z+jbSP+Dnf/gm7fy7NSHjixXdhWbw/&#10;HJx6kLNwPpk1wNh/wcPfBX9r34j3H7Jnw4+C2sI+vNNFYeKm1ZfsxhiQz+YY2hSQMVjKlcYDdGYc&#10;1+BI0TxADuGkXaqpxlrdx/MV9Kf8EldIu/8Aht3w1eXULKsNlqDM0nr9jlFc+Mp0Y4abXZ9TfDwf&#10;tovzP121KCKTTX1G4jzJ9stxuYdjcJx/Ovy7+I9x9q+MfiKZW3bvEF427/trJX6deIdYsZfDUlyk&#10;yqo1OziLLIp/5eYh69yf0r8u/E96bv4la9Nt66xctx2/ePX47jvdxN/7v6n6XgtcK15/oVZoPK0p&#10;nKfddiT68GvljXrYReIbx3jbapA9f43zX1Nd39v/AGPLCZCXkVpFHPAHrn/PNfOcmmPeX2pSzRD9&#10;3IACB33y135H/Gk/I58yd6KT7nDajZ63JrTXVtOqxo0e+Nu/7tc9qkuoZfs8khX5vtDDLd/mraSO&#10;2tmuxcybZHkxGrKfmAjjHX6mq+oWapoMd7KvytdY29M5kxX1lOpzW9DwpR1fqc7dwGO1idu6ofr0&#10;qPQ5YrjXo40QR5YcFfY1oa3avDa2uB/rIYyP0qn4FtfO8TW8bLxuXPtxXRzWptnNr7SPyP6LfB9l&#10;JaeEdJimfe66daq7L0BFtH+tfKn7ee//AIWpp6Rvu/4kq/ebpmaXP4cfr+X1lp9rrf8AYNvfW2mL&#10;s88Rx/vlG44VAMZyOR6V8z/tr/DvxncfE+wafTLeP/iQx791wc8zzYIwPavCyGXNiIN9mehmiapy&#10;9T5/0O3KbnUfw+vTmq9lLLb395ZS3W4X1/YwMmOsb3UCn/x0tXT2Hw28U7W8uewk/vDzXGP/AB2s&#10;jUfCWu+G9V0+eW0s7qS91eLy8zttJjUzdl6Dyq/RMFKPtlZ939yPj8VpSfyOJ/bLuRJd6yI/l8vT&#10;ocD0/dtX5t2+Dwvt/Ov0C/aR1PVbqLxNNra26+XZ4/0ckqAEkx19sV+fsCnz19S1fM4W7xddvv8A&#10;oe9iv93o27HRtaSSeKfszIc/ZyQM+2axBkxyZ9/w5r1Kx8Cajd/tCL4Ps4d8v2Ms3oF8snPP4fnX&#10;mZt323R5/dqScdvnA/ma7I9zlkaR06RtYs7YD5pLfcPfjNaHgqdrUTWktupSS6ZTJnOCe2K9Qs/g&#10;Zc3nx68BeA4R+81rw3FdbeR/ywkf27JWh+yd4O8Oy+OPHknijQrfU/8AhHdLuZrWxvFzFJML+2tz&#10;u78JLIRjHIH0PPiPaey0V/I6cPKCq6ux4b4J0+21DxRNZ3dmJELSZjYn+lWvGei6ZpG5bbS5oWPR&#10;mbcnX1rovgbpWka98X9Si1XSW+zst1KsFvdeV5Xz8AEhugzwau/tGaXYeHZ4dLsIpvLdRIplmDkZ&#10;J44Uf3fxrhnjOXNI4fW7SZ108NGWWzq9mzymXg8etImDKuPWllUBuD3r1n9if9krW/20/j9ovwC8&#10;M+OdJ8PX2uXCQWupa2zC3SRpFRQxQFhkt2B54717R4vqef6XpS3cf2lQu7djcRzVgWW+TykuF3Yy&#10;fYV+rkv/AAaCftu26NHpP7Tnw1k2scK1xqCf+2xrKk/4NIf+Cg7XMkEHx0+GcpjUbpP7Yv1yT/D/&#10;AMeh5x29x61k6VSUtzojiaKilY/M7wXZSR+LdLAb7upQHP8A20Xiv08+J96+r+C2tYo1CxrHv7c5&#10;XrWHcf8ABrd+3Z8PtRbxDf8Ax0+Fd0+hRnU7zTbfxPdm5aGDEj7Ua0HOB3IHI5Ga7SH4J+OdW0Sf&#10;SNT1fTV+0XSyRsrudigD/Z9O3rV04SpyfMyalSNa3J0PPbaDyYliT+FfWrE1sHtJZJU2/J8vvXWX&#10;vwS8WWEnlWd9Z3TKq7Qu4EknpyO1c/430jUvDJurOE/bFhiP2ie3t22Rv6ZPX69K6Y1Kb0TOfll1&#10;Ry6W8fnfKdvzdq87/a7llX4B6wYc7lkg6dR+9FegeE7PUtb1OPTvs7QPJD5qyTRttKZwD64NcP8A&#10;tseFtX8O/AXVLa/v4ZGumgZVtzgf65RjJ+orz8wlF0kvNfmjuwMX7a/k/wAj4gGpapBrcdvBcusL&#10;MomAxzkkc+9a2hMiaPcIG5G4AH6Vm2HhP7bLIztMIEjz5gcHLelR2WiaPcQs0upsrg/KpYcjjnpW&#10;clTlGxtT9tGV2iskivrcHX/j4Xr25Fd9YSQMQfNULu67utcfH4Z0NWxNqUm4Nxtq3H4X8JY33GqX&#10;CN7P2/KorezqpK708i8PGtTu2l951Nzq+n2TEz3artj3duOK83vNjNJNFLDtZ8tG0Xz8nOQ2Dj35&#10;FdHL4Y8FG2d7fVLlpPLJj3HgnHHasBbBhpk00mklZlYeXumPI7/KP8RWmGVOmtGZYqVWpo1+pe02&#10;5hjsLHdcxr5d0zNub7vzCrPjy5tbi5tzBPE+EP8Aq2460zR9G8My6bHNrJdJ2y0gjLYXnp+VTavo&#10;/gWDTJJtNu5muhjy1O7rkeo9M0c9NVr6k8tSVC2h6v8As02Ut54BvIkXcPtsmeOmAtdrrtkI/i94&#10;ZkmP+rggJXPT97J/Q1xv7MrPB8OdQfft/wBMb19Og/z3rsvE7SH4reGZBHlmgg3cdcyP/jXzGI5v&#10;7Sq69Gd2Il/wn0vWP5nu11L9o1K4SSNT+8ICqvvTnheONS6dbiPt6t+v/wBapJtPv7O7uNSvtNlE&#10;Ksz7kkU/Lzz19O1WNTWVdFj1FNNmVMLLG7FeQDuyeeOK+zo8v1SPoeRKX7527lD4o2drF4f0+OEe&#10;W0mvW+0/3T5cnPP1NYFzfvbXVjbBdz3SpEWKkj/Wj06E/wBK0Pi1qgutF0mNAyyLrCMy7emIZKyf&#10;7QkTVfDtqyFluJkLMvosi/418jnUf9qjbsfT5RLmoN+Z32s694i0VPMmtEmtZIfJMi8HbwR+PNcH&#10;8avEyX/w+urEgpJPf6bAseTk5vYu30zXrF69vNYLE5DK0qcfRR/hXlX7RKRL4ZsJLeLMk/iazVdq&#10;9hL5n6bP0rG8lZdl+hva8m/M4T4pxSD4e60IQzMYY4kVW5+aRc4/SvlfWbe6tTItzbNH14dcfzr6&#10;q+K8s0/w01p7KVlZYlYTY6AHjH4j8K+c1l17U0aO+milVshcxZPtg1XD9X2dGT8wz2n7SpHl7Hs3&#10;iX/hJdE+BPgC08LNGtxdeGpNzSXDR7CY4m3/ACg5YF+M9M1534Y8R+P7G6mtdb8Q6mjf2oI0ja9l&#10;ZdoCcKWPIyfpXrnjyy1WDwd8PbCyRWWHw7i43fwr5NuP1K1xHxNsDb3+k3Sj7t+SpxklQyc/oK+g&#10;pa4VtdWeBPTFJdkdzanU/IjDXt22Soz57Y7+9d58N4GiOsXIDszaaY13NnIMgzj8K5WxRRpMd1Ow&#10;iVQpZpMKPvf/AF67r4arvsdVuUKsGtEVWVgQwZwePypY2H+yu/kLDVL1kaXg3S1EV15kfTy8YFcL&#10;8ItOLeIfFDSMPm1QBRt4GWnP8sV6r4StZvst/Gtuf+WI3cdfSvPPg9ayL4m8TKW+WTVmO33BlzW9&#10;TDqNSml/WhlTrS5Kl/L8z1Lw5o8bX9rD5e7pu+hUj/Cus0XwskNzM80Xz/ulZsewqj4TtWOrW7EZ&#10;+Vd3ynoB1rvLSw23FwQf+Wi9vau5Yc45VpXPnv8AbR0cRal8PLKNCryeIMKP+2kI/rX0Xd2eo21r&#10;HJd71XywPm9MV4x+2TELbxp8L7tlG2PxGzbW/iIktzivoySzOoHZHE21D/EOtOjh1KpNegYity0q&#10;b9fzOHtNIjF55oyY9+5h/dUdq37+ygvdIXTY3aNWk3MUbGeehNPudFMbedbj5v4sepNSw2Fy9s91&#10;5G7arNIFU8/QD6VXs5UYtJbmPtPaNO589fsg6PFL8TfibGsfKa4Bt9P31xXu8vhtC7SNCv8AqwNo&#10;/nXkH7FthE3xf+Kn2UbYl17asfp+/uK+kX0sFM4/h7CsMPh06PzZ1Ymt++37HKW+hJDIsPlld8gK&#10;tt69iK8j/wCChGiGD4IWM23hPE0DfX/R7kf1r6Qg0lbp2sgrBvMzjafY/wA67j48f8Ek/wBor9pf&#10;4J6bZeGdZ8MaXcyapDeNaa9eXEbxxeVKoDCKCTDHzFOOw67TxXl5xjMvyyjbEVFFy2T3Z1ZbRxOK&#10;rLkjdJ6njPhTw+p0Oz2xj/j0j28f7IrV0f4YT+IdTg0rRdMkubue4VbaGJSzOx7AV9Lwf8E3vip4&#10;G8Hrd6x4q8PyfYbNVm8q6nCnaoBIPklu3GFJ9q9T/Y9/Ze8XeEvFn/CfeIZtDh0SztnFgumyTyXF&#10;5cE7S8sksafu1AO0IArEhjnaCfmcy42yfD0EsO3OXSysvm2e9g+GcdO9au1GC89X5JHTfsD/ALJN&#10;r+znpjfELxho8b+L9QjaO2jyrrpduTg4YEgyOBkkdFOB1bP09qHxJ0zwF4buvE3i/W7PS9J0+3ae&#10;7vbqUIkUaglmZm4AGDXw1+1p/wAFa/Cf7NXiabwT4J+H9v4o1CGFJZpP7eWGOFXGY2OI3Yhlww6Z&#10;VlbowJ/Pn9rX/gop+0T+1zI2neOPEa6f4fRgYfDWjho7XIOQZMsWmYerHAPIAr8qxmdYrFYqVeb9&#10;59Oi8j6qlw77SKi0lHvuzvP+Co3/AAUI1T9tX4rfYPCOrTJ4I0J2j0Oz5UTyfxXLj+8egB+6o9Sa&#10;+T53fJAZaz1DIn2mAlZM5b0b61NFqUdxxtw3pXmYmdTEVPaN3PpcLRpYWiqVNWSHeZh8f5FNvL2K&#10;ytJL2bO2GNnbaOeBmo5PmPQ4/wBmqfiS6mh0K+e0j8yX7HL5a+rbDgfnU4elGpWhF7NodapKnSk1&#10;uk7fccb+z/8AtFaZ8cE1KEaMdPutOkUtbtc+YJIWzhwcDkEYI9x64H318KvCv7N3gr9gnxTqmneK&#10;rvWPi94zW3t7OztdFuNujWqX0EmxZzH5YZkiZ3dXzyqAcEn8t/8AgnBpNhP8XNZ0yWBrm8m0eRdP&#10;td6qrsrAnduPOBhsDng1+ingrxKfCHhC10e48MaoWjjw0sNurAnqTyfev3LL+DMHhM1li6StHTlj&#10;vbvufluP4oxWKwMcNN668z7rov8AM8e1nwb8WdNs/wC3dRtbyb+z7B/MVZ2Z2O0knrk4wK+TvihN&#10;q3j3V9F8EfaZo4ZMTXS+iBpGaT64baPU1+gDfFQXetzW0fhq7nXZlYY1/eYA7pxj86+TdR8EW9x8&#10;UNa1KGEr9r1CSO3jbrDbhvu+3PX6D0r6TMsYstwc6s9NNDwcBhvruKjTW3U0fhJ4Vt9Ptv7SNssc&#10;axhLdVHCoBjjj0rV1977xLqtr4M0nf8AaNTk2MYlLNDAvMj4AJwAP1rRvZrbQ9MW1iOxVXB9hVn4&#10;CT6npniLUPiO+h3lxBKv2U6haKr/AGC1670y3Lv3wDtVgx6Yr8jy3C1OIM8vLVJ3fqfp2Jr08nyl&#10;z6tWRxv7W/i7Q/2d9b0zSPD2r69d+G7yxUXCWeqRxq03zBljbyW4wBkKcDp1JI8kX9rTw9IP7Kb/&#10;AISYaQYP+PE6rGc8/c/1X3O+3A9OnFdb/wAFPNd0jULjS9J8J6dNDYab5ayQXG3bazN5j7EKltwY&#10;EsRnKt7MAPk+GSVy0j/3QQM/rX69HCKUbczVtLJ2PzOpiveu4pt66o+hm/a78LXKvpWuHxNPpaqB&#10;b2f9qJubptDkICwUg/XPOcU66/a68Eaw0mjeJbXxFeWsEga3VtUO5m3BlcnAO5OAPUjcecY+d7tz&#10;sSRW+YEHp04okGNRkdRktjdjt0o+oxe9SX3krGLpTj9xe8U3Vvea5cXulTSNDcXkjRySAbipYkA4&#10;46Ht3r6b/Zq/an/ZH8AfB/SfCfxa+CWsa/4u0XWGltdUtWj+yTWJJ3W8gMqsSxc5PYKu3bjn5k0f&#10;w1q2tajb+HfDto93dXlyscMKkAlicYyeAO5J4AGTwDWjZ+EbPxJrlr4S8EQ3U00Ons2qXlxMgj85&#10;GLSyBgSqQxpgZJ+bbu/jCjqqUo1KaUrnNTqShNuJ63p/xT/ZYvtQ8b3vxM+H3ippdS1Zb3wDDp+p&#10;xuunRLcFjZ3TyDLRmIhBtBAOW2nAFeX+JfGM+t+ONS8WaFb/ANixahqElwun6PK0McKszEIgB4AB&#10;wB27elNvvCmleIPEMejeBYrj+y9NtWn1LVb47dkSbfMuZB0RSWwsYJYlkRd8jANJouh+GtW8VzWk&#10;urS2Oiwyb5r6aNWmW3B6iPdh5SOkYbG49QoLCo+4gkuaWpg3F/qGqGWFtSupo4WYss0zMpGcnr1J&#10;OT613H7On7QJ+CcmrQ6hYteWd55cghFxKuyRSRkBJEySGGc5+6Kb4K8LeEPFXxC1bxTqNlf6N4E0&#10;u6xdTQyfaJ442DtDaK7KFe5l8oqGKhAdzlQi4HB+J7GK01mXyoTHDKx8uPdkqD0GcDOPXAonGNeL&#10;pyur9tB026Nqlk7PqfUsf7dcN3aKkPh9lVovlZnuGIBx1/0mln/bXuoLGS4OiQ7Yo2ZiFuCcAcnH&#10;2nrXzUdNmu9EW3tZNshiTbk/TP8AKti6hmh8NXHnsPMFrIGbdxnBrxZ4CEZL95Lf+ZnsRxnMtacd&#10;ux7/AKV+2le6rB9vtNGt1hZN37yGfcAP+3g+lZJ/4KEILfzxoQ2tux/oj9sZ/wCXj3H5V4/4CVW8&#10;MruPHkPu/wC+2rlvDUjW2iefDpP2tvtEisvoNgHoaIYGnKclKUnZ/wAzJqY2UYRahHVfyn0K3/BR&#10;XjYvh/8A76s2P4/8fFTf8PArqCJZZvDWFfhWaxfGMdf+PjpXygg+ZTj+Ku28N6jPd21pp9x4caSH&#10;hDcN93GMZxj39a2nltGEb3l/4EzGnj6lSXLyR/8AAT6I079uvVL+5uLC00eEG1k2yFreQA9emJ/b&#10;2q2f2z9XaRVk0iP1baJuuP8ArtXzf4XTd4k1sInS5PT+H52H9a3IoZvNVpI13E9v5Z/H865a2Bp8&#10;2kpf+BM7aGK5oawj9x7NeftwX39pw6QdL2yzx7kKpIwwD3Jm4OAe3eoZ/wBuDUrXWV0GbTGkmMe/&#10;ftfaBjP/AD16/hXgt5G0XxA0xGdjuhbpx/e6VX8ShIviJFjjdbgt+Rq45fRlpzS2/mZlLGWu+SPx&#10;W2Po3/htS4iiWe4051Utxtidif8AyLUL/t0wjUVsJdGDM6jB/s/IIwc5zNn+deDXlxHNPFpdreKt&#10;xtLsnPK+ucY9ayJY7z/hL7VDcru8skSMeAMNU08tpvVzl/4EyqmOlH4YR37H0brH7cg0SGOc2LES&#10;SYWOGwxj06y1cl/bLnCkCwibdyvmaah/nIa+avHlteJpULXN2si/aB91u+DWktrqeU8y7/Jd1P8A&#10;s3Dumpc0v/AmH16aqNci6dEe66p+2drGmWEt/Lp8JVFG1YdOQHn6v7+tZt/+2rr8Vj/aS6fDIuzf&#10;tks19MjjdivF/E9pdR+Hpme8ZgI1LKV4PIrNvrWceHFkF6zK0AJQqMD5elVTy3D8qvJ792Z1MdU5&#10;n7i27I9w8K/tieMPiJ4i0/wRZ28dp/bF0ttNNDYojxxscOVZTkHbnB7GvryX4PXMSiKDxHIAv8RV&#10;9x/8f/pX5w/s9Ih+Mnhp5GO3+0Gzt7YQmv1E/wCEl064Rp7QyTHndHFGXZfYhQSK9jC4eGHuo/iz&#10;yMVWnWtKVjj4vhf4gttTaWw8SSLbq2D9oXcxHt2B/OrFz8Grm7la4tvFN+jNksrXBbP6cD8K6C48&#10;QthhHo+oOQ38NjJ19Og/lUVp4q1FG3NoGpfQ2T/p8tdVjl0OR8e/C268PfDjWtei1y+N5p2k3FzH&#10;5d5hWZI2kUEYzjK4IyMjNfKFv+25B5YGqDUGYLtzFb//AG+vtD4l+JzefC3xDaDQtQ3XGh3cQ3Wb&#10;qo3QsuSSOAM5r8oZY9rn5j1rjxGDpYiS5m9OzaO3D4uph4tRSd+6ufS0f7cHh0MS8OsFuzfZQP8A&#10;2vT2/bf8NSrtMWtL8vaDH/txXzNt5yWNGD1QfpXF/Y+F/ml/4Ezqlmlb+WP/AICj6TP7aXhlBlV1&#10;31w0Y5/8j1Tg/bfkXVZkubC6+wgfuH8oNMT3yDLj9TXzxg5+Z6CM87jV/wBlYWPWWv8AeZP9pVr/&#10;AAx/8BR9Mj9ubTlXCWV/t/hZrVc/+jaR/wBuCxPzx/2kjekdquP/AEbXzQpbbgvS7gOS9Z/2Phe8&#10;v/AmV/alb+WP3I+lG/bisB92fWBwc4t1GT/3+oT9uKxdctcaw3qGtx/8er5okHHLdKEyBjcar+yc&#10;L/NL/wACZP8AaVbrGP8A4Cj6ZX9tvRzCoa81zzF7eQuB9P31Rf8ADa9iG+S81pV7ZhB/9rV81ENn&#10;71SbSeDI1H9l4fbml/4Ex/2lW/lj/wCAo+kJP22tPceUl5rvpxCv9J6aP21LNndm1jxD833f3Y/L&#10;/X184rC2eGpGVgM+Y1H9lYfvL/wJh/aVX+WP/gKPo5f2zNMWTzl1fxHuxjC8Af8Akent+2nowKqd&#10;U8Tfj/8Av6+b1VmGfMpDECc7jR/ZeHX2pf8AgTD+0qv8kf8AwFH0if2ytEI2f2v4j9R8uP8A24qG&#10;P9sexUs48R+KFJ4+X5v5z1867JMffpg3k7GkprLKKd+aX/gTF/aVT+SP/gKPol/2x7AStLJ4i8Vf&#10;ezxtH/tap4/2zNIbcJNY8TMCuMuq8/8AkavnB1Yjbu6UAsOhNW8voy3lL/wJi/tCpf4I/cj6K/4b&#10;G0rcpGp+IRxhtqp0+nm/1oX9svSokZxfa6zj7qtGqhvr+9NfOo8wn5Xo8pj1kpf2fS/ml/4Exf2h&#10;U/kj9yPpSP8AbV8LXlsjX8viKGZU/eLAsTKW44yW6fUVNY/ts+HrdcvrviVvm+6bO2OB6Zr5lEJA&#10;+/8ApTZAy/xdKX9m0v55f+BMP7Qk/sR+4+qP+G7vC0kQin1HxEwX+H7Pbc/XC1Af25PC6yYTV/Em&#10;3rjyrbj2+5Xy8EPUt/8AWpqq27k0f2dT/wCfkvvD69L/AJ9x+4+n7n9uPw6ysY7rxEwPA/49l/8A&#10;aNM079tCLVr+Ow0m21555vueZeW69Bn/AJ4H0r5nSMDvXS/CKBJviVpcZG7Mj8f9s2olgowpt88t&#10;PMqnjOeok6cd+x+mfw8+E+ueKvDOj+J7671GMX2lxyzRmaAjeyg7t2zpz029+1WPE/wH1SxtHuof&#10;F0nmc/K1uhAwPUDufyruvhVe+IR8M9DSPR4VU6TD5Ya8+bG0AD5VOOnqcVpa9ZeI9Q0qRf7HtW3K&#10;26P7YRj8dn8q6KcpKKuzkny87sea/BKAjw48q3DP/pEgkZuPmBA/lXdGMysY4x97+8eK5X4e+EfG&#10;vhDRptPu/DsMwNw0kbreAdvpXQz6hrtvb7j4YHmquVH2n9M7cV3RnHZM5eW2rRorYIwBkUZx0rmd&#10;Z003/jvRtOS/kt5JZZFaSNsHy/LJK89eQKp+Hfid4p8QXl5p2meCmkeym8qVlvV+96ZK4qa+0z4g&#10;XviGx8Qx+FAn9nsWCfblJfPB57UVFzQaHTb5lc9JuWmiiFrGzFVXByev6VxXjn4a618SYI/DWitb&#10;x3TXRuN06MS6RoSVXajbjxwCAD3I61NJ4v8AH7lnXwXGXz/z/A5/Suf+IPiXxu2mxvfaM2lqZ1zq&#10;EF8Q0fPbBBzn07183meFxP8AZ9T2dr2dr7HcqkZSSPNfHvibQvDlzN4Xu9Ee3ulgnFm0O1Zo3O5U&#10;VmX/AFgVyGIJOOwGMHl1+Jw8AadDrHgGTVrWaSSKW9vdQ8uWS5mRgw2qqL5UeUA2lmJAwSckDb8R&#10;aNeeOjHpmoaPcX11MAbOa1kEZWZ33M0jNgLywOcgAnkZNc94n+DvxEsdOvrfXruOyGmwwvbwSXMc&#10;PmwycLJnJEpz6e9fn2Fy/minJp66roehHmj70Xsd9o3xP/aN/avh1aTRNPkaLRoYbif+zowqRM7L&#10;FEAkYCs7M7YRQMliQBzUXwu+IXxVsfFsPwduLSza8uPMuGt3sVn+yRouDJKpAVGGOSTwc554riP2&#10;dfFt34S1C7XUY7yORbdlW8td00URwcOkaMqyyEhVUPwnzN1AA9e+FfwotPBgj+I/xz8K6tZ6PcNH&#10;PDY21qqX2pLNu2FQ8bfIfvMTyeNoPGePHYalCdSnOCaS92y1b8vQ9nC16zlGKl9+xnaZqnxR8JeO&#10;YPDtld3d7Y3xW7VI5Vjgu+WTduEbYOT8igPnjBFe3+JfC1tcW1j8MNWS30dXhEenaTa2LRx2ccnH&#10;mysPmJ3ctwNxzufJ3Vzfxh8TQ/CTTIT4F0ddXvmtJGh/snUmg2IfuopkiO5s/eUKHHKjBBx5L4e8&#10;eftFzXcPjf8AtprHTbq7kur37ZcXE15duCd6LDMI22jvIERB3cnAPVRynFY3CqrJaro7q/y2IlWp&#10;Uajs7nr2tfCf4Y6JZ6Jb+LTY6PBGktsq6gzf6dOshBZLdPml8wnl8hQpAVuCK526+HPhPTfF0Phq&#10;38NW9zDNg2d5G06qZHUfJhmRU2MrEAjjJJCquTx/7Y/x6j8Oaf4b125EGqXGt6bcfbJtMuGtXsi0&#10;m3ylZU3Ljgls5c55ICiuX8O/theGPFugaT4W8GSa14a1jQrONLeaGYTm+Iff5j3Bw8WD3yo2qAAC&#10;ctv/AGXilRjzJpdddF2MfrUNbaP8z17xNp3h3QdYv/Dum3sOk2E003mxy3auxMaKBIVPzB25UDdt&#10;HIBAHGd428Kt458FzXkGr/Zbex1SG4/tSW+W5afEgKpJBGZUjLZ3H5yFPXk4ryjwX40n8V+FdW8R&#10;eOtW1DUJNYuVt4JpLgyMsSv5kvmOARGGbGG4HHfk17d4O8W/D/xJ8ILXwha+B7Czt76HyLW+toyt&#10;7fBSS0ZHO479u0DgsOTg15+Y+1y3Cxpw15nZyWy9UyuapXly67GfZ6R8H/BXh3T/AA/4yS4k1K21&#10;S8lu5kV2huoBCAtuxVhI+WCluEABbAJya8z+IVh8M9W1WWXw18HrVVhdkht/t10ZnjwX3tGzqCx+&#10;4PmUbU9TvLV0L4h+D9EuLfwd4za7L3kkEiovly28hGyQFn2+WxDENkKpz7itj4P/AAL17xrY6h4g&#10;1fWNY0/T7IW99cC8slJu41nFu4FyHVQoMhJwxYr8q7jtU8eX5fUwMXXq1XPslfqZwo1KlT2cjyj/&#10;AIQzwhH4o0bU7jxa+hsusNN/Z6Wfm29tDxl3PmgyBeVChtxAwSc5rf0DXvh34f02S4l1q417W7i+&#10;aTXtHVkjiSGKb5AV2nyy67cksSOc4+XG9rVr8PbrXV1TVNdhv4b6/wDsunagIQYBJ5m0rInmoxUA&#10;bg2CCSRtJINY2peMPiFqviH+x/glJBbaff2s/wDaG3T2ht7jBDP5iWqORkqoy+cHZuYA5HvRrRzC&#10;Ps5yfL91vJt/1cuGHlh7zS1T3Lt1oOoa7pj614P1DVtJs7zyrbUxbqZZYciThVABjUbigJPOepxS&#10;NrQ+DviXTtL1NbfUr+W136a+qSxhgzkjzZdwZZBwABkn1x0rN0G08QW/jjw+TNdaVcwwC4aaG6eM&#10;wsjszo5yjIeoAIG5cYzmmeNLPwv4m8dP4j8cTWFvfWrsIfscZjhgwvAcgFcltvIx357101MPhJv2&#10;PM2rfI5XWnUkppId8S/Gk7SySzXVvPealdIuoajb2qxrMu7qXjAJfcNvJbknB9dzwJp2qeObWLSr&#10;zxSzFbWT7V/aWqBRHGTjgyMBgArhRnoxPHTyjxJ4nm8N6lbyRXss06MkyOhLbIhwCmCeg4z78c8V&#10;1d346t1v7LTvCcF011eQxtqVxqsgjjuGYHcQMg4X7uDgkjdnsMqeBlKpHkvbv+hNapHm2LHxJvvC&#10;Xw+0rUNI8K6vHqmk2ai2haSAeZfSspVp/lUMcnG0SEgAfdPWvPtL1DxLDZqknwv/ALbj3E215cSX&#10;ULrHnhCsLqnBz0A4NPv5YbHUdU0jXNUmmluIxPN5K+dDKUyEQspLeYd2B6bsH0rU8Jad4xtNDh8w&#10;XUMcn7y3hGrJDsQ/w7WdSCDuzxjNe5DDRpx5YpX63RzQlzVG5bHk8ltpD6Wb618a2LTs2z7FPYzR&#10;zBc4zlY2Tpz98kdOah8P+HPEfjJZrvSb/T0WzO11vNds7QsDk/ItxJGz/wDAc471m3NjMspTDZwe&#10;3Tj+dRWtu8bbcf5x1r9AjWrRTueK6VKUtET6lBqWlxxNe3KfvgCrR3EUmR7iNm2n2IBpDdSwt9nu&#10;dRa3bqyyAJj8z3qJ4i2TJGSduQWqvdRSNIEYkj+76VpHESe6Ilh473NaOdycf2uzsxwML1qwLYqF&#10;I1B1ZudybOP/AB72/WsIWcDx+ZNaIzbcfMopI7MR/NG0mf8AZkI469Kftoy3F7GUdmdEIJHcRi+a&#10;T/noWx/RvWmSQEQ8qw7Ku3qOf9r2rESKUYxI53fd3P0qTzHjY75m3dWO5iSfzFT7WnIap1Y9jQks&#10;DIm1b7b1+RlO5fbrX1F/wR68LW+rftpaUb23S7htdJvpWikXKkeQVP8A6EK+S0ZfMG5pC2MsrTMM&#10;dPTNfYX/AARKkiH7ZqSBduzwzqDbmuCwb5VHQ/XP4Vhi50/qs2uzNcP7X6xFW6n6baj4P8K3fwyu&#10;NastBtYJV1pdsi267lK3qhcHGQAvp/hX5e3E8dz4vvp449qyX0x454LMa/VC/wBSt9L+Eck8jIyy&#10;3wYQs43OXvByPfB/Svynhk3eJJgW+9cSE7e3Jr8pzC31i391fmz9EwOmDf8Ai/RBcaPZLbXWuOjr&#10;cTWXlyfMSuAWI46Z5avJNE0n+0NL1y/jH3JsbvxlP9a9r1JIm0C6hUruMLMvH+z/APXrzP4f2kR+&#10;GHi68mkUbdQm27iB/wAsmP6ZrtyW8qkvQ5MydqF/NHjvimyhjmimjAO6Td/49Gv9KteNdOWy+Fem&#10;6i0YBl1BR0/6asf6U3xoILTS9NkO5vMjLkt0B+0Fcf8AjtdJ8T9Ohb9nvwveoqkzahB/F6mQ819T&#10;h170Twqz39TjfiNpf9mwaYhj2lreM/8AoFZfwesP7U8dW8AX5SC3I6cV1Px0torS/wBLiS63Ktip&#10;ZWX7vKjrWb+zhavefE6FYot2Im3DaMdFH9RXQ/4MvRmMX+8if0K6VaxXXhG3eFj5X9syCNi3RVuy&#10;uP0/SvL/ANu6OKL4s2cKoAzeH4clRz/rZh/n6V69oln9q8J2unxJIrHV5zJI0ihSn252PA5+7Xh3&#10;7fPxH8N2vxrt7KPTbmbyfD9vmWORMD95N6n6V5GRU5SqQa7HZmlRcsk+55RYaIkIZ7VdvmNubHeu&#10;V8cadJe+OPDumQf8sZrm7YHn5VhMWfznX863ZfibplvZST6bprSNCu5hJcAccjsD3ridN8beJ/Fv&#10;xKuNb0Lwf9rTT9E8treO/RWXzZmJIyO/kDp6V97hKcoc0n0T/wAj5PESi+WK1uzwz9rqKOwsvFhh&#10;G5f7PZtwxj/UyGvz8sAJNRt0YfekUY9ea+9/2uL6/ksfFjano32Fv7NlHk+duwohkxyPwr4K0t4o&#10;tYs5Lp9sS3CGRsHhd3P6V87hf95rev6HtYrSjS9D7Q+Hmh2Tf8FIb7STAuweHZdqEAgMIE6evf8A&#10;OvkWYpbz61GzdUdOP+u8fT8q+pfgZ8S/D/jn/goFeeOfCt+LqxuPD90sMyxsu4CJVJwwB6j0r5W1&#10;CTzr3UpB8qtK5C+g81TiuyPmcp+hPg7w9b/8PG/gbZNaKV/4VizMq98afc/4V8z/AAauryx+OnjK&#10;2ivHhjuNQ1KK5jD7VlUXIbYfUblVseoB7V9SeE7qGT/gpX8F5t+1YfhtMV+gsbsAV8nfCUtd/GXx&#10;LfWoyrarqD9eqtOfz6ijFaUUVh/4nyOa/Z1tTdfGy+VMMPLuivyg/wAY5rT/AGvLb7PrNjGP+fdP&#10;x5aqX7MjEfG2+mjO0eXdbv8AvoVtftowGPXNOGzH7hf6/wD1q+drL/jIIPyR7GHl/wAJdRep4TOe&#10;OF74+tfQ3/BOHVJtA+Lt9r2n3s1reWmliXT7i3IEkc6zxMjAnpgr17V89TYJ2/WvaP2Jfgn4m+NP&#10;jzUItH8d2/hWx0HSJNT1zxJfTKlvp9rG6jc4aRDIWdkRYl3M7MAAa+knWhh4urLaOp4Eo8y5T+in&#10;9mf/AIKf+O/2q/AFn8M/BGkRt8Rm0u4h1iCOPyEXZGdlwfM+VAygn5WyrZGMbSfXvgX8WPiP8BPh&#10;DLqPxq8Qx6pbsfNtbptQWeYzyoHELODtCgDYG4Xkem4/mb8LPhVdfB3w/ezeBPHOt3WuzRqmratB&#10;ZJalLZriGLypYjKwdNxUlATkjBGVIHfaV8Z/iBaavJ4Zh+J2r+JrbQtSdf7QmmSAwxxRrb280UAE&#10;Z+7HguVA2oyHB5r85xvHmW0cw9tGMnDZP/gaGUcNKUbXR9e/tCeKfh3p/hPWP2gvDvhGVvEfizw/&#10;P/Y9xJfxwrZxyWUplDhmQM0kUaqyIpbMEJJOQ1fD1jMPIjh8z95t5XGPftXVfEHxT4lh+DWqeFfH&#10;/jHT5LTT/Dl7HbwyXRML3qusaxMbViHk53KoLKWZWckK23xXxR8RtX0O1tWe2hhfKiSSN8g46rgj&#10;vivp8ozj+3p1HTi1GNrX0eqNqVL6rG76nf6hp87RMlqu1pPvMvZax/EOlWttpM9t5GVZMPu/iz1r&#10;lofjzcfZVMVnB2U72LdfyrN8V/GbUrzQ5hZ6fbx3AXCuCWA569a92GHlE0lWjJIqTWMFj440u1gt&#10;xtawmiX5eeNrD8OteN/8FDkeL4OXXmuq/PbBV9P9IT+f9K7pfiXqlzrNrrPl2vmwxtGqyRtg7sZ7&#10;8HivK/26/Ft14n+Dt5LeW8amK4tE/c5wf34JPNcOMg1GLb6r8zuwNSLq2XZ/kfIGjyqNOuV/H68V&#10;gx6Rd6lcNNDBJtDY+Vc/yre0hUOnzsR9D/wGn6HHEkDbV/5aH8elZ88qd7HU4qVuYxoNB1ONsiym&#10;ZskrhSaZcWtwhe2mfa3dW6g/jXVxLsztfb8vb61zutBhq87YziY/z/xoVSUpalezgo6Bo/hfxVrq&#10;Y0PQ7q+2feNravLt/wC+QfStJ/hD8WW6fDrXuhP/ACB5v/ia94/YosUHhnWLmaaNP3kI+Yjn/Wd6&#10;9Y1GK3M5WO4jdv7qsM1nKvUu2rC5afNyu58a2nwO+M15ItvB8LdfmaQMY0GjzksAMk/d7Dk+lHif&#10;9n/44+EbB9a8WfB7xRptpDbrcSXF9odxDGsLEASEsgG3JHzdOR619leJdNu9Q8MWslrfz2/lQXZm&#10;ktJfLdcxFQ+7nIVipK91B6DLDmfjX4x1W8+C/jTw9441GFbw6PGyQswZbecXKlbeEAfukSPZHs6Z&#10;PXgVyPMcQsRGmorW1znrxpxlax49+zR5h+Hd4qjI+2nIKjnLV1+vbx8UvDqK20pHbgn/ALaNXF/s&#10;371+H94FO3dfN8wPYZOK67xBIzfFXQfLzJuWEH/v4ea4ayl9fqPyZriGvqNJf3l+Z9Na+6Dwtczy&#10;r92zYtj2FWNWEEPhSO3hLY8tQu7nPy471zfijxtY6ho114ejsZIbh42gXLDbuyV3DB9KddeP9Pn0&#10;9dIXTbhGhwnmbkZWwuM8H1r7GMb4aNux5N7Vn6mL8dLcWtrohgjxnVk3Kv8A1wkOP/HTWTa2z3F1&#10;od1vCiGWPeuec7+P5fpU3xh1MapZ6O0czru1lNjFSCMQTcfzrPgulXWdAWVf9diRsZAyGzn/AMer&#10;5fOo3xUX5H0WVS/2dvzPRL5PF9rI0scsc1uoMhVsKdo/CvOPjNr9zqGq6FpV7YSRrHrTTBQud22C&#10;UZPoPn/MCvWbrUIGs7gxOH8q1w2G74yPxrz/AOLN1p0niPS4bu2HnLDcsrKPut+7Gf8AvkmsMQo0&#10;6PN5HVh5OVb5nnXxLby/hJrj713TKqxgNnkgk/rmvCvD/wAl5DDMNx3Dax7nNe+fFVLF/h1eNaoN&#10;gj3KpXkNkDP8/wA68N8PD7ZqkFnGm1jMqbse/Wscr0wj06m2ZXliI6n0J4sn0eDUNL0nxBpF5K1v&#10;4dh2fZ7hUVYy+3uDzuUVh+MH+FU72I1/w3rRaSZltfJvomUtlMhsp0Jx+taHxreRfixZR26fu7fw&#10;/GrYwPm86Uj9K5HxtcPc3GixvHjdqEg6dADB/Wvp8L7uX38z52taWNseg+JX+HkXg1otY8N601mu&#10;wsYr6EMTuGOqnvXW/Cd9HbwzIugaTdWtmtrbJCt3MruRhjztUAHAFcJ47Dn4cXDNG33ogcH/AKaf&#10;1xXd/CBFTwGjKf8AWJCG69fKf/GjHbqH+H8zPC/C2/P8j0LwHaGa2vjs+bzo8bh6AV5n8JYUTxB4&#10;mZgdy6ww69V/ef8A169d+Ha/8Sy+wvPmrz6/KP8AGvJPhGGk8TeI5CVZf7akyV+sg/xr1K8P31P5&#10;/kcNGV6dT5fme5eB7Qrqtskij/UkZPfkf0rvrK0YSzAp1ZSPyrj/AARCRqtujAbdrY/HFdtbzeS0&#10;qnrwB+VejGnc8+c2eG/tr2ufEfwzXG3PiBjuB/6aW9fSmlQlYVVm69ePb/8AXXzn+3W/2bXvhrCq&#10;4b/hIDjnp+9tjX0hBCjKsbNu6Y569ayoxtiJ/I0rScsNTv5/mR3losjB4V+ZVBz6YFPsIGjdERF2&#10;thdvrVlwLhwIY8Kpx7npxWhp+mKk6ySBd3Vcdq7PZpnH7TlPmv8AYYtEHxQ+Ks0h+Y+Ivlb1BmuP&#10;8a+lZ7QBflXcSfuj0rwj/gnD4J134g/Gn4ieFvDNmst1qHigJCu/aqKHuCWYngKBkk+gr9HfDP8A&#10;wT602SyEnjH4sQQ3G0fu9Ns/MVfX5nK5/IV8dmHFnD/D8VTx9dRk7tLd2v2PoqeS5lmVRzw8LxVt&#10;fOx5N+zPdfBLwp4s/wCEv+NfiuxszYsrabZXkgAnm67+eoTg47kr2FfU8f7aX7NMz2//ABdGyZVb&#10;OyNt29u3+RXnWvf8E3Pg34ttY9O8Q/E68uI47hZcpZojcEZAbfxkAg8HrXuMngr4d2VkzveWkUMM&#10;fzfu12qqjr+A7+1fztxzn9HNuIPreCxSnTaSSenLtou99z9W4cwODweVxpYqlKNRN3ts+z2PJviD&#10;+058LPGf203nxdsILGaQR2trJav5cMQRs5wAZHc9RnAQHAyCa8x/aT/4KGfD74bfCSXwf4D+Jml3&#10;FzHpGIT9hby5MYjS2SMnDDgswdsEAIT+84d8f/2nvhneeCdR0fwvodjoukatpl0mm+LvE+oWthDc&#10;5ik2SW9vuNzPE7gIzogYKzMMkAH8gfjBefEbwldrFDrOmavYTbh50LtPC49f4WQ98MoPfGK83AUM&#10;yzCuoVZqKXS1r/M+sVPK5YWyT02Ts/v0L3xK+Lmm634jjuL7WdWvvEWsX1zcapd38iMs7Ft+4MDu&#10;ZzlmbPcjGeajstcEoWFyC2Oea87+Cfhzw4/xlfxN8R75po9Qs5LeL7VIfLt5WII2H/llkDaNuMce&#10;prtPFHgUeFtXl0mRNrR/vLS6HDOpJ2tn14wQO4YV9tjslwsMJGrSlzWspWWz7+h4NHHVFinSqq38&#10;vmjaD5JGagucMMo2G7EGqtleuYI3mPLLhh71LM7DkH8q+Y9nyyPS5k1qSx3zf6uXGa6D4beBNU+I&#10;HiFbG3gcWkOHvZuyL2Gf7zYIH59q4vU9QhsYGubqTaq9SvWvVv2QfjLYah8A9L8Uaj4K1JptUuby&#10;dpLe3Ta8YupUiyxcFiI1QZwK+z4R4c/tbGe1qL93HfzfY+X4kzqOXYX2cH+8lt5eZ8sfHX4da3+x&#10;h+1XaeM/CEDQabc3X9q6Gu/K+WzYmtie+CWXH9x0PU1+gvgHxrovj/wVYeM/DdyHsdTtUmg+YHbk&#10;HKH3DAg+hBrwb9ue18NfHb4Jz2+leEtUi13QZPtukzPAv8PE0Wcnhk9OrRp6V53/AME6v2kJtJ0C&#10;6+D+r2s14wka80lY2yyqcebGPXs4A5+9X7tGMYxSXQ/IpSlLV7nuXjnxefBXj/WNcVIzJHZlbUN/&#10;z0ITZn1APJ9ga8j8PW7TXEuu3JLNIcqzck88t+NdF8X9Ym8R+LriOO2khaSYqY5PvRgcEn37fnXP&#10;6rdRadYrbQbVG3H4V+VcaZs6+I+r03pH8WfoPCuW+zpqrJay/Bf8EyfEE58U69ZeD4r4Q/2ldLFN&#10;Nz+6h3AMePrj6mvoi50K18EWMPhLwVdi30vy0M88fzf2ercebnoQ+M/7LZblc4+Kh8V7vTPj94Pj&#10;024RW/tqG6m/iAiBPlDr3y0pzgYKZxjNfWGp+Om8IWreF9E8LatJHqCrLHdSRo32Z2+UySbflMTd&#10;FXgZ+UYUDZ9JwhlCwGXqpL4pank8U5l9axnsov3Y/mfMn/BSzwlYeA9M0Hwj4aQtp8B89YfM3G3k&#10;cyEqxJ3HeS7jOSOexFfKKAsFk2/MFz9fevqD/godqN5BoekeHZbG6SK1uY5YZLhR5gLLNlZCO+eV&#10;9hjgAV8vp8wExH8P8Pf/AOtX08dL+p81LW3oF8wWKOQL6Z/KkUYvnkb7+xePTpT7r7iylf4unbpQ&#10;u1dRaQn76jauenTr71RBcCGNCIXYMwIO1sYBB4/z2rctCts0Hw4+G0lxfXOpwga5eQs0YvHykvkA&#10;E4EEPl7izAbmVnPyqhGLGg28Hk889uKsQtqegKseg39wLzWLd47i3tYzuFvlTt45+facjjKjnIbF&#10;VHWNgv7yZ0XiWOG4ubX4afDa7lm03cbnWtS2yKl00ILPOwxuS3iVn2gjOBvI3MFFqeK21wP4a8Dx&#10;6gvhvS41udUvJod2G+SF72VU6KWYKiZO0MFBLMxbmZ73Vt0emaBJcbL6NjfR2+f30MbiXDY6ou0O&#10;QePkUnlQRPpi66NPutM0j7Q1mqpPqSw7tmxWwruOmAXAGe7ccmsfsnRF/vDs9EOh/ErxLNpEF5e6&#10;D8OfDBLtcTQ75DI6cs/lrta9uTCQoJ2oAF3COLI5P4ty2+uXsmvaVosen2bNts7OMg+RCgCohIA3&#10;sFxukIBc5Y8kkx+EdH8R65Jqkmn20x0fS9suoSc+RFI2VjLn7u9juVQeTyB0Nbl54Tk1DwXqet3O&#10;oW1nY6XEshmupCDcOXULbxDGXkO7OP4VDMSAKnmtXRduai0zntGuReWULxfKxjGfYjg/yrV1PH/C&#10;NXat/wA+8hwfXaelc/4KlBlk09j92Td+H/1sfrXQasu/w/dRlf8Al1k+bd1+U1z1lap8zWjLmosX&#10;wU+PB8OCMfZ5Bhjx95qxvh5tOmOMZ/fPu/75FbHgtAPCELc4WGT/ANCasv4aDdpsiImW8889ugpR&#10;3m/NFS15PQ4tQOg9a9N8HqR4dtlB/hXcP+A15gXK3HToxr1TwfG39iWbDukZHv8ALV4p/u0Y4P8A&#10;iMxfCI36/ri87ftnP/fw11PlIske3PCj+Vcz4NQt4j1xlHBvB/6MNdWEO4fKPdq5cR8Xy/Q7sL8J&#10;zN8I5PiPpfyf8sW+99Hqn40OPiFa7V2/6H2/4HV7Vdq/EXSf+ubfyaqPjRWHxGsmI62o6/8AbStq&#10;fxL0ZhU+GX+JF1tFs5L+LV2dvOCbPvcY5NULu3Q+NrWPyx/qT6ej10Ui4t4yP4Xx0rCuF2+O7MA9&#10;YD/6C/NTTlJt37DqRjGKt3QnxM2DQYQE2j7Qv3emNprabGxQq+p6Vk/FBR/YMbf9N16duDWvERNC&#10;vkIAfLBbHfijejEa1rS+RQ8XhE8L3GWH3QCvpyKzZgh8LRqw62q9e/FaXjSRB4ZuFZhhsBW/EVhX&#10;OqoNIh0m3XdI1kpkZf4VxWtFe58zKs4xk/Q+h/2G/gN4X0LSdP8A2iPitdIkZvHh8M6a3LXMrDG8&#10;jvxnH5197f2ZaW/yWsCKBzkL1r8u/gn8SfEnjP4k/D/wvqt639m6CXjsbRc7VK27Ev7scda/UGTx&#10;x4SeZvK+3sf9nR7nk+n+r616VKV24nl1tEiVbCOP96EHytngUkke35AAF/3eRVefxn4cMTIP7QJG&#10;cD+ybgZ/8h1FF4s8PSJ58i6hzz82kXH/AMRW5iVPiFbxyeAtcBhBX+xrrnjGfKavx6uYmFxImfuy&#10;N/Ov2I8aa74Ym8BaxFG2oebJpNwsROkXAAJjOAWKYH1PH619vaV/wa/f8Eo77Sbe6n8EeMnllhR3&#10;k/4TKYFiVyeAMDn0qZR2H7SMNz+ZUxnt+VKY2IAAr+nOD/g15/4JNwriT4deLpM/xN40ucj8sVHJ&#10;/wAGu/8AwSjc5XwP4zQAfdXxlNj9VqfZi9vTP5jzG+aUITX9M8n/AAaz/wDBK2UkpoHjqP02+Lzx&#10;+cZqB/8Ag1h/4JbblxY+P1A4/wCRtHP/AJBo9mHt6Z/NAYv4StNKqq4Ar+l65/4NYf8AglrLFhbH&#10;x/Gem6PxcPz5hNfk/wD8F1v2Ffgz/wAEvv2h7H4I/s0NqzeH/HHw3tbrVl8SXiXcyyDVJGPlOETY&#10;CbOHsT9714Xsyo1YylZH5/4OM0DHc0E460itk81gdApIBwad5iA9aGCAZ204Imc4/SgAyhJIaml1&#10;IwGz/ShVDORTxAgGKAI12leTTiU70piRRwKaygMBtoAAVzxTcDuakEXYU0RgHmgA3LnpSbx0JzSv&#10;EoDZoRUIBxQAzPOd2MU8uuN2aXy0P8FIVUDJFAB5o702RwwwKEVCx4p3lrigCNtp434xSKQp605k&#10;BPNP05A+oRoR/F0oA0NG8K6vrcu2JI4E4/fXDbV/Dufwrpfhdoq6V8b9K0V7pZlW4wZFXhsxHPf3&#10;rNtdOe7fcDnP61s/CjTlsvjzotoR1uQT+MRrllOUlLXodcYRi46a3P1s+GirB4I0m3Tj/Q1Cc+38&#10;q6iO0X7N5Rj2qMnd61434L8TfGi58PWs+ieE1+yrGvlrcTR/dxjA54/xzW2Pid8UoZPIufh1cEqP&#10;nZJAyj8h0rVU7xXoc/NyyZ6NLp9hd/ukjb5RjerYNY3i3w4D4cumsfNeRoiEPmH/ADiuV0D446xq&#10;AcL4Lkk2SeXIEnClW9MH0rRufjFdQ7or3wVdR7l+XzLhAv4mnyuLDnUtjkPgDiz1TVrWYKsxuAXh&#10;I5HavTntoHUyb2XsOevvXmXgoa7beKb/AMRf8I4tz9sLMtva3sY8sE5xyfpW7rnxO1jS7+10v/hB&#10;bhJrpsQq15Gc45Pft74rb3XLcytKJ18Nmx4D5H+7k1y3xu0uG5+Ht0Syjy3Vzkkb8Hgcev5Ve03x&#10;rrlwu5PAV8uTjc11Dz/49Vbxtr13e+E76HUPC19aAW6mNmkhkjlYuo8tl3hsEE/dDNkDAxkjhzCS&#10;lgZ8r1syqfNzp2PDtH0OHXjcXWiLq1qtvMCsa72/eMuV+djtPC4A3bmx0wKvaN8PviF4yktPCmma&#10;F/bkmnO0Vvplxcr5e0IzuqSfd2gb2wjNtIJHfPRaJp3iPUrdJ7PT7Wxjs7qS7/tSP9zKY8gbNucN&#10;83QgbsH241Lv4oPbana6X4P0prfzY1tLWOOTyGEe8hj5zEE7m5K9Bj/Zr8lqVMVhcV7OjFOL3d9U&#10;fQUVSafPKxT8TfD/AMMQ+DNL8ReIbdotT0iGJdQWEQrJDJEuPKePAEKqeNx2s+Wzu4xwHxS+Omv6&#10;/Go0PTo2t9PuRFpNvDcFY4g7D5pihUzMuBwTtGAORkG18RJ/Fej32qLpunRxxtvM8ckzSxyEdMSt&#10;95+uPX0rzpryfxzo2pxtrd5cQix+0CJpPLVkQeYysv8AGdw4UnHPcjI7MtwTU/aTfNa7XlfU1qYh&#10;OyhFJHpS+Br7x94BsbjR7+ym1JWZLprq8SNXjEbuxUGT7g2ccElmAxzXiOtW99rMN3olzp9xHeeX&#10;5RlumKz+WoGEUuMhc87RgEAelbXhnxVeWmraebnxCdP09l866tzMzCKJeNxCA4ztAAwD0zVvxTrP&#10;jPxVpq33hFr2a2uoESa1tsGRo1AG/YvPIHIHOeWJya9bL6lem2pyOapUpSjaJr+BPBfxC8W/C2H4&#10;TfECzj8u+/daVJrWoRRTRXSHETRozGRlCMAcAr6kZrW+Hv7NOkfCLxhN4gTWre6EeIWVFdZLq53Z&#10;CKzp5eOATtDEcZwPmrgXvvEnwk0zS/EGrNfW9ndTSW0J6G0JJEjRhwWVgxKllIyd3XivTvBMWtft&#10;BeDWtLbQ5L7xNoPmDSdWOpLJNc2qpnakOfnwD8h6DnGTmpzSVatT5IS5Yv8AHuvIKdWjTkpSV2dF&#10;408PWnjDwdF4Y8N6J9nurq08jVvD+kWqQsJRKxAdiAu4qFbcxBBPONuDxeoeAtd8RXlv4cF4ui+H&#10;7OBI7WGxke5aFcjPmTbyMkgcK2AeuOg5/wAdzeP/AId2WiW3xN1PUY21WMvYxxodwTG0xooGWYfK&#10;N2ACxxzgmofiPrllqtquo+FPH15cRabtWbS5YViWJzjErRk43Z6qCMEZOAa46eHp4jDwdNbab6ev&#10;r0Oj6/GUmrnsGtab4B8DXmn+H9e1DVzYCMeZLe3CL50xJIQxorCPLYOM72AycDFZ+ttrWkajeX+u&#10;LDqng9oH+wwef5KRlVI8xlL9MLwuTnCAEgGvN7zxL4o8S63aeP8Ax74tlu7mxktLbyUuWw8axriR&#10;lIGMEYJ5xt4OCDWH46+KGq+CfFepa98NtRs7xNQvrizmvLxSsUULSIGG04LliqsXGeCPrUYjK8V7&#10;Jwi1tr/w5SxKpw5+qOl8UeLtP0m3bUPAVvdeXZahvtbm8/dtCrRgGWCFM5G5hySyjBxt5IvfCL4B&#10;aBbf6V8UPjroum6trTQfZ74yT+ZaWm4GaLykicz5X5cADYeclQTXPX/wb8Y6j4z+2eGLo+Jr2BIR&#10;5ehbxCCX3h25JZCu5W4UKuM4zU3jj4cX/iPW9N8W6j5e6ws1T/TJ3jWKRVBWFXAySOVXPzE4GRSp&#10;1IVKMY0p2TWumr+/UxpylKT5o+aPVGsPg/4C8Pa/8OfBNkdWNjLKl/qEkKGQWxyxc5cgbdqjCM3y&#10;nkkMDXF+GvCXgL4r63o/hmya4uX1NVeNILPDM7bc5cnPBw2Gwq5P3ea5b/hIb/X1vJdM1y408W17&#10;svPnDMzEFTGzuPnOw7cnKBFVTj7tdb8KvCusz63paa2brR/D9oC8erXtu4VoWPJ6bijNk5wQoBGT&#10;jB6vqccFTc4R5pvuDk5aQsiHxF4X0Pw5rmoaRrPiK0sdX0+2uBMt9JFNEIYyojijETkGV2ZmLMPL&#10;CpkMSSK5PWvE2pa54qiubvSVa9vW3vqVsvlquecKAAuduGyOMNWP8TLHQtD8b6jp0Ws3MctvcObG&#10;NY/tAul3kKXbevlqV2naUJ9epqTw9q+rvp9rd6jp06xr5kZitLcp1BAAwOnzMTzgeldlGKw9FSm1&#10;/wAE56jqSq2DQDBol5/akOpXEMizXH2ragZZkLqAcsMHdtJ5PVTjGK9KttP8O+KdNs9c0zxbcWaz&#10;WqeZDax2kilhxu6AgkAHB5AxXHaD4fg8SwpocdhNJYz6S/8AaEipx58SbdykZYkK+AvAJJI4zXGP&#10;qvw40K8uNHN7HLHbzbIJIYyu5NoI3A5IYcggnPFYfXJSxMvZXdkvQKnLGVmf0oeOf+CN3/BNr4gt&#10;u8Sfss6QTj5PsWpXtqF+ghnUfpXjfxR/4Nt/+Cb/AI+hx4c0bxV4RP8Ae8PaxE/b/p7hmJ9etfoF&#10;knrUdy4RMk49/Sv09ykfK80j+NPxXY3mj/EC/wDCGn2dvNHa6pLaW8jK4LqshQMcMBkgegr9RNA/&#10;4NePjt4++FPh/wCI3hH4+eEZbjXNBtNRWzvI7m1EPnQJLsJWKXcVLbc5GcfgPzT1NUv/AIyXE8Z+&#10;WTXndWPfMx5r+uz4GW0Vr8FvCNpbptji8L6eiLt24UW0YHHat504xpKXVs2lVnG1j8CfE3/Bsp/w&#10;UP0B3j0uw8I61Gq5VtP8SIhY+mLgRV5d4n/4IP8A/BTTwqsnn/syandLGvzNpt9a3JOPQRysT+AJ&#10;r+nOk2r3UVz8sewliJ9T+ULxF/wTB/bu8KOZNZ/ZA+IkaJnLDwfeEfTPl4rzrxb+zZ8a/ArmLxf8&#10;KPEGkyd01DR5YTx3w6iv7AtqnnbTJYlYbWGV9DS5YlfWZdUfxo6n4Y1TTfmvNPmjZv70Z4I/CvpL&#10;/gknplrd/tSSx3sbNH/wjd18vmFP4o16ggjqe9ftD/wcV/D74exf8Eu/H3ilvA+j/wBrpeaStrq3&#10;9lxfaoS2o24OyXG5cruU4IyCR0Nfi1/wRrt5ZP2q7q3nlaRG8O3AXdIcD95Ce/0FY4mlzYWfozpw&#10;taUqy06n6i+ItC8NaT4VXVtR0qHzLSZPsvzH5GLbARz1G7vX5g2JYa7sQ4Zi7bWPU8/1r9Q/GaQD&#10;4fXkl422NITK4x/dBYfqBX5eaYkb61FeFvmCkHPfNflOPl/tjfkv1P0bA/7mvV/kjR1OOZNKumZQ&#10;q/YWCnHf868/8HfuvgR41uIbDzf+JpdDhScf6OD+HX9K9C1y7QeHLm3B+ZoWK89Rtz/SuR+HVgU/&#10;Zq8bXEe3a2tXHyhc5/0WLBz9Gr1Mh0rS9Dz82f7hLzRweseHdIv/ANnnTdfvdB33kczRpcbTlV+1&#10;nj3Hsf61B8UdLe3/AGa/CsDod32+3l3GPaMFHbHWu21uJIv2VbW7YbVS4x/e/wCXz/61ZHx0j8n9&#10;nDwcrL962t33H1+zO2a+vprqj52e9n3Mf4qaRax/GDwtEYVAZbfzE9f3q5z+tN+F2hW7ftM6lB9l&#10;XbFZfcXoOIBwPxrb+LNkh+O3hm0xyqw/Lu6Ycn+lL8KrNrj9qfXBu2/6CN3uc23NKWkJejCne8b+&#10;X5n7kW1zst5IYISgW7l+THQmVif618a/t76nKfjtIg3fLolspA+rH+tfWC3V9b28t0mnXTRyX0gD&#10;SKoLjz2UEfN0J6exr40/bn03xvL+0LqEsXh65jC2Fqi+Zg5/dg9jx1rx+HZfvIp9jszaPuv1PNLR&#10;J1t7iZDIu6M7gV/Kt79mu6abWPFE32eAqZIIo353jbEuV+m4v+Nc/b6P8QZLKZJdJZd0e1avfAVt&#10;a8N6dea3N4amuo9XuHuImjlVSqs7MuQx/usPyr9Cpu2Cm+9l+p8m03iYp9Ls8h/bmARPE0hHXS7j&#10;5fT909fnyThVPv8A4V9+ftlay2p2Xit7mwkt5E02cCOVg2cxN3BPrXwHImYeT0OOK+Zwf8at/i/Q&#10;93F/waXoe8f8E6YFvP2hvmPC+Hbw/qo/rXjc0X7rUJN/C7j9f3ij+te8fsBaPFoH7R9xFYXDXUP/&#10;AAhs03mNB5Zw/kt0yehbGc89a8FkMTWl8WH/ACzO3b6+YuK7FLmqO3kclvdPvH4MeNT45/4KIfDO&#10;9k082clj8P7lWt2z902t1sIz/ssPyr58/Zqk+3+OfEl7Dab/ADI7qRfmGRm5j5/I17d+zprUmt/8&#10;FC/C+qMkJW0+Hs6A29yJAFEcwJ4PHJI25PGK8f8A2MoLOf8A4Su6kgVpm00pCzOwKlruI9gQeARz&#10;69c8UYrWmisPpN+hyv7L6kfGzUmIGFhujt4/56KP61rftuceI9PAXoijp1+UH/Csv9kxxP8AF3Um&#10;YA7rOds+v76M5rU/bdj3eKLFx02hR9dg/Svna3/JQwXkj2KP/Irn8zwNsvIUP96vtj/gij4H8C+K&#10;PjrqOufELxHc6TpuiQ2t3JfQ6bDeeURPlW8iYFZWDKpUYIHLkELiviqQADIH8R719i/8Enfi54g+&#10;G974u0vSr7yLbVI7QXX7mFvu/aEDbXQs20SPgIyEHDE/LXZxFWdHJ6sl2PBW9j7wHxJ0mw8SXNnr&#10;ms6zbyWt1CuoyXtm7zLC94ZolifzGUjaqs8xQHzVcINoDVleNNS1b4ceJbXUdK8RL9rhW4F9b+KJ&#10;VRY7yVzEzyWyhUQxzLGGX5SDhmVvmC+LftC6T8VLXxs2rX0kWj2dtp6LZ3sccCSTxM54DwxnIVSm&#10;R1C4GMDAzvCWq6RcaDrVj8UHe/upPKm024jujN9s2E4D5jVfLz5jEKqMWlyxI5b8bo4anGn7XS3Z&#10;amz5tdD1zTda1geDLnwrrHh77W1nbTW6atg3Kb2ZGb95t/1gCR52tkfvCcK7A0/jfbC10OErGylb&#10;oHPp8p6/rXHeFtb8N6j8P9PswljHeWeseVDB5UqRXfyTN5sh8wsJh5qBEXbGFCZDEyGvTvilpHiT&#10;xX4MhtYdLtfN+0K00kMjFVXn5sFRwPxPFfp3Bk+bC1W9FdWXyJrXcY2PLdPVWskMku1Sw6fWi6vo&#10;Ra3Hz/KqgfN35zWxovwv8V6g/wBhhkhZlhDEqp2gdM4//XR4g+DXi+00eSSfUbTc0iqyxqzHBPXt&#10;/kV9i6ke5lGEupxxlj2mRAPvZX9a86/aa0TxD4s+Gc2h+HNLmvrqS+t2W3t+XZVbccDvx2HU16Nd&#10;+DNUsNWbTPt8cxSMM3BG3rxzXB+Lr74o2viGZ/DFxpPk2MkL263Vq8haQH5w6gjKFdoG0qQcnOcY&#10;5sRRlWhFLumdeFqRo1HJ9mfKFhDNDZ3VtcRmOWNmSSOThlbGCpHYg9vaqBv7/TNODWNj5z+fhlCl&#10;iOOuBz2r27xJ+z/qPijX7vxRqE8n2zUJzNeCC3ZV8wjkqOeM88k9etW/Df7Iul3UJNxqs0MjM3y3&#10;Q57c/cIoWClF826NPrkZK2x4zpmpzXAU3UPlsVXhgRjn3rO1dEGrTMh+UyNgqR617ef2ddGkaRYo&#10;9SbtuW34zn12msy//Zv0E6g0lxrGrR7+Sq2p4PPTMY4rOWCrOV0janjKMY2bPQP2HLS3m8Gap9ot&#10;FkHmQtl1z3l9a9mu9H08z+f9lj3f3vLGR7dK8r+CMVp8GdHl0bTRcXy3ToTJdW7LtALeg77v0rs7&#10;/wAf+IEPnRaJbsrHIxvyPwxWccvxEY7EzxtGUrlL4u3Wk+HPDlndIXjmhlm+zpHFuWUkY2NnsSR/&#10;9avOfj5caNf/AAa1eWK0urG7lt7aa4sEjdYW2vGiSEb8Fid2SVPQEkseOo+InijXfE2kw6DJGtvE&#10;t39oWOMEeY4VlViSm4AbjwCAc+uCOf8AE/h3U/G/gy98O6n5MMlxp6wNfGY/IwujP5nlnCjghMAg&#10;YHc5rmWX4iFdNrt12MKmJp1JM85/ZtuFi8GTROv3rxw2fTDH+VdRrUzr8U9Be2k6eTt9v3jf0qj8&#10;O/h23gTSZtJh8TQ3QaYushg2Zz2+8adrGmeK4vFFr4iTSY7qGxRWxDcKpbazNyGI9feprZXiJYiV&#10;RLRpkVsZTnRhBbpo9s1JkbVZmUDmZiMjrzTbf95eW6sM7rmNOO/zCnaLpd/4t0OPxVJps1us8PmM&#10;jNnYccgHjcAe+KtXXhfW9FsbfXZtPka3FzG3nLInY57MfSvfpU5Roxi+xzSkpVW0Hx70yQeF4b7T&#10;ZrWO4s9ZWVftUhVSnkuhHAPdxzj+dcTaReIdRl0lM6es1vGIiz3LESMAGO35RtztyBz1NaX7QmuR&#10;Xx0260triG4/tGHiRSpI3DI9+lQeCzcX2sMuqeXJFFDiNtvOT1LZPX+VctbK6OKqKcnrsdFPMamG&#10;jyx2OpspvEaeL9d8N29zJNYx2dstpMtufL8x+WbfjnHQjPHftXOePY/FJ8VfadVsN8cOnzFJI4iQ&#10;pLLnnGBwh/CvQtHeCCBViACqvyqtaK3zuuGXIx91sHP50V8hp4iHLzNaWLoZ1KhPm5bng3xD0/Up&#10;vh5OsGlX0r3sKGKPyWZuqnsDXm3g34f+MP8AhMtN3+DtSWD+0IxLIbCTaP3g3EnH1r621mRH8U6f&#10;vfcn2SRmX06Y/lWwpdYNmNp6xsvYf5FZ0eHaOHpcikyq2f1K0ubkR4n8QfCXiXWfineXcHhu8khG&#10;nQLHItq+12C5IBxziuW8ReAPHN1relKng/UpI47yV3ZbF22DMWCeOM4NfTcdwJD8/wBQKy9e1+7t&#10;bn7PGCpbBUr6etelTy+FPD+yv8zz5ZhKVbnaPI/E1lc6lbSeB7rw7rit+6maeDTGMeOoBYjHtjr+&#10;VegfDjw1faf4VFiuk3keyVVRZoGVsLEADipfD1jd6l4ta5uHwo3Fi3UhcAfrXoNvdPCoUP8AL2Dd&#10;q0rYGnW5XfVW/AinjpU4tW3v+JN8NrS4tLO78+2ZMMhXzARn5RXlvwo8La9pviDX2v8Aw9dwxzaw&#10;xj8y3ZQy5f5gSORjFepNOwU/Zj8zD+Lt7iiO7uFXdLG4K/eJPWtp0Y1KkZdjGGKlGMlbc2PBupWL&#10;axDC11HuiiZWHmDOcjFdvYarpBvpt2pW/wB9VP75e+OOvWvCvAdhb6bd6pY2wV0W83KWO4jcobv2&#10;zT/HvglfGOjLosEvkFrgzNLHw2dhUD+X5VtGSjoYP3tTR/bPtP7b8X/DCfSy1xFH4g/fSQfOsWZL&#10;bBYj7vTvwcV9DQ3dhbYkN1GqhRgeYB618/WHg/QdLSCW0s1WSFY1ZkZlD+WuFLAHDY68jrzVL4i+&#10;GdP8X6Z9nvL2SHaCZJohhjhWC/kzZqadqdRz7lVJ+0pxh2Pp7StRs28yVLmJl8wMrrIPVqtC909X&#10;WaO9j3Lg/wCtHrXyp8FvM0nwbDorai03kTSq2e53fX8fxrsbWCxLZitYImdw0rLCBvPufWun2nun&#10;Ny+9e5r/APBLa+1LTPjH8RtTQy28v9vu8L8qWUmfJX1GDz9a9d+Pv/BSb47/AAn+PNp8Ffhz8AtQ&#10;8VQzXVnYTa9LqRtrSC+uk3wwPIYWjVnG7AZlzsYggDIwf2UrK2ufjBJfHa7WujzmNt33dzRg149+&#10;2D+3r8Qv2av2pfFHwLh+EXhnxt4T8XS6RqF5pHiRZwLW8toQizwtC6FTtPzZyCFXpg5/l/jbK8Pm&#10;niRLD1aSqclC6Tlyq9273Xa+x/QfB+Knh+D1Xjo3UttfTRH1/pPx6/bqvgwk/Z68LrtXGV+LumhT&#10;9MM3T6967az8S/GnxH8ItX1f4g6TY6HfLa3EFxY6b4ottREamNtr7om6EZ6gYI9xXxBr3/BQrRPg&#10;x4btfEeg/sWfCe40+9jhmurltJado2ZMxEmR5MKwOOuA6lTzWNeftdP+2B8Prbx94p+FPhH4cW/h&#10;3ULqKxm8D6WsEmqyKIz9nmQYzkGMeZuARWkbaTtFfCVuEcPWwvt6dJQSe6bvfta769LH2ksyxFCo&#10;lKzT8un/AAe55h451i5u/EypfXjyNDZxi38yTlEA24HsOB7fjXJeJ7g3Nk1uV3Mo39fQgZ/Wtz4i&#10;+ONR/aB8f6l4jutT0HT9WUyTR/2hfLpkA2rgRo6R7MHaqhW4OAWJPNcHqPjOfw3b3F5q2jQr5Y2z&#10;ZvNxY/3R8vOfbr1FfaUcnxcMPTrWvf8AM+bljMPUxEqaaTRl6ppSTIylf3Z+8vPArvPhp4i/4WT4&#10;Uk+Heu3Kya7osJl0u5kwGvIBgYJP3mHCNnPRGJ61x/8Abek+J7P/AISLQrdI7WY826Mx+zt3Q7iT&#10;+Zrh7n4j2vw9+Iem313crFNJMRayszDYduD0IByCODkdsGvpcpnWjOdKUObR3j6HjZpTjOKbfK01&#10;Z9j2W6sb/RDFZa1ptxayXFqs8K3KlS0bDKvz2I5B79ajsdRs9QWP+zn89ZsCHycNvJPAGOvPpT9e&#10;17UfiHpF1qWoai17NfANcSXH7xpgCDtJPb5RgdAAB0rz+xtvEPgfX4fiF4W8Pz3Wm6fcxrqmg2sY&#10;UyxDJ82BRgeYmM4/iCkAg9fOyjJ6WdYh0o3jJP5JeZOZZhUyqlzzs1ZfNnqX7XfwkX4K+APBr+Ip&#10;BH4j1K6vL3UrB5fms4UtgY42XOQctkk9TwCcc9t+yTp50z9mTwPaooKyeH4JPr5i7/8A2avC/wBr&#10;nxf4d8X6PZeOvB9/Dd2994X1C5S6jbiVRGqgnPIYcgg8g8YzxXv37N2r2mjfAfwjol3pV15lr4bs&#10;45goX74hXcBlgcZzX7lleBw+Aw8aFFWSR+S4/GVsZWdaq7t/1odZ4ndIdMmkEQ27ed3O7/P9a+E/&#10;iHo2t/sw/tC2njDwrP8AZbe4kGq6Syr8qgsfMh6YIDbht/usoNfc3ibVLO/0b7KNMuw0mF4RePrh&#10;q+dv22vDMHijwFY6RZWjNqmhxm6G5RvHH72PIzwU2nAwdy+1aY7EUMLBe1duZ2XzIwVGtiKj5Fsr&#10;/cWdH8U23iy3/wCEtin3R3kYePc2cLnJB989ffNc38QfE0IC6dc3sNus0irNPNMI1ji3AElv4c5V&#10;c9t2a4n4E+NwdAl0K4VhApMlm0jZ4P3kz7Hn8TXn/wAd/H7averotvc5jl/f3JDciMcRL+OTIf8A&#10;eX0r8y/sCpX4hdOfwp8131ufokM2pYfJfbL4mrW8zrotOsfh7+1BB8RNC8SLr66J4kgSzjjhjii1&#10;KZwqhI3aTYiEeYQzHB2YJyc19c/D/wCJ6+ENYi+EXjX4b6xo954oaRtCm8TG0aOWTA8y3DQTSYjR&#10;cmOM4O0bB0Br84vCOnw+L7yRNT1tdL06zjaW5v7hWkCKFZgiKMb5XK4VOMkdQFJHuH7Nn7R/jzxd&#10;4x8H/DDxjYnxD9i8RfaLG8vrjdcFPsFzCLdnbO5MyhhyCvzAbiQB+nxoxjBRjsj89lUlKTk92df/&#10;AMFPtBXwVo+h+Fftcl5uulvFvpctNINsqbZW55BOFPQqMfwc/Ise3es53bduNqnj6fSvrP8A4KYz&#10;z2Wh6HouqfaJLv7Qk/265jxJdpskU7hubaV4Xk4K8jndXyhbsshWcD5dv3fT2rGKsn6jlLms/Iju&#10;nG1bhmbBztTj8vpSrtg1B7hyx3AbQfoOTUuoYWBZZF+XONvrwafbgJrUk1zyrKNqdjgAZ+lUQTRz&#10;pHEzFGDbCfu9BWtpHjjxjPd6pZ+G7Vv7V1+E6dutbcPMtpJtT7NDwWTeqrGShDGPMf3XdWoXP7mw&#10;kdH2uI327v5/X/Pen+E5PGnheIeIdMaawXVbaezh1SS3KowICyrHJtPzbXCts+YK+P4sVVNhLSx0&#10;a3M/h+3t/hV8O9RS81DUoVh8R6nHtEa7G8x7eKUnC26jY0shIVjFuyEXmZLfWNXmb4R+BdYCaTLe&#10;wza5qs0WyGSRMR+fI4XctrGWyoYdXLY3MANrQfh1pegfDi6k8O/EqwtvPntLHXtVljKm4WdmJtrR&#10;MiWWJQgMz+WBmPBYBlWTKuvElv4Z0CT4eeDNX86yvWgk1zUFtzE19MgB8nJOTbxvnbwpdh5jLwix&#10;5y901jruaHg61j8b+Mpfgf4E8biz8F2uoSajdanrKpbo+yBEkvJgPmOVjbyYCXZTLsTLyMX6jXE0&#10;D4iaRD4P1zxd/wAIv8OvCK3FxFefZQ01xucsD5YJ8/ULgrHH1wqqCdsUJ2+ayan4es9Ybwl4UnL2&#10;saj7ZqjwyRSX0hEeQ6eYy+XG6sI+FLD5mAZsL1Hxa+Id1qvw00/4e2iw2+i6LM7WckNr5cl4zy5a&#10;5ucM2+cpsj64CIqr0JPPU/jRa8jeNvZSOBvtbtNS8fr4ls/C1ro9lebUt9PsVfyYQEUBVLszMehL&#10;MSSWJPWtzUpZD4Vu82ckY+ySZbj+5mpvjd8UNX+JuheGoRothpGk+GdFgsNE0jS42WGFdoaSU7mZ&#10;nmlkzJI7MSWbAwioi03sRqHga41MX8hU2Uj7B7Icj8+KMR73LJk0JOKlEseAmc+EIVWwmbMMg3Ko&#10;x94+/vWX8LLcy6TIx+79pYnb3wua1vh7o8c/g+C9lvZFUwyHauOPnasH4dafNfaQ5iv5Ima6ZdoG&#10;QPkBzWKs+e3c2k2nDTocWTm44H8R/WvYPh7tuPDtiZlwyxKD8uMgE469eK8gaMLPkD+LH616n4H0&#10;aG90CzWS6mXfDkiNsY61pi/4a/roZ4OTjUZj+HrmLTdX8UXTw+Z5Ezsq9M4dq1tC8ZQa1EsgtVi5&#10;IbdL/wDWrJ8I6ZG+va5GZpAsd0y/K33vmbr+VddHolrlRGknr/rH564HWsa3s1ozpw6qSjdM5zWo&#10;1j+Iui4XblGA/Jv8apeO0ZfiPp6MOtqp+nzSVpa1Zw2fxH0NIz2bO6Qt6+uah8eWssnxF0yaKLdG&#10;tvhnVcqvL5z+dOn8UfRkVH7kr/zI1JYDLYrsbadxI/WuevEZfiDYw5+ZocjHP8LV1LqrW0YHsD71&#10;zupRxj4haeAekP8AR6inK0n6MqstFbuiP4pQ3yaJG3lKIvOG49we1aWhO76XbtcBgzQruyDkHFR/&#10;FdQfDW75uJk6j6/41YtHD6fDJCVw0ClW/wCA0/8AmHXqHw4iXoZ+vz2V3atp1xOu35Xk/wBkA1kr&#10;a2x0251G1hO+aE+UV7KBxUmr6Mtho+pX13IWmmY+Xn+6G4pbMMmjQs23H2U856fKOD6VvTSjG6MZ&#10;e9J3Nn9ka1kvP2hfCVszLsk1CVcfWCTNfqkmoxm/wYdrM3/6zX5Y/sjSMn7Qvg90Xc39qyBRt/6Y&#10;txX6TNqOpag8OpXNje2rLt3QvbP8hGATwvPNdVKTWJkvJfmzlqR/2dPzf6HXMpSTzN4Unk8U0zyy&#10;ssAHyr/nNZd7rdnJc27xXczf89V+xyAKfb5eauQa5YEbyZmbk/u7OXp/3zXdfU4nsN8UTgeEdUhc&#10;bj/Zc/3V/wCmbV+8vhZi/hvT5CPvWcR/8cFfgn4s1DS4/DmpFLm5VTYyMytYyfN+7Pcjjiv3n8GP&#10;v8KaYR/0D4T9fkFKXQwrfCjUoIzRnnFIWx1FG5ziEDPtTCPm5pWk9qBg8imA0/3c1/Pf/wAHeNuw&#10;/bU+HMyr8rfC6MdO41K9r+hAkjkj6V/Pz/wd4x5/a/8Ahm4GGPwzHP01G7/xql8L9DWj/ER+Qskb&#10;Z+7TUXHOM1YIPTFRkY4FcnKehG40scZx9KcpbH3M0x8DqalT7g4zUFjY9+8/u6PMkUZaOnlyeAvN&#10;JJ905oAb5rt91KY25m+7UkYAUE0/OegoAjDM3Pl/rSBnzgLT+VOWpoO6XBNABIXMfKfrTV8wjhP1&#10;qRjtXjtQgDLnP0oAYZH6bP8A69NLS4wYqezASKKdwfmBoAriN1bgGns5I+5Twy5xn3pshwKAI2kP&#10;9ypdNP8AxNIT/wBNBTFztqTS1Datbo/Rpl/nQxx+JHceHI5Cs2YF2q3y/MeetXfAUsq/tF6BJKoV&#10;mvIR8vPVcfypPDttOkDDaAMgk/3uTR4dY237QHh35fvX1sF9stgVl7OPsXJGqm/aK/Rn6zfDC2C+&#10;BdNKnKtb5+73z0rU1ZpRayEr0TPK+1cf8MvHuqw+B7C1j8D30hjt/wDWLPCN3Pu/Fa15421+7t2U&#10;eA7/AOZfl/fW+R/5EpRhLS5MpxOF+B7R6zLqUt/HvlW+kmII6FjXphtYZkSOW3Ur7rXmHwqsfFnh&#10;KXVLm78I3TLdT5VVeNdnJ4G5hn6120fjbUY1CSeDbz/e86Dnj2c/0qqkJOV0TTlGMTWt9IsYpPMt&#10;rOONhnG2MKT+VcR8Q5dPPxE8OLKcSfanVVPGQVP9cVpWPxx0KXV5NEXw7qkl0h2vHFCjFT+D+/Xp&#10;XL/ELUbnxH4s0fWbLwXqkZsbnzpfNVVLAdhhj6frUxpuL1KlUutD1CCCJcKsH8WT8uKsXl1pWjWL&#10;a3rF1awQ2u2SS4vIHeOIbh8zhVbgZySRtA5PSvMtO+ODPqn2PVPDV6txBdYXbtztPBGMjnP/AOuu&#10;90nXtK+IkzeENT8D6r9nureQXLXUcSRugUnZv3HZuwF3Hhc5PTFeZmWH5sDUjJ2TT1NqdS81Y5PW&#10;r3TtfOo6pdeKV+x6dJCIWYLIp3R5Lqcb9p5y2WIU4TAAzwfg7VJNE8OPqfiV2do76bbpYhfLMQNp&#10;6qflIDAMT/CM+nb2Hg3xT4JXVdAh0O7+znybWSaxty8NzcAhY3L7jmSNS+GwFyxOFUg1neMNGn8H&#10;+GdNvfE+jLvh1CaGbS7yFVeVolhO2TDsXba65x6NjJyT8JhMJhK3wSv+vkehK17GLruraKfCOoP4&#10;yS0kTVti2cN5bySTwbRGQyPuLIxG4YIPDNtOQpHA3Phxvh/4xPgm4EN14f1C9huV1O5094/sy7HZ&#10;STuIjEibSyncw2bQeSD6J4p8L3Gq2Om+LkuzPJfTCKCz1CExo5b/AFbp5bAbj1KlQVVVxy2RyurS&#10;avp7pHqnhRbiySRY9RuJEMaz+YQ5AZXKowAJUKMD+6ADu68LCjSjKVPa9n2TJjpeJ5H4O+FviPxv&#10;rrWqeH4bm2mvGjiupm8uHI68g5YADPQ1658MPhn4K0nRtc8Hap4ttF1Gz0qWSzltysw82Pa+4kof&#10;LbhwArgtkKcjg8Bdpreh3etaPoEGpR3q6gy6bNCskztDIR5YVQT91WbEagZPHPFdPqWiD4D36ale&#10;67Nc69b2Pkx+HbHO+I8qTeTI48liD/qV3OvRyjAilUw8o+/F7GcFGNTTRHVfF/4M+HPBvg3wrrV3&#10;aXWq2+taHa6pa2csbRKfNeVZ9zIxCkPG4MeWcc5JwMVvBvg/TvAvijT/ABz4R8TaloGu6TcC+sft&#10;0IZWTBZB+8wJFxhcHII69cVw3hj4/fFLypIpNcvbebUPMT7NJeb5ngkcrIg3ZKRk7soOO+O9WtDg&#10;XT/HmuHxvPeW81sBNDDNcNLYxaezbxFgjOchVAGMluvWuenOpKKlKL5YvW3V9/Q0/dU5txTNj9pf&#10;4f8AxM/aZ8a6h8UbXWEa8uLfzdYu7y+s7WGGMKcpDEHBydpUiJdpGAetcT4M+CfiDwP4ii1gaNJq&#10;CbPLdY7yKSF42ADFlB5G313dTxnmty71zwV4o8R6jpWlW13qAs5YHt9J85I4UVyE2xuw5GfvBcgk&#10;cHqQ4+O/B/hT4hWXw78W+FbWOOGRYZdszBN8YDuxGPlXnYAUY9+M8exJR5YtaCjGk9XuNufA/ibx&#10;H4wtdCsfDV4fJ1Zrdp7jdGtxaSk44YgMAQBk84fgGvN/i2zXXx48QeD9Eu1Vry+MNilvdMrRzxnB&#10;ERXqCVYDjGGGM8k+pz/H+y8Ta0PCGq6lFpmlTW85hiiXy3IY5wMLhv4ccAKq/jXL6afB+n+IW8Sp&#10;oWmXC+cRMt8rKJWwdgDhiwJ2g4XBJGSRgEcWIx1OnjG2m7xWiWnr6nbGnCdOy+8qal9l8IeKbXxP&#10;4QnbUNHXSybOxvNkly0iIYpVdMsSTLh8+q5+XIA7CfxvaeMPA2nz+N9FudL8S3UzSZSJ7aF5S0pU&#10;8uAuxQmFzzu7AEHptWl8GeIdAXwvoDWeo61rUa2+mWelTCNrNsn5T5iv5o2jIYOGGDkHJrL03QtM&#10;1S50eHX4rqwaz8iG4hAjYvhXWWcFyBkYHy7dxPAxyw5Ieyr1vaQilbr1CKcY2Tv0PPPGHgjwd8MP&#10;B8fhJdZutU8QQo2o+ZBasTOzrunedZRuXYMAEtuBVty5xXov7PmuH47fDq+t9P8ACFxb/wBntO4k&#10;SR4lLsoaRPMlcL1KMY84/fORtLKBLoHhLXPAnxh1D7b4Zudet5tPuEtP7PuYpLef7TCR+7jaJ/Pj&#10;YPnqBjcN2VBGF8bPiv4Hh+Fuj+DvBPghI7qzvY2uFt7VnuEiRVAWcxBFl3tvYMGGF2AgMpZuyWIl&#10;iMR7JU3d297ocyl7HVrRnMahcxeLfizcawzXGnw3Ew/te6SBhbSKCTI7ShdpO/nkkHJ25xkxaRqd&#10;9F4hvlTxfJ52m3TLK6xxC3WDJKiPIJdmwMEAgDPBqh4h8c2+oeVqRtJLGaWMNcxm5a6aTndu807G&#10;VT8vysW59e2j478M6JF4s8QTatq7W9tBaR3duy3SrI7YGY1WNHMh3ZI+ZRj3rrxlOVSg4xS/rsF7&#10;t26nE/E7UG13U5pvDt+UmmhV4bL7H85mXc6bxxu3DcoO0A4UccVx/hPxdZHTpJfFlrcXV5JcMWm8&#10;nGRwPQ56da9L8N+DrKA2njnw74itYvJtft0bXVwTIJoiXiV+GVQZEUFT/tHjrVDVPhnPrnijWtW8&#10;BeHtYj0e41aaXT4obrdshbDIrEDBYKRk9+vfFXh3Rp4dRS1Vk+5y1oSqWbP65qo+I7mW00S7u4k3&#10;NFbO6r6kKTirnmL61l+NJTH4T1KXzCu2wmO4fw/Iea/QD5o/j90BXvPiFbySfek1BT09ZPwr+v34&#10;bWA0vwBommLL5gt9Jtot/wDe2xKM/pX8gngpy/xEsi64U6hGfpl6/sA8GoIfCumwRn5V0+FV+gQV&#10;2Vv4EfV/oXU+I1qOCc0gzj5jRj5siuMgWikJOcYpJDgdaAPg/wD4OP8AUorL/glX4wtXTJvNc0eF&#10;W9D9tjf+SH86/HP/AIIdWOkN+1DrF5rdhHc28PheRmaQZEf+kQDd9ev+TX6/f8HKsTT/APBLnXDH&#10;s/d+LNJZtzY485hx6nJH4Zr8f/8AgjtLJY+L/iVqUEirLB4JDR/LyD9rhOfpxWeK/wBzmu524P8A&#10;io/UD4222l/8MtyapHpNvHceWG+0LH85+V1PzdcbT+lflXpyKL6NSfmI4Pb/APXX6lfFbXrPVf2M&#10;7LVPPVRdaDv8tG/5aG1d8ce9flnpaO2rW67h91u9fkeYKUcZJPpb9T9LwfK8DFru/wBCfWrZl0V9&#10;Sz8q2rA/L0Yn/wCvWL8ObUR/sleMLl0bMmtXJYnvi2grd8SSkeH57IZ5XPT0WsnwNMIf2M/Es8rD&#10;5tSuCvPX9zbDv9a9nh5XqT9DzM4/hxfmjG1za/7H9iJAfnvvl59L1v8ACsj49RBvgL4NtXyN1rAP&#10;x+yN/jUer/EHw/ffs9WPgy3uf9Jtp1dl5G7NzMxA9SAFJ/3vY1P8fiZPg94Ito92Ta26rt67vs3+&#10;NfX04tK3kj5xyvL5sl+K8ljZftD+H31GVY4o4S0zs33QvmH+go+BEMGp/tVa4YmDLJFGiyL0wXtx&#10;WT+0DaSat8edP0uaCRoWsyXaH7wwZTx+QOO/Spv2KoIbb9ofWLJ71p44L23jjkk7obiPj8AMVFeH&#10;+z1H5P8AIdF/voL0/M/ca9jbUNFsoIl2iS7ijjz2/wBJH/66+f8A9sW38v456jI6bt1vbHaPTyE/&#10;wr3M61oE3h3TLZr+WCRNUVpnkjI2qs+4t9MDjuRivmn9tP4z+CYfjrqSWMd7KsdpbEutvw37leRk&#10;815GR0uapBrX3f8AI9DMppRkvM828e350rwhqN/Cu2RbOXy/Xdt+UfXNVfClidP0mz05D+7hgVPy&#10;GK4/4lfGTw3rPhz7FYadfCVr23HlyRhfMXzkLqOTnKB/yNa3hv4r6bqitHb+FdSWSNtrhRFtHGcf&#10;M49R2r7ypTlTwME1u2/0PlqclLESt0SR8/8A7ZuwWfishv8AmHzfpCTXwZMubbI6V9x/tf6p/aGj&#10;+LLsWc1v/otwvlzqob/VexPb3r4afBh2qD96vncD/GrP+8e1jNKVL/CfVv7D9xbav+0TcT2RT9x8&#10;I4w2zsyQ2gYfXNfMZO+Cfnlsf+hrXrH7EPxp8FfBz4ka54q+ImsyWcN14HvNOsZFtZJma4LQmOPC&#10;KcZCHk8DuRXkAukaNoiPTOB7g11Rhao7eRyN+7c+lf8Aglg3239phZ1+X7D4Pv3ds+sij/2evNf2&#10;c/G2v+H/ABrZ+H/Dt0scWsXPkXqvErnyQ3mHaT0Py9a3v2DfjP8ADn4F/GO78ZfEXWJLSxk8KXdp&#10;HJHavMTcM6FE2xgnkL1PGetec/BLxTovg34lab4l8USSLZ2rTNI0UZZlZonVSAPc1tKMeWxEZS5t&#10;DuP2QJVHxavZCOunzDtzmWIVsftvlB4ps8cfN93P/TNKyP2MIoJfiZdFjgrprFST/wBNYa0/22ZQ&#10;3jK3iPzEyZzgYH7qLpXylSX/ABk0Uv5V+p9Dh4/8JM2/P80eDyDjpn6/Wvqb/gmnFo9rrGv65r0X&#10;m2totqZbdZmR5P8AXsAhUE78qAOCOeQa+WpSF5A/zmvp/wD4J9XvifTfD/iq58NXtvazNe6VEl5d&#10;wB0id5JlBIwWxgsTtB4yCDnFd/EkYyyeqpbW/U+ehFylZH1Wnibwt8TvCUd3rWqW981tJNFqmkx3&#10;k1vdQxpG0KLFHsCTjyraB+MHMqqc4O3nrP4NXeu+GYdZ8IyQ2t/Jsgt9C1S3+z+ZGiHdPEzzNiSX&#10;y2AGMbj1BIx0Xwv+FPiD4eWcL2+teGbrT59Qnsb6w1aOWSR5ijsjxLChyrbVDSSqyLsX5lxtrpvj&#10;F8VpY4NB+F/gLxfpd/5NjaJKsGnxXEcKguLiOadVaR0VAwAjGWidT0/1n5LVjOnOEaK92TWtvvOi&#10;HNTb5jynQL7S217RtM0jR7ieBdbSKe5vHWFYXZ0AAjiLGWQLuUyNhcKuM5FfVWs3CJAsCnEe3G3b&#10;x1r450nxheeFfHsS+IdH028ude1SO2gtrW1dI7G4V7aaN4/LcKpZEEfz78gvlS6gr9AeJfHHi3S9&#10;Mj1DVNKhiIZdy/aSW59tor9O4Zw844WSat5EzlHmvHZnXw2dxo6M8IMgkXa23uv+NVdStZ4LKZoL&#10;pnUupxKc45rzxvjR4gux5BsY9norE4NLqPxY1xtLa3g01ZJGIPmNN05+lfTRoyiRzxKV6slx8SL6&#10;I7drWkZ/InP8xXlfjDSjf/Em60iG6nhQyAv5ZxngZ/8A110+v+Jtcu9eGp28TW800axKsahskn/H&#10;FUr7wX47n8U+aVBvltw8jSQj5gTjOVPFauUY00iEnKQl58P7K3HlaZqlyW8sbWN0c1Qn8D6vp+ly&#10;ayviqUmH5/IbJDAds1vaHa+MpvETaFe28H2rb8yu21QMZ/zxXRaz4I8ZX+lyWENnYjzIypZZyePy&#10;FXGLkroiXunO+D/Cun6rocGp6k1zI7LncZscg9Melak3w/0Rn3/Z7xT12rMcVpaR4G8caPpkdrDp&#10;1oyruyguCOSc/wB339ao/wBs+MbTWF8PS6RBJdNHk7rjCDg88D296HGohJx2QReCtByBdaa7N0X5&#10;z+tY/g/wHp3iePUL+Vp1Rbx44QvARQen1rphH43ZQR4ct23H5vLujx+aiofC8mveHdKurA+Hpl86&#10;6ldpVYbQWPAGcZ4H6U7SRVl1OZufA+n6Y1w11f3EhhkCjc3y4J9hnrUWr/D28u7NW0pyCzfMrc/L&#10;WrrWoSWtr5t1pEqxeYu51dWJ+YHHWtRNcvry3W9sNHuNrL8u7Zwf++vWsoqpL4ipci2PObTw1Evi&#10;r/hHpnjZltyWIjGWfjHb0rnfjD8PL+28Nw6k2o/vJLoxSKmFG3axH5kf5zXpMPh7XovGsnie78LS&#10;TJJDsRY5kXnuep7AVD410zUNasWs7zQpogkhe3XcjbWwRn73ua6IxlYz902fBUGPh4sd2mdtru2k&#10;/wCzuFQ/FC6+2eFdM8LaNp6yzXkkMrWsUhXEYwxOfXnj1qhp/j6yj8NLpQ0m6Eq2vltnbgnGPWs4&#10;a6uq+JbWa2hmRoLVkj85V4AUDqPpmtJRtT0Moy9+xz3xv8O65f6dYmz087re7jmm3SKAFB55J9u1&#10;ULQL4bsrfWr+GVIbiRkV1j3ZdQMqcemRXovjm2nu9OtWfgiYbh/s5/XnFJceAJPFPw20+0ikZvJ1&#10;RJGQKOI2kKPj04O7/gNZ0azlFNjq0o81iPwz4Y8U+JNKs9Y0q1CwX+8W7zNtB2gn8Put9cVp+DtF&#10;vvEd82mQajb+cv8ADJuH8ge9djfzWnhmysfDugw7IbFSsffB2sP61hfDKFLTxarsoMrKqtz6tW0a&#10;8uVtGXsY3Rfl+CXiSfWobybVbDZFGysis5Y5Ix/D7VoN8LtUhTf/AGta7V4JUucY9ttdgt9F/aH2&#10;OU/N/CPWnTbQUIbaOn1qfrEx+xgeT30ttputx2c9zuUKd5WNuGzwOcVaj8P33iBI5tMsZJtw/dsy&#10;YC/jWt8R9Jh1DW7QPtC7gWbb6HH8v5122hXmiW9pHpdmqQmP+63B/wDr0pYiasNUaZw+ifBXxpa3&#10;kN089g8bKUcpK4xk5z9yr3izw1rvgvS/7Xns/wC0IUdRItm250ycA7TgkfSvRxdweZ9lMwG4Hbgj&#10;Bpl/aGS1aJSdzKcY7H8KTxEtLi+rwZ5Rqbarot1bve2DMb0KkUKn5oz6NnAB7cZrcsPB3iXW9KLG&#10;1XT5mbiO8kUt/wCOFh+uayddv521e1ivT80My5b6ECvQkkeG4V8/u5Ih0/vD/wCt/KiVaokrAqFM&#10;8u8W6PefCJZNe8Rt51vqFwi5tPm8tggHfHBwenpUev8AjeLwpp8OsX2k3b291D58UlqqSK0fHz8P&#10;8o+YfexXqHifT9B1uxW18Q2yXFvdL5HkyLkfNxx789RyMVgfDXw7b6V4f060uwZjp81zaW7SckxC&#10;VwPw2gVP1iVtSvq0Thbr4hQwXVjBN4b1SFtSZUs1uI41DZIAJ+fK8kda6L4o+HfEPgrRk1K7sJru&#10;3kXBk06Mv5LH+9nGB79O3XGV8Y6fb6h43s55olXyJmaFdvAyD+XODXrdlK01jHBJJy0Y3/lWcsRK&#10;MkaU8NB6Hzp4bj1v4feBbfxn4k02dbHUL4paONu7JUnLDPAO09a3PCvjG68X6ZqWs+HPD11dLpm3&#10;zkjUbm3f3V74wTjrj1r1vxr4G8KeNvDVv4S1+KT7LbbXiWFgp3CNkB6dgxP1Arl/2d/DNp4R8F3C&#10;wIp+2alPIJlbmSNXKIfyX9aPrs+XQJYOnzbHWf8ABPTxz/wmXxS1y0k064hmtdFct58YUIfOiG3r&#10;156Yr0/wz/wSP1X9tj9rrXP2iPibqLaR4I0wwadDtXFxqWyMGfymPCgfJHvweTJxla5n9jvR4NN+&#10;O/i67soAsd5pK3DMv/PQyxqw/wDHAfqa+lz/AMFUPhx8G7I/Ci8+Ed+66XugvVk1aKYzOwyx2nop&#10;ByF9DjAxX8w8aZlUo+I2KrJ6qlGPnra5+7cMYPFS4No0cNC7c5Pppb1e55X+17/wTV/Zx1TU7Pwx&#10;8KLSLRtL0qxjW80FtQmj/tEXNyttC9zdSvKlvbyEOY2WPfvTeNyg7fkH4P3Ovfsg3XjT4K3WjaLr&#10;1va+KboLH9s+0LbNtWMhZQoD7lVSW2rkYOBnA+wfiv8A8FVfDz+Nrrx/8MvgxZXa6j4fg03WNJ8Q&#10;InlTi3lke2KFCcFfOkHIxyMY618F/Da8vNfj17WdRtFhmu/EV1M8EYIWPeEO0A9AOfw9a8mVeWIy&#10;mcJz5oXi7Pe99+9z3KccbhXF1I2aW+99DxXxr4jvbW1vrO80axuI5GYYaMCXduJBVyD7DHpXnulX&#10;GuTyXGnrcx+XLtea0vI2ZGbHRN3K49QT14r0Lxfo7XXiu8ZzuVZT5YPbvWTqGgW00Jilh+U/e7YP&#10;qD2NfqOWZz9XpQjPXRfL/P5nyeY5RTxHNOlo73t0v+nyMHR9bufDl611YxD5l23ti2drLnpz37hq&#10;q/Fj4deHviFp9rrtvczGGJ2MEsTAPGSBmNxjg8fjjPeofEq3uhxQ3Vw2+SzmVZWzjzISQAD7jP61&#10;0q2raHI13bJ9osbhf9It/wCGRfUejelenjP9kr08VQdnLZrZ919233HFgpRzKhPDV1dxfUT4E+N7&#10;mymbwrq8kjQx4SGZ14LYJ2bv72BnFe2+EbQa34m0/SZr24DPMpt9ihlO1WIQ5IIz0GM9asfBr4ff&#10;Crx/8Jbv4f8AhqLyfMtUn+1SYM6X4dibgkdSDtXGBhfl6Vx/hvWNW0jU5dE1Jjb6ppNyY5GBIxIj&#10;4DqT1U4yD3rnxVOpkeMpZthnenP40vx/ruc1qedYerl9aPLUpv3b9ujPMv2+PB+ifB34j3Gk+BZb&#10;l9L8QaGZ7yxaHZHYXsz/AL0xgMQEcqPTLbjgdK+uvDcmmRWiwaQ4aFVPkso+Vl7EGvlb9rTxFrni&#10;i18VeKbnT1jI0nR47f5crmO5zKy/8Cxkdga+mfCPiKOTSY2j0m5kVl/dsmzay54IOfT27V+rZfis&#10;PiqKr0neLV0z8xx2Hq4ep7Ka1W51kVxbW9lda/qgH2XS7YzSK+P3jZCpHz13OVB7hdx7V88+J/EM&#10;+tavdapeTbmuGJbPoTnP4nmvXf2kvELeFPCml/DG3Zob68jj1PWozjMbOmYIiQSDthbfxghrh1Iy&#10;tfOXiXXRZwuhfDEH8BX5vxFmUsyx1qfwx0X+Z95keXrA4Vc/xS1f+Ry/gjwnpi+Mda8BpPHFb3iP&#10;dWG75dqkfMA3YDkfTFeIeIFvdP8AEfiKLxHIRqW0pDGB8rsZE5/3QgyPbH4e52vhzVIvBn/C54dO&#10;mmvpNUUaTaZ5mtAWSTjvuJyP9z0qra634LttVm8X+J/BOl6j4jaOOHTtNj/0pbSNM/vJWHyO+SOg&#10;4C4LLX3mU0qksLB1fisrs+SzOpTWIkqXw32PA/DGkXOtXy2cl+tnYxg3F/NMTtjjHyl9o+83O0KO&#10;SWAHUmpYdbk0fXo9b8LXU1mbO5WSxmVtsibDlJM5OH4ycHGc4wOK734l+AvFfim+TWba+tI7S4ze&#10;6zMq7ILREJzPLhRkDeVAUEksqIpZlU8L4m1bT9TNvD4d0j7Lp1jbrF5jKGkkc4LSSsAPmZskA5Cr&#10;tQFtu4+klySseduj3b9sLx7H8QPgh4M8ZalqX2jUNXSG6mvGwv2kKs6SIFH3THJuQqOB97+Ovnu2&#10;SMqp/hx0yOOK2J/FqXvwefwhcOGex16Ke1LtlvJeOXeig9AHw3GOXrGt9jquTtULjmuXv6m3YfqQ&#10;iNqjv0Bxj14/SkgXGrSMwba2PLUnr05pdU8s26ySH5VfHHfil0rxL/wj3ie38RxRrN9luIpYY5FD&#10;KzIVbkEHIyOh696BdT3f4c/Avxt4JsfD3xdt/CGm65qcevxSwaL4kitho6hDuEN59qlRbhmZfntx&#10;8qopEjZYoPQ/iHovwZl0oftDfFtdW+JWptry2nihdJu7fRPDej3LlXWxtXt8tMEhjkJFsnlBZImD&#10;Apsk+aNR8ceFtW16TUZ9HnV7q/DTXU1z9oZFLqS2wiMM2A/UkHd2xmvXP2gb79m7WvH+m6V8OtV8&#10;ef8ACIafduWbXLm0WSdCsR3R20EYgtnLCYnbuADJksVLE5YylcrmeyIf2r/iD4R8ReK9P0v4bXMO&#10;u311bxwRro2ny21jpauzFNN0uAsWWACTO5/30khJZYyzq3Ea38NrnS/F9v8ADLw1LHrGtTSRx3S6&#10;ewaJbmTH+jI3Ryh+VnHybgwUlVDt9Z/EP/gptFefC7Tv2S/2Xfh1aaR4CaK1h2a1bxXF9YWTyt9t&#10;gMhUCSScmNXkyScMBhXRIu4/Yx/4JX6L8c/CPibxbJ4iuvDehm3TT49bm2XbTX7hJF0mDKLskL43&#10;SlxlGVQ33yc6suWnzy0RdPl5rLU+BT4Q0s+P7nwZ4TY301rFIdQvEmBSZ0Bd2jPH7pFBAYn5tu/j&#10;cFHT6h4CtvHkVx4f0nU4dP03To2l1DXtSDLGlrHKd90yZJDMGVViHJYqoyTmv2B8I/8ABE/9lH9l&#10;X4cXOrfti+ItH03TINNbULvVobJ2uNUshFveW4LyK1s3nERwW4+eUjeeUdYvB9D/AOCa/wCyH47+&#10;BWtX/wAYtV8UeBdR22+vafos3iTS7aT+wpp41juSJkZ55mjJY267Ps/G8gMpPl0sdSxU7wvZO1+/&#10;odsqXs4NNrY/N3X9E8M+K7S51jwzp7aT4f020QI1wxmfIhOwMQBmSUozbcfLk54Qmuf8H6gJvBGs&#10;aQ8nzWtrMU/3WQ/1zX2B+2F+zr+y3+z38EdL8Evr3jPT/HFldTXc2h6hJZyW+kabLEDa/afLiVpL&#10;y5VI2KCRfKQYKAriviyXXdHt/E2rXHh6ymtdNv4bmO1tri4EzxRkN5atJtXewAGWCrnJO0ZxXpez&#10;cqO3mcnNGNS/yZ1fgO5lt/BNr5YUp5cokO05+8elZvwjdBociS7Tm6O0f8BFa/w7Qv4HhDJuG2Qh&#10;dvu2c/Wua+H+q6XpmhyS6jexRf6Q5y7feG0elcnLzc/qdXN8HocbcHN2xxj96fw5r174akv4atSU&#10;b7gCt+J4/WvIXfzJy/ZpCc/jXqHwu8S6ENLt9Ml1eFZ1G37PI21gc5BGev4ZrXGRfslZGODcfaO7&#10;M3wTGX8Ua8mOPtjfd75d/wBK7q2RooY1x/D7evFcd4Ej2+MteQDrfYyD7yV3EML+UpXBUDiuLFS9&#10;87MJ/Dfqcd4kVl+JGgktxlzn86+rPgbp1hefCXQ7G68O2cizRziRpIAzO3mSZJz3ODXy14tT/i4v&#10;h+Mg/ef5vavrX9mnwn418SfC3QYvDPhfU75o727XbY2Mk2QLmdcfKDXfha1KjFSqyUVbq0uvmcON&#10;pVKrcaab16eh8p6PJNLLNFcY3Q6lNG3A/hkI/Kq/xaKL8epPIRVT7RIVVV4HL8U7xDofjjRPiD4n&#10;8OmzWz/s7xNeQzw6hEySRyLM4ZNpGVII5BFUfGq6vcfFWGXWwv2r5muGgHyg/N/j+NcNSnfMudST&#10;Ti/xsd0ZXwCi07pok8dabNrmjLYQMFZpFJZj0GaS1jW2sooVbcFjCrjuBxWFrGp65N4YvtauWaNZ&#10;rgR2/wD1z4Ga3tMtZ4tJtdibg9ujA7unyiteXlppNmalzVG0jN8ZCRtAmUbQD975uRWdpiyppEaS&#10;wttEG5ZOxBQcf561r+MrF4/D9xLJxtjyPesmLSbt/CsLW99tby1f8MdP1/Kt6dvZr1Mal/aP0Ok/&#10;Y4eNP2kPBZcf8xwhj6fumr9Trt2MvzS8dfl45r8rv2QJLeD9oXwXLcttUeIlyf8AgBr9N7vxzZ3U&#10;3+jabqBjY8M2nzDp3+7+tdFH/fZL+6vzZz1v9zj6v8kaFwwT5CB8x9Pr+lLFqHkFVYlctgEdK5+9&#10;+IVibn7Ha2F6JG+UM1hJ/h/nFW7PXNJaH9815uPLH7BKf/ZeP/r12X5mcRt6mW1Dw9fWkg+V7Z92&#10;7IUjbyD61+6Pw7lE3gLRZd2d2k2547/ulr8Hf+Ep0ePSp/JurjbJBIsn/EvlbHB5JK8Y/Sv3a+Fj&#10;rJ8NPDrp0/sKz249PJSqfQwrfCdApA5zTSyE9aDk9BSADtRE5QxnrQTjkikBbdgGnHPaqAZIU71+&#10;AH/B3nbKf2svhhdhuH+G5T5eoxqF0f61+/zZwMnvX4F/8He0AX9pv4VXg/i8AzJ9MX03+NPozWj/&#10;ABEfj2ynd3qMBd5BzUkki/eOfyqEOMljnrXMejyg8YI9aFQ9nNODxsODSGVOm2paGMCM02A9TC33&#10;DDE/nUaSAPvAqT7UuPmWpGC26kfeamTp5ZwHNPW4jA4NR3EqvtOPrQA7yQeS7UCEKch2oFynYU5Z&#10;IRyT+dADJI2EZYsfXrSRKzL9+nXEiMv3qbHKi8E0AOeAFtxbNNMbA48ypVkiz8zUhlj4y+aq0QK6&#10;oxl4antE2c7qVGQOc8UrOh5D0WAiwV5zU2lORq9u27/lsu386hkKkYBqbSV8zVbWMDrOg/UVLKj8&#10;SPTtC0iBI5jLPK259y4kIxyeBjtVWwihsvj94aCHMf8AaVn95j/z1Aq3p+u6VBp7PNJJ5ynDR7D9&#10;4fpWTaaxZ6j8YfDGpWJbb/aFmGDLyG88cc1N37F+hWntkl3P1a+G4J8IafMW5a3G4V0LRQRxNcFG&#10;AVezda434aeKryLwLpqr4I1abbBt8yPyNrAHrzLkfiBWle+Pf3NxazeCNbbyhmRY4omK5HU4kqbb&#10;NE/De50GlRLc2S3H3ty52lun5VXvzDDC0cVqVAU8bTzXN+G/izpIlk0Gz8L60GjLF4VgRzHz3y4x&#10;x2rUufG0U0QJ8Ha0+7p+4jGf/Ilacso6MhuO55f8PL26HxjvYnO13nkMgVhjAJ4r2OS3VxDM0Q+9&#10;jcB69vyrxjwTcwWvxVu9fu9HvW+VylvHDllY8EEZ4+teiXXxZ+yyJBP4Tv8AbI2I/wByMsewxn+t&#10;OpBykKElyieKfhfp2s3y6pasUmV8su47WrZ1K50/wp4Z+1X2mXF9DaqoNvBOYpH5wAHAyv19Aaz0&#10;8dG7iVx4Z1hFLZO61AH6tTtS8bNb2Amg0S6BaRQf7QtVMIXPPmDcMrjqMjPTNeZjqftMLOO+jOiH&#10;xImGpXPii5svFng/7RDbrAUVbwSSQlslWkKtuzkNtD/eXsV4Im0XwR4gsLZb7XvCcmoaetx59ret&#10;GtxHGSdu2URsACVUsMEZJ57kefeHdd1/wr4xhk0maxKxyGaSCzvpo0eHcRtjYjcwK4JTDHBPQA49&#10;j1z4n6f4j1jS18F+Drwst15MMUMyrMPMQBZWWOEsCAS27cQPm5Ar8ZxFaWFxCpT92Hlpv0Vj2Kca&#10;dTvc8G+POr6Xe6Hp2n6bfy282l391JfXFxC0UdrcK7FEttu47dmDuY8uB0AJbT1j4bafP4O0Lwxf&#10;w2mi6dPPEt3c2l5LeXcLyhpCZo1Me6dlyVyixkggOgD16h8RvD1r4CLanqNlaReKBMpkklsZJLxZ&#10;CeDskURqXU7hMI245Bzhh4z43+Il7c+I7zR7HVby6jumO24uImknvpxsVQxALHkMfm5GeDjCj1Zx&#10;jiKcasJuyd0u/qVT9jh+eM43bOh13x/Z+ANFbSfg5pkumafaTS6fdakzC4vJGCrx5+/CK0mUwhPy&#10;lQCclm8GsJrm3/tGLVrMzXEN0yyXUykyNEpD5Ydy/BbnuPcHvryTVIPhpq2lNpsMepwWMuopHdKW&#10;JmL5DYA+dwF+XdyNqnnivJdR8Uwav4ftdY+2wxyTF1m8u1JaVWRdnGcgEKRk5xiveeHVTC/FZvt3&#10;OepL2ln2KXjm88NeK9ebxRoUP9lrFGQtvbuEbGc5ZVxtI9BxjA7V6bJqHgXxvo2izzfEex2/2eF8&#10;RR3dwwuLloN5RQqoDtUMigjIJbhs5x5P4hvkWebTtAjjtp54o8tlFYw8g7kGW5b68YOMmsX4qahc&#10;eALjQ9aNs10IZBJI1tEdkxKrlGBxxlRzmsKMKlSh9WcrOW3fQmNSNJptXPSdL1vwZ8O/FC2134vt&#10;dUimmULI2nsbbToxwswfcH3Yb7m1QpXd8xNUPE3g+2OgXeu3WoNeahdAtb/ZbzzVjuS4MsbM2SQy&#10;MGGBntznjhpbnWdQ1y60bxnLptxb3VqlzHHbzQq4j77m7AHICkg8euM+x+BviJZf2vc3M3gXTRDr&#10;uhwx6PprWKKEaFdodCowkhQbdwwxJzk81UqlalUVKUW9Pk9NAp0/bSk5NJI8F8T/ABA1KPwbp97e&#10;6BapdaT4i81LiYZZwVHy4GCw455x0GK9w1DW/Al34ZltptOl0Wx1rS45JLy6tdn2Obhg6AcAb8Hu&#10;QGx718z+OYr66TUbO5tZreGHUAwtdrt5Iy2VGSdpB465r1D4QaY/iPwTfeCvFtxJcJdTJNo8NzvV&#10;lnBA5DfwgY5yR09OfTxeB+sxotS5LO7XfyCnV9i5Raun/Vza+G/g+y8DW9rqEWj6udWkuGl330mI&#10;oAjfeQKuVGBnJJHCnPOB6lqHxM0nxrLdWPiLwtHql8qwtp66bp+2TeSQx3owCggHLmOTO49MhhyO&#10;ieI/iHbafNonxM+zx6fKPstpHdrNAx2OshKuMh1AUc7XwOMqOvZeH7XVtHnutbt/Gckc2rW/2KOO&#10;KWVDfoxVvLkaQRu67kXAKhRsXatebiuXC1HWlJ6vax10W6nuQM/WPHGpx69pfw31LQri11LT5FP2&#10;x7pfJjhXbL5CKSuT1UYYFs45JFcn8ULHXNTgb4j2satqE2oO2sahJGZIGbBZE2tGWQsi9eSDnP3l&#10;Y+o6zZ+FNa0W20rX9JvG1i0tZDH5Nu8klrGpLJ8zh9iEtt+XIULkAZ5880HwTquj+JT4im8ZHT9H&#10;mkd76wv0WUMpXcTHFhlk9cNtAG3k9Q8Pinim/ZaW7kWWqkdPcfCu28ReHH8K6/qNrDqE3hi3n1CP&#10;cG2TiNB5PmL8u/YPzRh2OOG8YaB4J8c/DC1bTdanbWNAaPSJFu2RUlKEffJXBUIBgk4OGGRjFdl/&#10;b9npfgfQ7n4c3j6tPZO0mmq8ZPnwhiJUCOx/fbSzY6AS4XlizVfE03hHx/c3NhrVhNovnWsV3Zxy&#10;Q7ovtO4ZdicNtLSHqBjoBzx3UcRTjyqV+xpyucZKC2+88t0DULu31200620vT9ektPL+1XGm26+T&#10;ErPsZRnCswyPmAIAzgkDNbviDxhq3grWJ9Hnv4dJUt5kNlpay+SqHgFQr4GcdMnjHNeX3lz8SPDf&#10;xjmkslt47h/NsVhmvIoELn5EKo5GQG2EDBBC9fTsdQ0W/wBYW3ebxUrXlvbLBqQhiJRZ1JyBhOm0&#10;qfxq8ZhMTLELka5bd9bnFTnyxeh/XAR7Vxv7Q2vSeFfgP408TRSCNtO8J6lcrI2cKY7WR8nH0rsB&#10;LGRkNXm/7X0sY/ZR+JksvKr8PtaLLnHH2Gavvz5aPxH8mvwyj+1fEvTbYLuaTUo1xjqdwr+wrSIJ&#10;bawhglGGSJVb2IFfyBfA5Gn+M2hxg/L/AGtEDu/3h1r+wWMiuyvpRj6sqp7sh4fcORSEnbik3DPB&#10;60tcZHMBNGSRkmmkjruo3jox/Wgln57/APBzPqS2X/BMe8ttw/0zxxpMXT085/8A2SvxW/4JqX11&#10;afEHxRFE8iR3mh/ZpCp/vPkfqor9mf8Ag58uVi/4JtwxeRvD/ELTBu/uYgujn+n41+PP/BM/REu7&#10;rxprrniyisCrbuxmfP6CqqWeGlc68PfmVj7i+IniK50T9kNmLN50DvaqzNnarIxUflxXxNZeYmr2&#10;sgb7u4fKPX2r7P8A2nbNfDf7PVzoBK/6RPHPCrNyR5cgP6V8W2kyf2vaq8asG3Er9O/6V+T5zZY6&#10;TR+k5S/9iSfmXPEszJpV1cMflFljdnqSxGPyrH05Jk/Yb1KCz2xyXF5O0bN82PmgFbHi2SN/A1xH&#10;hc5YfrWesn2L9iCRAeftc3P/AG3jH9K7+GZXnN+RxZ0v3UfU8X8WW/hib4V6QwkgbVF1BEP2eUiT&#10;78hbco4xtI5xnOfSvRvjhbS2fhn4f6dgD5YQGPbEQ/xqn4y8B+F9F+A2geL7TTVW+1CO3M8pOeMS&#10;kke57+u0VsftEAx3ngK1KbPmiKgc9o1Ax+NfaK/I7nzKtzfeYHxY0C38Z/tC2vh66maHzbRz5i5+&#10;V1jmdenowHFS/smaJZ6B+0brWh2R8yFdWtYQzcs+blP1zWf8V9bvtO+PtrrelER3C2+0Hyw5G6Kb&#10;OB3PNbX7HOrLrX7VV/db8iTxVYpGWQr8v25AMjscAcdayxH+6VLdn+Rrh/8AeYeq/M/YbUVT+zLd&#10;wcfvWK8/7Rr45/a7Tf8AGW//AHX3rO23MzdT5S819ealr9v9hhjNldbjMyMqWcnXcRx8vTPTse1f&#10;If7Xrz/8L01O3bS70Fbe1G37FJ08hOvy15XDtozjf+U7c25ney6nieqWsK63p9qI9zCSS5+U8fIn&#10;l4x7+cf++a9E+BGj2moJqUuoQrIJL7Hlt1G1F5/X9K5rwl4M8c+N/GFxaeEvBGt6lIkMVvHb6fpc&#10;0zFyGkOAik5Idf8Avmvbfg7+yf8AtJeC4dS1Px98G9Y8O2Mk3nRX3ihItMh2Y5Je7eIDGPWvr80x&#10;2EoxjTnUS5Uuq9f1Pn8Dg8RUblGD959j4u/bIgis9K8YW9oP3cP2iOPHOBs/+vXxBIpCDdtzntX6&#10;tfEf9ifwj8Z5fEGk+Jv2xvhv4c/tSSVxHZ3F3rUyR/Llj9ghkh6Dp5w5rw34nf8ABLT4C+B9Gju/&#10;Av7TeueLL2zmX7THL4FjsbOfBGVVzfPKoxu+Yx59h2+VwuaYGjUmnL4paaM+mxGV4ytThaPwx1PE&#10;/wBgDStPvvEnj65vNNt7hrf4d3zwieJW2tvj5GRweK8V0Syju9Ttrdo1bzrqNGXHXLgY/GvdP2Ax&#10;cQ/8LIuoFXdH4BugxY9sgkV4n4WTzPEelqGbL6pbjj/roK9qMv3kvkeDKNoI+xdG+G3gnwx+2l48&#10;0DT/AAtZfYLX4aTTpayWymOFysILAEEA+/vXk37JPhXw7qvg/WL/AFXSbW4ljEYUT26uduZc9Rx0&#10;/lXteoym4/ba+LFzHKq+T8L5QNp6/LB/jXkn7KEos/hrrLJDvkaDO3dtIUCXJHH0rHGS5acPU6MJ&#10;HmlL0OU/YrhEvxKvI9/zHS2Cttz83mx8/wA6n/bYeY+PViwNqyLjC9/Kip37C8ay/Eu+ZcnbpLcn&#10;t+9jpv7a5J+I23J27lK8f7C/4fpXztR/8ZRH0X5HsUV/wizf9bnh06sVBHOev519q/8ABKHRrfWf&#10;CfjhNW0UXmnLd6cb+NkZztxc7dqIGdmLEAYQgFs5HAPxXMWKrk/5zXuv7GPxY8WfCfV573S72RNP&#10;urmGK+VZGCoWEkQmAVh86JLIVyCMnkV6vEFD6xlc4en4Hzsea/un23+0B408O+GP7S+GPgb4e+Iv&#10;Bfh6K8fTPiFPrBiOpzXqzPusreGSRZ4LYNuVs7pf4XJ5B3LLVP2VrX4XQf8ACpvh/qV5q32y3a9j&#10;jvkDNCvnhoYCZQxcgb+IyfuhmzwPJ/Hfj3x18U5b+88f/Ey81tdEtTNo95qF0vyzzu0vmBXdnlaR&#10;FYMMbtwG5gASW+LPE2teKbbS/ESvYNZPpUdldCBkIWZhlmRT8qn5AvqMZHavynERxGIqRsnZdNkl&#10;vf16HU3OWktCpB4v8D6/470TQ9N0K5tbyz8Q2At0WziWL7OHRS753SJKfL3HBA+ZsABufZ/jjMkO&#10;mQILrbJJdINn94bWyfwJX86+cdM8QnR/jDpeipZxiSPULNGPlDcYxK2xNyAKVY4OcHJTOea+jPih&#10;Y694hNnE2gNHI0qlY2kHzZr9J4Ujy4aV9r9WcbjJaHE2sIUCKVRjOfwq7cCMWjO38OP51qr8NPFy&#10;hi+jsp/3qo6l4b8SWttsm05l+YZLv/8AWr6zmj3BcxhWhjl8UadEGwftKnb+PWva4dNtAWu5rZGk&#10;K7WbHJUdMn0FeKaHba5ca9HrWm6E0yabPmVGkA3tzx9P8a63Svix4luNQuNPvNGVpuP3EOfkHfPH&#10;XpXLWozqWaNqNSMb3KOiebcfFe8unT5VlnXaV6KCoWu9jnUpkntxXBaZq2p6Xr99qjaOPOuGYsrR&#10;nMYzng49qvX/AMQb63sJGbRmT5cea3Cr+lejR92FmctR8020dpLcOse2Nsj+VcFrS38nxCWS3jyY&#10;4/MXkA7QpBHX3qSx+KktynmSaFI8bfcaFj+PaqT+JJH1h9ah0mXzGXZ5bZyFx6465q5SjJGcVJM6&#10;3wn4hsvEtgt/Zj5S+3b3VgeQa0NXgDnb/FnFcLo3iabw2kkFpoc0KyM03zRluwz2+lXdR+I17fWf&#10;2a0t1jnwCJWU7f8A9dEZRtqOUXcq/EGzitvDtwIkO5pE3D8ah+GBuL/wzA8y7j50w+n7wisnxMfE&#10;WrW8bOZJIY8fL/ebPU8c9cU7RdP1fQrMwW1rcK3ms4aP5gMnPP51D1lcu3u2udvPKoZo48FUYg1h&#10;eIHhW3kkkXO1WJ59j0rnZPEmqQSTCW8kZ95/dvGd3TJFZWpeNrjUdLkim06QllwJYz93P41blcz5&#10;DHnklt5vLWReOKSDUIYtR3PcKGWFvlbqxyP6ZovINXFgdXi0jdCm5mY3CggCs06TqlxqkdzcaXJB&#10;vjZ4/MYZYcdqroTqd5qviFNc0w3MOiXJjLKyyPgbQMZOO9anhPxvPoHh9QdCkljUZkZlIU5Ynpiq&#10;0a3UNkypoUyxhPm+ZMAYzng0yx1C+1LTJIodGZoJY2XcTz+VYxppKyRXNzasvah4qvddspLtdIkj&#10;87lZEYf4UeC7i9Gtm+07TWme1hUzbmK7VznPI55qHT/7WitY7FNHkIjhCA8gZ9elafhK41vTzqRt&#10;NNhaSVVjbM2Nueg6c8/zo5eVWC/Maeo+M7uy1SLVb3T2SV/ljXdwefpVo/EHWpmAh0rH/XSTH9Kx&#10;PE2neJrya1u7/TY42hbhN2VPPWrptPFIVZJdEi2lcqwl4/lUx5SrMff6lqmp3kep3+nf6n/V+TJk&#10;N169OBVibxPcy/d09Vbb821P/r1nXU/iC1eINp0arI2I/mOO5NEg8RyiSQaZztP3c5/lVWQK5am+&#10;Ismj3MN5cwXDeWcIigfMT+P861o/jFezRYi00j18wnJ/SuH1W01+6kjMunFdrgjc3uD/AEq0by6t&#10;UIuLKPj7wabGKm0SveDxj44tLm7jmazuI5vMVsohYMQQT+eK6a1+Ld7c2WxNJmVlH8X/AOquUvdC&#10;1fUdYs7e1t4Gkl/1UfnDr7mtddC8RQR75NPj9Nvmc/yquVS6E81mWR8SJ9Su4rRrRkRSX2yL9Bxz&#10;wcmtuy8XXlnIbqTSJJFWRyuJFAGWJz+RrkpPDt/b3n2mXZGzRlFwpOGJByfyrZt9P1ly3nLGY87Q&#10;Wkxzn25zmjkjbYfNJvcr6/rN9qevR6pDYtGqtuZNwbdxx3/zmuqsfiVqktsEGlLujUKS8wwT+Ark&#10;W0S4sdXXRUtoVeS3DqsUhYjsSWPr2rUt9A1azVbSK2G3b95pB6fSplSg90OMpdGW9X+LWr6Yyyal&#10;pkShyQGjlzuHT+vWk0HxxPoeiQ6XYeHWFvCn7v8AfZ7k/wBaxfEPg7XdRljTyV8tVyu1v4s5659v&#10;StLTdH10W6iY2+FX7yy9fwxUOjT6Irnk92e5fsLai+v+L/FWq3FtJG0djaRrGwGBueQnkH/ZFfJ/&#10;7dUHxR8G/tReM/jd4Nu7ebSNLlit9X0e4lYNcKsaEsoAK7gHGDnPB69K+uv2F7L7DqHiqZmjZ8Wa&#10;t5fIwPOP65r4T/4KPeKdZ/4ai8c+Hk1m7Fm9wryWK3DeS7AYBKZwTgDnHYegr+cqkaFbxXx8a8ea&#10;Ps1Fr1UT9yy2WJhwLhpUJcsua9/mzn9D/aY0/wAQCS9sXZVZ/mhk++nsa9g+E/iNPGHgpb9LWFVj&#10;upV3xrhn6fePf0r4Fubq603Vjc2MrxM33l3cHnof88V+tf8AwSf8LeGPiD+xPpsvizw1a3m7xFfO&#10;ftEIY7gwAOfYZFcnHmV4Hh3J1jKcfdcoq3VXv/ketkebVs7qPDTfvJP0Z8V68sUvim/jQ/6u52ye&#10;xwDj9RXIfFS98VaJ4ckvfCGmfaboyKPL2liq55bA/wA81f8A2kfjj4K+FPx68TeCr7SL/dZ6k422&#10;8aFcdhywPAwPwrz/AFD9rj4ezxlE0fVgduBmKP8A+Lr6bK8ozScaOIhQcoNRetrNWR8/js2y2lKd&#10;CdZRkm16MT4l3F1/YlnNqECpcSpCLiMfwsSM4+h/lXpHhyw+1+GrMyr96zjO3/gIrxXxl8QNO8dW&#10;FjqunwTQQNO3+vABIjBJPBI74r2j4ZeLvDfjbwxb6j4avPMhijWKSNhteJgPusO39a93iHC4rD5L&#10;h+eDVm79lfoeFk2Kw9bOK/JJO9refdl7wj4h8R/CTxRF4s8PTSeWsmbq3zw6nrx+X1/LHY+P7ZPi&#10;poP/AAtXwDp0I1DTYc31rbsS91BvZmGD1ZSxIJ64IrBvLOOdNjJ/CRWBZ+Jtd+E2sf8ACT+H7lki&#10;V8zW4+63rxn07dx+nj5Tm0pU3hq3vQlo1+q8z2cyy9VZRxFJ8tSOz7+T8jlfj74zhuPhS0+nXg36&#10;gyWzbT95X5P14WvWP2DvFEvibx1eahBoSx+CfCujrrfi6XUGeSafYqxxwbi5G64naOMcZ2szdFIr&#10;5s/aJuLrVvHypFJGlnql6b220u2VlW3WXaTnOOcl+OgFe8+CPHHjnQvhTqXw3t4rWxtdYuLS51GO&#10;3gXfctbJIkWZMbtoEshC528jjIzX00sV/YORqhRnf2rdn2Ta6el/Q+aWGjm2cSxFSNlTSuu7SLXx&#10;Q+I2p+OPFWqeOdeuvMutSvJbiaTAGWdixOB0yxzXi/j3xKbp/sjT7PtAYMwbG2MD5vpn7o9zXQeJ&#10;tbKRfZRJj5iGG7G2t2x/Yo8dfETxHc6Jp3jrRY5o9Hs724Z3kZbTzt5FsxVT+8wAxxxXm4erl+Bq&#10;Kti5qMI63e3T/NHoVaWMxNNww8eaT0seQ+P/ABR461WNZre/ePRo4YoLeO3lGy3jxtVCFJ4yO+ck&#10;+pxXoP7PumwT2cixwxybP3zKy5aZcc5J6n0zVX4gfArV/gtqU/gHxR4ksNRkaPFxJYBikIcZX76j&#10;5hww9Dj0rzOH4weLvhtNc6HoKJb30O6GS4ZA+1R/dB4P1ORiv0HJ82w+Yxfs5JpbNdUfF5tlVbL+&#10;V1Fa+67M7749vZ6039hypbwx3Bz50cZ/cLnABAGeMA4GenrXl03hjUfHGvwfCb4U6ALiKwaTdcNt&#10;jlvZRgPcSySbdicAIhICLxy7uzdPH4itvGfhG31Q326+WPy71GXHzr34GPmGD+YrS+DeiSzeJNS8&#10;U2MluUtdPL3lvIxV5EH3nUdDjAzkj9a9PN8Q8Hl8sRDdbHmZZhfruOjQb3DRv+Cf/wAfdYULNLod&#10;qv8Acn1ZWP8A5DVhn8a9C+F3/BIv9q/4weMLHwB8Oz4e1LU7zd9mtIdQkDEKpZmJaMKoABJJIHvX&#10;MR/tP+BLMMk0+oJt+7ttz/jXR/DL9u7wh8PPF9p4n0rxFr1lJGxWSa0RkkCMMNghvQ18DiM44s9n&#10;J08NrbTRn1MMpyKNRRniPU+ifD//AAaz/wDBTLxMPL1q++HWjpyQ174sLE8dMQxPXS3H/BpV+3zL&#10;HJql/wDGL4RiOOHdMG8QXwEWB1J+yYx61x3gD/gqF4e8a+J7Lwpo/wAZPFVveahcLDa/bp5o0aRj&#10;hVzvOMnHtmvZvEP7QXx1XwlcaNefFHWprO4lUTRy6jI25fTJbpXw+M464uy/FQpY2iqfNtddPLuf&#10;S4fhTJsVRdTDVlNLyb/9uPnLxv8A8G+/xu8GXMkfiH9tb4Awywtgw/8ACaXRYMOgOLOqOjf8EPP2&#10;y/Fdp/Z3wy+Jvwj8aTwr+7XRfiFCsmOuNs6RY4+ld9qksrzeY7Mc5y27rzUOn6rqGlXEd3p17Nby&#10;xtmOaGUqyn1BHStHx/nsZaOP/gP/AASo8J5TKOz+84F/+CH3/BWH4Z6mPEL/ALL63ixZHl6b4y0y&#10;UOvGR8lxu6gHp2r2z9lyy/4K7/sf+EL3wJef8E7fG/jS3/tS21rRbaGe4ktLPVIziO4mForNcYiL&#10;R7BIm1iHzvRSPQfhV/wUb/ah+Fohsl8eTaxYwrt+x60vnLt9Ax+Yfga+nfgv/wAFhPA17PDbfEzw&#10;leaPMfvXWnN50APc7D8wH51VTxEziquWpRhNeV1+oo8HZfHWMpJ9Nj4Z/a7/AOCi3/BTL4mfETw3&#10;4a/a5/Ys17T7TS9WGo6hoS2moaVBrWpxgx293LPcRyKY4BzGEAgVtzgfNk+T+KP+Cr3xq+IvjW31&#10;rW/2WPDq6zpMMlyurKssJa+g842t5cGVCskVuJBthIVWKIDwWR/3r8M/tneBvixocOofCb4i6HqU&#10;qoTNYzMBKB67Typ+q15h8Wf2u/HnhZWtPiz8Bre4sd2DdLZx3Fs/pyAwGeDhsHnpXbR8QsPhYxpv&#10;DpPtdr80cr4LrYi8ud2P5r/jP8Y/E3xZ8VT+JfEGrX11qF9I1zrU15d+aLq6aR2MnTgbWA+bJ+8c&#10;/NgcJMdww5JCD5W6Z/8ArV+zv7b/AIv+A3jjXYfFHhH4X2OjSzY+22ttZoLWXnr5eNqkHk4AB54z&#10;XhFx8NvhZrEQkuvhd4ZulfkGXQ7ds/jsr6rBccUcbDnlSa+aZ87juGa2DqcimmfDHhjw/qWveA7e&#10;x0/xDcWJXzMNCo+f5mPPf8iK+3P2M/gt+yJL+yH4R+Lnxq/Zz8P6lqWvfbLf7ZY3mqQTSRwSmHdL&#10;svQpdmiLllVR8+AABU5+EHwmSD7LB8MdJt4+dqWVv5Sj8ExXc/DnWvAngXwfo/wvvvhZY3/hnQ2m&#10;On6W15dRNEZZDI7CSKVWJLMx+feAT07V4PFGY4zMsvjTwMpQlzptp2fKk7q67ux7fDkMFl+McsZF&#10;STjZaXs7rXXyufG//BSf4dfs0eHL7wn4r/Zo+Hf/AAjVpfxXEOqWcdzdSxyyIUaOVTcyyNkh3UgE&#10;D5FOMnJ8H8LaLFqtgrW/g+WZtrlryZFWLzl4QZJwU5yw5ycV+yWofsSf8Ez/ANvHTtN8N6x4w8ae&#10;DdatZC1rpg1q3XLsACI3mgdZAcDC5DcdKZ4u/wCDeDwv4a8PR2XwZ+PWoebAd1vbeKNGSSNxnJDS&#10;wEEdufLNLKeOcBluWww2OnJVo3T5k31dry66GmY8K1swx8sRhOV03bRWXRX06HyHoH7GPw3+FnwJ&#10;8K+L9S+H63Gq6lGo1DVJtauh9rmEau6+UjKiojSbVIBJ25Pv5v8AFfRvDGi3trp2geGo9PAjLSNH&#10;dSyb+cdJGPv3r7h/bI+GvjP4IfBvwN8NvHVtCt9YyXivJbyFopACuGViAcEEHkAjPNfn3+0r8U7T&#10;wj4ytdMksJJvMsRJuXHHzsMc/SvE4SzXNs8zVutNyTc9Lu1r6HucS4HLcryteygo2UVfzNbwB+zF&#10;r3xg8VaX46fX7fS9E0u6kjvbmSOSWZmCq22NEU5OG6kgD3PFfSEf7SE37MngK3+HXgD9pu40zQIJ&#10;mlj0fUdBe4aF3bdKRJ5anaz7mKjoW4r4q0z9s74p+F4dP0jwjrslppdrI7XFg1rA4l3HPVkJzn3q&#10;x4pm+OPxW0FvGd/qlt/Zs8bTxLJbwKUj56kKDX61iMPl8qEYY9Lle1+5+Z4etjpVZSwd7rV27He+&#10;Pl/Z21mPUvGHhn9oKHUNcvdRm1DVrXUNJuo1uZZpC7mIiHCcnG0kgYyW4rzXxJ4o0jVfFFve2Vl8&#10;+rSZjLAfLFnIBNcedV8NaTobWcs7XV1NhZ5LdCPl3Z2jOB2/Gq8vjHTm1nT9Zt7CSOHT1VdvfHYD&#10;mtXhaMqinBNWVkZLE1vZ8kn1uzqPivZrF4MfylUKskeB0x8w6Vb0zeug2KYLFrOL5sdto5rC8b+P&#10;dB8R+D5bSylKzSMh8l1O7hh/hmuo8Nw+Z4d08r8xezh5/wC2Y/z+FJRlGiubuJSUqzt2MnxrG6+H&#10;LpGXA8glSD0rLs1c+FoQD1tlGSfat7xrbRxeE7zC/MLdvqfxPPSsfRo2k8K2p6Ztl/H9a0p/B8ya&#10;nxfIP2XrmO0+O/gu5mG1V8SRcjt/k1+o2oXs0smy2BRZPl8zOQFA4/Svyk+DN19i+Inhm6Em0r4j&#10;t/qMsK/VfT9c0K/tLeQPPuaNcj7DKFzjpnbjiu+jH/aG/L9ThqytQS83+SI9ItZ5JxeTr8obGfX3&#10;rTluSBtCKR0PHWoxq2k28WWlkj5yreS4z+lUpNb0u4bdFPIVGBtW3fj68V1fCcnxM1YFN/DKjx8e&#10;UwO3jqDX7ifBKTzvg14SlJzu8M2B/wDJdK/DrTNb0a0hL3VyyhlJ+a1k5H/fNftt+zrcPN+z94Fu&#10;Gfc0ng/TGPvm0jpyjsY1vhO3LE0mab5ietNZwSCppI5iQnAzimu3GAKblguCaRnKjGKoBWwy9K/B&#10;X/g7yt0/4aC+Etxhvm8FXSfleMf61+8zOSOGr8I/+DvcTH4x/B9wg/5Fe/G7HX/Sl4/lT6M0o/xU&#10;fjVIMHGKjCR5JIp0gkY4FRh23FTXMeoI42rgLTU+5zzTizv8oxSKHAxtrMBcD+7TWUFcBKcN+cBR&#10;QElJJIoFqPijURjK0rohH3a2vhx8OvHfxW8YWfw/+Hvhq61XVb5iLazs4WkdsDLNhQThVBYnHAFe&#10;neOv2FPjv8O7sW3iOCwtgWKie8hvLSMkdt9zbxqfwJrGpiMPSlyzkk+x24fL8biqfPSpuS7pHi4j&#10;Q+lNCAuQQK9Cuf2Y/ixAqvbf8I5cbv8Anh4w0/dn02tMG/Ss+f8AZ8+OEDNs+HGoXXYtp6i6X84i&#10;1Uq1GW0kE8vx1P4qUl8mcc8CEdP0pQkeNpSt+++E3xb06PN/8Mdfix18zR51x+aVkXWi+I9Pdor/&#10;AMPXluy/eWa3dSPrkcVSqQezOd0a0d4v7mVXVNy/KKkaCMfwCoWd9wDJ0PSpGnm248v8jVxJ5Zdg&#10;SAMfu02aNAnC0LPNu4i7ZprvJJxs/WqZJGEATOKm0g7dYs26H7Qn/oVQliFHyj/vqpNPbGoW5b5f&#10;3y/zrN7DjueqDSGurMwxW6/vAct6fN9Kw7qxbSvij4aj8vZtvLUqvp/pHFdRZJrckataSW6L/tbs&#10;t9a5zxaL2H4l+H3vWi3Ca3OYWPab3rKMr0rPsayVqiP1V+FF1/xbjTU6EwL8p+lU/iG/iOK1J0RY&#10;5EuJAl40jkGEdAy8dmIJ749awvhX4x1lPCVva2XhDUJoolWNbjEYDEKP7zg/jitHVPHPiqESyt8N&#10;r6SFshhHtZj2JwpJ/HFZ04ysglKxg/BgXMvinVhcTtJKzE+auQD85/KvTEs4GkV1Q5X7vftXmPwy&#10;1DXtE8R37Xfgy9bzcGSOGE5jySR1x1Ge/Wu+i8W3OMSeDdWX5j/y7g/yNdUo+8ZRkT6d4ctLW/mv&#10;Y7df3rc8dR9ayPiBqdppr6Wl7tRTqaHG3qoDD+ZFTW/xC06TW5NLXSNS86KPdLCbf5lz7Z6Y71R8&#10;bauuoT6ep0O8ZIb5ZplmsjnAB+vej2b6iconbW9qn2dSyDnkDtXO/HWe50j4Qa5qdharJLDa7/L2&#10;A5G4ZwDwTjp71m3vxP1KMLcLol40e7GPIxt/X1qn478e3Gp/Dm+SbQ78+dDgxSWbCMrkfebBAX1/&#10;SvOqU5KLbR1KUXbU5X9mDxWsF7b+H5df0OGDxBZ+Vda34jaOOO0jx99ZyCYh13Beo+QivXvFf7S2&#10;h33g7RfD+h/EF9c8SQz6kNU1qHTo1tNStmlfyJhOfLeVs7RmSMNgLz0A8F8O/B+z8c/DvXdV0/Wd&#10;J0ySAxxTLcSpEbtn3YSMPzwFzuX7pbJYVV0mG5+GdpfaLrnhx0hjjUK9v862sZK7H5Vl4P8ACRkg&#10;cHmvzLHZbSxmIlKL2afoenRqezuu53B8d6KniQeNfiN8RZptaaaExXtsrXEzfIwSIq20LgDAHIGO&#10;3y1U8Ra7q2j+MdS8P6RbQzWN5Cr3dwq75JEmC+QZiAW27yoHHJHXk1zOqw2V/pGoQ+F5ItUtWvDc&#10;PrF5siuLnIPyxAIAijjAwW557CtDxTZeHL3/AIR/xZrPhW+ha88Kw2kL20i7vtkTgbiSMhdzBCG4&#10;AORyBXVRw8aVCapu6WtmWpxb94g+Ifh3w58JdWj0a88VQ6lcXNrG7W0kbI8LLiRihK4CdflYK20n&#10;gHmvBNasdTs9c1DwhotqZIHun8pbaQYFm4Do+Txkbio6HIx0xXpvxDtdZl0mbX9asZNp11Gup5Id&#10;0qqI5FEaN/ck4z0Hy5PYir4e1HRvDd3pZ8MabZXN/e28mlPLfSLm3hXMqGMEgBjjYvU9hkmuzL/r&#10;UMC435pNX7E1fZ1Kja0R5sdC1K28S2rXOrtJbxrtU7VMZIypJA+bg8EY69+RWj410XUfFHhe41LS&#10;9Pe8hsdsE19bWbzQxzSNtiWRk/1ZdiQOhJ4xXaav4r0i50e60N9Hgki06Fna7i0WKFokEmWVpVTc&#10;TnoWJJKkDjiu8+IvjHRfgx+zx4bPhTTf+EabVbmG7utUtb1m1PUN0mYfJhKlYCAzfOwwwJKk8A54&#10;etipYlOVPpb08zCNCNT3U9D5Bg8OahJ4ha7miuVuEt223DFVhK4YFSCAS27pznB6HnHUSeIL7wdY&#10;+HrGwjRZ7dRMssc2JICZWYo49ScdQfrXs/i2/wBH8QfFVdNi8KWdrqgZ7uOHXvNuIZERQxm2oAvI&#10;BLK8ew5zkdsrQvCXhb4l/EnWvFXjbTptOkhgmvG1TSb2xt7fbH90xQhVBcvlVijIODwDit62KqRq&#10;NzWy0FDDyqS5I9STxX8A/A+n+JLzUPiGLyx0fxRpcd3Zf2dcxqRJMvmqrkqdpVsggKeO68Guc8Y+&#10;HdM+H2l2Go6Bq1k2oRwny9HjnaRFYfM20AEbSRk5bvgA84970hPCnxc+BqXfxH17UNL1iWSWw0u4&#10;t9BTzFjlZfL/AHan+8rfxKcsScnNeS2Pwg0CbX107RtAuJrVb5bX7ZqF5tui33fn8tfLTpIT8rBV&#10;xlmPzVwU8VXniFUrVHaL1VtH6HdUpxp0VBJN9wtNS1n4qeF9J/tS203+0GmjtrO+VXNuN2WMeRgM&#10;46YGOpHbB9A+FWhaD4CtbjVfiL4nWaXzJvJkh045KovKKC4Cg5PzclSOB/EMXQvhD4J8HeFLrxPp&#10;mnyrq8N1Itv/AGlfHyWbGC8YKqqqqYO7PIzj0NJNY8Qa3JPrelXNrmTaLx7whI7ZW4O3gE7sYG3n&#10;pivTrUvrcIuHR3s1Zsz9o6Oy1O41P4sWEVwviz4Y6raWNxGVcarc2cVxIkrMMndwVZsFCrZUhzgE&#10;k15g/jXxneWTaXF4CbWbPVdQb7DHb6ayzhVUKQh8tiiEtjIABPHJyK6i9WDVNd8L23iRbuS/t45L&#10;iwvpvM2qVBVQoAZiN4xgHr0GOah8a/EXxB4Lnk8FeJdcvtPbSL6a4uPKjIeeVxuIwx24YEkYIAB4&#10;7U8RXeGqx5YbvVhGHM9yK+8PXHhjwpN4k83T4rpf3s2jxTS/arQsxR45ldCjSDCgtwQVA4Irq/DE&#10;3gb4wrJql94J1jw9fWOhtBa61p0flxajerJGVZ/Nx5CmMuzMqkZjXIwxI4e3vPF/xD8F2WtT6JaQ&#10;2+qGZWeSzSLc+CgiiCqFVmZd2VwSrkE4Jrm9D8HfFG3tjII7gW2m2hijtdUuCFtFcnzFUKeMsoIK&#10;gjPpWeIVJ39tP9DT95zJw0M/4lWF3pPie3+IGp+LbyS8uJB50l1bqJJ1THmElGKkBjgENzjJxyQe&#10;DWmutLkutDmt7MyXTteRzeUWabjLEsCWyuznJ+p61D4w1XT7bWYQ+ki4t1jEVxM0BZG+TmMYxsxg&#10;HOO3Oc157o/jXxJ4QtW0NNb1fyY5G+y+SJNvl9h1GOcjpXdRovF0YuTd1po90c9SUY1HZH9KHxL+&#10;O/7Q/wCyd+zvrHir473mnalcSXUyrqcbCPyo7iOUwhUBGCkgVSTgfNxwBXIeHfjV4+vf+COnxA+J&#10;v7QXxP065u9Q+HfiCPTdUvLhYPtLGzuUgQblTLOQNi4LMCCM5Ar8XviZ/wAFdv2uPitYRWnxN+Je&#10;paulrCD5d00bRsA+8gpsx1hPfo/qMnP+Mv8AwVT/AGlvjV8HrP4FfFzxhda34W08rJa6TJDCkbvG&#10;JFjZvLjUvgDHJPUnqFI+0pytVav7uljwXgZOnGSevXQ8Z/Zst59c+PXhnSLWRvMutct4oyoydxkA&#10;H8xX9fyMGG4tX8jvgP4t+APh94o0fx54B8CR2Wt6bqCXFpcTYkSKVGBjfZnBwfLYqRgkMMYYY+zN&#10;M/4OVf26baSO3vPF9jcFfvNJ4bszuLEFd21F6b1HGOFPrXoOvTr01FO1rmNbC1dH0P6GFbHamXV/&#10;BZ2z3dzKsccalnduigdzX8+Fv/wcp/trtdNqT+OLPy5t22z/AOEWs9sS7QRg7QSfqepPXbho9T/4&#10;OSv2zNa0y40VPiFbW+6PY1zH4RszIeHDEbgQNwXupwXAzhctjLljG6kjGOEquWx+5nw3/aR8MfFX&#10;4m6n4D8KI0kOk2fm3F4I2ZJdxTy2RumCC+Qecj61V+NvxN1vwn4s0HQND8a6bpr6rqMVsYb6EHzF&#10;3FnCN2corYzwCMkHpX4H6J/wXB/aE0drrUbH4qTRXF9FFDfTxaMiyvBEflRSq4QDyyQFwSWUEgFt&#10;vqnwC/4Kj/tV/Gn4xeGfiF4x8CeL/i1p/hnVFvV0jR/DBUGXyHicGS3snJxuZucghFIXc2B5ccVW&#10;5P3lou/dbHQ8BiHL3Ytn3J/wcRWeh+Lv2M/Bfg3xXeXS2eqfFbT4b6TT498hAsr1toXrkkAdzzkA&#10;nivhH9lb4dfALR/CPje/+FfwROk2drp9tay319qU11LfykTt5zCX5YSNo+VAOoyBkV65+3v8Zviv&#10;+3p4T8P3Ft8Jk+DVzouqR38d54w+KFlaRmaONlic2M0Uc4Zd7AMoBOSCCNpGN+z9b/Az4eeA/Enh&#10;P4oftX+Ebi81q3jkuJfD9vf6jM0qgjzNqWccQGCOkrA9cjmvl86xlaWZUXTq/u4/Ek9Pnbc9jA5X&#10;jo/FC3qWv23dD0f/AIZQ8K+I9M0a3iupGWC4uYYBuP8Ao7Ofm64JjzjvXwh9vS11ONDz1B/z+Vff&#10;nxT/AGi/2LPGnwksPg7dN8RPEdvFMZIb/SbOz0tX+R1zvnNwQAHI/wBX1NfJM/j/AOBR1vSYPAf7&#10;M8csOoanNbwzeMvFF1fTRrGW3Sf6H9jjP3TwUx/XwsYvrWIcobf13PtMDQdKioz0PNfFGokeF5FX&#10;+DcWx/vf/qqxDo2ua5+xTb6ZoOjXl9dT3k/lwWts0sjH7aOiqMnj27+1dBpPx7+Jd/4lsdE8A+FP&#10;Beg2uraw8Ucdr4KsLqT7PGcvL5t5HPIOAeN2Misa9/ac/aa1rWW0JPjnr8enzapdR2Nho959jh8l&#10;HCp+7ttiAde3Wu3KXWy/mdk7+ZnjsLRxiScmrPsUdP8A2QP2xvij8KdH8NaB8E/FR2TQO0mrbbO3&#10;to0guF2k3JjEfzSKevOO2K9H+Pv7Jni5NZ8H3viP4m/D3SY9JeNr6K48c2U8qbWiyvl2ryuSAjcA&#10;deKr6VoF74uk8IQa7qkk921vJqd5PeTF3mUOm0ZcktksfyNSftDabBY6n4Z1Kx0V5/J1xFmEMBOU&#10;kk5xjg9Mf8Crvlm2OlpdR+X+ZyxynAxd7N/MvfD79iL4H/Fj4mr4i8V/tlaLYrZlPNt7DwnqN4Yy&#10;27AZmWBeAx6EjivVvhx+xv8A8E+vgl4/b4j2Xxq+JHjbUZdWhvJ10nSLPTLNZIphKpBneaRhvUAg&#10;4OM15b4l1+28A+ObjVtO0lT/AGpZxL5aN95lHDH/AL6x/wABrtvDlgLPw9HJDfRSTSK0sqkkMztl&#10;mGPXJNcVfE46UOaVR8r6HVRwuXxqWjBXR9M+If8Agoh4A0m9h8L+EP2cF1JrQrJDdeIvFM5xt+6x&#10;jtVi9BxvxxWR4r/by8Xa7ff2rb/Bb4Z2d5LLG010vhFbuaVVwAm+8eZsYwOCD6Yr5/TTftF9dXxh&#10;aG4kjRI1Lhto55OOvOeKr6zpHiK51DTktrfz4kjY3QjhPLDZtPB4H3s85ziuTZKN/Lc6PYw53PlP&#10;XPiP+2L+0N4y0+5ttW+MGtaJp91HIkel6LqUmn2cat/AkMTKpAGRyCcdSa8b+I1k+sfDHWxb6r58&#10;yaLMI7hmd24Rjnce+e+TXWT6dfyWYkvEWPyz/wAtgq7Vxz15/nWDe67oerWVxoj60oE0LwNtgZx8&#10;ylcYAx+Fa0aM61SMKSuyatSjh489R2OF/ZktYbTwgfCz2itd29pDJfSKw581BIoIPUhcfj+sfjjx&#10;VrEd7qVq8w8uO6kHlRKBuUEgA8Z6D8TXffsefsj/ABb+I/gb4sfELwJrcMGk+B9Ia91PXNUsZCk9&#10;woxHaogZfmKhycsdoA65APmR0LWdSHn6w6K1xcbZJJPl3yHc5AHuAxx6CvRwcsPRxFV4iy5V1PPx&#10;jr4inBYa7u7af15nzh+zhoqaD4h+M8Vlbtbwr4Vu3t42XAEL+YQv4Y2/ga8C+HttLe+PNBsIvvS6&#10;3aovuTMK+x7fwwmheDvil4ks7Pan/CM3OmyXCsB80UUj4245zuZs8Y3Dr2+Q/hF5R+LPhRS2AfE1&#10;hu47eeua+my7ExxdLnjs0j5nMsPLC4h030Pqq4S+/wCGq/jNNBN80Pw5fc2e3lQHH5CuH/ZftzB8&#10;K9Sdn+9arkH0KyGuyh1OK5/aS+OmrWZYpB8P5geoyRBF/h+lcX8CPGfhHwx8DdU0vX/GGn6ZcXdv&#10;DLDDcXCJNNiGYDaGPIy2OBycfSjFxlPkXmThWo8z8v8AI5f9hXj4g6hbldpaxGFx1AlTNN/bZ2/8&#10;LIVc9g3/AI6B/Sof2K/GHhjwj441C/8AEuvWOnxvZqsUl7cLGud44BYjt/nis/8Aaw8V+GvF3xE/&#10;tLw7rdrfQhSqvaTK4GM9wa8SVGo+KOflduVa/I9SjUprJZRvr2+Z5HNyqnNfR37CEF3NpfiRrOzm&#10;8wfZxHPDalzGcSc5xxyRXzjKRhVI/SvZP2f/AIu+H/hb8MdcFr4pmsdf1O5WFbdoGaKS1C785BAy&#10;ZVUHOflP5+/mKqfVXyK700PBoSVOopM+qLXTJJLSGLXtJuLq4SJfOmbTGw745bBB7knHPWr1rc+J&#10;Psu3xBLq1xbW87NpcLWsojtEdQGQDGMkqckAZAAOcV8n+E/jxrmm+ONI8Xat8UFLNcsdQjEckqwr&#10;uxudWAV8Algozxhc5r3S5/bB+Ao+DU3w6tPG9yt1dRql+7aWzLdqTkgy4D/I5dgeuJMdhj5+ph61&#10;NpOndPsj0I4yjJXcT0DQ9Du7n4l6Tr89lMqyX1sJZLmwKvLJ9pjO/wAwjkYDDHOSR6c/VF1DpNz9&#10;nubu2Cyhd0bN24+tflN8APiF4gv/ANr/AEO70/xDqWqaXa67cvo+ny3krR+VtldERHY7F7gdu/PN&#10;foHqPx01NZLe31bSZLWTy/8AVyKuR245/wA+1e7hcHKjTUUc1TEQqS5rWPZHCtFvGCNvc1yviK3h&#10;mtJEmjVl3AHK1xcHxpQwqkyzTMn+yP5Z/wAim6l8XknsWEej3J+YdWUf1rshRqLoYSrRdrGx4F8O&#10;xRX14x2iL7yqvYY4FcTon2dvinrUNrDtXzPvbuuAB/Oo9G+K8mlXl5Ne2bMs2NoRuntWL4P15ovG&#10;17r40ueZZmkBhj/gDsNrf+On869D3YwRy/aZ6kYi9wt0DsXyQHTbWP8AEGEP4UvTtzsjyBn3qOfx&#10;lI6+ZHoNwq9QWYVj+K/F1xe6VLp/2IpHNgNI2TjkcdKpyRNmSeAbNtP0VYbgAeZh12j1UcfnmtL7&#10;NbG7WCOP7gLN/jXMf8JPq2kR2gmii2qvlxqnU9B6etadjqOrvq+J7VlkkiG2FQDuHr1oj2CV7GlM&#10;NzOqRfIFb5mqjo1vaS6SqiIMBM4X3+Y1JrEutpazCGxYHy27j/Iqn4euNUs9HUJpLXEbEnerbevP&#10;pV2uZmg0cdsmT9xWB+hqRxgtkKaq+JLm8g0lZBpbQ75V2uZB+XrVODVNRjRQ6Nk/xSSDOKQc2hna&#10;HZw3vjbU7WZTtFuxG3juKXxL4O0zTdDu7yKR9i2rHYxPDYzWRYatd6Z4ruLy186ZmJEkaJ1zg4/S&#10;tHxHr+q3mgXkV9oUwhaBgzrIu5fQ4+tYzpTdS6No1IqNmYWoAL4EmMaIzeSx2t3PNLfRxapq9j5c&#10;ysDahd3YfKP1rn7nxq0XhmTQn0GaRpY3QTLKuBngHpVzRvEUct6riyaNgqtHb7txIzgj/PrXRy3O&#10;e9rneXKn7DPsJGYyMf8AAaPAMbjw9bpIvuPpWT/wk2oInltosiq64Ulvb6VY0bxdLpukw2NvpczT&#10;Rx43cYNNEs6e4320qjPyqcf72e9N8GhLi81FYz/y9LjnrgDmsTSfFWs6tCt4miNIAx58wLuPsD+N&#10;XPB1/r2j3VzdS6EGW4mBMYmUEe3+e9RUs42KidlJDFqEK2szDLHnjpzVy2tbid/sSyKojYhQR95f&#10;/wBdcofENz/aiwrYPDM7ZWEzf/WrYsL/AMRRy+YukhWX/puMnNZezl0NuePUi8c6ZcWlzp8e7/lo&#10;xXH+6aZ9sigT/SS248cGrOuTa5qdzYyT6JtMLMW/0gfPkY/Coc6tKrQQ6IvzcfNMDV+zlYzc0YUt&#10;9bXl78oICH73PNch49uFt9cjTTEkkJkBk3fdPA/rXoF7p2qQukU+nxxtOxWPMnOcE/0rB8SfDXxL&#10;q0326HKyLtCiN+nT3rOVOW1jaNSLMXwDq18dZSa43RvHdZXzCePmXpXr0dkWXMkitnpg15fpvhLX&#10;tMun+22zmRmyr4zyMH+dehXGty21hGsmjSs23jbMrc9K2hH3dTKpJcxbuvDkd2FYSdJFP4elE1mY&#10;dPSG3RQWkG7dwAu7JP1/mazIPGep2t2LK401QjD5Y5JPnJPpxzV/+37ppQD4ebaD8qmYc1XKSpGd&#10;L8/jTzURuLNhu9cHrWmuXODJn39fwrH1VtVl1pNYtrSO32xGOSIgtnJ65qe2i8Ty7WiVNv8Anms5&#10;RLjLQ1DHKE/dBjnqc9KgW1cOQGZR39jWdf634h08KDDFIskwjQLIMlq1orLxWJNsum2wLfxLcdP0&#10;qeQrmR7v+w9pzq/iaR0G1mtPm9WxLn+lcV+1T/wSK8KftI/FO++LOjfF/UfDt5qsKrqFq2lJeQs6&#10;jG9B5kbLnuCTz0x0r0r9iaz1ODRtcm1CFFLXECqY2znAf/GvfYZlAVXzX8U8e8QZhkPiRjK+Enyy&#10;dk3ZPSyezP6b4PwOHx3B+Hp1Y3Vm/wAWfmlff8G+93LJiP8AaqjZei+Z4HOf/S2vsL9kD9l6D9kr&#10;4EaX8FY/Ex1mSxuJ57jUvsvkCeSWVn4Tc20AFVxuPTPevbLl4g2eapXKgvkN/EAOK+O4g464g4iw&#10;awmMqKUFJOyilqttUvM+jwGQ5bltR1aELSate7P5z/8Ago1NHJ+2D4ykgldt2oNuB7HOOPbAFeHI&#10;HlcIo3MxwB617Z/wUOIP7WXirYxb/SvmP4mvK/h7pY1fxhY2zhfLSXzZNwGCqDdg59cY/Gv7j4d0&#10;yHC/9e4f+ko/l3PLvOsR/jl+Z1mp3z6B4Wk0GNV/4llgEkmMYJM02G2/QZP1yPQVh/DP4meIfhr4&#10;lTVdDmO3hbm2Y/u517qw/keoNWvFF2s/haS6DfvtR1RpZdz7i6bmwR7AKv51yNqSbrd9TXtYmlRx&#10;EHTmrxa1R5tKtUw9RTg7NH218O/ib4d+I3h5dc0OYcAC4tmI8yBsdGH8j3/MVT8d3TCayixlZLyM&#10;MuM7huFfKvgTx/r/AMO9fTXdAnOfu3Fu2fLnT+6w/r1Havctb+K+j+JfA6+NNNl8nyF3+TKw3RzA&#10;cL7/ADEYPpzX5djuFamX5lGdBXpyenk+z/zP0LLuIqeMwslWdpxWvmYIWD4l/HLUJ5Ln/R7OF0Rs&#10;8Egbf5sTXrGjeLzp1qui+IkXdCpLzK+W68SD/Z9V7YzXh/wlmNhBNq012qyXD9Swz1Of513mnaR4&#10;g+IN+dN8JwS3tzbxtNI1qwxbxj70kjcLGg7sxCjuRXXm2DliMRHDWvGCSXk7a/mGU1Y08JKtPRyb&#10;b9B3xV8LeMfEt7IvhzT2ktbpkR7iORQFjwNxwT39q9M/Zd8ZX/wguNUtdU02b7HLZr9lgVhhplOF&#10;XAB7EknPbucVT+AHgTxt4uuG8P8Aw7+FifEW7jlMdxe2V1d2um2bZ6Pf/aEgcgfwRQtnqJHAIPvT&#10;fsVfFBtVi1T4hfELwv8AD9ZID5nh3wLpk2o3Df7Qn1F5ZIjt4yq4PUnPXoxHDOKx2XrBVXHka7O/&#10;Tfz0OOnn+HwWKeIpKXN8rHzL8Ztan1PXLvxD4gnma61BzJ9ntoTI/t0HyqOmT6dK8R+KHh7VbvUL&#10;XxA2lsskri3uEjRiGIHyEHvleP8AgNfYHxH8LfsNfCCWbTfid8SvEHiO+V9jL4h8cTyzL1+UwWQX&#10;aOehFeX638dP+Ce1vi20z4PG5jTo8b6pyfXc12pP4172T5GsrUeWV7aPS2nY8bNM9eZU5RlHd336&#10;nhPhG1ewFzp8TGBpHUzLJlSCp6YPTGTWxY+KYfh/4mj1K0naWBg8N5Gv/LSJxhh+IyR7gV2XiDxv&#10;+xn4uYHSodW8Nybs7re8vDn6+e1yMfhWbqfww+HXjtJn8EfFOzvpGgxb29+qrMrdc7oguR7GHoeo&#10;PI+mqexr4eVGorpnz1GVTD141abs0ePa9BEd00I+XPHNZoRckEV2Hj34Z+L/AAVpayararJb/d+0&#10;W7blVvTPbvXIqC7YB74P51z0Y8kLF15c8+buS6ddXOmajb6lZPslt5lliYD7rA5B/MV+sfh+7sfi&#10;B8OU8Q2Q/d6lpMd7b/N2eNZF/Q1+T0YG0KR75r9F/wBgLx0vir9n7Q7Wa48ybS3l0643dtjnYPoI&#10;mjH4V+W+K2B9pltDFpawnb5SX+aPveAMVy4qrh39qN/u/wCHL94WZRtPVQc+tV2fC8jnvVzXbNtP&#10;u5bUnmGZ0/I1mGVlHzde1fk8VzRuffLR2JFJLZG3mlDsE+X9ajB3E/MfrQzKVyQf++am3KzRFzTt&#10;b1TSZvtWm301vNH8yyQyFWB9cg9a9Y+F37eP7Qvw0t006Pxb/a9lHw1nrK+duU9RuOG/WvGSxViC&#10;OajLhfmX/GpqU6daPLUV/U2hKVN80HZn1VbftE/sY/HS7jT9oL4H3Gi3Tf67UvDl0yQt7mNCMZ9l&#10;J685rqdZ/Y6+CfxZ0xtX/Y8+Kem6h5ce/wD4RfUr4JOo/uxs+CT/ALLj/gRr4tLMeC1T2Wq6hpk6&#10;3Wn3s1vNG2VkhkKMPoRgitsFVxGXzTozaS6PVfiY4mjTxsWqsU/PZnqHjX4a+Mfh7rEvh3xl4Yvd&#10;Lvoj81veQmNvrz1HuODWCRcK+Mtt/P8ACtSx/a2+MVzoEfhXxzq0fifTIVIt7fXo/Okgz3jm4lX6&#10;bseoPSqNn8R/Cmoyj+1NMezbd9+MhgP5fyr7XB5vhMUkqj5ZfgfG43KMVh23TjzL8RIZkyI5GHpt&#10;kTpXsvwh/bf+P/wesU0ax19tY0yJh5dnqhabywMcK+d6rgAYyQOwFeZ2Vv4f1xf+JXq8E7H/AJZN&#10;8rU288NXVrJgiSI+u35Wr2auXYPMaNpRUkeVRxmKwNTRuLPsnxZ8YfgP/wAFFfgzN8HPGlza6P4i&#10;b97pK36hZrS8C4V4ZOBKpztZMhmUkYBwa+HPix/wb8ftCfGbWLO5sv2i/hPp2rWNv5WoafdazeCS&#10;MthlVh9mJH3ien8XerVxYala/vDGrYOVkQciq3xG13W/itFpb+NvEGqG+8PwMmm61a6rLBdpBwfK&#10;aRGBkUH5l35KnIBwcV84sHmXDld4jBVeVK/xR57abLVaH0tDG4LO6awuMj8T3WibPAv2lP8Aggt+&#10;19+zfY2d7f8AjfwH4iF8WFvBoetSiU7fvMRNDGNoyOc9/rXNw/s7/EnXPAOi/CUW01rJaGIeIpop&#10;E2rCocsFbODyF56ZI9K+pNc8AfH2Lw9Z+Nr34s3q2drPDHDJ4214Kogl3N5qbwGKDaeRnf0UMQRX&#10;BftIWeufD7xTps+g/FC61Sy1zw/b3k11HHtimcj5gisiN5eCMblDY6100eLs3zGNOGIlCUk24tRa&#10;1S6rXVbo6KvCmDy1zlRTUWknre+p5F8Gf2aY5vHV/beGvhfpuqatJKsWiya5GtxZ2EEMCvPcPCwM&#10;UzEyRgFw6gg4XcVI+wPC+hf8E0dM1XwRq/xN+HC+II9b01dPjGi2MWm2Op3nyJJNPEVEsEsbvjbF&#10;IqHadyk8nyv9ij4kXE/xpi8OarffLdaPdjT7dVwqSsYXcgZPLJAM+uwVJ+1r4E8AfDb4u+A9Dj8O&#10;i80i11O91b+y7qd1jaWV5ZCuYmRgqsFIGcZUZ3DIPDis2xeY53HBV6koPlunHquVp7+aVvO56Uct&#10;wWX5V7enBNX1080Xf2n/AAN/wTau/wBk/wAf/CXwb8PvER+J2hrNrOj61rC2ccliIxGXtkNnFEJY&#10;PLRsCZXPzs2dwUj4e8MeINLTw5p9uFkLLZxj152jPevU/wBpf45eEdW+K2seKvDM91rWrala32m6&#10;1NpengQlZ4ZI9rldke9d24BBxt28AADyLw146gtNHtdOtPBN9dCO1UrM1zFFlAPvtkNgd/YfnX6t&#10;wvgcZTwNq0m72fvbrTX0XX5n5bxDjcLUxilSSVk07LR66E3jbVbWfwxeQwxzfNbkBmj/ANnNYeg6&#10;nDD4ZtQd4KwAbinA61pa14wvfHEZ0TwpoeIWAW4vrg74xx8wXgBvTOOfT1bb/DXTorZZvEviG8ZV&#10;OPLWQJH9NuOPwr66jgKnLZny9THQTucf8OLmO28aaDLM5RE8QQM7c/KN6/8A16/V/wAP3seneHdP&#10;g1CcKzW6bVP8WV+tfmHf6Z4D0lxNp8d9GY2Dp/p2FDA8Ngg9DzXrvgX/AIKCeIfDQtIPGFmNZFuN&#10;sl08gjlcAYUZWPaMcdFGf1rZUZU53ujP2ntIWsz7suruG6HnK2euNvGKhtrpY5N1tgNIAWYdTjpX&#10;i/wp/bt+BHj1YtMuL+40m7f5Vt9QjGJGOMAOuR19Qteqp4n0qTdNtuNzfdK2j9M8dvQ1Vrmdzfub&#10;+9u4Fs3iMq7vu++CM/qa/av9le4a7/Zi+HN2x5k8B6O352UNfh/F4w0OMiEQXjN5gLKlnJn8Plr6&#10;6/Z0/wCC3N34K+A3g3wHc/s+W93Nofhux0/7Z/wlBhWdIbdIlfYbdipIXJG48k1nXr06FvaOwRw1&#10;bFJqCvY/UMOAaGYA4X8q/O67/wCC6d/MPN0/9nW3C8DEnilievJyLccenFSr/wAF0pmkJH7OEO11&#10;zGreLuUPbP8Ao3I+lc/9pYP+Yn+ysd/KfoZvIGM0b9xxmvz7tP8Agtt4quJo7B/2VG+13Efm29uv&#10;ihy0sfJDBfsmSMAnI4wK6DTP+CsnxD1bwpP4zt/gDo9ra2dvcTTx3HjBmfEauduBbja25AuDyd2e&#10;BXDiOJMkwqXta8VdpL1ewf2XjY6uJ9xsU21+F3/B3rbL/wALH+Deol/lfQ9Uix/uzw//ABVfXUX/&#10;AAXeurib7I37N9qMKqyu3jAhVJzycW3T2r8qf+C8X7Rdr8ffE/gOXTtOnt7PT7fUDDHJqj3K4klh&#10;b5d4yuMY6nOMnBJz3xx1OpUUIa3TBYOtRkpTjY/P2Qqvzbv1qsQTL1qXykZsYpphVW4FanUNCtux&#10;TiCOSaR1VUOV/KhIw4yxqdyR6YMvJ/hp5Cg5FM8td20rQ0UfZaNij6O/4JheG7fxJ+0o1tMkLsnh&#10;u7aHzG27ZCY1Uj3y35V+iy/Eb4m/D22XSLWdtQhaba2n6nD9qhki2jb94lgB83CkDAr5J/YL8AfB&#10;CH9n/T/G3jn4JaL4g1CbWLa3S+vjdQzJ9ovfs5KywSxklVO4DJAOMjFeT+Ev2zvjh8JvFsmm2mtj&#10;WNLtL5mgsdYZptiKxAAfO/hcqMlgM9K/Ps4weKzbHTqYfRw0s9L27WP3Lh9UMiyKlHFpNT95NdL9&#10;9j7o8Z/Af9mr433MmreJPhRN4Y1JoAZNS8JSJAo5I5gI8s+pbYWPc15N4k/4Jj6lqwmu/g78atF1&#10;gswEema1vsLtfRcMCGPvwK0fgp/wU4+B+t3Ucfxh8Eaho00lwpmubQLPCVUgkHADDPP8PFesaZ45&#10;+Evxd8WR+JPhR8Q9Hv7adZA0E1wvmpuPy7lJ+U+x/CvEljM2y2VqqdlvdXX3n01Ojl2OpJ4aav8A&#10;10Pjv4m/sn/tJfBdy3ir4U6tHaxrua9sVFzAACPm8yEso/Eg/wBOR07x340sWC2fi3V7c7SreTqU&#10;qfL6cHpntX6SHxF48+Gtog0rXLu1aOJTJAzebAcFP4WBAyGJyuDwMVz+v6v+zp8bX8/4x/s76LLI&#10;z7ZNS0FWtLoE8Alg26Q98MwBIrvo8QU5tKrG3oY1crnRjZwUvS35M/Pe88W+KZ5c3WuXF1uOT9ul&#10;88HHqJMg07T9bNm7Cfwn4VufM5P23whp07N+MkDGvrr4wfsXfsK+E/C7eLZ/2hvGHgs3EoS1tdc8&#10;KjUlkZgSEUwNGQABnJLcZ78Hwm3+A/w613Wf7O8F/tN+GLkBmKNq1tdacGVTjdulj2g9CF3Ennj0&#10;9ujiY1KftIN2ZzfVcDW0lRV1prH/AIBw6eEfAXi3WrLT/EvhfwvYRXdwkdxfR6HHbpbAn5mYWwTK&#10;gc4AFZVz4F+C7iS2Hwc0WT+7Ot7qSFhzzgXeBn6V7fpv7HHiHXLJZtO+OnwvuLlWf/iXyeMoY2kj&#10;x95XkAj3Fv4SwOOaoah+xf8AGrSotovfDF4CmI/sPjTTbl5evOIpjg8dwvT1xVxxFSySk182cX9i&#10;Za8Q+eiu1rHil58IPgnqloo/4V7NZn/nppmtTKx/7/eaP0qDRfgF8ALO+8/W9N8XyBcm3Fr4itVx&#10;IDkFs2ZyOxAxn1FerTfs2fHcFYW+Hd8zLLg/ZtkwPXpsY56daZP+z18fFdbcfBTxU27gNFoNw+4+&#10;21KUsZiI6KbNf9VchqPWijmF8GfB6KFbax/4SS3z/E00Fxt9MjbHXLeL/gt4GvNb0/xLH8RdWjWz&#10;aPdFJ4bRiQsm7OVuj646V6Fd/CT4r2CGe9+GfiGHd8373RZ0+Ud+UxWfdeEfF0c0h1DwrqEMce0+&#10;ZLayL2zgcduOfwqY47E00/eOTEcH5FUjpTd/Jn0Z8Pf2kvg5o+gx+HrrxDeLJbBdzSaXJg5Htkfr&#10;XST/AB9+C+r2r2tt8TI7WNl2yGTT7mMlWHzYbyuGAyM+vTPWvke3sb+OD7LMkm8SMRI3BPPH+fSr&#10;DWl1JZLDKRuHDN1/l7Uf2piI6L8jj/1EymUU7tX8/wDgH2XpvxS+EdyjXul/EfR28yMAtNfCNiAP&#10;+mm0/j3zW3D4t8OXG37H4v0ebdwvk6rC2efZj618L+WYbbeshXdFt+bgDmrFnGksOD1zz5h96uOb&#10;YnrYyl4d5fy39o19zPsrwpBOvxK1fVFtf9GuLOP98vzIzDj73TPHY121xYmSBQ0LKcZH7vtX5930&#10;d1FH9otXKqQQu1icH1+tW9I8ZeNNHkjfTvE+pQ/LhVhvHUD6YNdKzqUt4nJLw0j7Pmp1/vR99LDb&#10;rHkQfd7bTnFVL6wuvF2mXnhjS7SdpryJraKO3jYvIzDG1AvLdcDHJPSvjOD4nfFe2P2u3+JutBlX&#10;7rajK5PHTliAOfStOT9pX4+WVjHBD44nZIgdrSWsLt9WYoS340SzaMo25dzyZcB42MrQqpnq9hqf&#10;iT4d6jcfDzWfBH9n61b3SQT3bKZRCDGDITCA2CRgHgbehHFYnxDTUodWvJfFGg6xMYrXzo4Et/sr&#10;JHIWOfKVSIoyN2NoGV6cHFedaX+0V8VdNv31Fp7a6kmZXaT7N5LFhjB3QFCDhV5BB4rqtT/aX8fe&#10;LY77xBr+mq1xeYivr611zU47m5Uq3yyH7URIpGc5HIbnNfFvA4uOOlXg9+l90VW4PzSnFJ2fzOJs&#10;fiBf+D/iZDo8l5NaxQR5vLG/jMIaEru3fMFKlRjGeh7MTg+ofFv41eCfEHhLS/APw88L28mr6hq1&#10;1bzapJfO8DIUTZAXLsDLvywJ5zxuz08Q1BfAF/4muPFPiLwnrFxeTSCTzYNbQBeACAJIHByB3yRj&#10;I5wR6t+zPYeAfiH41s/DOl22taQugw/btPlubyGSHzVkABl8u3RnPz5zuH3cnPfolRjQXtG3tZ9t&#10;TGXCGeRjzKndLsyLx/q/9leH47Cy0a6OrWN4JNc2GMIu2P8A1ioT8gV3A3fdxyRngefa1osviHwx&#10;qs2kPHc3Wmvbalp9wyqsmFI3RsOhUZ78Yx05r6f8U/s1/wDCa+J2u9E8X+FPtEsDW8y3V5NCWVyN&#10;43TDHX0YHB61ky/sLfGbwDetq1roH9qW32W4tfsej3UV1PeWcqgAsEkbGcKw6nHG2s8LmEacoJ7W&#10;6HjYjK80wjanTf3Hj/gzWfBF94Y1K2nvNTnnvLNI47e01BQtpMxLeaGZHE6gh8gY4YAEY3nx34tH&#10;W9d1Cx0bVPFepaxrEups3manI0sgZdvJYknGAD/L39QPhX4qfAjxT53iD4fa1Y/2WjW1rY3WgS7J&#10;sj5TGShXPznLHJHPFU/Fnhbwl4j0RfFniK2b7YBkyws/meZtzyFYHO36dK9KnjKNGUppPRaaXPJn&#10;9Ypttxa/Ad8OrfX/ABj+0toGj3h1LWLW8lVLrTFvxaJPbBkRrZFbKozr8gPJ5GASc19Ca1+zN8Pf&#10;BWuap4+8FeMIdO1uzuN8Xhq6uYvOsbZ52XEbh/3hjG0bTEGY87gpIHyVc+JpvB2t6b4u8L63JZ31&#10;nJ5dhIYd0kTbRgfMrd+Oq881mfFP4s/E228SQ6GdXvrNoGSdVW48w7pEGSSAACe+D29q86rhMZmG&#10;IjKnOy5UXRxEadvaXbPozRdRs/F3iufwxffFbMmt3IksrXUZFV1XBxkSSBYj93bt38Y4PObvg7xB&#10;4P16+muL7w3p9vHot5fweIPLVVuZ4wkIhlzlVBDyAOY1VnCZOSRXx58OfGfiex+Iejag0s2oXcV4&#10;v2YOokkZ9/ygqVbP8PHJI4FfSn7Ti6t8JvjRDpOua7p99CurDUja6dY+QhEojOZUSKIMGIfazEgI&#10;eAcjb6+Fy2OFh7OUryt2OqOIjUje1kch8VPD/ijxFfaP4r0XUZrxLi+lktU5u7mdNwUyeVhyudrB&#10;d5xt4OO9C2+JJ0DXrjw3F4eW+uY7MFtPkuCscp2jEjRuquNv3tgYAHOFAY57TxhJ4b8OeHbrUdI8&#10;ZTR6z50j6dY2sULqkKSbQrFiGXcGP3STwPU14Hqc1v4u+KGoWvjCKGBp963l1bbgsJGAWAOcjI27&#10;cEknjngvAurVqVKU9VG+uqev6G2Ih7OMKiVk+59VePo/HmpW/hjUJtbVpofCkVxFbuyrHaNI7OsA&#10;CqSCsflO2TzvI681B8VfBPjrXviNc6NfX+oXy2kq2TaNJdLcS2sjH7MxjiMu0htoGFDYAXjgY7Xw&#10;RB4Jk1rwXqt7bTSafeazpR0ptSuAqXNvKsMb7/u/KNrLtIB4OSK8gX42w+B/HPiRtC8XNf6vb3V6&#10;t2tjp7rOZopXCOsgf7hdt7YySR6cnpxODfs0qT26Psc6lTfxoyvit44vbHxPD8KLCeSG6sLb7NpZ&#10;umGYJI408lo1YBMOqZbAJcuzZO4Z42Lxn8ULCQeN9U8UqlnJdQ2Umk2sxNxcN5kYw0XQLhmIOBhW&#10;4OeB2t78ePh54w8YaBOfD+oTatpcMaW18bKBIxOI8PuUfvJWzhVy+eRlj1OJ8SPBvwXUv8U5/Et9&#10;qV1qUsfn6TdwrB9gm3H5wnmk4DIx5YfMwG1gCanDqNahGdaFn2tcrllqoS0IbHxw2o22p+HNO8OD&#10;+zb64kabU7qE+ZDOxAjjDF+VG1Mj0Zz34wdRk0GK6MWr6XrCzrw+7ue/R+mc49qg+IviXw3p/wAT&#10;5tK1WzW4uIGIlhuLh1gt2dSN+FJyVz2AOcDI7er/AAwvv2afH/hn+1/jnPJZ+IobhoLh1tI5PtKA&#10;BklO45UkNtIwOUJ6k1tCFOjHlRz3cpWZ872emeFbnwfq2sapqUkWopbgWNrGyYJ+fLN82cfMeACc&#10;ntjNUNYs72fTLX7NaMzf6Qu1VJ3DMp7d8mv1L8MfDP8A4JteAoZIfBP7CNnrF3GFH27x14yvdQ3c&#10;EAmCEwxdOuRXdaD+1Rr3w6099L+CHwt+HngCHaS8nhPwRZQTMvq0zo0h/wB4tmuZZ46MnyRb1v7z&#10;/wArntYfJ6kYNSe6PzN+E/7CH7Zvxmitbj4YfsweONYhnkbyry18M3P2ZjuHPnMgjA9y2K9k8Df8&#10;EOf20dUvd3xV1nwD8NUjVPm8b+OLSOR+I+kNq00vG09VBzX1V47/AGh/jT8QpxY+Mfi1rWoGXD+V&#10;eas/kqueDsyFA9ABXKTXxjlSRtRWYO2C0cm4j3P/ANYVH9uZhUl7to38r/mdSybDRXvts868Pf8A&#10;BHn9mfwpbR/8Ll/bwe/uIZB9p034f+A5ruNxtwQl1eTW659/LIGRXaaB+yj/AMEuvhFepqdj+z/4&#10;8+IkggYTf8Jx44S0tg/O0+Tp0EbMOfumbp+dNv7+/vJ2htdWt1k24XEZ8zH97nj9KlXTp3t5ftl5&#10;5jSHPmbcYHHy46AdfrmuWtjMZJvmqP8AL8kjoo4LC01aMEdf4O+K/wAPPAmlwj4P/sd/CPwncNIz&#10;peW3g2PUbyMbjtXztQa4bJGemOp6Vc8afteftFeOrNfDGv8Axj1gWqptXTdNuBZW4VuNvlW+xNvP&#10;QiuIazke0htpWBVECqNvb39en41Sj8Iw3erJdiOa4eOMpDbqo2rk5yFUDniuGTjJ+9+Ov5nZGjGP&#10;wxPmr4ieELjU/jj4hv3mkW3025t1ki80tlpkXC5GeuWPJHFd/wDDrR/seoh7dPmjs9u7fjAyOBk1&#10;Z+J+iW2h+LY9Di0+WC41TUH1HUGktmBkWNFiRd2MYDKwwDwUI4Oa6n4ReDLnxVc3wjuFgW2RPMyu&#10;c5J4/wDHT19K+hbjUyacn6fkeRUUoZtTjfzC3sbeyto4YBsCJkZ5Kf0OayNZ8L2Nno76zo1ij3Vj&#10;p9yunRxyY/eSLjd0/wA5Neo2vw60aWdYorqa8O352X5UHUdR1/DNb9j8MLOLy4bfSAzAbipz+vXI&#10;/Kvlfa8ux9H7Pnep8pfD34eS+CfHMt3qaySWmh6C0UcrNxLPK2+TBIP95h/nFUbLwp4x1vVln8H+&#10;CribY5jtYbW3eTgA8lgvUs5J9Pwr7it/A2m2Ns82qPb26sPmjhRV/M+v44rP06/8C/DuA6T4K0O3&#10;hZjl2jX52P8AeYn5j9Sa1ljrO9iaeD5r2PHPh58KPiDB4mt9S1zwy9jbw6HFZQ/bJFUlg24lVySo&#10;6Dkdvy734V/ssfFfxroHizVtEn0u+h8NWN1rl41zdSrFDFGN4iD7D+8YghABgnJJABI6e2TxB411&#10;VLeytZJpJJFRXCY+Y8BR7k8cZJr6K/bU8OeIP+CfP7Cej/Dx7ixg8SePnuJvFCpNtnSE27jaCBys&#10;YdEAPV2ciuepjMVPSES/Y4WjKMZS95/8Oz8udH8UeKfiV47jvdZ8Pw2cM1xHFZQx3BkYnzNrEnao&#10;PIxxkcda+r9C8B6VY2btrrSJhspEsqrkepIGPwHNfPvw08KXbfEzQ9YvIvs9nCrta2fISNExsLe+&#10;ct7Zr6q0D4aeLfFwjuItNuIbeZsfbruErGc91BGSOeCOD613V6/1ulCNJbfnc5KNGGFrTnUe9rd7&#10;GDDH4N0678mCxhhZoyWnaPcSPq3P0rhPGvxQHhbxOti0dy0kmRDbNlWyBu3MvGF5HqcsvBFfU/h/&#10;4S+APh3NFLfXS3F4u0fatQZQS3T5V6L7dSPU9a+L/wBofXNEuP2mPETzahA0enuywSeYMlnfDrx1&#10;wIY/zr3sg4eo4+rKeLlpFXsu99EeLnHEUsLFQwsd3a7Ob8c/ELxD4i1WSGa7kSNsHyo2Pp3Peu+/&#10;Zm8L614yS38O+H7B7q+1LVFtrO3h+ZpZGYIqgdyScfjXl+o3mlTTNdfa41DcL35r9Hv+CDX7PWhX&#10;Flq/7XPxNjW08P8AgUXJs7m6XEP2oIXeU5HSKI7vUMykcjFfUYinh8vwrVJJHy/1jEYqtzVJNnoH&#10;7cFh4Q/YE/YU0X9ifwHfQf8ACUeMs6l4yvIcB5gXVpST12vIFhTP/LOI55zX5H/tLeJr7wV4Z8Ja&#10;nGZjNJ8QrFJFtY8ySJ5cu5AO+QMe+TX0N+3F8e/Fn7TH7VOsfES8857PXfEVs1natNgWdjbSARRA&#10;e4VSwHVi3rXinx88O2XibQ9NtL7Snuja6p9ot9sgUwSqpAkye/zGvi44aVbNqVOe00z6ylVWDyqp&#10;KPxRabfno/w2J9V+F3/CUfD3xX4a8OOsK+JNLmEat1W4lhZd/wBPlQf8CNfJHw2/Yh/aI8O/E3w/&#10;rmveD4IbOw1y0uLqZNUgYrEkysxAD5PA/OvsP4MX95punQaXdTSM0J8vzppPMO1ySuWHo2B06AVw&#10;fxq/Z58Oz+LL7xHZ61r0V3f3Bm8tdakSBASdyqoI289ulXw3LF4fEVcvckpQbWut10/AfEVPC4nD&#10;0sek2pJN26Pr+JmwfBH4l2/jz4weKE0iAReMPDv2HQyt5HukYx7SGGflGR3r5wuf2Df2pdblhefw&#10;vpqrbxLAmdXiB2L0P3jnr2r3u2+AcDqsw1HVpWAxn+3Jif8A0Krf/Cg9OnfNtFfSSDjE2rTEbfT7&#10;1fZxwuOT+OP3P/M+NeIwu3K/vPBJ/wDgm/8AtISwqVXQV77W1Ycf+O07T/8Agm1+0YZFkuZ/DqJg&#10;j/kLHI/JK95uvgRa6auJ9MttrNn/AEi5f/4rmpV+Gb6ZEjBrKFW4j3O4U/T5qr6vjutSP3f8EXt8&#10;LsoP7zwlf+CbHx/l2ltZ8MJ/valLz+URqG//AOCb3x7zGqa/4X+71/tOXj/yDXv7+GbxCQ17pykE&#10;ArhhjH/AuOtJp/gg3DM3mWzsuMeTvbjPfnil9XxnWovu/wCCHtMP/I/vPnd/+CcPxyjOZ/FvhOPj&#10;OW1SYf8AtCqup/sBfFLSpFiu/iD4T3NyNt9P09eYAOK+rrH4b293ZrHL4dSf5juZY5CPypp+GWka&#10;o62dhbwfKpzbrb7m3Dknvgf/AK6fscV/Ovu/4Ie0o/yP7z51/Zl+AWvfCj9rL4fv4i1vS9QFxqc2&#10;E0+V5Au2B/vZVR34r7b+OsdnFfafK0ahmuDn5evynj868+8C+FLbwt4i02502zje8a532nlW4DOw&#10;4OOeeMivQfiLY+LPG2rWC2fhSdVgkPmFiq8Hvya6adOUWru/mYc0XdRVjmNLZH+9COORxUmuROmn&#10;vIq7VLAfWtm18H69ZQzRN4YupGlVVhaPZhWDAkn5vTj60zxF4Y8Tx6EWfw5dL+8A3fIR0z2aujmi&#10;upEb32ODmOyZhux83Ndh8MLVma+vC/D+WPpjNcjNDqEd01pLYyeYD9zv0+tdN4V8RJ4f0WaKfTrr&#10;7UzZZUXKhexzn69qQSO0UOkb+YhOOORWZqGnWsy7ZIwqscmuf/4TnVrgNcRJN5fPzfZW4H51APFn&#10;iC8t471LKaaGTIjaOEkHH0qiC54ht7KDxFpkIXC+cCwPP8a1vRmW68cKtkq7Y7fEjN/d46fn/OuN&#10;ufEF81/HeXdrIjRqVjj8luWx3qay1bxfJff2p/ZE83QNtXy1KgdO3p2qo/EKXwnpk8UbRPHKflZW&#10;De9UbUw6XYR2duDtjXYpPf8AyK5mP4h65d3DWg8NyiaHAkj6bSRkZzVfUvHuuWqvNqOgTwqq8bdr&#10;dTgd/Wui5jYsfEzVAmlR200JYySEr7bRz/OpYBBJbxyCNfmjG3v2rmNd8Y3OpWElre6XdK7sApeE&#10;4B9Bx39qnXxjqUMcEV54cuI2lZooVEeSzKPTPt1qSttDRFolo8suf3kkhLNt5I//AFVS18O2g3gJ&#10;O5oT37VDda3r1yMLoNwCh7xVnX2oeITazPd6TcKphYkeR0GKCbHE+YsY3Sfd5OP/AK9TaBMr+KLV&#10;QV29d3/AkIqvqX9pWVrHdajos0azN+6Z2Hzdx3449cVNosV/4e8YWt3rFiyRiNihVw3OV/z+NGyu&#10;OXY9b09F3bgBnYw9eoptxF5ETOVB+U8dPwrO0fXBOiyx6fMRt4bjH860pdYtJrYMlpM3y8qGHP61&#10;XxIyUrMo+AbhX0SMhQpNxJ/Ef71ddo0QgnkdgrLkH5vbmuM0S8uraPy7bTZEh8wsu5hxk1t6Xqus&#10;Xg2WmnyT7ZcSFHXAGOetc8ou5toN1GOXUvEluSWj2yZEiqcjGDiu4N0wjTHzfKOQOprnrC11SDUo&#10;bu40h1Rd3mKrKScrit20+0XUMcq2TRr0VW5PpW0FyozlzSd0iYXLPDtcfN24qvFBMsbDZk7uSKsC&#10;WWzKwy6fJIZCduCvGBnuarX+sR2kZnfTZAndty4/nWluYjUg1VDLeafO+d6THv8A9M2q15vlbSsv&#10;3nFVr27fUBbyWFjI+xi7AFc4Kkdz71PDd3CL5baLO3cBmXj9amUddC47EkaRTMwd8FuA3v7ViXd+&#10;z3kmnMoVo5ApYNzjGQa0bzU3t5o92mzRl3+XaVPv6+lZmtyW/wBsF9Hod15nRmjA+bnr1qZRHcd4&#10;lZZhYXBHzLcD5h1UY/xq3cXAhKzNc5BHygHpXPaprOuzSwrB4fmXy23MeGzWjaXXjQwq58Knay7g&#10;zEbh+FTNc1rFxaNCO4ll27Ecq3c5qxHJcRNtAK9utY3/AAkHiFbyO2udIxIzERxbvvYHsOa0pdQ8&#10;SL/rfC0uTnowrPkkVdGRMXtfFUMKw7Va6jY46Yz1rv4rh3IP3u20f561wF7f6odTFxd6NLGItvDL&#10;zwd2M13nw4lm8cXLXjWEkVpHNs+9/rH4+Uf1/wA4VSUadPmkEYSqTsj6Q/Y8tJz4V1Od0YeZeJtL&#10;DqNvX35r2RoQu1cMfavMv2cbkaR4WvpGiuLhP7Tt7ZRBEXwWKpuwOdoLZZuygnpXrgtN/JNf5+eL&#10;FaU+OsZK28l+CR/W3A1JU+F8Mn2/VlI26Ou5iPxqvBCWulV+m+tSeyyu1T3zVeE2kGqWtpdTKslw&#10;5EKsPvFRuI/IZr89hUlKtFJdT6qUI+zZ/Nr+3fbS3n7V/jG4L7c36/Kf+ua1wPwziex1i8uEkG5d&#10;Nm2/L34r0L9uCff+1N4xwf8AmJ4/8cWvOvA95BZeJ7cXTgRTEwyFugDDH88V/pJw6ubIcKn/AM+4&#10;f+ko/jzP3bOsRb+eX5ia9ez3PhfSIXl3bY2XJUcbTtXtnpisO3tngbcx/AVua1YS6fYSaXK259Nv&#10;nTpjKMeGHseCD3BrKDA9K9qUeVnj3YxxycGrlreXcWnvbi4fyN2fL3fKTx2qqVd2CKep6ntX0N+w&#10;V+w/4l/bF+Iy2DQXEHhXRWSbxFqESld+eVtY2PHmMM5PRQc9SoMS5Iwcp7IqmpSlaJ1H7Mvwl8Bf&#10;EDwL/wALJ8bwajpXhuzjaCL7Do0tzd6vqIAWLTbMIjK00rsBvkKxqu5mJI2H7N/Z4/4J3WvxEt11&#10;z482Fl4Z8KW0iXCfD+x1A/YbJBws+r3iqG1C49UUBA2RGgVvLH1H4CtPhT8Ofg43wn0nwXpmj6To&#10;8UZXUokHl2cKDG4LjLP1VQCNxb1ya+Of+Ckn/BTix+DGnj4J/BQIviKOPctvwyaEWX/X3GOJb9hy&#10;FPywA4xu4HkYXCxUpOCd293r8j2cVjJypqM3olstEemfth/t3fs7/sYaIvw78Ds0csdrtsdK0m3i&#10;h1K6UcBggDR6Xbk5wWDTsBuCgMAPzL+Nn7bX7QH7RVxcWB11vD2gySZGi6LO6CTrzPKT5k7epZse&#10;iivM7+PVfFWoT6/4k1a4vtQvpGnvLy6kMkkztyWZieTT0tLXTDsgHzflmvapUVFHj1KkpvUyv+Ec&#10;uZ7ry0GTnBY9zmr0+gpbQNam3EcqcMO+asSXeE/dHHvups16zfv8tu3Z3N6+tbckTIow+HUSXdcY&#10;Zc9NtQ6no4gcS2EbDbzuTt6VoK5cMzNnnJpTJNHF8k3ylslfX0qXGPQpSNHw38W/in4esTZPeLqV&#10;my7WtdSjEwx9T82PbOOOlGuS6P8AEu9bXtLEWn6kURJdPbCxvtAUbTgAHAHXg+ueDl/aHcsq8buB&#10;7CqY0PUJLjzLWYJ/009PyqOXl6XH8RG9vLaztb3UTRyRsVkjcYKkHBBr61/4Ji+M5UPiPwRJMNsc&#10;0GoW6/X93If0j/Ovk6+1HU7h1sdbRWuIsBbjaA0i8AAkfeA7E5NetfsPeMR4Q+OcLSbjHf6bc2rx&#10;r96RtokVRnAyWjUAepr5jjDAPMuG8RRiru116rVHvcM4pYPO6M27K9n8z7e+Jtqtt4ouJE+7cKkq&#10;4HqMH9c1y8ylcN+lcT45/bt+BmvQ2V7ZrrH2hI2imhk09Q3TIwfMx1965E/tw/CpfuaHrhx/06xf&#10;/Ha/E8LwrxHUpr/Z5H6ZVz7J4VH++R7HtDHGaVlCHJrxl/25Phdv58Pa8f8At3h/+O1G/wC3H8M8&#10;/J4c1z1/1EP/AMdrb/U/iN/8w8vw/wAyY8RZP/z+R7RkHByc1G+cZx16V4jL+3N8PQxMXhXWuveO&#10;IH/0ZUR/bq8BlcnwjrG7t8sWP/Q6r/U7iP8A6B3+H+Y/9ZMl/wCfy/E9x6DJOT3ps0oddorw4/t1&#10;+A9p/wCKO1cn/tl/8XSJ+3L4DLDf4T1YZ/65cf8Aj1V/qfxFv7B/ev8AMqPEmSqX8Vfie6JJnGev&#10;8qexRRmRsV494r/ay0LwZcQ2+o+DtQZrmMvFtmToDjvis5f23vBUsfPhDU845/eRf40R4O4inqqD&#10;+9f5iqcSZLGXK6qPb47yeCXdbTMpz95WxXRaL8WPF+iDy3vRdRdPLuF3enevmeT9tjw4JFFt4LvG&#10;TsXulU/kAf500ftz+Goxsm8D3+5W6LcIf8K66PC/FmFkpUqbXo1/mcVbO+HcSnGc0/Vf8A+urP4s&#10;6FqarHrGnPbswwZITlTWf40g1S7tI38A3PnXE5/dShcFPXHuPWvmbwz+2j8N9ZlkTXLa50lY13K1&#10;wrSbz2AEan9cCn6x/wAFCdCnkSzj0HUpoLXIt5kMce4djjr+devSwPEtWEqOJw7la3ZfjseZPEZJ&#10;RqRrYeqlr1u/wPUviZ4O8SeH4ZNV1nUrq7MnN5JcyMzGTGASWJJ9Mn+Ro/advnFv4FtmJ+XwRagA&#10;+8SV5af+CiWgXFm1jrPhPUrqB1xJFM0Ugx6cmudk/aL8W/HLWmutceOOx0+NodGgWBYzDbDCxxEA&#10;lRtVRjbgZyec1nW4bxkJRxMockYX0dru6tpY9rCcSUMRQeElLnk3dNdlrrc6j4PfE+x+Hn7RvhLX&#10;NS1KO1tYdRjivLiaQKkcMqvGzMTwAFcn2xXun/BS/Ubiz8WeCNf0+Rd80NwkMnUEjGPqMyV8Z+K/&#10;HeueCfGf9r+FfEOqWV8hhPmWJSJkAXjbJyc8njAH1r6r/byeSH9lz4P+L9S1RZ7/AMm3g87zBuna&#10;S0jkL9sj91kn396zx2Uxo8Q5ZiY6ufNC3/brkvuLp5o62T4ujPTks/xsfL3wyvJdS+Dlj4dstNYX&#10;C6lK81w2U3yCQ4YE9Tg7fwxWT4ggstavf+EB8JuFs7YKdevkj2ebL/z7r0OxOAfVgT2FXvE3jTQo&#10;NLay1q9jsreRTshjXLSZ5JAUcZP8XTNcH/wsbTPD9p9m8G6c7SNMWea/UNx9M8/Un8K/csHRw2Eg&#10;2t5O766n4piK1fEVLPZaL0PTo49I8M6OszRCMR4WONM/M2OFA9//AK9eb+O/iDfSXDWlq4N1/wAt&#10;HBykH+wvq3qT0/WsvVvid4p1lFW78lfLQrGY4yuzPcc9ayLeBZE3Oee2a6K2Ki48tPQwp4e0nKeo&#10;1W1GZ2vDdSNI3LMzZzUsdvJLAzvPubqVYdacHKMwiB2+lNeUL9w9DlfauPlOq4+2a425EHyr+lfS&#10;v7Jf7d/iH4VXNr4J+JV1LqvhksqR3DfPcaaOxXP+sjHdM5A5X+6fmlZ3weeM5qM2ypuMMu3aT8rG&#10;i3Lqh+7JWZ+yGha3o3iPSrbXtBu7e6tbyNZbW6hYMkqnoQR2/lWr8IdA8By+AbVz8Ovt1xD4TsLx&#10;/wB3LHGwj05ZnTeUxukOR/vMGGQMn4E/4J3/ALYNl8PdWh+DnxJ1F/7EvZt2k3TZb7JcM3+qPcJI&#10;en91z/tEj9O9B/4K3eD/AAX+yho3wD039n+yazXwlp+nal9m0e0a6vpFtFhluWJlRssVyrZDAEHP&#10;QVGIxVOm4qSvc0w+BrV4y5L6a6H3z8DP2MP2Mtf+BvhL4g3H7OnhiSTVPClhfzTSab5ruZbZJWY9&#10;SzEse2TXgfxNvP2WPtmow6B+x94f0mHSb4F7u40lD58QBwdsbZjGAvBAwcn1rt/+Ccn7bnwtj/Zh&#10;8G/DrxjrY09dB8E6dCt9cM7CRhGqlSR0I+XGMgBhyBg1458efiDZaz8YteXQIrp9P1C5ju47nULp&#10;FQW7wQRsx3D58SRyMFIOdxzk1+WceZ9OpkvNlNdRle0lb3rXtoGChVWKtVvp56GW/irwF4o1G612&#10;x0DR7fT4bpoH1CSZZLqxgK7lMEXMhT5gob5gArgnPytP8Z/AWiS+OfC3ww+EmlWurah4r0W1gXWk&#10;tJI4nu/L2vLJbszLFuZlZ1wcrnldteffD/xx4z8LTXiWdlZrYSTT/wBn3ttLBb7YdpiYIDyqfuN2&#10;0Zx8wIzJmuo0f4p3hurXUdKm+ywSLBBJeSzI6wq0yebIoAUkgTMWAJBAx2OPzPD1lHkw0l7Rrlcn&#10;1ve/LF28/lY7KkW5OTlbse8ftxfsMfs2eHv2P9V1yb4MaDpXihlsftd1orSRMz/aIjOI8Huof+E4&#10;H0r8U/8Ags0fBa6x8Oo/A/hiLS7W18PSW32e3LMkuwQr52W+Zi5yxJxliSABgD9Qf2hv2qvhvd/D&#10;+++GfiL4ptq11pjQ21nf3N8IVeLzGdJVhZvlKj90+MsVkbKgAV+cv/BV7wuvxxHw7vPg7eafrMlh&#10;4cji1qO31KFWguhBb+cW3lR80okwoLYCgemf13LM3lmWeQlTbhTjGzjZ6vXrazscMZRhSftJpu/c&#10;/PwSlTgqaPNBOCP/AK1enab+yZ8VLwlL2TSdPYf8/l6W/wDRSvWlafsZ+L3uMah460NY9oO+0E8h&#10;Y88APGn86++9rT6s55YrDx3kvvPG5GVhjbzTVLKuGXvXvcX7Funi2Wa5+KEwmxykegKyg/7xuB/K&#10;sL4mfs0ad8OvAV54qi8YXF5cW0kf+jtpqxKUZtpJPmsc8g9KarU27ImOMwspKMZJtnke9VOf6UNM&#10;NvO6nBlafbjtUgUYYbD6VWtzqP0G/ZEsJrD9jbwze3EkLR/8JLZmNNxWQbbqSY57Ywowfr6V4H+z&#10;v8Erz47/ALQ+n+D7eYxwyTS3d9Mv8EEfzuR05wMfU1e/Ym+J3xk+IGop8DrXxFar4a0HS7jWprea&#10;IBlW3jblGAzkmQZHQge1eo/8EyrIXH7UFxEg+Z/DN6qnHViUA/PNfJSjWwNarJtXbb+T2P3TKamH&#10;zzJKSs7QSjr3W5Z/aA/Y60XQ/iI2o21/cjT7rS72aRoyN0ckVrI6nnqCy8/XrXyz4ItNVsbj+0NJ&#10;v7i3nSQhZreZo2H4jmv1C+Peg6P/AMKs8V+Ibyz33dn4ZvjbzN95MwODj064r5U/Y0/Yx0X4z+CZ&#10;vHuveNZtPto9cks57eGzEjMiwxtuVs8HL45BFZUMYq0W6z3OrF5T7CjfCRtbazMT4e/tu/Hb4W6T&#10;Jb67e2/iTS7VSZLXV1JlCFgMLKORn/aDV6n4C/b7+BfjuJbPWfBd94XZpAzzgm4jjYHP31+bGABy&#10;o5Paq3xR/Yd8WfCf9nD4gfGy31vT9V8OW9pBpDzxsUuIria/Rod0TD+KO2dsgkKSBzmvmH4W6Iuo&#10;6M8bw8i4KDP1rHFZLl+JjdLXo0Y4fNsww1KLcr6tNPoz6+/bT+Ivw++Ifwm0G+8C+OrPVrVtURmW&#10;C4VpIj5DD51zlTz0I618trKqTKsZydxBGenB71V1bweItRaN22J6oM59qydU8IT20oe1upiG5jYM&#10;RnIHb1rXCUPqeHVJanZLNpYyunynULIpl2uox71Jb3MqyZVxxwT6CuRm8J+IrG1WRrq565ZdzfL+&#10;tQ/2N4liHmG6uFX/AHjxXTzTW56Eaqqbo9ChvZoog8MrR5x/HirkHiPWbRwbPWLpBu/5Z3DD+Rrz&#10;FZfEcJ2pq9x16VaWfxXEfnvrj/vgc1m5RtsErxbkfsx8Hv8AglL8EPGX7N/hD4m3fxr+Jx8Ra14V&#10;0rVdWtbPxREkEEl5AsmxF+zllXcWABYnC8k9/Vfhx/wR2+Aeo22k297+0h8aLc6hZyyYj8cQqHlU&#10;D5F/0U993HXiuv8A2UNelS/8beAbuApHo3hvRI7e1Y8xxW1syhDjjd8ozjvmvVvDOux/8IJoeoWc&#10;Xy2+rExrN93aZ2JGeuNpGff8a+BzDGZhg8dKm5vo7adT52nmFfGYVzpyau3+p4ZF/wAEe/gzpena&#10;bqc37Q3xkEt1dRpP5njC2YIrsV43WhyQdvU/4Vp/GX/gk38DrbwhHe2Xxs+IU11YKoWe4vNLZpVY&#10;nO7Nj82Se+cYr6COo6s/hO4ub67mFvbzJNbb5OVVJFOcnt8p4PPINaHxsv7pPhzrlzp7yzI2mtIF&#10;YqSVUZxk99wzxnr9MctPNMZ0k9TGpWxTqw5pt28/Q+cbX/gjr+z7LpOl3J+LHjSZbnY0xvNN0GQK&#10;CvbOme/euk0j/gj7+zrajbB4z1ncq8PP4b8PsG5PBA00bvxP/wBf2z4cavqU/hu10/xLFND9lhgE&#10;MluvnGVgcMpTBwwxngA4610Fl4l8LazPJN4a8RQ3UbboriRWEZ8xGX93gAc4LcYz2rSOaYyUb8z0&#10;Zz1sXjYy5VN9T5T1L/git+yhrsd1c297fRyTRsWk/sPS9rEcHasVrGqj/dGfeuSu/wDgiH+zaLH7&#10;dpd2q7pyu2+0ORmbaSpG6G8iHbsoz7V7r+0lrHibwx8VPC2reDfEN3aWe1GurW3uHWOeOO4TKkLw&#10;QUcA8cAV7bPLJLpHmw2+2NZnLKvLLnLZ/M111MXjKVGEnO/Mr+hnRx2JlUlHnkrNLc/Pp/8AghL+&#10;zNqXiC4vpdbFu0cPmL9l0u/Q7eOCG1Vl+nHvU1x/wQP/AGYWjaKX4jeKoXeLzGW1tIwFBB4BeV/Q&#10;9ea+6tUvdNHiNRAjbJrPYduMfwkfyaneLPENjounXWuCItHG0EZXH8JbBP8A49+lYRzXGp25jr9t&#10;ioyTjJ6n5461/wAEGP2ZYhHp9p8ZPGemy3HliGaa1tpojI4YCMqFUggqed1Zif8ABvV8PLbU5Ek/&#10;aa1x4pFAtYV8Lx7txO0Bj5+Gx64HWvvX4rfZNUsdASOZkb+3YJJPK4zhsDv6/hXcaLDBcavFetA/&#10;7nPXHDBv/r1TzbG6e/8Agjo+vY2nTb5mfnXB/wAG6/wqsW8jVv2gPElxNvCM8GjwQqflJGAWb0Hc&#10;16/+xZ/wSY+Bn7O2pa/dxeI9e1q41vT0tZI9Q8hFQKzHcmxAQcnuTX2PNrqXGsyWt3bx7o1E0a7u&#10;oBK/5+tZ9tq+mWmowGG2MalVbIwev1rKtjsRU92UtH6GX9oY7EUnCTeq6Hjfi/8A4Jg/s8eKkkaf&#10;TNVjaQbmeO9hypz0G6Jq5K6/4Jq/BfU9cmsrU69am1xGs1vrCK7YUfMSYj6dhX2LHdxXkOy0kVjg&#10;cbef0rLktI7PWVlkWNWnBQfKeXJ4Ht171y8u3Kzko5xjY3jKX3nxD8WP2ZdF/ZT+G+tfGjSvEniT&#10;W20O2Ev9h3+sx+VOnmIpTIg4ODkHkZ7enyV4r+K/wD+LT7P+EU8N6B5oMn2fx1HYSW7SBRlRcmBH&#10;DZPG4kkA/MMAV+jv7cGkXGpfso/EBLu1/fWelt5jeiqwOR69q/IS0+H/AIN+IFvL4Q8T2yvHJlv3&#10;kjRsW6ZVx9xuvXg9welaYetL20YSbSb1f9aHoJ08TF1aiTturJo2PFvwc/ZX8dXP2Wfwh4FtP3ys&#10;tx4W8erEzSf3tsly6f8AkPH5Vz3iz/gnz+yv4xjjtYvF3iDTZo+ElTWtN1DzFyT8wjETEZPBLZ6V&#10;5n8XP2GPiB4Vhm1/4YXEuv2Khml02Nf9Pt1z/cH+vXtujy3UlFHJ8Jkub+2LQSGZWU4kVsjGOxr7&#10;DC4OCSdCs/wG8nyfF+9ClHztoz6Mvf8Agj7puq64b7wF+0LqUcnnI0a33gkxwqN2eXt7mXAHqF7d&#10;K3Pjr/wTU/aR+LuoaRfjxz4ZvZtJ0pbG4drq7tzdBHJRiZrVACEO3ljjHUDFfLser6nAge3v5kDZ&#10;+7KwzU9n438XWi+bbeJL6NlPylbpl/HrXo+zxUZL95d97I45cH5bUvypr5ntPjn/AIJs/taeDdV8&#10;P+LLr4I3mv27OjXD6L4m06QLBwHXyI5ZJpN+MDKpgDnk/L5b8R/2RPj18Op7i48VfBLxlozLC15a&#10;TXvh2aEGBs7TuZNpwCw+U5PUZptj8bfjLZ232ay+KniCJQV2rHqso7/71bkP7U37R2nBV0/42eJB&#10;tX5d2qSsB/30TXV7TERld2f6nDLgulsqjNT4GfEHxr4U+EsPibx/8O4/ENrb63b29nZ6lCyrHLt3&#10;R58ra4AYKQAR93ByMivNfH9l8T/EPi6a4vPh7d6T4bvdccSedC1ski7y/D7VV8g8nBY8bsnmu+/4&#10;bG/aVuLGfTbr4taoY5oysn7xd34NjcD75yK5u1+MnxD1rxTaS618RdaBlbyZ7q3bzJjEx+ZQGID5&#10;GeCcGsaNCNOpUqSXvSst21p2XQ8vGcH1o05Sp1LqKvsQ/FP4T6/4A8F6P8b/AA5ALjQ2vJoEudJd&#10;jHbSNwI5HAUwt22lRnA5O5lGf+y34DvfjL8do/AD6jb2mm+KITd3C3lwkbR/ZUe6lKFh8zqkMgVM&#10;jJYehrpPBf7RmsSeOdc+EXwv8Xy2en+KtMFpd6TdXCyK1xuMouEchQsqyBRhBnbgdQQLn7I+s65p&#10;/wAbPA2uz+GrFp0TW0vGuo/MWNjaXYILSnBkcZUAZJL8cjFdmFozoQsz4/3eZo4Hxv4h8e6Z+0jq&#10;3xC8P6oqxw3ckkl4umlg+eJY41TAy4fnGCAcgqMmt6H476Fq1tDKfBmh6Z5MKwm3j08PkqMF2bzG&#10;3MTkk8c8Y45k1O28GeLdEvh4f+0TTQz3Ml4sCo06xmWPacbiAy/N8q5ICn1Irz278L+F7q6kkuoL&#10;2yYNgQoysxXAwzH+8eprz5OjiajjNWcdNCpQlT21ufoZpNxG0Es0umqu87VaTGQFyMjB7n3FOlt1&#10;ntfs0llA0Zk3MohI5A+vNb3h3wil+JmuvNjhhl2b5cKTjvWpcx+GdIt/9F0lJmbhXlPH69fyAr5W&#10;pWjGbXY/RI4d8qd9zjVinn+aOFnaPhQFzj+dSXNhfw2azyWbja27DZz9cdTXRzavfXZFus6Ro33Y&#10;48JGv+NVFMs0/wBnYtNg5eTnaO+P8muWWYVIpuCOqGBpytzs4SxFxJ4yuGuQsXlWKmNXYDguffrn&#10;tyeK3LeO91Imys4GuJGXBWGM8Dnn8vpVqy0fwgPFOp654lvDHHD5caxh8eYwX7o/+tya0JPH8k0T&#10;WHgnRUtbb+KaRAgPuT1J/X2rWpiK9bld+iIp4ehRcrLq9xLTwibW1F54j1hI1UjMCyjdt/Doa9C+&#10;AuhWXj7x9p2haX4G1i70OK6jl146Hal7o2asPNIbsdvAJOAWHNcb4d8IX2oNHdapD5kjc+Zd/dyf&#10;7qd/qcV+n37JHg3Qv2Cv2LtY/aS8eWMbeJvEdosmn294AGZSCLS3GPuhs+awAyF68px35bgpYytr&#10;stWzz80x1PB4e0FeT0SX9dD5C/4KZfEb4F/tDfEGx13wv4OudK0Xwv4Vg0pbS5t0t5EeGSVvLARj&#10;8irIqgZGTnjivm74d+ENGFtJc6f4ajVW2/aGeY+WCFDYYE/MQWIGf55rS/aI8WeIvF+v/wBo+I9X&#10;ku7zWNSn1DUp3486R2LbvYbmbA7flVexlsbnwhN4avbdmjuZmdlz98buPp0HPtXRjcbKSlRi9F/X&#10;4GOBwcacITkrt/gkdhpM/hSG0+2y6nb4jXDeWwUD296dqXjq3tbVT4fskbzB8rMQufeuS0HwJDFH&#10;5Wj6Uqxqc+XnIJ/vEk5Y/Xiuj0vQ4tPJutVMbSDkZbcq/wDsv55ryd9j0/dXmc/faJ4h8a6oup3s&#10;9w3lgjal06Qrn/ZH3z9QfbFamm+DtD0Vvt2qP51xIfmDj5B14x/F/Kr154mlnZrPQoHuHVeJF/1a&#10;/U9D9BXZfCH9mj4qftC38Wi/DqxmaSeZY5NcuRst4yeqoxzk89EBI74ojT+Zcp6e87I94/4Jr/Bv&#10;wnq3iDVv2o/ipGkHg/4ewtc+ddJlJbxU3qoX/pkuHxjO5osV8+/tBX/xR/4KP/tPaz4+ni8vw3YQ&#10;I0keoTfubS1DnyYOM9lZiq9WdieoNfRH/BR7xd4S/ZD/AGefBP8AwT3+E+pKt41suqeLruFwrXT8&#10;n96e5kl3SYP3VijHTArm/Dvg7TPgh+zHqthDJC98+h3VzfXEbf625aE9D3xwo9h7171PDcuHcHst&#10;/X/gL9T5mWLvXVZbydortFdfnv8AcfKf7Pfhi28TfHXT3vYI5FVLqWONY+A2Mpx7HbX3J4V0K+1D&#10;R4bfUNXu328fNMx5r5d/YR8I22v/ABXuLqZ/L+x6U7KzdCzSIB+ma+zrK0s4Z2skuIlZeP8AWDis&#10;MDh+WirbGubV4yxTV9jBufDGiWniDTVn062kVZn5kt1bJ8pvUV8A6kdF8XfEjxZ49j0y3aPWfFF7&#10;NbMkS7WhWUxRMOOjRxo3Hdie9fcX7S3iWbwl4Dml0XUYm1S5U2el4kGftc/7mE/TfInPavi3xZB4&#10;D8FeLdQ8E+Htbtxp+kXslnZs1wufLiYxqeD6KOe/Wvscpj7PDyb3lp9x8njpKVSNun6mh4R+GTfE&#10;fxPpfgfQ9Djur3VNQht7O18sfPKzBUH/AH0R9K96/bW+L/7RX7JXwrtf+Ce3iA+EbXSb7R1vbqbw&#10;7FN9qmhafLLLIWAy7gk/IMqMcDr6h/wSi+GHgnw7ovib9tz4i3EKeH/COnzppl3IuR5wjzNKnqVj&#10;OwY6mXA5FfE37Sfxjvv2i/jl4i+P/jbWre1uNWVls7Ga5H+jxsFEcQyeiRqq9OTk1xYqVTGYyNHo&#10;v6Z04eMaNKVVpadX36W+R5V4N1FNdsB4iyoYzSFVOOBuOB+VbSw29yrG5jjKrjdvXPX6/QVzPwri&#10;tz4UUR3alzJJ+6ZgD9487a3dRubSGVVvLmNF6lWkxn3966alOEeJqMEtIwNYTm+Hq03vKa/QXULG&#10;x+ytLaQKmwA/IuN35exzVie0sNd00veWqSCSPa25QcHuf6/jVG38UeHmiZLjVYehG3dnIqbw3fW1&#10;0rQ20+YW3EMo+9/kc/8AAa8/iCn/AGXndDHx0UvdfqtvwPQyGX9pZLWwMtXD3l6Pf7nqcN4T8KaR&#10;qWqaxo0FzJCLS8xbzqclFz93ng10Wk/CvQ0vRdnxFdM//LQLtUN7dOKxvA2p6PoXifV7fXp1t5jd&#10;yD5s4Y+Yx9PQiuuj8XeCnXA1ZX7/ACRsec/Svt4TdSKlF6M+LlH2cnGS1RPF8OfCBDG+tGvG8zcp&#10;uZS232A9KuXXh/w1OY5J9Gt2aBv3LGIEpnrj0rOh8b+FElaOLW+BwV8tuv5USePvC4Ij/tRl6nd5&#10;LH+lJxfUXNbY5PwxoGn3fxVvoVit2ijWVmVk/wBkAfXk16BZWmmaUQYYF/dqBtWMBf5V5x4F1nSd&#10;G+JWp6tqNwy2d0svlTeWzcEqQcAcdK7S68eeA5QZV1qSSP8Aumzk45/3aJRvsKMjqNNura4UMsW3&#10;5Sdu3H4Us2m2HltKmnwqxXlvKXnNcbp3xJ8JLO1rFe3G9myPLt3OR0z0rVi+IGhSIqxXNzJxgBrZ&#10;/wD4mp5HErmuc9r1ha6b8QvC5sIVTyrxooY9uAFIFeuRWbRXRvJDhDGF/HNeO+IPHelyeNtBuodJ&#10;vJLWyuJJLqf7C425XAGcc813dh8cvCV3C0iLPJHn+G0k/wAKxn0sa07atnStBFZySLFN+7mbPl+h&#10;x61S8TRu2h7riNdwk+Xvjj/Cue1D43eEV1C3R7e+Akk2Kps3y2R2yOe1L4z+Knh46dDbwwagBJJ8&#10;zNp8g4wfasZQnzXsa81NbM8evLmS68Z3UrR42zMFjVeg4rfgnjij85UVty4wR6dKxovIPiC/1Z4W&#10;RHfdCsy7Tt49feo7zxLZWcWZjtVW5Zuma7LS0OU19f1a4GgXUKRH5rZ0Ur2ypFXfh26L4Psogo/d&#10;ocj3zmua1XxNZz6dJbpGxVoyBIq8DjFQ+CPGselaMtrc2M8zKxP7tTtAzwOfauqKMZ/Fodh4u1F9&#10;Ot7aaHjdcAcfTgVPaTtKi3HzLuXOM9PauW1bx3Ya5bLbjSLxtrhsLH0x+NM0/wCIkV2fIsdNuJGT&#10;5HULu28/XrRGOpPNfcvaLcMfGGrAN9/yiPyNbs0cd0/kzxK3y5bn0PtXFaVrF7Za3fajLo1y7XDK&#10;EiVeRj1rVXxrewztNLokq5HCsuOK2UWZ31NPX9Nj1D7PCzKG84SSMfQZyKzfEt95esaauM/6V97H&#10;TIIzVOfx3eXmoJFBozNKF/1YbLEVn65rXiBtQtvM8K3I8uTzE3MB5mOqj3quXQnmO6dBGGIDbt34&#10;EfWq+rSPLpzqi8lSBlqw38b+JNrC6+HOpKzD+AbhWdD8RLvUbZobHw/cyqrFWKqDg+n1qPZsrnMr&#10;4lxQtp9vaMcMkgCt6fKf8/jWV4xvJ4tfsYgnmf6C7EDqW3D/AAq34tGv65HHC3hu6TadyyNgZ4+t&#10;ZudRvviFZ20+mTK39nn92zAlgOpBz7jrSlHRIObU6bwp4oAsmshAwXyyc7cbeK6jSYMWQ2Bcsuen&#10;asWx0RdxQaBLGduOo5689fet6xW6s7VUms5m2KA3I/xqlHQybjceWuIjsgGQ3DbugrS+E07Pp99O&#10;v8eo7VGe3y1WtjcBt66RJtmG7duXn9aueEDqGiySLFoVw0c100uxVUntgdeOf5UWKjLU6jxFFeQJ&#10;AkBX99IIyVH3V7mugtbe0e3AU9OB71y134s2Ov2zQriORz+7R8ckD61dsfFUrWyq+mTLj/bT/Gp5&#10;S+ZdB/iFhFqViEb+GY5YdsCsqTzH+TJ9Kk1PVJr/AFGC4TTX8uGNxu8xec49/aozq1q0jSPYzDAw&#10;w4/xrSMfdIuSRmWOILHle21fpS28sgdnIYfLz+VPXULKR1xYzLu4U/Lzx659qPt9gSFFvLv9Pl/x&#10;o5dBcxHqEpup7JmLALI3br8h5q1JEBDgkYXvt7VnXd4k17byJaTKsbEsCy9wferN7rlioKG2uMtn&#10;oB6H3oklFBqVdPvlk1hbdJNzKDuVevrzWzI0sifO5/3ehHNcxaNpGn+IYdRX7R8x2ru2/OxHfmui&#10;uteskGJLdg+OBuAz+tZopFOdY08Q2L7Puq23Pqa+qvAn7OvwB1Dw1puo+Ktd8VzXF1YQzXK2wt1j&#10;EjIGITIJ2gnjPNfJ1zqtjc6jDeFjG0PIViOelfZPgmzu7jwFo+ony/LbS7Vd27qfJQ1+J+NHEmec&#10;N5dhqmW1XByk+a3ZI/TvDbJcrzjFVljYKSSVr9NTH8LfD/8AYp8QePr/AMAyeGvGX/EvVmk1S61G&#10;IBmUqCFRVPdup9Kj/aY8J/s6fBv4L694g+E3hrx7q+uQ6DdnRY7OyS4t4boQsYvOIUHaXAJUHcwR&#10;sVteLfC/gbSfDN14y8J2d5Y+I20u6XUJ1mUwSEAssiqRlX4XPODj3r5H/wCGtP2qfhvNcf8ACO/F&#10;S/iyfm/dphsdM/Lzwa/Gcl4+4uzLFKX1rmirXT0v87H6rjOE+HaNH3aHK/8AL0/A+3v2WPA3hTwL&#10;okqeJ/i9ql1pupafZXNnDrWhrb6ja3JRhOkyxII9h+QqANyksGLcGu88F/E39nnx/d3lv4U+Kcsi&#10;2Tosk02lSojbiQCpYDcPlPPpzX5s/sJf8FDPjx+0l8d4/A3xHvba6iupb1Lm4W1VGd4oDJuz16gd&#10;6+0vDHwh8JfDLUJl8DeI5tQt9Uihl8ma32NauA2YSc/PhmPI7Y9zXy/FuExWHzmo80pwlWnaV+6d&#10;0trdux6uU/V5YKMcLVkopWSSVlbfdHuWuy/BrwzpUmra98eNB062jVj51/J5akhScDJ5OBwBya8+&#10;1D9oT9lS1bzl/aP8Pysv3VWCc5/JDXgH7bLvbfC8Qldu285VhyODXx098ZJ3t1WRdo5bGBzWWT5T&#10;lOZYX2lSgk0+jfQnGYrMMFV5VWbT7pf5HFftKf8ABKjSvip8Xta+I3hj9uP4YrDqlz5yw3dpqyMv&#10;AHO2zYdq+c/j9/wT71j4CaZDq19+0f8AD/WklmCf8SuTUk2HnBJms0HbsSa+xFO4qc968u/abv7e&#10;w0W3lmkYr9px+O01+7cO8bZzHEUMI2nTjaNrK9ktFf5H5vm3DOW4iNSu01OTbvfq/I+RtVsdPunh&#10;tbrxFp91qBh8qaazmZormMcAEsqlXA6HGPyqrbfBW4n03+07vx/4d09TIyrBql5LHKcewjIOR6E1&#10;6NrENrewMxRSrL0YeoHrXMfZ9T02b7N4b1K6t5ZG/dxwyEqx+h4xX7Dgc+oYqXJUptdrH53j8gqY&#10;Vc9Oaa6jNI+HHhjxz4h0H4beD3jGu30kdoGhRniupWAAYN/dJJPsAciv2a/ZV+EvgD9mD9nzQ/hL&#10;4VSORlHm63ebRG11MR888hH99s8c4VVA6CvzF/ZD+Jvw2+DvizUPi38ZPHc99PpMH2eysrCzypkc&#10;fMwbADFVBUEnqxwD1r2jxf8A8FfPhDq2mXWkW3w+8XwrdZEc1s1uvmL0I+ZvlBUYzzjnivRqUObl&#10;h039Tx4VLXl1PRv+Cjn7e1t8JvD40r4Yzxf2lfyvH4djVRwyna+oMvdUwViU8bvmx8pr8w5NOvNX&#10;1SXV9cvprq6uJmmuZ5nLvLIxyzMTySSck+9a/wAXPif4q+N/xQuvH+ufuvNKx2FqrZSzt0GI4lz2&#10;VcfU5PeqBlmSDa+M54dWrrpw5VZLQzlLm3FeSO0Hl278c/K1QTTGZsOen500s0rZbvzu9amsbGe8&#10;mW0to2aSRsRxqu4sfQCqlUjTV3oiadOVSSiiHyvMGG9c8dKnjjhQZnHO3IXGcf55r0Xw18ELaGCO&#10;98aX7Rl/mWxt1y4HuecfQfnmulXwx4Gs41it/AEcyrzuuGVm+mX3H9a+ZxXE2Dp1HGmnL02+8+sw&#10;fCOYYimpztC/ff7jxYeQGy8WF6crj9O9Mk06Q/vUdWXdnKt0+o69a9puvDnw8vC39qeBns92C00E&#10;IOPfMeDXP+KvgvHLYPrXgrU1vIOrRdSPYHgjv94fjU4bifB1pqNROF+r2+9BjOEcww9Nzg1O3bf7&#10;meYSQyZIUew96aslxEwUD5RWlPZgJ9nlBSSPKsrLg7geh96zpIpEmb/Z7FcV9RGcZx06nykoSpys&#10;yS50q41CD7YD5jR5IVRkirXwn8QHwj8S9H8TyjH9m3wuWVh12Dfj8cVBY6jLYt9miO1XU7pP6VUv&#10;7tZNSiuQxVz+6aTaeQQVycDPT9MVz14RnTlTfVNGtKfLUjUW6aOj+LGhp4O+JGu6BDHtjsdamEPy&#10;4/d7yVP0KkH6VzV6Abt5IxtRnYquc4U819eN+zT8Mvj14PtvizqGuanHf6pZKJmtSBG7Rp5W7bJH&#10;uzmPnPftXMWv7HHw41KJbx9e1j5lAKrLEACP+2Z/nXyOH42ybDU3RrOSlD3ZaPdH0dfhnMK9bnpW&#10;alqtej1PmRwwbahoZGxtU4wf7tfUkX7FfwwjK79Z1p+P+fmP/wCN0SfsZ/C1cf8AEx1o/W7j/wDj&#10;dD8QOHduaX/gIo8H5w+i+8+W/LU8lef6VHPCijeBX1QP2NfhWWy1/rH0+2R//G6fL+x18Ixg7tUb&#10;2a8H9EqZeIGQd5fcXHgzOOvL9/8AwD5QVCOQKMMp3KPfGa+sh+x/8HEGfs+oMR2a+P8AhQ37Ifwd&#10;jLF7C+Ix0+3Nn+VR/r9kL0XN93/BK/1LzeOt4/f/AMA8U+OL2M+naXc20qtIl3dJKq4yoJQjPv1r&#10;z+OQheMive7aw8K/E34hTfDPXfBqx2mnMkMLWbNG0HkI0e5to583h2J6uM9zXXH9kj4Rqgb+zrxj&#10;/wBfzV34zi7KstnGnVvdpS0XRmGH4WzLGRc42Vm1q+x8rrLmPbv5BqGSZQ5Gdwr6uP7JPwbKtt02&#10;83bSB/pz4BrL8PfsYfD6xv5rnxBqVxfxyH9zbpmFYvbIYlvzrljx9kcouV5K3lv6GkuDc2jJJcrv&#10;5nzH5yKcKnFNaU5zjA+lfWz/ALInwcVV26DcD630nP8A49Tl/ZF+Ch4/sK4Xvxfyf41jLxAyP+99&#10;3/BNP9S816OP3v8AyPkUvnO416N8GpjHBIB18tj9Oa9ovP2Svg6EkkSwvl2qcbb5uP0rwHwr4o07&#10;w1qV3bLGDFHI6xk3CKSu7/aIrojm+F4kwc4YNNuNr3Vt/wDhh0ctrZBjITxUkk77alr4jyO+uSSl&#10;ukkYx/wGvRvj18Z9d+Ouk/C3wLoEv+h+FfDVvYz+ZJtDXjEI7c/7CRqD25rynxLrNtq9wb63OVkm&#10;Xau4N29s88VRtn/077VNdSrHG24pHIRk9hXRRy9SdGUkuene1+jas/wYYjHr99FO8J2vbrZ3NLx7&#10;BNrs9hLd3i/Y7azCRwpy24sSQOOc8c/4Vzd7pNtFKq2iSc8/OuMV1Fnc6xFJ/bC6V5ytGRFuYKEX&#10;2z2xTNRMN7a/a44v3ix7j/UfhX0lGj7Kmob2Pk61T2tRysc/d6KsUAmIXBTduqlnYdofbV6/uLh8&#10;RNKgXb90jBrP/eM+0noc1pL3TOw8P8vTn1x1poDMM9Ku6F4f1LXrwWWm22925JZsKg9Se1dRbfDH&#10;QAywap4xVJXHASMqoP1IOa48RjsPh3ab17LV/gelg8rxmOi3Sjdd9kcSWkHJ6ZzU1nfT2d1He2sh&#10;jkhkDxuv8LA5B/Ouh8WfDPWPDUK31tKt3at92ZOc/wCNcwT/ABAVph8VSxMOem7owxWCxGBqclaN&#10;n+Z9ffCr9qjwB8a/DcPgf4q/Bbw3qGvW/wA8N3d2aNDcKoHKIV3I4GSQGwRyAMYHqlt8SdJsvCcH&#10;hjTPhH4Vh8nYF1ea2uJ7xlRAirvlmYKON2FVckk9OB8Ufs6+LtD8H/E21vvEMkcdvPC9v9qk6QM3&#10;If8AEjb9HNfWSRRyx+bC/wC7yPmDccjI/MZ/CufEXp1lJf1c+dzDGYzDS5aUmlJdPI9v8Gf8FEv2&#10;mfAnhqz8H+AtW8L6NBpmnx2Fvcaf4A0kXJgRAiq1w1s0r/KBli2SeSc15zrnxx+L/iC8a41n4gah&#10;JIYVj3LPt+RchV+XGANzY+tc2Nka/L69z15qLaqHcIwvYjHWvPlg8FV1lSi/kjx3jMZLXnf3mnd+&#10;OPGt/amxvfFmoyQx52RSag7LyOSBnH6Vnrc3FwqvPeSfRmJqEmNpPmlK7T0Xsac37pQiGRuT95gS&#10;aqGFwtL4YJfJGEq1aW8n945TvQmc9eny9B+ZpuIQipkjjGad8pVW2df4Rj/OKSNAW+dcrnncQa3t&#10;HSxnzOT3I1tUQN+9Z9zZDN29hxSi3VXyI/ve1Sb85HlY9cqKXzsOQD8q4Gd1MgghsEQ7Om5vm3Z4&#10;PrXMfHDQbm/+E/iOL5W8rTWm+b/YIfP6V16PG23Y/wA2eccjH0rP8Y6dca/4Y1TQ3mG680u4t8jv&#10;ujYCnH4kdWF5YV4vzPh3yX83cH/SnETHgzD8qc0i5601n28Ad8V6ceh9mfRX/BNIXEPxG8d6j5ny&#10;2/wv1hs46f6oV7x/wS2t1/4aUvr0j5ofDs23nGCZI+ePpXhn/BOSYQXPxU1OVPlh+GOoRq3YF2RR&#10;XvP/AAS1tjJ8dtZvEJHl6Gw3L3zKvH6V8hnEv9oqeiP3ngWnH/VmL7t/mfS37TGLf4NeNix+X/hH&#10;71ef9w/4ivN/+CdFjKf2eYJgP3a+NpJJlUffVolTGO/Kiu8/a6u/s/7P/jC+Q/f09kI/3nRf61yf&#10;7Aty2mfsyabLFp7TSSa1c3CouPmZZXXv/nivGpyth/mfX1KbjQv5/od1+2lf6jpv7BPjrQ/s7fZ7&#10;jxBpq3B3cLJHM+wY9wWPtivO/wBhL9nj4M+Pf2ZNI1Xxr4HtZri5vrpptQRmim4uJVUl0IJAAHXI&#10;4HpXoH7e2q6dpf7DHiXQ72Jo9Qv/ABlp8iqrAoIQjFvfO4/j+VY/7DZntP2VtBtGwVdZn/O4dv61&#10;0VqlSnhYJO3ocNCjSrRk3HeT6b6I8p8efsE+OIfF9+/gXUbO/wBJWQNb/abry5YlLhcNkYbG4cjq&#10;Owr598RaLfaPrsmk6huR7W+kjUyoRhg2CcV+lW5p3ZI2O5pA20f765/CvlP/AIKFGJ/GPh5FRXzZ&#10;zNhV5xvH+FaYXGVK0+SWphWy+jhantIdeh8+CaSGXeLjlT94Z5NVtQkWR28wYZuF9qlM0JlYRW64&#10;3ZVdx4H51VuyqzqwGOc/WvVl8JlRj72pD9litJf9UCzfd6YFdD8M/DK+K/iDovh57YzHUNShtVj5&#10;+ZpHVF7juR3rBkMr/vj2avVv2DvDlh4u/a9+HWi6rqP2SJvF1jIrHnfIk6Mkf1dgE/Gs5axaNMRL&#10;lw0p9kz9ov2XhrWrftT/ABk07wf4et9cvLjT9TbT9KmvBD9reC6iXyhJtIQkScZGOQMgcjxX4n/8&#10;FO/Dnwy0GX4eeLvgr4h8N31ncO32eRzJsZZDuVisYAYEHIY5/p6n/wAE2dYt9F/a5l1u6uLy4h16&#10;yvoNJ1KRfLRtRlEd01u3POEjfb67VJAJxXd/8Fuf2FvEPxK/Zz139ob4ArBYatHY/afFmmraxut5&#10;CEO+QFv9W4/iZSCQMn+InwJZZg8fjm6utkr2dulkfm2DzKphKkaEtIzas301f5nz/wCHP+C2f7MH&#10;xA0T/hGJdG12z1T7M0EiXawiORyDzHmQZyex+b2r2LT/APgoB8Fvif4ak8D6Vp+tR32qacbK3juY&#10;1AE7rtQZV2wCx+905r8BNZtL+y1FYXgkjZd32jcv8X9a9l/Yn+OHxA0v48eC/AMviOSbTdS8XaXZ&#10;Mt0u/wCzCW6jj3ocgjaDnbnHHbOa4cZw7GnL2lBvTWzPtq2DjKnaLP2+0H9vz9neHTrW31vWtUsb&#10;iOSTzll0t2xyehXII5/Wo/gT+0R8KfBnhvW9X8TeMF0+w1bxNdXWjXVzaybZo5EjIJIU7eMcNzzX&#10;xv8AFrwqdE1q+06BGE1rfSRfLEWJZTt5A6dOete6fGn4ByfDz9k7wn4hudUW4W8FpLJbiIqbaSSz&#10;jkKZ79ufavn6NOX9m1anfb5M8zE08N/aFKmm/P5o9B+LfxY+H3xN8UaLJ4C8ZWOqCOO7juvsrNiP&#10;esbLkEDB/dtj6V7G/wC1f+zvoniC68I+JPi7oWn6rEU8zSb7U4oroBo1ZT5bMHIIOQcc18Q/s0aa&#10;s/xA1DQ9K0vzLoAXBWFhj5A+7gnrtZunU44r6m+IX7GPhr9rr4CL4v0XQY28beB7owWd2sY829td&#10;qyC3Y/xMhY7OeOg+9XoUcNLF0KdOPxJN269zgxFShg605VPhbWvbpf71Y6g/Gz4L6pfW9ynxK0cq&#10;qMm5dQj257E8+laHj3x38NH0eZP+E40u/srqe3HlQ3kR4DZJyD/s+vNfnLrtrrHhHUriy13S3ie1&#10;mMc0sYGVx/fXt+IGKQanpssedyyKqk7ozyPcj+pFefKh7GVpppnpRjGolKnO6P0F0PUvDPivxVdW&#10;eleJIbiK3mtZrXbcLtjUmdTtA6DKAn3NenQWelafLEyarD5csjCTdjqR9favzJ0bTrbXfAl9CVim&#10;hW4RkO3ncVk/pj61g2F7BFpw0W+iaSFWz5ec453A+2P0rGp7P23L0sio4apUo83Ns2rH6h+JvEPg&#10;W0u7Ky1jxLb281zM8CbmClskgBT3OcYFV/E9rpdmNkOsB2jtS2xSP72AePevzQexTU4Qv2z7bErh&#10;0tb795sYHO4FsnPTBOadf+IdVsFVILmaGfBCqJCvmf7IwRn8+K0cIyiZwpSpy+I/V/w34g0i7so2&#10;sJI1kZQJFTls4rnvjjqGq2vgS81Lw9qk9veWy77eaEhWRvYjoe1flv4X+IfxHmvNSi/4Tq+jWGZV&#10;VLDU5Q0LcnruUjOenTtwOK+gP2SfCXxb+J6+JvFfi74iaxeeHdB0syQ202pyESXTEBEcb9rbVDN9&#10;duR67YaFsRFPuunocWJwdOnRnV5uhpfGz4heONb+FPibQde1u88m68FXj3UclweZwjnJBPXgfT8K&#10;+BfBlrb3+pyWkt5geR8vmfd37h19K/Qj43+EbXU/Bviqzu1uFH9h3+54bySJmAhZ8EoQcdBjOCOo&#10;Ir4h0f4P+FNLlDWl9qUfm2kTrM128pjY5zwx+7xyMEe1dWceyhmEORWt0ReR+1eXzUu+5pWF1faX&#10;ALO9Tcqj92sjbse6v/8AXrzH9or4D/DT4t6Nda3rlkum6ttJ/tixxHcu2MAvkhZh04YZPQOtemXm&#10;ga9osEdtdTpeWrKSrQ8dh8wXsfcHHrgdLWnWul6ho8ml6pY298JM+S80ff8AunI4PvXTSqcrvBm0&#10;alXDy5o6Nfifmv8AEf4FfFD4brJe2+vQa1Y27ET3Gm3Ake04z++iPzxcYO7BQ54Y1wv9teI04XUt&#10;3OfmXP8ASv0u1n9mnw1N4z0v4q6FrOpaXrGlnzo5NLn8lZTtK4bbzlQSOvK8HivFfip+wreeONZv&#10;vEOl6rp9rdSKZfNtrPyY7iQ9jFGCqnuWXGck7Sc16tHMI7T+897B5xGfuVVZ9z5Bj8U+Jbf5leE+&#10;7Rf/AF6c3jTxGPmdIW+iH/Gur+IfwV8dfDLUf7O8YaDNa7iRDc7S0M3ur4wfp1HcCuYaxj2hWHOO&#10;57161OTnHmi7nrP6vPVHdfs8+DLn40eI7zR9c1l9Jt7aISy3lvpslxhPmyDtICk4wNzKpJGSBzXQ&#10;eI/gBJa6CuteHPGsOpYuY4rqNVWE24dmC/MXPzHacKOeeOOak/Zegsre01a2j8daXpeoaheWFpY6&#10;dfWs80l7vlYMYwq+UAvG5pGyA/yKxyR6DpPhzxt4Y8bXFx4ZuJSslzs1DSY4VkvHmRgh8uMkA4Lb&#10;sg5BwOAefNxP151m6c/dVtP66H5znObYzDYuph6UtNtrng918NNU8IapalLJkW8j8+x+zqGEnlnd&#10;hSwyr5AGMA4YDnPPv3gX4d/CbxB8SdX8JpNqihtNlGm2zXEcBDTKkjtJvG4qh84r5YySqk4AKnV1&#10;9br4hva6B8S/hj/YOvGHztS0258xJRcRsVF4Fk5V2ATeqZUNuYkZKr5Z4n8KazpOo6h8TfiHoepX&#10;WhtrkdpJNMgQSqsbAwxlX3NhzBuK7docZ+9Tp162Ii6MqnLUVvn6Hx9bC+xipR2f4HA6vc+I/CHx&#10;LuNI8E2cN1pltq2oNZ3XlNHAq7WEkgwi4SM7m5CkYAPHBLT9pk+G3n0670+bXG+0MV1KfVXtWlHT&#10;JSIqMZBIJG7BAPQV6Jren6l8W/GHhm4l8JQ6fp91peyS4tYTvWODY5Usp+8yx7QmCS8oIB4r228/&#10;ZN0z4eXLaJrlj8FVmmP2tbHXtJmhvLBJfmW3lACncoIJ3ZZSxUnK7R24rF4fB8rqxu2ugsPg8RiY&#10;80Ht3PUtVvb7TLhNPBYRKu5Y1G1MlmJPOc4GOPzNMtH1XWHxYJ5hH3ppm+Vfz4zV3WbBp9ba5l2+&#10;WIkXdL90YQevfPsaSPVrOL9zaRSX0ynCqFxGv4DC/wBa+Jw9OpVp3m99fvP0vEVKdGVo9NPuLOme&#10;HNOty15qt7JeyLyUhBWNfqT1/Sr1xeWt4iadHKkTEFhDHxxnBOKxTc+JtSlEF0jW6kZWGEDn2z/g&#10;KzLuzuPAl9L4hv7PUdRlvJI4La1hVW8hSTukwAML6kknitK9Hlw7sjnw9Z1KyTZkWtjPe6jrGpvp&#10;EdzcLfOLOOaQkFcDAA6dPY9e1O0f4YfFbxZrMWp+Ir/+xtNhyVt4jh29gOuPrjPauz8G3+j6PatP&#10;chRc3FxlflyxUIo/Lip7/wAX6/c6qun6ZbL5LMoafcGJ56Dnj8PX8a64xjp1ehyylJ3Wyuz6Y/4J&#10;1fsyx/Hr46about2sl3omgqL7XHmxh4kI2xsDx+8fCnPO0sR047j/grl+1PbfEH4qr8G/DVyH0Pw&#10;S7RXCwsNs+osMP3xiNf3eOzb+xr2r4Y6fZf8E4v+CfWo/ErWYUh8deK7ZZbeKb7wvJUItYsE9IkJ&#10;kZe5Eg6kV+bup3puhNrGtam017cSPLJdTSBmZ2OS7McknnrnJP1r6Op/wn5dy7Slq/0PnaK/tHMn&#10;V1cY6L9WcJ4+WefWLE3sLLNMu4NI33lBx/8AW/zz1ejaZD/Z0Lpc+WzAGRto49hnv/KuX8U3xv8A&#10;xtaLLLJIsNsFVps7mAOc/jmtqCa/+xpFbMsj7VjhSR8Ju7Antn0xn3618vRi6iairts+mqzjTs5u&#10;1kbOreJE0a2MNsiqrN8xmkPPHcnqa0fh98PfH/xc1y3t/DmjfbLcpuuLy4JW3gX1LY2/oT7GqOj+&#10;AIro2ut6+YbxGhZ3TfhEYZG3HftwOPavrb4fa5pPh9tQ0rT7JYxZabbiKNVCqqyk4IUccED8cV3V&#10;sDWw1LnqK3b/AIY8+nmWHqVeSjr3fQo/s7/spfDO08WXqfEkw+Ir3S41lis13JYxNn73lgjzhj/n&#10;plT/AHRX1V4e+LHwC/Zr8Iaz8TfGHiPS7P8AsHSfN07RftMcc87FDsjii7FvlRAB/F6c18t/sTP4&#10;x+Knxp1jQIAy3VxCbO6+UkRHBG8j0ABPUUf8Fgrn4ZHx34N/ZY+E/hWzbxJC0Nxr2rL/AK7LRmOG&#10;OUjqfLLSMSOAUI6muz6vGjJTfSz/AAueZVrTxk1Qu7v8lv8Afsfn9+238cPiJ8QNdk+N3jaF2fx/&#10;4quIm1DouyIxF7eM5BwqSQxj/YXGc819DeP9e+0/Aqx1K20yzhW+0OJo5IYQrNu8oHJwf7xHX+de&#10;Zf8ABY7wrpPwz+E/wR8D6FE32HTNS1FUkZR+9kItC8h/2mYsfYHHpW5L4wgvP2SvBP2Bo5pLyOXT&#10;rzf96JY5xKGHPXCxj6MfatlWliMhlXX8z/yHUoxp55To+SO8/YvtNB0zSPFXjLXbRZIrNbZI9yg8&#10;4kZgMnqflr6Q+Een6drmoXtxqmgwos1pC4t5ow2zLSevcjGeK8X/AGPPDlu/wcvtVurbf52syzdT&#10;n93GoH1wd3HvXu3wwgkg1vUX1WVIS0cKtHIwBj4c8k/UfrXTRjKngoxW9kcOLlGePm5bXZg/FXS9&#10;C8afGXwz4E/sG3W30aOTXdUZY1CllHkWsRGPus7yyfW2FfEnxE/Z91D42ftJ618Pfh7oiDUta8XX&#10;FvZtGn3pGuGA6DhQeuOg619xfCq0bxz/AGz8adQTyR4m1HOliaTft0y0ZreDay/KVkcTXA55Fxnn&#10;HGv+wH8JfCPw08SfEz9vT4o2yxaL4VutSTRJp0AMkwd/Nkj564IiXGdxlYdRx6dPESoylHrFW+fU&#10;86rTjKnzLq/+GOe/4KWeLfCX7J37MXgf/gnV8LrjdDbafDP4omjIUzYLOvmdwZZw0x9NiDocV8GL&#10;8P8ARXtVnvdOhbcoCtIozwO2e2K6L4ufGXWf2ifiP4g+MXjvU4U1DWtWaYQyOCIUP3I1z2RAiD2H&#10;1rLvJo9P02S6t5lmaNfvK+a6srwtRXrSWr29DLHVY04xw8Xtq/Uo33h7w/psCnTNMhjkj6MsYByc&#10;55qnerBH4du7w2PnSBioygJUADp61KNcttV0uPUTMu6TG6P+6R/9es6DxFpkOhTNdalDHJukfy5G&#10;G4jOAB+VctLmnxJLyij0KkuThyP96TOd+C8Gn6ho11dXFlGzQ3jRhmjBPQH+tdVqsEVlcQ3ttEqq&#10;vysqgDPf/GuP+Bep6XpehX66zqUFo0moM8fnuBuyB0/Gu5utV8My2Lwvr9ou4ZVhOpy3X1r1uIsA&#10;8wyqpBL3krr1Wp5vD2Ojl+a05yfut2fo9BNFSFZXnkWNgcn5ep54P1xjPvVprWEoY4bdVU5+6uOS&#10;cn9SaoWFxHZHdOyqqjLf7vP+fwqprPxO8FaXaG6m1bzNudscC78/lWHC+YfX8rj3jozbiXA/Us0k&#10;uj1Rn/D0QyeLPEFhPErot4jKzYPJU5+nau1Ph7Q7iMb9Ph3L0GzJNeafDXxl4Wtl1TXtTv1t5bvU&#10;SY45HAby9q+/qa6hPi34Pt4tz6grbunlyqcfrXs1IzdS6PGjyqJtjwtoMErOunR7m67Vx1pl5pPh&#10;qwtJJLrS4Np9V6nOa5eD4seFYL+Qy+Joz50m5Vc8RjsPappvG3hO/EdzN4xtpOpETZAX6/57VPs6&#10;lx80djB0OxjPxTknjtFjVrEFV2jhS616JLGibUaFVjB4CrivN9A13Q4PivPql/4khSwaxAWY5Kqc&#10;j5RxweM12t/47+Ht2jL/AMJja8cqyK3H6VVSnKVmTTko3NWHT7TzPMij+U9qc9lZs2GhX5uelcrH&#10;8VPAOmzqg8UQSLJyqqrZLe3FXIfih4JaPzri5mjCn5WNq/8ARa5Vh6nPc6PbR5bIx/iZ+48W+G1t&#10;1zt1JTtVvQda6jxFp0UdlG8TlQZDkdVPWuF8b+KPCviHxT4futP1CRkhumeWYWzbVAGMZx6/zroP&#10;FfxQ8LxxQ2LXUkeQWMjwuBkcYGR9a7JQ2OVS1Ft/AlnMja3fP5zNJtC7SQvpXPfGHQ7WHwnKIreM&#10;D+H5RxjmtqL45fDTStINveeKLcR/KWXa+ev09a4/4m/Gr4b+NNDvdP8ADXiOOa5b50t1jfcQT2yo&#10;FEabi7sJSiWdHjs7jwzp7eVG3mWaE/L/ALNa+maJp1taJI1urfxYYdK4Xw18SfC+laPaabqq3CyQ&#10;x+WGWFjn9K2ovir4WiCxvLcAchcwnJNd0FqccmburPE9jIkEaLuPVV/CuI+HbT2nivWrWXG151dj&#10;0+Yg1rSfEjwrNFJHvmORyPJb/Cud8NeILKx1nUtSkikX7RdfuVaNiSozz096si530MMdnPJdSt8r&#10;H86m+z6ddRmRIFb+81cve+PoWsm820kVcfMWhbA/HFN0zxssFkDHFLt9VhJ5qlcUuhU8XLb23iTT&#10;2tofLZNxZs8npkVtwXE3lrOT91cr3rk/EWtw6nqsNyIpo2jBHzQnnkVauPiBp1p5GmS2M5kI+UFc&#10;FhRLmCMkbF5r+pC5Zbe6k3MPl3SE4rn/AA14v0bwxBcf2mzRh5m+YxnCk9/8+tF74th3G5ttFuNy&#10;r3TFYen/ABEt/DsG/XtPaQSux3LCO46EGlyvlCMo7no11NFewrIrrtcb4yv8Qx/hXD6lOjfFCJWQ&#10;grp/G4jkbjzUfiH402kt9p91pNhM9qbdYNqxDG4YXAOcZzWfbanqOs/Ehbl9Gmt/LscCGQqGIDN9&#10;O/5AUoxdw5lKJ6RpM5AzIWbC1Yu9Qle1kjB5KYWs3Tr1oVaSa1k24PDbf8atGGaZN4tG2tnqwrWz&#10;Zi7cx2Phmzgl0S2eTc37pN3vgCt23EdvcKFk+Xg4XHNcjo/iWDTNKjt7qKVQqhWPHBH41p6d4utp&#10;23w2VywLYU7B6/WufklztnRzR5UkT+I7tbzWbFYjtCzS4x3+U81BI7l8N6ZqtqeozXOs293DpdwI&#10;Y/M3/Iu7JAHHNWIrqK5dmFhPHxj94qj+tbdNTNk0MztCBn5f9mo5ATkMRtamHUoY7mO3ZJsspO1F&#10;HQfjV17qCNA7WchLc7vl/wAaaVydyufMhhj+ThHPzD02NVdWkLZH0+tXL3UIntP3VtJ8rcjC8cY9&#10;apwTr5LObC5Y+gRef1pSiUmWokO1i6gbV45NUZsPctEBztzuzxU7askY2NZXC5+UfKOf1qpNOj3T&#10;M9rcYb/ZX/4qplF2HGSMrVLmUXlqsYUYuFOW56VqxySyvvePcAcDbms28dX1CH/iX3SxxsW4VSx4&#10;I459TWr/AGnDHb7Rp14gH3maMH/2as+VlXGyWdxJGY4mSFpM5f8AiX6V9u/DeB0+HegWUrHamh2Z&#10;3M3YW6Y6+ox+dfD413SRcxrLZ3Duy/J8vpjPevujwdcWdz4K0GS2sGt/+Kd08MjybiSLaPLe2fTt&#10;X87/AEg/dyrCO/2pad9D9h8JP9+r+i/Mdqmn6Vd6dNZa1PJFazQslxMuB5cZUhmGeMgc88cc1h6r&#10;+zd/wTp8b6Tb6XB428UW94sZE15aalZO03Tkg7hgewHvWr45VH8Daw0qblXS7ksPX921fnz428E3&#10;Fo8lxbxMqsC0TKp/p6V+A8I0ak5Pllyu6tpc/Yc2jGcFzN2s72dj62+CX/BN39jr9nLxqfix8G/i&#10;94s1jW1nuJY9P1RbdbVTOhjfAjGQAh4yT0H0r2eB5EdWibay/dZeor8tf+CT/ivxVqH7VSaJq+uX&#10;cyw3WqI1rcSMzIiWxIHPQA1+o3mtjZn5T29K9LxFweZYTPYrG1faS5VZ2tp0Vjk4bqYWplvNQVld&#10;6P8A4ZHj/wC3UbmX4VLJ56+Y9195upYLwf1r45Xy4jxu3YAZietfX/7cqufhbDtT7t0PvZ549q+P&#10;JpI4gZJ5dv8AtNx9K6OF+b+zLd2znzpr60vRE4wp4NefftBfD3xZ8QNAjtfC+p6bZzQSea9xq0pW&#10;EKAfl4BIJ9cH/DumcwnMwK7V3fMMVDLbR63LDZpNGFnkC+ZI2VUdyfXHX8K+yyerUwuZU6kVdppa&#10;+Z87jIxq4WSb6Hxx8Tvh58cPh/DLezax4Z1O3hg86WTRdTjuPLXuCOCGHdcZH6VwOn+JNd1Py9FM&#10;kcd1cNi4uduBDF3HX0zn/wDXXsfxI1p9W0zxTqgDbrue5l+790sS2MV4DbNdwWs8qRsDImwEqd2D&#10;1b8sD8a/ofIK0K8ZSnCKcXo0rdD8n4hw9WhOMYSk1JXabvY9F/Z7+GaftGfHzQfhTZSTQ6HHcFrp&#10;oyFYwIC0j56CSQgICcgM6jGOK99/a/8A+Cfrfs/2UXjbw/r0utaQGWG63W6o1jISduAvVCPlDHnI&#10;561yv/BKn4eXXiD44ahrl688Gm6ZoX2m8uI4yjZjureWNQ3YmSNT3yqtX2Z428deFPi38J0mtL2T&#10;UNJ1ix8j7RfoEeeNht3sBgBiRuyAOemOBV4nMq0c2Vn7qsmvUzw+X0nlfvq0nqn5I/LW6mg8ySS3&#10;C53YG4Vn3dwc5Q7eM/Wux+MngC7+G3je+8MajZ7TbtmN9pAljPKuPqP1zXETbnn8sZ+9X1EZfu7o&#10;+ZnHlmWI0fbkL174r1/4e+FrTwFoMfiDVIN2qXifuYyuWgQjoB/ePc9hxxzniPg74ft/EfjG3t9Q&#10;TdbW6Ncz57qgGB7jcVyPQ17Foth/bmpvrd8uY1Y+Tu7D1/z7V8TxRmTi/qydkleXn2XzsfccK4Cn&#10;Z4qau9o9r9/kZB8N+KvEytNNeyWcL87bdtrN/vP1/LFcv4w+Gur6BeNqWlLdXTQ28kqjc0mZAp2r&#10;gnnnBx3xXp974q0y0gkm3BY4pPLaT+HdjpVPwTB448SXE9zH4buJLd5iY7yRwqOuOgDYr5PD5hi8&#10;Peq4pQXR6X+Z9ZiqdDE/u5SfM+3Q8e8BeMfH1tqVrZrKz28gAkW7VuGBO4HOO3p2r0fwfrNj4mtn&#10;8Q+D5Pst9CSLux7P3wRXRaj4agu9Q+z69o72s0O5IxJ1YMCCR6jH5Vwut6ZP8MPGEHiLT1228kgS&#10;6RejKe9dVbFYXM5NU4KE7XSWz8n3ujHCwxOXU1z1HOF9b7otePvh1pnjDQpvGHhu1+z3qDN3bqf4&#10;h1Uj37H8+K8jvAqrsZecfexjPPevpCzMNl4lgvLZd1jrMYSQY43EcH/PvXi/xm8MTeGvH91ZMpWK&#10;cCaPb0XJIb9R+Rr3OE81nKs8HN6WvG/Tuvkz5vizK6UYrFUlbo/0ZxM4MJEseNx79hT9S06DUNM3&#10;C4VJh91Quc+1RX7MX8uPoMjAqOzmuFhdUbkeor7qbPhYnunwn+N/xU+EPgPSPB3gH4o+FL61cM8l&#10;nrOluv2DefMK+b95/md/XBHoRTte/ah8U+FIoV0jW/DmqzPJIbyFbG4iEMm4ghTvKuuRwRjjFeE2&#10;MzTJsLfdlKrj35p+uw/Zp4Rt+9bhj9dzA/yrw62QZLiKjnUoRblq9N2etRzjMqMVGFVpLY9iH7Z/&#10;xBbl9K8PDHdhPz/49T1/bP8AHbfe0zQv+/c5/wDZq8NDg8jj/dpxcdCprH/Vfh3/AKBo/j/mbf6x&#10;Z1/z+f4f5HuC/ti+PJWYCx0DgcK0M/P0+emt+194/OC9loKr1+WGc45/368SUqvzfhSHA4RaP9We&#10;H7/7tH8Q/wBYs6t/Gf4Htv8Aw1148JLo+hj5cbRZzf8AxymzftefENv9W2i/7WbGX/47XigIPQUM&#10;xXnO31p/6t8P/wDQNEP9YM561n+H+R6lpv7RXifTdUuNcsbLQYbq8cG6njsZCznnk/vPetSL9rP4&#10;k3TeTDd6PvJ4X+z2/mZa8ZLBRyc00swGR8p71rPIckqSvOhF9NdTOOeZtHasz3rVv2vNfNgtnZ6b&#10;Y2d9H/rLqZvPVvoq4C/iTWK/7VfxQRPNi1/Szk9P7LP/AMXXkIIJ3dOc8VIs8hjWNpW2r91ewrOn&#10;w5w/SjZYeL9dSpZ9m9SV3Wfy0PUn/at+LG7nxBp/zDouljp/31TR+1X8VereINP9f+QSf6PXlrSk&#10;cIaBM+zk/wD1q1/sHI2v92h9xn/bWbda0vvPTbr9qL4o3UXljxZax7+rJo/QdP72P0rybUljhu22&#10;XPnb/mZvL25J9uaueZuA/Cs26cPcsCfu8dK7cNg8HgU1h6ahfsrHJicVisXZ1puXqTadHrN9drpu&#10;kQ3E0ztiG3t4i7M3sACSa0NBW9junl1tMRQtzHJHtZnHb169az7C4u7VH+yzFfMUhtp7Ywf0rQtr&#10;qfUdiHaoVR91cKPetox5pamHNaOjZtT6lrN5aMVjt40Zf3aZO9V/lVezv1iRo5BjHT5qrme6t5lM&#10;8yyKxwNowRTdSiFwDPAvH8S10GfmU9Suo5pGJVfbaPeqsMZlkVFH3m/h+tEv3sFO1bnw8sIbvxJA&#10;J5lULllZlzhu36kVz16vsqTm+hthqMsRXjTXV2Ol0Pwrra6KW0DUPL5JuGjQHfIOxPoO3tz3o0rx&#10;HMbz/hH/ABfbId3Cybe/rWpofiSx0OK80mOzVZIJBtjt1b97xjuTUHjjSptX0O38TxWMkT/eYMhG&#10;BnkcivkZVZVsQ41lpJ6PZ90fo1ONPC4eLwz1iveW6dty7pksugXTaFqL+ZYXS4UNyFz3HuK4P4ie&#10;EpfCettBlWjl+ZG7exruLMf254QS8Yt51r97PU/5FO+JGif298OIddRN01ku1m77Qf8A9VTgcXLC&#10;YyKk9G+WXr0ZOcYWOPy5zitYrmj6dUeTxM8cm5GA2/MDX158D31a6+E2iXWtoskwtMo5OSYcnYPr&#10;s218hBgDkD2r6e/Zd8f2GvfD6PwtMT9s0f8AdyLuyzxszFGHH/Afw96+qxak6V0fkebRlLD3S2Z6&#10;l9oUSABVU7Tt91z/APXpp3gbFZW5+6B/jVV55LC8+0Rqwjk/1i56ehq4zhF3SPIdxA+SMY/nXnLQ&#10;+b5dAjCsWUSMpUbt/GG/HP8A9ambW2s5J9OWqXbzsClcd9n/ANem+XK/yqfenzMhx5tyGR3EmGdt&#10;rL83zYyc/wAqcEZmw0eO3HanMeyHnou76VHAHI2yr935c7ufcmjmFy9R6rJHL5qttj2gKu3POeuf&#10;6U19/qAGbnav9aUiBWGFZu+f601vLHywL1bHWruwsnuBSFJzI7yZK4IZ/l6+nTPvUsLoSjpKF+bG&#10;O496rkkk4b+H7y96YY2hXzTjaPvEdvanzFU/jVz5a8UfAX+y9Ya3tPHekPbsWMbGC6VgM/dI8o8j&#10;1BI96o3XwhhhAMfjLT5duNwjt7j5en96Me/5V654wsI7fXruGVRu81j97gDPSsC6hhVdpA59utTT&#10;x1VxV2fVVMX7Objyno37FPgFPBnww+NWtzarDcKvg23ghmt0ZcmS4AI+dRj0x/8Arr2b/glAluvx&#10;Q8SX8rL+70+JevzEEyMcf98V5j8AQll+zJ8ZLuAbS2m6VGxQYzm9HFcX+zB8Q9e8FfGy1g0bUpYf&#10;t1qyN5cm3cVO7+Qcf8Crw8RGWIq1W3/SSP6C4TxUaHCtGTW7/Vn3F+2XqFy37M/ia5jRgskkEW4L&#10;xzcxcflTf2E9Nlj/AGX9AuI1zGtxdmRiORuuZsfriuQ/aH+Kfi//AIZc8SeHLnVA+kyXVr/aGnuD&#10;tuMzLsdcEbZEYAhuQQCCCK9R/YjtdPl/YysLjQdVjuFt5F8yRQV2s0kzFSD0IIIPbI4yME+TaUaL&#10;T7n3Eq1Oph4cvVmH/wAFF7PW4f2VW1FtJb+y5vEkUUN86n5pUUHZno2FOfyqv+xZqAj/AGcPD0BB&#10;bbDIW+bpmZiaT/gpLrszfsp6foAnYGPxJD5kO4/KfKlOcds7f09ql/ZU8Pf2X+zV4ZvJ23LeafvV&#10;eeMSZz+taVKkamHikZ06dSjT95faf3HrWjymRnuI1xiI8Z9//rV8k/t9zSL8QtDiEmGXSGOGbt5r&#10;V9VaKslvNOpb5XhUKOezH/EV8d/8FFL5oPi1o6xNjy9BXj/ttLRgZKNa9icXT9oopdTxVrtmmYAk&#10;f7Q781HPM8oVVywVc+9VY76CdOu1v4qdHKrblA4x1U9q9zm5onDGk4y2JRMx3J/d/hr3n/gmroj6&#10;p+2n4BKhf9B1SXU244AtLaW6J/ARV4GgUszf7VfTH/BLWFbX9p2bxJMo26N4A8TXbSZ/1edIuYQ3&#10;4GYVy4qTjhptdmZ4j3aMkkfrF8Y/h9c/sw/A7wH4t8JXW3UrPxLaaxIxJ4uvswLdT91vLHHQcjpx&#10;X6G/D/xB4O+OfwpW4hWPUPD/AIs0MSrBLgq9vPFh4m98MQR1BJHavif9sqceOP2M/CHjF4B5kun6&#10;bcSbRwC8RVh/4/Uv/BFX9pH/AISbQ/HH7Peo3sTX/wAP9YhutNts7S+m6hAk2eT8xF19oJPYSJx0&#10;r5fKcVKnjHP7/R6M/NM6wft8tVSPxQb/AD/z/M/Er/god+zvrH7Kf7WHjL4I63E/l6DrEqWLSNnz&#10;rR8SQSH3aJoyfQnFeK/CDxXN4S+LGk+NI+G0nXrO+69DHMsg/wDQa/X/AP4OpP2Wp7bX/Bf7XOha&#10;cPs+oW7aB4gkhUALcR7pbdmIGSWRplyeghHtX43+G42a21HTzEp81o2WRh93CuOv419c5c0W2fXZ&#10;VjoYzKadfraz9UrM/YP9pzQp4Pij4ntomaUf8JRcbF3EYBlk7ryOP5V9G/8ABQPxK/gL9ji1Mmnr&#10;JZaFeeHYr9o/vQxzWBjDjPYOFHrivEf2i4luvF2sapCTtvJILyM55bz40kBH18zNe9/tseFZPi38&#10;Ifit8NhdLbx2uj+EbuXauWEau28AdjjA/GvgcNUXJOjU+Hmlf7jyMfCSrUasN7L80v1PGv2L9asT&#10;8a2Y3TMFutNbHyBfKmu44jjuch+/9a+1v+CYmvqfBmuaTdXv+lWeufYLqFmPPlJhGx7oAue5Svg3&#10;4FJp/h7U9e8Qw2/l3On6LpdwtzGh3eXFf2j49xwa90/Zk+Mlx8Kf2/8AX/hve38MOk+KPEl5bWyB&#10;wpN3HJMYW5P3SrSpgDJZ0PQVrhcc4VKdZfZsvwMczwMqmFrUl1XN9zu/zOk/4K1/sp23ha/t/wBo&#10;7wXp1qtpqFwLfxBbSW7MEnOSkw29A2CGz/Ft/vEV8HzWWk3N1Hc2dxDbSDdtms7d1CEgcsrcH6gb&#10;q/cb48fDDT/2gPgRr3w0v1X/AIm2lvHC5yPLuFw8T5H92RUb8K/FPVPDt/pOr3nh7U4/LurO6aKe&#10;2kJDK6kqce/BFe/xBUo0+W0bxqK6fZ6aHi8MynWpyfNrTeq7o9E+C1pfXfwI8S29+kLSWWv2k3mx&#10;D/WLJG67s9cZXuT/AErzNZLW3vZLW5T5vMBVl6nKjp3I+me/SvUv2eVmX4d/EDSUaRk+x2Fwsci/&#10;cKXG0n/x+vLvF1lYLrUlvNa7G8xsTRnccbj1U8MP1r4l0/3h93GfNFr0OM8WfDfx7J4xTx18PvH7&#10;Q/6KILjTLwNJBIqszLjBHlt8zAthsj+HgV1Gj654jliSz8S+HTITw8lswZR74JDD6j9KS2t9YsYT&#10;qNsTc2qthpo8vt+vV0/HcB7VYXxTZJNHbySyb2jVk2r93JPBxkH6g4reMalRpJbGU5RhHVqxdg0V&#10;NNLDTo1AkYmSKTvk889+1fpF8CPhZ4L/AGcv2OPI8Waclu15ZtqHiCFl2MZZEDeUcfxIgVOO6+9f&#10;Hv7EXwzj+Nn7QGjaTf263Gm6bJ9v1Ybcr5cXIVhjo0mxSPRjX0x/wUp+MsPh/wALxfBzTJNs+ous&#10;9+y9o1Oce+WC/wDfJFbyqRw2HlWn01/yPJrU5Y7HUsFT6u79DjtJ0mz8c/skeIPihrLO2pXWm6sV&#10;k34VVxOoXaOOFAGepxk818SPY3E8qW1pD5iixjcLzkYz/U/hX2/8IpJrz9gfVoxGW26fqo2kf7Mx&#10;/kc18UaTqkkWqQ3QlVZP7PjU7VB3E5Y8HtXj0q1TESjUnd37nuezhRlUhBWSbsULia4tY2heJhGz&#10;YdZG/DKn19+D7noa1hYW9/fmN79olmyPMI79geMHPv8AzrqdSNlq8WPIVJR1bJ2/TjkH6gisS90R&#10;rNY98G0s2d8agq/0GSD+HPqK9NSlDY5fdqR1RWczaLK0F7PI6q2DOjdD079/ZsH0Jrd0vRtIk09I&#10;1k3MD+7m7jk8EVl6lZ3d+iosasCpWO5Vs7ePut6jt6j9RHFGmkafbXFrqTq9xlYbd4z94dVyPu/i&#10;CPaumGIcpLmRz1KPu6Mz/iN8MNG8Qae+ma7YWtxDeMFkW4QPBIARncDxnrgnDAnhh2+Vvj/+wTq9&#10;j4il1L4S6C0NhJGrJZ3N2XjVucqjsdwHHBckZP3uK+09B8b6ZfI1heRLIFbbMvHynHOV6/lmn6po&#10;zArJoM2+2U7jCzblz6A54r0aOJqUHzQYUcZiMNOy+7ofnV8H/D7eGL7XPBnjTwA0mpSRW62sd1Ye&#10;c8M3nBVKKPvFi477SAeCDkereNfDHxnkntdY0zwfYp9o2S6xdeXJH5u0+XL5Iyq84PRQW249K+kP&#10;FHw38NeMI5IGg+y3DMrGPGw7gc8EYP4qQfY15f4s+CHxQ8M/DXVfDnhXU768trVri8hk87ZcQKcn&#10;ZkH94M8huGA4x3rpeYe0u5RV2lvsfO5thsRXxjrw2fTseOyWfxc0/X47bTPEStbaTMy2mlySBvNl&#10;bCEqZQPIbaW3xKCn8PGKx/i+s+ueEPEmlWdnBeNq2gSXNvp+n3jN9ilgmV2kCklmISJvlLMACzZb&#10;aMd98IPCo8H/ABP8M2es6rb31l9s+2zW1tarEImkTcVnkVBJLKjgfMzEDOAcA48bgm1rx78UPFqX&#10;viCyW8ja9vb7WryYwmOMMhZIirY5DbFUqcc42gtVTw8sRy4mg0lDZ9zyeWX8Gq9/6RpfsvfE/wAH&#10;/Cm1XxJq/h2HxVdSyRXVnFqkPnWkKrhninilUmUs6qCMhCAy7fnyvPfHP4oap8TfiXqPj7SbzUrS&#10;01SZprWxvLppntI9xVYN8hLMsYUIu4k7VFcz8JNWnsviJe/Dm5HmWbAGOeYfvWWV4t2SQcggjHTr&#10;x1Ir2f4CfAvU734aWbXng9bvy5pY4ZyVXcoc+pGec9vbtXZiKSjW9pK92vwNsPUjTo8i6M+mdYt1&#10;1XXbhJJpLgJMyRwx52qAcYPatPTNBnhj/eSrbx9PLhGW/OsHUfGLaXBLfLB96Qs3bOT71zl9rvjP&#10;xW5hEklrbtwlvCcO/wDvEc/gOeO1eHCUKNJaXdj6ScZVqjbdlc7fUfH3hHwpL9lt5/NvG4EEPzyH&#10;3JHQe/SpLjxTDc+FLjWtQi8loZMmNcbmRsKoP1bOBnqK53w98KL+BG1LU4/IA+Zo1XMjEe3qfc59&#10;q6TSjMvw+WW90hbeSZmZYZASyqJnVN2R14z7Z4rixdSpOmlLq1ojrwtOnCTcdXZ6s5uy0qHUdQXU&#10;i6qJm2p8x3FQcYC9v0r7I/4Je/ssv8avjPa+J9S8NJPofhWRLzUprjHlPKOYYeh5Zl3EDqiNnGRX&#10;yl4ctXkFhbW9jJfalc7UhtbdSxaRz0HfOT25r9DNc8a/tD/8E4P2MofAF14K0PTdW8UNIq6hBfBr&#10;iK4lUeZJtV8loo9qg42hgvJ6H1stw6xGKblflXY8rOMQ8Pg1CFueeny6s8o/4Kgftbn49fFCbwx4&#10;U1NLrw/4Ome0sSvyxXVz0nn4JyoI2L3wmRjca+Q9D0/xt498UQ6T4cSGa4mbbG1xPHbxoO5G8gKo&#10;9WJY8VyPjn42tZanceHvDfg6/wBQ+xSGHeuI4ZGH3irHOee+OcVJpGs+I9YjS71DwDdWccilo5Lj&#10;VoAWUHqilgSM8cDFY5xTx9aqmk3FeZ0ZPWy3C4f2fOk/Q2vEXhbxF4a+MN14GvLiK+v7O3EbNayh&#10;0kmboA3fk4rc+B37FP7Wvhn4Da1D8XPD+rr4mPiK4vLW1XVI7rzY2kQoVMbt2UgDsB0Fcm95baBr&#10;es+J724aCOxsVaSct80apklsjuAK3PhR+01471jwvb+Jvhz8atUmsLidoYD50jL5gbBXbIc5yfSq&#10;y7GYrBUU6VO999L2+4WPwOGx0mqtRR7Xdrm94V+F/wAdWvZvDmv+E/F1nawasExNYyiMxuQS4bYc&#10;gc9D9fb6c8OXEMvjvxNDYwTLDb+GLTyfOXq0S7uc9TjPNeB6j+17+1n4J0Zb638WaheeZlIN2jhw&#10;xGQednJ+936jvXu//BOL49ftD/tb/tA6f8Nbrw7aQ6XGjXviS/uNJZWgs0IDgMcYZ2KovB5fOCAa&#10;3xGZVszqxU4We1l5nJTymjlWHnNTTW71XQ+qP2fvCfhL9jL4F+Of21PHpUT6xZrc6VZ8KfL2ARRL&#10;/tTSkAH+7tPrXxN8PvD/AI6+JMuoftY/EK9kutf8VeJtlk0nI2l/3rrycIv+qUfwhGHpXpX/AAWf&#10;/bAs/EHxT0/9mbwbcqfDfg9VbVY7WQBLjUMYEQx2hT5fZmYY+UVwnhr/AIKI/BpNB0vw3rnwRnhs&#10;9Lhjhs47G+WQRqgwDk+Xk+pPJOSaM0q+yiqKfq/QzyfC16iliOXWT+5dEeGf8HBtgbbw38L9Imnl&#10;aJdW1B4tnyhcx2Y25Huu7P8AtV43+zde39v8MbPw/e3DSJ/asklt5khbC+THxz0OQfwr7F/ad8f/&#10;ALAv7amiaJpPx007xbpi6HdzT6bcWcqRsryLGG3FTJvGI07cYrwr4hfDr4B+Bda03Rv2dPFeqapo&#10;cNu80lxqy4kSZjtKD5EyoVVOcdSeanC5hRp5H9Tb95yv5bnRWy+vLNoYnlslH8T6L/Zkt/CVn8JN&#10;OlvzM00jzNJtmcAgyN0A9sVZ/aJ8WWeh/C//AIt3rFxDrevXw0rT2t7hmYSPuUscnkRqpcj0Rula&#10;PwO+GPw7ufhxpEGn/tG+GYb2aziluNPvrqGNoJGQFosGXdwSRyo+lS+Iv2OPGnjP4l6X4u0zxx4d&#10;1PS9FhYWFrY6t1nkDb5jxt3Y2KvPTfknPHq5fjsPHEJ1JKyX49F954mOwWInTk4RfNJmx8JNL0FI&#10;tB8BWr/ZdNtbeWMfarsrFFGkqouTnhVU4+lP/wCCu37VXwy+F/wY0H9jf9nfxBZ3Gh6bYtqfiq50&#10;e4WSN3DF0gZlJyzSF5nU8hjEfWvZ/gx8L/Bf7PPwH8VftJ/tJ+GbGax0CzuoNL0+RkmS7laXpjJB&#10;YyBEX0O7sM1+VOs+Dvjz8X/hh40+NMXwc8QXMPi3Xr+50f8AsvRZ5I/s7TFcRbVOUG1gPYelb0f3&#10;9f35JKT3b6X6HNGPJHmSb5NEv71v0PBfGvicXWgR6i00kc1w4Kqrk4+U8ce5rtv2cfC66p4E8W+I&#10;dd/0pLPR5vJW4Y5WQIWBUnoev9K8n8a6J4t8NpbaZ4o8NahYSRnPk31rJCwPAxhgDXtPwKurcfs6&#10;a9Prd3CqTXEoZFYBgoRV9e57/WvuvbUfZpQasrWsfMyo1uZuSd3qReEdWSz+HQ1kxwxyKZUkmb72&#10;f4R78+9d14N8OeGtQ8O22p3unxzXE8W5pJk3d/8AAV5ze+F72b4O/aLP5/OnV2VMfdwv+I/CvUPB&#10;UcWm+GdPgkuYxttY+GkGQdvfNfL4aXtM8ryj0svwPo8RFQyWhGXW7LFx4L8K3dl9lHhqzbkHd9nA&#10;wfXOKp3Hgrwfp1rIW0aLp/EufyrdfW9NjjRW1C1UFuP3wyf1qhqt9Y+S8qXtvJIqkiM3CjdgdOTX&#10;vRc3KzPCk4ctzH8Kz2+teForqCYTPat5E+3+8PX9Pzq1p+g6CkvmG1VgGBRSmB0znFYH7L2p2mr3&#10;194cvHj8zVpH8pDMu5Sqk4x1PBPT+7XQanqNt4W1C50zWZVh+zybZHdsbeSByegyD+Qr4nJ5f2Tx&#10;JXwLdoy96Po/8nc+0zeP9rcO0catZR92Xqv+BY04tK0G1geM6XbruIZh5a8nAGfyqvONDMfkxabb&#10;ZVf4YV69fTrWTrHiXSZdMkuBr8IGMqftIxwOBmuVi8SM15GF8QWqLJNtZlulKhRySeeOdo981+he&#10;8fAXQ37HaXHxiEF1p8Ukb6aGVdgwPm64r0Z/CXhmZNr6Lb8nsorzfT7/AEi1+Kcl7ceJrJY49NHz&#10;G4Ubs4wMk49+td4vjTw4vzReItPX5O94h4/OpqRlpYcJImX4c+GEU4sUTPZQMCnHwpoVtFsttPjw&#10;PWMZqu/jTw7tw/iSz3KM7jdLyPzptv4i0C5kIt/FNizdNovkJ79s9ax5Knmbc0bHDeIdOgPxb8P2&#10;FxYQ+QjSMpA6ELnBHAxnaR3yDXrMllp81xa2luY03KzPCqf6wbfrxXjvi7xXpWmfF6xm1TWLaS1j&#10;XNveQfNGqlTwzDod2B6V6ZbfFLwGtusy69byMv8AdlH9TV1Iz0M4SV2b03h/TRLH/oo4Y8+X90dT&#10;+dY/jiCFvssWQ0ayNuUL0wtD/FzwbcJ+51q0bbw3+lISv5GsPxl8RfDECw3L69ZqquTxcqSM45xm&#10;lGMkEmpOx8t/HDVI4viRq+jaWqRwwsC8bLj5sbvy5/Sud+DeoOviuWIsw/0RiGb/AK6R/wCfzqL4&#10;xeKbHVviTrmpQT71muB5cisANoAH+NQfCrULF9auh9qVLgqhj3E/N83I/lXZzXirHPKLUj13T/EA&#10;vLzEsqs24n5frW7Ywx3er2EksattY5+XpXHWUMdp/pH3d3DblOVroNE8R6ZFq1nHLdqqRud7spwo&#10;/wA/WqpxlzEzceU9HOmWauFSzj7DLDNRxaZZeYz/AGdVy3aqMnxA8GocjXYfzOf5VDH8RPCc/wA0&#10;OsBsNltsbHBx7VMacg5oknjgQ2fhS+c/88SAW6c8Vn+D4/tPh60XdnbCB9aqeM/HPh298O3Vrbao&#10;WkMX7tfs7gE8d8VU8F+NdIsfDdsmou0ciK27923AB+909MV2UacuU5qlROWh2gtLZtPKtGu5WypK&#10;81wfiq3CeLrGYKARvH6VoeIPiD4fudIY2N9cLIwDRyQ27nPcdB3rzfxL8dPCWla7aDxFrdvA0efN&#10;SeQLIe2dp5raVOSV7GEaivoegT3bqWJIK/7K9a4L4vySPpMRlj2kyfdb7w4/wqK6/aR+FvlGeHxR&#10;CyBsLmGTk9+3/wBaud8TfEzw78QdPjl8NXbXqi4IfyYjndjpjr3FYRhLmVzfni46Fi1lI8M2csc/&#10;EeoL0b7vzLXptvEJvGMd08LNssVKlWA2glsn35rx6LxDPpmiJYX2lXUca3kckjPGVUqGB7jnp/Su&#10;w0r4vaPL4omuZEaOGSDyLf5WLS4P3sdO56Vcab5jGU1ynpl9dGaEqgxlsMPatrSWkeyVEfPykDPc&#10;5Ncbp3ii3vbJpRYTDMRZd8eDj1rodG1+0Nl5qRzbYx8zeUecHmtuVEcz3Oie3edNjRr04z65qz4e&#10;khk1IWEc2VXcWx2Of/11hw+OPD9xpfnRG62hcmVrZlX25PbNU/AnjKws9WvdQlS4kjMu2Py4S3XP&#10;6+1Y1NImkZanf7JodUjs4V3K3QmteO0RImmuExubA9q5G3+JnhyS93vDcLMynyopISrEDqwB6/0q&#10;W6+JlmsIZbC9ZcnG2DIBrn5ZHRzRsR6nPMviuBFTCmKQL+a5NX4ollOx5T1zjPTmudj8SQ3+vx6g&#10;ul3W2OJhtaIgtkj/AAq3J4ttcmU2FxHtYgBo2/wrWOxnY3EC7GPncqcFT9aYt3I3yhvoNpzWCnjO&#10;CEqbqParN97afzq1D4q0Jwpt5GZm+VcL19atbE3aLWqNOBAirndMTuZunFPjtpZkLxP8xOfwqhqW&#10;uRvdW4+zTMEJZo1jJbp6CrVj4mtYmVZdPvI12j79o/Pt0qZOOwastRaddQv5vkrI3Rdx4FOu4tYk&#10;i2zMix55VarT/EPwnpiZvpbiFWO0b7cqCx7D3on8e+HH4SG8kHbZbnp+NZuJcXbcxtXEi+KtOgVm&#10;Yb3B+m0V9C2H7Zlz4c0Kw0e3+GUM/wBjsoLcf8TYp5ojjVM48vjcF9eCa+dL7WIZNet9WttJvpY4&#10;BIdn2f5gzAY79qszeMhc4dtL1CJWXKr9lPTpXzPEnCmR8VYeFHMI8yi7rW1me7knEGZZDWlUwrtz&#10;aPS59C65/wAFJPhvoLQ6Z4y+G+oWs115j29r5kFwsqh0DL94blzIqkH++B3rrNV/4K5fs73OlQ6H&#10;4v8Ag7o8NjGo+zw6l4OtDGucHCr5mOeh45FfCv7QXjXw/wCF/hlqXiS70eFrmO3e1tZNUtVwxcb9&#10;qMckMWiQ5XByg9K+brj9rDQb74aTeFPiR8LotfklhxazjUjbtbsV+9kI2eeQOMGvzGr4T5PhcW1h&#10;Jzir9GfoNHjzFYjCqeJpxb17n6v6R+3v/wAE+0tBdeE/hD4P8K6kXJ/tnRfBjQXDZHzHfGrMSwyC&#10;SSSM9a6Lw7+3B+ytqd+om+KtvDGr8tcafcpu9uY+/r0r8Bf7Um+YpIy/NnCyGp7fxLrsW17bWruP&#10;/duGGP1rlzDwawGYVfa1cTOT89dEb4TxInhafs4UEk+zP2l/bD/aH+C/iz4dR2Phj4labdzNd7xD&#10;by9VHfpxXyH4k8TnUtSt9Ps/EVjHarLG9wrOuGVXViMnucEfnmvjnSPG3i258NMieJr8ywXB3t9q&#10;YttIBHf2qvP408XTRq58RXzbWzzcsf61GU+GtPKbwp1r2b3Xc9DFcYQxsY1JQeqPumTxp4TjTE/i&#10;SxXH/Tyv+NYPjX4jeCrTRZIo/ENqzFGCiGTd+Hy/jXxt/wAJJqUisl/r11JBcwskkjSMdmf4h6YP&#10;Namh+M/FOl6abK50F7hbeED7bFbtMjoB97KjuPXv1rrjwFGnJTVRtp7bGMeJMPJ8slZW331PXPhZ&#10;4Xb41fESx+H+j6hDBP4h1qO3iluIPMWLzJANzpxkAHJHGRmvqH9r7/gnR8Mvh3+zBrHjmz+KNvrX&#10;xGhvG1jxVea3bpYi6tFjlXyrKBQQoDGMhOQQjYK4IrwT9kr/AIKu6j+zr4Duvh5pfhnUGlmbUDb3&#10;tpJFEqSTR2yxsQVLHb5MmeckPj1ztftff8FT9Q/ac1C2tv8AhGrqbT47bVLeSHWJlDJHdGRV2NCR&#10;krG6gg8bolwCAcrFZbxdHOaUaMPZ0Iu8tU+a3yTt5d7M6qGZcPzwMm5qVRqy8hv7BngbTNa+H3iT&#10;QdR8Yaxpdprsym/bQ7uOG4mhgiKtEHdJNit9sQn5c5jGMc5t/tw6fY/B/wCDUfww8GzXD6LCttHY&#10;zNLucwK4ZCxwM9ME469sVxX7FF5bJqPiaXVvFV0lnpGhvJFNprhTGzzREN84KvxEcqcZAxkdR3Gq&#10;/E74R/tFfB1tH8ZeLbXSF25tdQvGCGBuynJ9e3cHivt8LGp9avLVXTenU+NzGVN0bR0dvwPi+81e&#10;/v4/OuZppNq7VaWQnA9Oe1VWKn5yv41c12zi07UJtPXU7e5WGZoxPbsSkuDjcpxyD1B9KqhQU5r7&#10;bRx0Ph5fEz0D4CoUh1y7KjclnGiyem5myPx2j8q9esFttN0BZjtVFjzXlP7P2yax13Tw48xrOGSN&#10;c8nazZ/9CFenWcC694TaxaRvu4ba2CvIOfzr8p4ok5ZlNS0V439LI/UOG4r+y4W8/vuct4W0Gw8Y&#10;fFyPS5HkW1WZXnhViFJ6k46Z219C2Sx20Menwx7Y4/ljVf4QK+aYtYn+GvxHtdf1C6kkjZlWaRsZ&#10;AHy/+g19CaR4k0fWdNXUNNvYpFcZWTqMfn19q+Y4nhWmqTjrT5Vb16nsZTGEZVL/AB36h4i0tdY0&#10;qV5Vw8Klo/ZhXkPxZtI7/wAJSTSIu5YyfoRz/MV6d4m8UQaXp7Wcc4Z5YyEZmA//AFjJryz4o3i2&#10;PhGSyD/NJHtX6npWWQ0qyrQv309OptmcqaoTfkaPhhZ9Q+Fml6gxO63dSremDj+tcv8AtV6cket6&#10;TqQbb59rIGBxzjYf616J4V8NXGm/CnSdOlH724kQKp9znp+VcX+1jcRJrOn6Oj8w2cjMM/3mVR+i&#10;mvp8g5pcSxUO8/uf/BPm88qx/sFp9l954bfWQRPPPJbnhsYqtZyJFLsK7vm7nrV3UGCoyFPun7pH&#10;Tms1YmlDErg9R+VfrNTQ/M4hpsYTW2sYvlE20p83Q/5/lVrxdBLDc2zSrz9nIH4O1ZVjcGDV4Lhj&#10;8qzKOvvzXY/GDQbnQ7vT3nhZFmt227l25wQf/ZhWN9kadGcdjIz+tKRz8vX1oVG28U0yPtx8vp0q&#10;iR2/JySaC+e1NXcW6Z/pTjlhxxQABiBtJ7U7vhjUYVhx60FiBgf+hCp5QHFlJG00FlPBpFVj82Pv&#10;elIM7VJNOwDgR0A/WlDHONvy0mVUZx3/ADpu45pW1AcQV5B47CgDnbmmMSr8D9aVSN2SaoB3mYPB&#10;7VmnBO8seeatXEhETDPtVVAGXBH61MgHQhmk8tXwrH5q1Vke1hW3tuGbH4Vjjg8Cr9lm4bzVk2hf&#10;4j2oiBcljnKeY8+7b/dXFDX+xPmbDbccd6jSaSNsSSKw9elOltEdvMib/gOelWBSmeSQ/U10PgtL&#10;q2tbnU7JyJoCgOP7pJJ/9BH51z0i7G2it/wtNci1ubeGNmWRkWVoxyq881zYpc1Bo6sD7uKiz0f4&#10;R6Zaav4j+23Fi0yGVnZHf5jGOT+OK9v1vRdM1zR20q7so/s88Wxo9ucZHb0/pXzz8GfF9rofiWF5&#10;5cRlijZ6819FLcWcdkNVuL+NI41PmNv7gdP6j1HNflfEkcVTzCLV7aWP1LIVQngXLTzPDfCukHSb&#10;/W/DDv5n2W7eFSeM4JXOPoM1rWWnPe/DzUtPZAwKt1/3f/rCo/A5Gt6vr3iJGDRXN+zrJk4YEk9/&#10;atyztVsPh/qd27bVWOQ7s+if/XruxNSf1hL7V4/fpcmnyxwbv8NpfdqfNaYXP9a9+/Y78Hq2j6r4&#10;sN4f31wLVY9w+XYA+765YD8PevAVxkr75r6F/Yp8RtdaVrHhZoR5drOlzG+cZLja2foEH51+iYly&#10;jh3Y/Gcw5vq0rHssIYqscsi8sR82B/OrTrJbw+WyqduRwp4qQQAktcMrD+7uHH4fnSO7tF8o3eZ0&#10;3c5+nSvH5r7ny8kVwXDqTEwP+z2470hwgMrSfxY3dsk1MQsW0ON3Gdq9Af60vluy7y230qibFYwO&#10;XV0jVkJwdpx26+/6dakjiMsn7xSvfOP/ANVSBUQ7227s4BUYx+NRuE3Zz0/OquEkRzKAqCNl2g/O&#10;GXkjH147U+JrVHUtF5jHHVjwP8+9IDtLEt3JXApCyxjICr36c+9VzNE8pHeJDv8AkLeWrZXaevHS&#10;mGKQx7XO3P3Ru5JpzyqflBZuT97oMfypA298Z/4FuBxVc2lx8tzzL4i2Y0/W2G3AkG/cFHck/j1r&#10;kbmZPM2sFztzgN/T0rsfi5HNd6yot02qp43xnH3RnH45FcRc2kiObmWfd8jfKPp25rlppR37n0tO&#10;EamKpqfXlPonQ/8AhFvCX7EXiPS9L8MvHqnibT4b3UNSmvmOFg1OGJIVjwAARIST1yPSvmnw9rcv&#10;hvx1p3iZI2drG5il8tWxvCvkr+IFe96pfw237Ksdq7Nuk0FVVT76qCf/AEXXzrcRmTUHBXOIwP51&#10;x0H70/Vn9L0aNKnl1KnTjZaWR9jftCa9DefsualeW2GW61LT1VlOQw/esP0ANM/4JzfGLWtF8Ba7&#10;4Fs9Q+Vb7eIeo2ncycdCNxkrzrXPFy+If2KNPR5P3kPiG2tJlDf884Z8D/vnaaw/2J/Ey+Hvi9Hp&#10;15drHDqlnLF87YHmr8yN+HzfnXKqa9jJPudtWnL6vBxe13+R9Mfty/EnXfEXwAj03XtN006TdeJL&#10;Y/bFh23lvdeTNjDD78RXfuRuhClcc59I+BP2cfArwfpVndQzx2+hxK01rJvTJUE8j3/l9a8l/wCC&#10;iHhmXwp8AfDsd5MBcX3iAvJbhuY2SOZTn3+YfnXP/sJfEnVG+G1vp9tqJEul3UkLKzZBjJyMj0wx&#10;H4VySw8oUbrudcsfzUYSlre+p9SaXq03/CYta9EjtsdPWvkb/goXJBd/GixhlGD/AGDH83v5svWv&#10;ovT/AIiWNv4n+yaxaNDdsu3zeNh25GPXPI/KvmP/AIKA6hbah8ZbO5tJdyjQIdzK3fzZT/Wowfu1&#10;TaNSnXjFRlseGyWcnmMWfcoX71WLKaGJdkbd/vbcVVFyxTy5DlduN3rT47Zmj3R87Ovy4xXrc3Ls&#10;PllK6kzUgDspbbwOMmvrH/glb9lt/Fnxa8QXcbstj8GdWWMqM4eWe1i7ezGvk3TWlez256MOMe5r&#10;7M/4JX2D2fgb4veLoim4WPh/Sfn43C61aPco+qQmuLNKnJltSXkcOIjo4+aX4n6xfG68+1f8E49J&#10;lhX/AJB+j6arxemFgbB9Opr4J/Yx/aUT9lv/AIK3aHqesal9n0Hxtp9t4e1p2bCiO4jSOKQ9htuI&#10;4SWPRd1fdmkQ2/jT9hHxp4f1KJpFs9HjljG/oFh2D8jAa/HH9q+z8R+Iv2lrfQRbSW9wkFrBZ3O7&#10;mRTlvOGOcKxYEjONlfN5B/tEo/3otHyvsaftMRSn8N5X8r6/8E/oG/4KS/Aiz/bZ/Yb+InwQ0u0E&#10;+v2Wnm+0aFYd0n2+1xNEqj+9Io8vPpNX8vWm2MlrrV5p5jZGjk8uRWXnOTX9Pf8AwS6/aOt/2j/B&#10;H/Ca2+sfbReeGtM+3SSMpf8AtGET2lyWweC7WwkAP8LKe9fiD/wWZ/ZS1b9kf/goD420bQLS2t9E&#10;8Q3A17w+v2VWAt7pnYr0/glEqD0CL619bheaOFtN3abT+R8/kdb6riquBa6KS+5XPtTxPP8A8Jgn&#10;gOIE+Z4h+Hfhe5j29SXsrZfzzXvH7VurX1nqv7Qmk+HrkQ6jH8LYdQsmZRgtYxwTFSD6gkV4h+zf&#10;YyeKtG/Zx17VCrtdeB/DsEijj/V3KxE/TEVe0/EjQLr4qftX/Fr4b2l4tvLrngfWNKjuGj3eWzWS&#10;qDjvjZ09K+BVSFHHSvtzpfme5iaftKGm6g381JHzf+z/AK/d+L/hT4m8ZWln+8vfhbHcFf4UkF1B&#10;kE/UYqH45eF49O/aktfiRaahcfbtJ1Ky1jT5mm/1RuY4ZieOpDE/kK6T4F+DTo/w08YeErO+WB4f&#10;h9NbxyquFTZeQAtgZ4A5xWP8cJZp5tJ1YfeuvBemP5jHk+XD5efrmP8ASuOpOMaL9m7av82ejTje&#10;p7yvpb8EfsJ8A/iNYfFD4bad4z09l2X9qpkjVv8AVzLlJY/qrqyn3FfkH/wXg0nxT+yZ+1Dp/j/w&#10;rpcM2heMoZr6WGVduLgFBKquPund83Q8SdK+2P8AglZ8aHl8U/Eb9n3WL7Mmk+JJtX0JW72dwwaR&#10;B7I7qfczcdKp/wDBwF+zKvx3/YQ1T4hadp0kmqfD24GsxNDHuY2mNl0vHO1YyJTj/njX6HgKNHNs&#10;npqevJr8rH5xh5SyXiKVJ6Rk7eVnqj4J/wCCdX7TvhD40WvxC8Kae80WpR+BZ7qawvExJiG4h+ZX&#10;+66gsOc555ApvjxPs+tybSu1udsi5B4yf/Qq+Zf+CO3iS2vP2wNa8OQ3bNJqXw31u1aMRsMbY0m+&#10;n/LKvU/24vivrHwa0/QvFemaPHew3l8Yrq3aQq5Uxs3yMOhGzPIIx6da+TxmC9jmSo0tb6q/5H6G&#10;4xjLe10dnFc3dpFmxn8j5d27nH16j8egHvyKqw2t1c3dw00N0zyKpxazJEuQfv8APfoegzzXmfwa&#10;/ar+H3xHjXT7LVP9M58zTbwiO5U4/hGdsowP4CSB1x0r2PwF4FuPjN4y8O+DPBredNq2spZtIsYb&#10;7Mr7S7lT02oGc57Kc08NUeCxkZTTWuxyY3CyrYWVN6X6n3X/AME4Pg3qPwz/AGfr34p3Fm1vq3iq&#10;+ikjkvJlcwWUTkIcjsx8xuD8wKZ9R8x/tW/FyH4jfFnVvFUVy01r9oNvZvu+9ChwHGf72C3/AAKv&#10;tb9rfxbpHwK/ZjHg/wAMxpatdWsWl6Xbwnb5cITZx9I1Y/UivzJ8b65FqN4LbS7kRzW0hWSRjgDg&#10;cZryM+xDxmKjRj9p3faxpwvR9jh6mMn/AIY/kfb37NN5BrX7DfiC3EpYi31MLyMj9yf5ZFfFGjW0&#10;cfiC4i8zcsdvBGfMXgEK1fY37Baz6/8AsleItPvVWOaK41CFo1BG4PBGc/qPzr40vrqDT/EV88cq&#10;xKbpUJZh82FPH5k1ilytLszen/EqLrc2JdF2xiSBtjNyCXOPrkc/zqKwhuo1aLU1Vg7AdiH+oPyk&#10;/qPrT7C4mlUy2z+Yu3LQlhwfz/8Ar1ajltbp8RFo26bWX5CfT2Nd/Mc7gyo2gW26Q2k8lqeuVy0e&#10;fQqfmXP41Q1LSp1t/wDiZQBY1mDw3Fq25Aw7+34gVsTQSWj4eJox/wCO/UdxVe4vktRydu7hiuB+&#10;BB4NXEXvdTlodKttKeTFmtwkku/z4uJEP+R/9erNvrn2W8WG2a4O7+Ljd+PY/j+dWNZNhaRLcyWr&#10;R5bPnQq2wH3/ALp/Sq895qFjJ9oj8xduNxbBGO3bBz69+tVGpKI+WMjaTxHpl5GLfWo42UEBZtpG&#10;D6EdVP6Ve/sRryANDKJo2XG2Y5yPQMOo9jmuZU3PiCVQRaySR/dG0JJ+GODVyx1bUfDU/khPLyeY&#10;Jf8AVv8AQ9M/St41act9DmqUZJe6yj44+A/w78daKuj6z4f+xThWEeoaaTb3CA4yMqQJF4HHPHpX&#10;yH+0J+zr8T/hFq962mrbaho+pQ+W2paHbtC0hYqrNcwncwZVDZKuyKCT1b5fu6w1uPU4d32b5usk&#10;L9/p61G40zUrhfsN0scynPl3Bxhh0wf8a7KNSpRvyvR+eh59bD0q0lzKzXU/LXwTpGkv8QbfxbNK&#10;0Ec2izRyRzt/x9S7ditE3UEON2CeMHrWX4x8UahpHiGe1W/h8vgxxz3skLIuMY2rjjjOTyc/Sv0C&#10;/aB/Y++H3xNs5Lq10VvDetmRpodU0eICO4kOOJYMhHBPOUKHOThulfIPxC/ZS+N1z4tupYvC+oeI&#10;ItwWHUtHjEsbKo24fequkmQco6qwyOACK9ijjvbK01sfM4nB4jD1NFdM+jdEn0zxBJDDqtw0EKSb&#10;VkVdwZvUV6foPhzSdEhVNMscfLnzZOWPuW/wwK8u1TR77wXL/YGqR+ZbyZNpcMMiQDnB/wBofr+t&#10;bfhj4h+YqeH9Zu5UEfywsrcN6c+vv/KvDlUjWj7Slqj7D2EqM/Z1dGd1qOsWenuVii8+aTny4/uj&#10;3+n5D3qHxhPO9lHG3yOywKyoMD7m7H6+9cn4h8cxRBbDRbSPO75pZVwufXsWr0LSvAHif4j67oPg&#10;DwrZG41XUpobS1iVeXmO2MfTk/QCuGpCpUxFOLd7s6KdalToTa6LU+nP+CR/7JN58T/jA3xv8ceG&#10;bqz8OeC5FexW+t/KW7v8ZQbWGdsYxI2duCY+oJrzr/gpz+1vH8efj/dXWg6np8miaJcDTvDy6hcS&#10;R2xjRwZrgmOORsSPk5CHKiMV9b/tZ+JPDn/BOf8AYI0X9mzwHqyrr2uWLW13fQ4WR1ODe3Zx0LFh&#10;GmeQrjB/d1+Pfi7xbD4u1+4v4bWSSGPKRvNIVjUZ/n36V9piIxy/ArDr4pb/ANeR8XRqTzDFvEy1&#10;S0ivJf5neXXxHttKmN1pviz4f6VcL8y3ej/D+S+kjbttac2mD3zXj/iaDUr7xVDLY/HTUrqF5f3i&#10;L4ftLBmZmyQAJJjg/X/GrV5b211ZG9i02zLqhCq0hJP5gVN4X0XxBdahbyyxQx+XcK3krZsRtBBO&#10;WzgHGe1fPxpSw8ZSj1Wun/APU92rUSa6m14w0nTvEHgjxBpWtQvNb6lZ+RdRruDMr/IRlcN0z0qh&#10;8Pfh94Y0HS/DPgfwKH0qwg1BT9niJYB2wWf5uQSRkjpWxq7XH/CKS+RcBZJLkIG2g5CufX1/lSaR&#10;bT6K2m6kl0zXDagu6PsoUcMT6nPT2r1cmqVKOFfmn95hnVONbERT6NfcfRGsg2EV3ocsoZrOxSax&#10;XPL5x098Zr738E3nh7/gnj+wnffGq7tIY/FniixhXSbe4j+driSM/Z4iDg4XLyuOOAw7CvlP4A+C&#10;bjxJ+0Dpur638O9S1vSdH0+O61mz0u1aXfHuUqrYUgKxABzjgnFaX7c37W2iftqfHvQ/Avh6O8sf&#10;CnhtGVbW6+VpbjdiaQqCccARr6AMeN1KNRU6brvdL+v68zmqU5Vq0cOvh3fp0R8meOvFh/tO91Tx&#10;Tpg1DUr+4juZ7i++Z5DI5d35znO7JPeve/gJ+zp8CfiP8NIfEHiP4a2E91b3RFxIN0bEvggfKR0H&#10;868T+Oljaa7+0tq+iBQsNvwscY+UYjXC47c4r6L/AGX7658P+BbPRBEN2r3sYG7jeyJy3t92vJzR&#10;xqYWM0rSdme1ltSrDEyjzaJ2PmL/AILBR6X+xR4K8A+JvghpkFrJr95exahbXjPPHtjEJVVDPlcF&#10;m+v5VyHwi8Sat46+FugeLNYit47zUNLWWVbVNiZd2IwCT2x3rqP+DgzR/E/xC8IfCXw14K0K61fU&#10;brxDq8Men6ZbvNM8scVmGUIoJIHH0O70rN+C/gzU/C/h7wf4HuW/s+/tbfTLWb7RCSLeZUQPvUEZ&#10;AYHIz61nSw+F/s7DuStOUnd9bLudtTEYqWMq6vkUVZdLnqF7+zf4jstft/Cula7DcX09m11e7oSq&#10;2Fv8wR5Dk8uwCqg5J3HorEb37On7JXxJ+Jvx6s/hh4f1pnmjud+pX0F0yfZ7dDmR1zgZAGAO5IFe&#10;1aF4d0XwnokmlW9699qWpXcF1qV7ckG4vW3oGmfb0UBSqKAFUKFUcV7bHN4L/wCCf/7Kfij9qi8i&#10;L+N/GUX2Tw3bX8JWRHlJMK+W2GQf8tnBwcIAcHiurFUMFKtyUL7b3evn/wAA4I5pmlPD/vLOUnZK&#10;y/4fTds+dP8Agp3+03rfxl1Gz/Y9+CXh+aLw74Dj8m6giuA8l3qCQlWV2JIPkglSdxzIXySQDXyz&#10;4F/bY+Nnwws7XSoPjFcafYafCILTRzHHIqRrxtAZT6etd98LdL1bwgk3jfXIdQkutYS4nluJFP7x&#10;pW3l3bqS3OO+BmviG4/4T7Xtfm8TXmh30mjLdTf6ctq5hCq5GSwXAAJHOepFdmHy1Zn7jqNctvmY&#10;zx39j07xpJ+v9dT7aT/gqh8Yr+yC3dnperJtXZFf6X/rOvzbQy+tdZ4d/blsfFsEMnxI/ZP8B6rF&#10;J81xvs1SRhjAyrK/Oa+UfC9/a3Hh5g04kEdpHFGOP4Vzj82qPT5rO6jtXgEbLG83mdGCt5nIPoet&#10;d3+qmIp/wq9vX/hzlXFODqa1cN9zPcv2iPGnwr+I6Wlx8Nvg3pPgy1hgkS7sdHjRUnkLD5yEVRnA&#10;C9O1X9Otf+CU3iDw3Z2fjr4c+LbPWRZxx6leWGrOPNnCASShTMQAzZPCjGegryy7Eem+GNOGl2i7&#10;bqN3mKjhPndc/wDjgrw34y6TbaXo8+qR7s+ZlpfPJ4wO2f8Ae/OvNwOW5tKrVVCrZxdm7tX/AK8z&#10;0cZmGTxhSdem+WSulo7H2BP+z/8A8Em/FNt5Hh744eNtFk2/8vFuZlXBA6+WQfzrPvv2FP2Kb/UL&#10;Wy8I/tr6azXLZWHVtNMeOMgkmRSPyxX582Xxh1nT5raHSvJeFWK/vIs4ycZHvX2J+zF+wR+0r+0B&#10;of8AwuHxl4zi+HHgNlBm8ZeLibaCaLPAtoiVacnHG3Ck8bgcA6VqnEmB1qVbL1Tv+BlSpcN4raLX&#10;/bp6Zpn/AATml0fxXa6x8GPjt4F1i6024SaGOPXPLkZx228jnHPNeY/tf3Gj+EPiBqHhDWLWb+0G&#10;CRatZ3bHMbAZGCVXIxt2kDkHPOc19HeHfjL+x9+xJpTv+zf4Jl8b+NYcK3xO8fW/nGGfH3rKzOFj&#10;IJOGOGA6l+K+O/2z/iB8QvjJ4wuPiT458V3Wta3qLq1xd3EIUrgLsGFACgAABR0Axiuen7fHZpRx&#10;NeVnFNX2b7L9TX2tLC5dWwuHp+5Kz176XaXocdF8Lk0DxRHo/iGOS3nGwtH5gO6OSNHRgRwQVYHI&#10;J613Nn8JvB8couRbyOFVTsZsY46+/b8q8zbXdV0vULG+164u7jy1XaZWLFYwoAVSeQFHAHQAV3EH&#10;xQaRkkSBmiDAblkPzDqOOtfpFCrUxGFhO+ttbH57iKcaGJlC2nS5uaL8LPBllO10NOZm+7L5hysh&#10;GMNg8cc/maz9Sm8MadqklvZ6RbMq5X95ACA3XiqI+KMi3Kv5w2N0V+qMc8flU2r+L/BhRbvUli3r&#10;Jvyy8lseuKpyqdyF7NdDz/xt4n1G48RtaPEtpAIWVY4YdisQRzjHPpmtbRYbW7tI7eXRJFknbZuW&#10;LluvzEntxn34rifi78TdBv8AxjG9hdrJD5e1pOuDuwR74x+prb8OfF3StLso5I9VWSNJPLTlclgA&#10;ckenPHrWl6koWbMZcsal0ja8X+A5Fa1TTmWPdIC2xBuyPU9cYz7Vuw+Fkm8OMm+RZHk2Njjjrxj1&#10;71h6Z8YvC90t0by/ijkhjWSNZGw0gy2QOetaX/C8fh7B5OljUo90gDSZPCZHfnk+3vUeylzXuaOt&#10;HTQ89utO1C0u1hnHlxpJtkUNuzllx+A5ruNStUt9ek06JVUR2kfOB1Of16815/4v+IejeI/F9tY+&#10;Glj2TTFZFW4UmXYpwSB93Jx711ni74laFBHb3zRMtzPCqtCsR3KV659s1rHSNjF80pENz4W0rU91&#10;uNGtpJIuFLQjj/PNcxqmm2tnpZjs4irRk8bhyd4BxnmuksvFdpJAt1A7gzPltqncB2P51zuuahYv&#10;aSbXVmZ8hW4z8+T1PpXZTjHoY1JPQ734eeL/AA7p3h+3t5pvMuNpMxMe7POQM+1dVB/ZWrtDqNvZ&#10;wzRqu7JjGR+GK+XbDxveQaxcWVneqsaSFtomHzKF7HIxXp3hbx/Jp9t9rsLpXZkG9JLhVK+o5PXH&#10;PvRGUlKwSiuU9M8S+LfCHheySPxheLY2t/dC1S4+xvJseVsICsas3JIHAOM/jXp3ws/Zh8PRaJFe&#10;6n49iljllE6tb2hi+XaBjMmD0HoMV5T8NdG8O/FzW4xPbtqVroLR6pfQ/aQu9kcPDHuBOCzp+SNX&#10;0Bc/tF/Byz0WO41nxQymOECfT/sbu1s3eNmHyg5969jCVMvw8HUxs4wj0bdjx8ZLFykoYaLb62Vz&#10;as/2dPhGLBb64V7yBzjzJrgbX/75AzU0Hwk+F+qTNbWvga3ktYlIeaaPKv8A7IDZz7muLtP2xfhN&#10;f6NJe3R1CH7HIyfZbS1UxBB91tzFVDH+7nIrIH7bE2sQakngj4Wa5eQWNu032qDT5Ztkag7ncIAM&#10;Drw1eph844eqSjClNSb2tqeTUwedaucWku+h1fhOP4Z6l47vPhvonhOxtbuyg82GGS2XbJCDtLrx&#10;2PFfIn/BXz4TRan4o03xdp2neTb2em/YWe0tQFWUZlBbbwoYO/PtXtHw7+JvjDxXbW/xb8MeIPC8&#10;FtOskf8AaF4srSI7N8yeQrgAgn7pY449qr/H/wCH/jf4jaJdW9t4/g1xbqI3El5/ZVskcciL9wwM&#10;rZUEBSMhiOd3QVmswwuaUp0KOri2m7NL77atHRTwtbA141aj0a2vc/KsXN/b2smlxzssczpJJGMf&#10;MVDbTn0wx9uav+H/ABb4n8Lq15oOvTWkzqVzbzEMB3r6A/4KJ/Cfwn4L8VeHfE3g7wpbaCusaWXv&#10;NPsbPyYY5vlJ2DcVwSzYAAwAM1wvwl/YN/ap+Mt7bnw58Mbq0tZo966jrH+iwrHjcJDuG4qRyCFO&#10;cjGQa8CeHrUa3Ik2e9GtTqUua6R9tfFj9l6x03wVp/j6xd7ZfskUl5HeSL8h2fMdw7ZJPPT8K7/4&#10;B/Dn9kSeO1tZ9P0e51mOTZ5mrThnZsZwqs21Dk5G1R/Wur+HXw6nvtG8M/Dr4nCPXriHw7bwa61n&#10;IzWd20aJ8uWA3oSC75GMbVKnzCK7zW9d8I6fNZ6PoNraWnh/T5Q97Ha26xpcyIG8uBQABt3rubA6&#10;J6V9PTw1KElLyPnKmIqTTh+RyPj39nX4bX+mXGq6daLpUkUZU+T8oIBIBAA2n8snPX0+b/GMMvw5&#10;1DUvC1+XeGO1+02d8V2rcxyb+n91lKsCPx6EV7J+0R8ZNX1a9jSDUJLeOeTLQwzFR5YOfmAxnkV8&#10;n/HL4l3nimS403Sb+OaLSY5TdWSgtNJ8q/vF/wBlNwz9c84FebjJ0ZVLQVmd+Fp1Y0vfZ3XhnXFu&#10;PBUOlxHd5lnHtBYHsDzXYfD8Q2MDLPAu7P7v5fQda8I8FfEWKw0Swt3gkaSGxQSBVOchQD7Eda7f&#10;w/8AGvREjLXN8UMe4Mnl4PTj+lefLc6oXOhvZpZfi0pW5O17XGwn7vJyfxwK9DS1/cxggKu7+Ejn&#10;2rx3TvEsNz4yh8RrFMYQoHmLEWzyew9jXbP8YfC0MJ8+a8t0H/LSazcfj0rN7I1jL3rHWQCJLmRY&#10;dobGH3Yzio9U003du0KTMjN/GvUfSuGh+MHhG78TrNp080kf2f8AenyyCD2P0PP5VtzfErSbkLJG&#10;0m1fuho25/Ss+Tm1RqppaMzfiJG8EC/vWKpavtbd1ORXZeHbiGy0W1trdFnZbaP96vIb5etee+NP&#10;E+m6tvt0lkJ+zMiqYiuWPYcV0Wj+OtAtdNt7SM3CtDDGsiLbtxgDjkVo4y5EZ80ea51lvDbX+px3&#10;DoiyRrtbb9auXUkat5cmOG/irzGD4i3sHi+R7K1kFrIuNzngd84+tamo/EPTZ93nyXUhYfd2gAfr&#10;WfJYpSiN+MV7bXFtapaKsghZyzKvG7GV/lVyw13T44YH2qWManb1JYrmuOKtqV1LDaCYxybpBHMw&#10;+ViuBj2rT0/WvD+ikM9vJ5qrgM6Y247DJFOSvFAviZ3WmaityEZtsZ9h29TVydrGIAvHuryvVviG&#10;Xvvs9tGzRzZU+Ww3Lx1HPGDWonxRlvbVAmmyeYyYycAE+1ZGmpV/amgsLn4WLcW2iQ3r2WoR3aWr&#10;26yiQKGVjsIIfars3foK+O/i1pPh3xp4W/4WF4I0xLJrHbb69pNugUQZOEmVeyFvlPoSB6Z+uPEO&#10;t3OreVbiJnkVgZEHBRcdh6Gvjr4q/wDCQ+AfitrUQaZftE0vnb1z5kUpJ5zwQVbnP864cRRtUVRH&#10;o4evzU3TZ5w1sy9B2x6UAMeen9afezN9oIZ9y9V7CmQ+URhz68+lHoQanhu+is7zy52xDOuyQ7c7&#10;fQ/h/WrWoWM2m3JUx8Z5wKxIQQ+1uh966DStYtZrZdN1yVtq8Q3HVk9j7V5uKpSjP2kVfuj2sBio&#10;1KfsajtbZ/oUJEhkBMbFWP3to96hEDRPIy3Ei+Z94IcZrbudAx+9g2zL1EkLZyKozaXbj5HgkZv7&#10;uGNYwrU7bndUoVN2jHjt0hnzbZ3dMntVuFJGC28J3SP1OOgqz9imUfurYRgcs8nXHtmoJdVttNja&#10;DTz5szcNKc8V0c0qmkdTi9nTo+9N2R6Z8AvFHh/TNY1LwDrGsXFpa6xZxw3lxY3Aikceao8sNg43&#10;buevANbXx3+Cth4O8C2PxC+GOunVfDM05t7hWbMmnTZysM2OCcZw+AGGOM8V4NDNJbXa3TSMzbsn&#10;k5b2zXqGm/Fi58E6prGjaHFHJoeuW7xXWl3EryQyxEkr1JOVOGVs7gR1IqqeG9hVunvv6mFXGLFU&#10;3dWtovQ8+y84/fDy9v3VHP4UQOxAyf4sVe1CSzQ5t4BuxhiD8ufaqKyK3KHjd+tepE8hnZfBvxDB&#10;4X8a2814dtvdK1rcEjgK/GfwYKfoK9ghaTwjrbWNyP8AR7h8xt/T61862c7M+9/m/wB7pXufwq8Y&#10;aR8QtCj8GeJJwuoQqFtZpGwZlA45/vr+o/Gvi+LMtlJrFRV42tK267P5H1/DOZxgvq03re8f1Rq+&#10;IfBcOtySXNvOrx3CqJI2UN0OQfUVz+l+EPFPh3WmXQ9RvLW18vCLDIdhOeh54rpH8OeOvDsrtYWr&#10;3kIP3YcLIP8AgJ/pVeTxT40UfZ08IajuHH/HmRn8cAV8hRljOTlhKMo+bR9pKthrqTVmOtfDkdjq&#10;DeINY1CSSfbjdJMT+HNZFtpl18VvG1vptorfYbOXzLyULwMHAWtWx8B/Ejxrcq+rodMs/wCNnk3S&#10;FeuBjpmvRfB/hSy0PTv+Ef8ACNiqKOLi8PTPqT/Efau+PLhcP7VyTna2myR42JxMsVV9na0fzL+n&#10;WkGpazCbYYs9Jj49C+PlX8MZ/Cvmn43+LG8ZfEPU9Rtpla2hfyLX5v8AWKnG4fU5/OvXPjl8WtO8&#10;JaPJ8N/B91uu5PkvrpGGYgfvDI/jYcewPrivnbWGSO4aNMYPK7enWvoeDskq0ZSx1ZWvpH07nzXE&#10;WaU6sY4am723MjUZ8gu55OfxqnZyLG+7zNu4d24NPv5mZ9pU7S3A9K0vCHg++8U+ILextrV5II8S&#10;3bKpIWMEZ3emen419nUl1PmYmc3ha/mYzJbkKxyoVT3rqPiX458f/E/TtD0/xDaWsVv4b037Dp8e&#10;nWCwDy92dz7fvsT1J9K9QuBJDcx2KaJpjeYp2j7LGjHAHHKY/WnX2k3kkp/s/Srfaw/dxtbJxwD1&#10;2j865ZSjzJ3NVGVmkjwO38LeIbqQRW1hcSN2VFJP5UXPhXxRZTNb3mn3EMiclZFKsv4V7t4YTxvY&#10;a7D/AGVp9ta3UkwS1lVUjdXyFHzHp9cjg1b+KfgL4weAfFFx4Z8deEorfU2VXuDLbxOWDfMDkA5y&#10;D1z3o9tFS5bocaM3Hmsz53bRtXiDSyJKqryzbjx+tUpJ5lfPnvz23GvebPw5r+rE6ZdaJbKJ2MTK&#10;1qq/eGPTjrXDftNfALUv2c/HVt4C1Txbper3dxpcN7M2lyl/svmAnyZeOJAMEj3HuBXto86h1YSo&#10;yUHLojzkXLltzOx9zQJmBxmm4H3SaUp8xAqrsxHq0rco/wCFNEtyi7ZXYd+acny8LVzTb17S4WZC&#10;PT5uhFHMxxs3ZlIC4k6Bjj2rT8K6Lcahqtu17ZyNZrJuuJDlVCjkjP6fjWml/wCHpyjXn2gYP+r7&#10;fmKfq/iaW5tFsNNi+z2ynlV43fWuZ1a1T3Yxt59jtjRo0fflJO2y7lDWrTR3vpG0208qEN+7Xeef&#10;zNVhYxi2ZkiV5OqruPPtxSeb50gRGJWvRPg78Jr/AMXXcHiS6hj/ALPt5C22ZiBcFeoyCMKO574x&#10;611R/dwSucj/AHk2zhvDkd/b6mnn6VHGhVt0jxlh06cmtXUbG1uoHjjtYEMi43rb8r9P8a9v/saz&#10;W5ktx4H0t413AOhmbp3+/wDSiLSvDoMTSeBbHzH+ZV3S4A7fx1Eqcakr3LjU5YctjxHwR4ajttMu&#10;r7VLOymlkKiO3unXcEH8Q4bqT/47WBq85F5NDFbQxbZCqrAgULzxnAGfr1r6d1/4e6X4feEX/wAK&#10;reNriESR+dHPExU8bsMwyMjryPevG/jb8N7HQWHijRoltkuLgJcWCsdsTEE7huJIBx645qo0ZRm5&#10;NkyrQlTUUjz/AMuWQZ8wNt/hpqzMDhxuNDFkbPmGlEiSlQw/4F6VoZjDt6sv4V0/wre2l8UR6bO6&#10;ot5HJErSDKqxXKk/iK5mZQrfKam0y5mtLxLmF9skbBo254YEEVjiKbrUZQXVHRha31fEwqPZPX0O&#10;61P4V6/bI0sNv5d157EbZhgrn8PrWlrWua9p+gw+GDq9w7NEqSL5nbHzL9PbpS2vjDxNrOjQ3On6&#10;TPcKV2+YsZYK3QgnHWtzwJ8M9V1K7/4SDxPEF+bMMcnU9/yr4+pWqU482Ka93Zdbn30fYtcuET99&#10;avol/mdJ4N8OLoHgqGN49s00e5hjozdvyqP4xX8HhH4PXFu5KzXarEnPVnOf5Cuo0uyk1m9jjEW6&#10;3g5Zum9vQV43+1F4+j8Q+Ko/Cem3G610vP2gqflac9cf7o4/OvJyfD1MwzZSlsnzP9ETnWMp4PL/&#10;AGceqsjysYxkV9Wfsr/D2w8KfDe38RuyLfaxGLiZmXpHk+Wv0x831Y18pyEBDk19nfs5adqdr8GN&#10;BttYBD/Y2ZRNHgiMsSg59FwK++zCTjRS8z8szDm9hZdTrHSFFZ5XVdpyWbgUTofJWWCTcgbGemTj&#10;JA9cZ696dqBtruRoXUMrN/CDzUaF0hSC1t9qKcMc5ONvXP1rx1Kx4CjzaMi8xlO1YPp06f4U1ReT&#10;n5VVcHB7/lU0tk7bWNztVTn5m+Y/r7elElrbzIuyWba3zMdxz9BkcfpVe06DjTj1ZUuob2KJpElV&#10;yoJ2RrliP8+vFN8p41xJcAbvugrtq4yIAwVj/ujrUHkyLtM0MjLHztXv+VUpvYnlWxUvRcQwM9tO&#10;kjbQUG4KrU6IqWPys3Ttn+VPH73dMQ3Y/dxj/GhoVMgWJGAYfwn/ABoUricewkp8yPiLYwHy4bjp&#10;z603yYolYTR7ePvL34/+vUggYlp3dfkXO09KbLNGbVZmkC+rljgH0q+YFE4P4uBjNZyojBXhIZsd&#10;MH19wRXnd1PIjrIrfdxxtr1L40xQxaNp92jx7meRW8vo3CED+frXk+oTpvZc9O2PeopqTqM9rlfs&#10;6c/L8j0ix1HxXr/7N+r6rqgt/sGmXljpVnKse2SRnlublgwzjuOQAOBXkohJvnXPQLz+dewaRPJH&#10;+xhqQXpcfES2TOODts5jXkasv22YLydq9O1cMvdqT9f8j+luHvaVshwrqO7aWrO+0m4mi/ZfmtGL&#10;bJPHQIXI2gizPP8A48K5HwnrFz4X1TT/ABHZDMljdpOq9m2nOD7GuwkHkfs42hPWbxldNtHQ7LWD&#10;n/x6uHts/ZEQJ/DXPTlu/M+qlh4ygoeTPr3/AIKB+Lf+Et/Z4+G+vvcecuoebL5wfPmBUCBj7kYJ&#10;rxb9ijxy3h/x83hea42w6tasI0PQzp8w/wDHd/5Unj/xhN4l/ZY8E6dM7FtO1rUrabd0+RLbbj22&#10;Og+oNeZeBNcm8JeJ9K8TW7MDY3sUzbeu0MNy/iuR+NUv3lGSPGnh5UaMYdr/AJn6DP5N7r6XtwOG&#10;bDN1wxGCfzrwf9srweY77TfFoB2yK1pM3YMpLJ/Nvyr2bS7+HUGjv7dt0U6rMhX3APHtisr49+FR&#10;43+GWrWUMSvNHB9ttflBO9BuIH1AYfjXm037OomclOUqdWMj44eylX5mxtX7zVahhX7GyW0m5m57&#10;020/0hGt37D1z+FWtP026gdd6N5Z6sMjHtXr04rc9KviOW8L6k1taTRxKkx5bafl78V91f8ABM63&#10;Sy/Z5+IEqW67tS+IXhi1+dcgLDHf3J/H5Rj3xXxDG2+d02jb5ny195f8E64ltP2aDCwbfq3xTlm+&#10;Xoy2ul459s3H4EV5HEklRyao12OenKVWpCL3uj9Fv2f50139mTxpY2jFhdeD51ZN38cd5fIT+Cst&#10;fl/+2XoF3H8QrPxrYSIrWvhG4EbNwzN5mwYweu2Qn8DX6L/8E7fFNv4l+HWteHZZshrjxXpMmeSG&#10;iubWYD8Fmavzs/4KA3Ol3nw+0TXtJkkkW+j/ANDePO2SP5G5HcYOfrXzvDX7vEUVLorfO1zwcZ7T&#10;65WjHS8l9x9af8Gv/wAf4LXWfiN8Cb2+xe/6D4g0m3KkNJEpeC69sKXtj9Xb3r6E/wCDkr9k+D4u&#10;/syaL+1H4Z09ZdR8C3Yh1RkX5pNNuWVN3HJ8uby8DsJXJr8df+Ccv7Tlz+yD+1/4P+NzXL/2Ta30&#10;dr4iCsQr6fcL5VxkDk7FfzAOcvEtf0423hvwV8dvg/q3wx8WeXqmia9pE1pcDzOLi0njKsQw9myG&#10;HTgivrOedHEyppfHqvVb/efM8RUZZbmlPHR20v6bNH5bf8E9ri78W+Bv2d5JLNvs8Gj+StxuBBe2&#10;1q+VkxnPyqidu/tXrWha5LL/AMFEtYtJ5Xjj1LXtT03zl7b7eaJRn13Fapfsg/s+eKv2bL7wX8Ff&#10;E0TfavAfj7xHYi48vH2q18xbyGUZ7PHcBx/vVi6R4liuf24rXVYJP9b8Ttq/KcEPclT/AOhV8LmU&#10;uXH8u16i/I+lw3LiKM5rWPspfizkvASXejW/jKyvlJkj8H6lbyBRu+bzbXJ/Rq43xjcy6vofhkyu&#10;ylvB3kr/AHT5U8sf9K9cgtJNL+KvxStre2X/AEaHW4ljmUfLtnix/wCg/ka8w1loh8CfBfiTZ/qr&#10;rWLGdtucBZYpQD/3+rzZ83tJQ9fzO+ly/V1P/D+KZu/Av466h8B/229D+I9xPGmnXy6Qmqfviu61&#10;urC3WRm9QpfzPTMYr9gNb0Tw78TvAmoeEdfso7zTdXsZrK/t5F3LLDIhR0PsQSK/Cv4jarpms6lo&#10;mo6fKjM3hjTIZtvVZIYREwb3/d1+uH7DHx5uvjB+zX4T1W3dJdVFu9hqjSNnFxAMM7Y5+cBW/wC2&#10;gr7ThPMVSrOjNaNbL5I+D4vwMnTp4qO6dm/xR+Iv7K3wa+KH7NP/AAWWk+DnxF8TNa6dpOq69oWi&#10;aTHH5UV9FJZ3CpLHEuFjjKsrhsZYkAbjuK1v+CsGtap4H/Z6tfEeimP7Ta6tbp++hV1VWV1PDAjP&#10;619p/wDBW34Mat8Mf+Cqn7Pn7WNv4c+x2PinxBZ6Dq1xHIGWS8EhiVm9N0Eigevltxxz8of8Fb/B&#10;MWofsueLjPbHztJvFljO3lCtysZ/8dLCtMyqRjxFQlbstrdTpy+U62Rzk3q03ffU/Mbwj+0Jerq9&#10;u3izwrpF9btuLvDYLbyg4IDB4djZB55P86/Zv/g3jnvPi5pvif46azo982m+H7q307Rbq+uPtDyX&#10;zwyeakblQx2RSL95icygA4zX4TaZGbaeBJ4GbcrbVQ/MWPA/Gv6e/wDgnp8DLT9g79gPwl4Q1CwW&#10;3vtI8NtrviRGIDSatdgyGNsDkoCkI7jate1xJLC0MHFuK5m9H27s8bJ62PrylTc24vS1zhv2/wD4&#10;wX3iX4mnwdcS7bfw/CY2jR8hZnAL591G1fqpr5fefRfERjmtZo28770bkHaT79Qf88V0nxh17VPE&#10;F/qGrX84kutSu2kmkY/MS78kfi2K+Cvjl+254u/Zo/ak1nwD4j8PJqegwtbyWrW58u5gV4UYhT91&#10;13EkBh+Ir8zyejiM2x1WpTjfTT0XY/SMzlh8pwFGjJ2tv2uz9m/+Cf1ktv8AAHxNbmSUGHUrsRx7&#10;sjm1gOPftjn1r4NmkkvdZuvtknmM1+yBWbqQCc579B3r7E/4IzfHPwn+0h+yV4v8ceDb6SRLXxNP&#10;bRySRGOWKT7FbsQy9mG8dCR718caVaXj38Th5JGl1WRD5TfMPkOTyf8AIzVVqcqdRwkrO+3U5sNP&#10;2kpyT7a/IlubLxBHd/2nBrNxbzRp822HMYHoy9QPf9avTeIfEVtE2pRwiRjb4LWuCJfQjJx0z3rc&#10;zdWUarcDbIp/duy/Lj69V+o49qrXaWV9dOssf2G8DbpGjwVm46sPuv8AXG6t4x5TSUubcu6D4z1D&#10;+zF8+za4X/loH+9+RArYiGia4nm28rW0jHDRzR4/A571ycbTRTtEbdo5F5Lw5ZSv97HUfritPQtS&#10;kQfZ5o45oZJMrwOD7f5FOMnGVmRKnfVGjdaZeWKMNp2dQy8g+1Q2iWskHlx/L8pCgD7oPUemD3FW&#10;p9VvrGVU0248yNl+a2mbofQN7+hFV49T0jUr9bR4DYXH90jGfp6/hWlzH3jH1DwsoHmwSNCqtnzF&#10;JKpz1PfHv1HvVS4t9RWb7NLKcr95SA8bg9GA7g9sV1NzaXVpkvGJY/7ynof8f1rPZrS4gKW21due&#10;Nv3fw9M9vWp5+pSUmjDn1fUNHEc9tb/u1bdIq7mAHfj7yfqKueGPiP4O8f3b2um6h/pluoEmOCeP&#10;ycfTmnPm1j3ataq0bNiNj6H39Ko6RpXhrSDMulRRxLLJvdY1zhj/AC/CuqjUly2SvYwqU43WqOsh&#10;vL6wTDTeZbZwzBd0f4r2pLrwl4e1qT7fceHYZ2Zf9YgQg/8AfQzWVY63e6WN0pZg2SHjYsVHuD1H&#10;51qWGo6XqFv9pSVotx+Zbe42qT647GtlUXR2OeVOT3Vz5ob9sT9lfx54ut/hFfeOftM99N5MOpwW&#10;pjtYpf4P3hwOvAYAgk9cZp/iDw1r3hDxbb6DrkW+ORzLb3iH5J4x0PoT6iuH0P8A4I06PblNTu9Q&#10;1ubABVri0mVH5/2Y+B9Ca+iPh5+zBa6P4NPgvxzqokuII1g0e+El400AH3Q3nKE4xjOc44x0qMV9&#10;Vy2oquGk5Q+0nb71+qN8NKvmdP2OISjJfC/0f6M+cpvG3xg8X63a2vwr8MaLfyS6s0F7/bV00Kww&#10;+YQsivvVQAMZ55PrjFffH7FXxI+G/gD9rPwr4q+Jviuy0rStHlmuLi8umJRGRGIGRnkkADvyOtfG&#10;GreHNU+FPiOTw2o+y3mmxhD5bf60A/K4PUc5PsTz0p9zrN5dJH9puXZlLFmZ/mbPcmvoctwuHzCV&#10;PEx05NvO/c+bzSpiMFTqYaS+Pfy9D1f/AILH/tyeJv2kvHGoaz4G1a6sv7elay8OyKhV9O0q3fIk&#10;GOVeVjnnoZHx90V8w/A7XNA8CaSZfE3j3UtVvtSWL7Q2sXDSLBIM/KhK/KCW7n0r05v2Pv2kfi9O&#10;vinwzB4dmtbi2jFnFceMtItpBFgkKUuZ0YHJJwRkE/hTdW/4JRfto+IbB4/+FY6ZcxyxMEk/4T7S&#10;JADjAIAuyBjitpY6pUxbuk1fyMfq0KeHUdnY8S+L/wC2VpXgPxtN4XSwjubO1t0S6a3kPmG4J3cH&#10;oFAwDweSa9X+A/7QPg/4u2Im0W4it7qOKSSexkk/ebNhAI557cdR3ryH4x/8EkP29fCmn3OvX3wM&#10;SS1t4911eL4i01w65BACrdMzseeACau/sX/s1+Pvhd43uvEnjnwJqmkMdIkj/wBMjXyixZBgEMcn&#10;G7HsDXp5hWwEcqqODXNa2ljhy+jjJZlT5vhuvQ9x8fX1xYaZY2GnoWkmuiPm/Mnj616v4W+FtzqP&#10;h2xjEGZoNLa5nDD5jKqg5/LNeXfEP4JftZ/EjU9Juf2bfhrd6xb2vnLqmoHS5preByUZVJjVvnxz&#10;t64x619S/wDBKD9kD9tz4m/tk6fdftA+IBY+F/DsH27xJYpoRg84LgQ2n71A2JJBycAlI3wehPDl&#10;/sZYOFOMkpPZdTrzP2kcVOrKPurdn2vP4tuv+CeH/BOW8+Ll1p6xfELxhp8KadBcR7nF3JCfs6MP&#10;SGPfKwP8W5c81+fvwt8HWui/CbSfHVw0954k125W4up5tzOFVMKuPUklz3JfB6V7H/wVz/aV8T/t&#10;B/tCXXgP4SeHLrxFo/w9Y6ctnZkiOe7MgF3Kzg/KqkCMH1ibB+avCPEWiat4g8P2sGs+Gry32CAS&#10;ae18VjhAwWcnLM+B/Dkhscg1yZhUwvNGjJtQi+lrv7/M6MpwuKlTdVW55au/Tt+BxPiyPxfdfHfU&#10;tcOkTRpNc5ubq8TyUCnAyWkKjJ+v517pB8StaN5ZTeF/DVzp9np7P/Z8FiBLcSMDjzA7gQYII+Xc&#10;x+nSvE7Hwd4u0m7k1DwNqEGgmC5Vmt7PT9/2pFRt0kyKFH8TnMYLfKpLYBr0DwrB8TNXu7W28N6P&#10;JeWtnp5SaW3tgkazZLF9xIClySeSGIxnqc8WMxeBlRiqdJu2l5P9EexgssxFOq5VKm/ZfqyTx9rX&#10;7Qvii+WTUrfR7JYWnlspmvHvNVCylTMsZWBUt/MCLv2ZYkKQ4wK5PwJ4e1Pxl4903TdMunhu5rgy&#10;xz7POZGWNm3Hfnd9Wz75r0C7tfiPpfhi61KbVrSzWDSZnm8vUIJ3XbHnBEbs248Lkk8/SuX+BXwz&#10;074seL5vCWtC6MK6P5kiWd9LbyO5kjQLviZWwcnIB5wRXmSxk8TJe0SjGN9Iq3/DnbLC08LFqm7t&#10;9W7/ANI+kP2AP2J9L+JP7Qetaz4o8Vvqssd0Z/HM1rcQw7kTcIbWR7ba+7JyQW2nDjHBFcX+2/8A&#10;FmL9rD9p2+8JeEdWe48HeCrprfT2ubktHd3Cvma5JAOFZtqKcEBEBHBIr1T4qSfGf/gmt+zpH8EP&#10;DFx4atJvHiXG57F52v4IjGqM4MjkrtV1QNub5yzdSa8L+FXg7wz4F0l/tDW66pqCrPcYkIdQVCrE&#10;QSfQ8jHPr1rorSp0KftHu9v+GPLwUK2NxTqXXKtFbZ66v5sz7Dwl41e6a88BXdjbwx5S7uJGk82L&#10;DkMkGMAAjIGRxu4rUvYfEPiXRP8AhVfifxlcyf2fCQunwrJbqLMswADj7w3E5OcZzwO2jeT+Xb3V&#10;/fR5aZvlFvFtDorZBwoJY4wPfHaue1q11+PxGvimze0+2CzeONLq6EbMeCYE7oGK7iwDfd6dK8yG&#10;MrXspW7W7n0bwdGStKKZ53rfgD4SfALTLvStNsLKG/uY2e2NxfNNIQEJEaltzcsFTqCcjHNc/wCD&#10;vAmlfECwh8U+LfC1vLqNndNcT24UwRRschY/kUhyNg3ISV6nqRj2e40TSvFdwnm6LbzaisaCSVYc&#10;sqg7thIIO3Kjg4BxzWjpXw4vJFh1H7Jc6LCill0q1uF8veQQ7PGMhuMe2R7nN/2pUjHWb5u9xf2b&#10;R2UFbtZHz144Rr2e309NGj00T3CW8NrGx2orynBB4zndnIx14xXq+i/8EV9A+LulDx1rPjTWvDnh&#10;qBDJqWueKNXEempgZLRiQB3GT0BOcY3g15n8ZvE+seAPilZa9pk4uLzRtctbi3uLi1V1klhAdWaN&#10;tyldwGVOQRwc81qeNf2kP2gv2lNchk+JfxA1TXGUn7DY7v3Fvk8COFAEQc4yB0xnoK9XLo4z6qq0&#10;KrjFt313PBzSVKGMdCNKLaSs2r29Edzqmk/8E4/2Ndc02D4C/BLTPiZ4w09fLh8b+KNPK6bbXDcb&#10;oLLhpyNpKyTMxRhkM1cJ41+JPx7/AGkPElrr3jLxZfa1dTZEJupFjjs48DCxRKAkIOP4VUDGeCSa&#10;7zwT+xN8R/F0Nv4q8baU1nZq26Mi4WNY1GQpaYlI1OD3bufx9Cn+Gn7LHw9jNp45+Pfh/Twq5k0/&#10;RJ5dWnLA5w3kK0RfgYJlBHrmorY6nzctG85d9WTQwVOn72Iko+XV/JHzj4t/Zu+N2raZ/Z3hi40C&#10;38tflvJSLiSB/wDZjLBCfckj2Nee638NNQ+G/g210D4q3bapqn9oNDfXUbbi0jyNIp3H0Vl6cDp2&#10;r68vP2uf2Qvh7YCw8I/DnxR4vulyGm1jUo9LgLf3tkPmyEe3mLnvXzf+01+0Pqfxpv8ATxoXw68O&#10;+G7ex1NLiM6FbyickE/M800juxHHQjJGcdMZRjmGKqQjVSUU79ns/mdHt8BRjJ0ottq3l06HlvxX&#10;0Ky8WeA9V8PeC7m3vtS0nUWWzSykDSSMhGUGByxGe3WvAdR0n4qW7fZb7whr1pOD+7hktHRvyKZ9&#10;O3HavpGy1Q6n8RI9ZuZmE0fWSTq7nJBLdzk/Wvsr4Y+O0+IPw/0/XNPDbWDRXS28e0LcI/lyD5Tn&#10;lgT06HmvbpZ1iskwsacLTXVvTU8ypk+FzrEyqTvT7W7H5WR/C/4631qZdJ8BateRhi8zNYtviPGB&#10;jbuOOTniud1Pw98WdFleTxP4V1C1gRSzfarJ1IB9CyjNfspp3h6CBlgu7CG3ilc7UjYuxOchmzgd&#10;O3OCe9YXiH4Q6Zc39xqesa1DeW8kYEMGrafbNDasB95WCK3P+2W7YxRDjLFSn79Nfexy4PwKso1H&#10;9x+L2u+HV1tIRYxBWXib7RGGwf5gdKyR8MbiKf7Tc6mEXdujVIAcrnO09Oc5/D6V+tU37AvwD+IN&#10;jZeIPFPge3h1I4FzJpeoPDHMw4ZtqgKQcZBCrkHPHSsHxd/wS0+AHiG3a30qTUNNZm+WSHUfM2jj&#10;giTOfzr0KfGWFlZTTT66HDU4NrXvGaZ+XOm6BcWZdZBC3zbm/wBGX8iCDj8xUeqeChdloLa72ySc&#10;xrCiooIB6kDn8q+6PH3/AASB8caUGv8A4efEyw1CJchoNRs3tyPTDKZAfTnGTXjPib9hb9pbw5LI&#10;t18ItQuI4fma4sSsqMM9Rt5Pr0r16OfYHEawqr56fmeTW4fxuHlZ02/TU+ffCumar4O1i1lh1q8t&#10;9zbJngBbAx047np26/l1XjPVdUkuFs9I1uaaTH728hkJQ8KTgsFYgc54HI/Gug1/4VfEfwzAbnxT&#10;8PdWtBH/AMtLnT5oVBHuy1gtol2W+1QWjDdjqeAfpivTp4qNSzUk/meXVwNSnLWLXyNLwR430waB&#10;G2vXkjXFu7LMzIeV6r/+v1rtvDV78O/Fxt7RLmGZ5lxJbtJh1HJK4+8B0/KvMbrw+92fLmtV3Fe8&#10;xBb8qydW8Gaww3Q3jQEZ2TQ4V17EZAzz7cV6FHFJbo8+rhXLY9l8R/BvRbgefpUNnbTbQGZrNDu9&#10;CT/P1wK8x8f+MY/AHi6x0vWLOEQxqJGmj2xo7BiQT8uCO2MfjV/RvG3jtdI+yX/iOfzBxG0kiszA&#10;Dqfl/qawfEHhSHxjfRrq1+bq6dtiyTM4wM9ByB69eK3qYijKNobmMcPWjrJaHV6N+2V4l8MaFeeG&#10;fCluljouqN5k0+musE0rKNmPN4dFABxjHJOOprEm/aOtre2ihEcZVSdzXU8t05YncWLO3JJPcn9K&#10;4bxb4Buo3XR/Cfh9jJE22W4vtQUR7eoVUwDwSedxHsMVWtPhhrzIBHeaPJIzFVRUdvmHbKt6/wCe&#10;1c1SjTxMVGs+ZLvrY0hzUbypq1z7O/4Jy/B/xD+0d46PxH8URTf8Ijo8h8lZV2R390CCVxyzIvf5&#10;tpPHPzCvuz4jabY2eirbaN4iOlTW8iNDNbyEbSMDHUZBHH456gV+ZnwY/ap/a4+Bvg238HeFfGeh&#10;wafHEqLYv4bR1iVR0DAqzE9ySDnnJNdHc/tyftG69PHH4p1zw7cw7sXEa6HLGzrx0bzzt9B1GO2K&#10;+oy/EZXgcOoxVn10Pn8ZhM0xmI55bdNT1L4l+JPh7+z18U08RaHo8K6X4gvFm1e8t7NZDY3OR8xA&#10;5EbkbiegbdkciovEnxums/DKarpvipTYtMtxcXRXc9wr8YQ9gVIAHsOuK+dviD8Q/Ffj+0n07xDd&#10;WMMM3zbrSN/nUnpycdOPxriftMiTW2lX9ve6hpdqFK2KzbVAXuNpUk55xnH8q4qeMjRxUp05Wi76&#10;eb69zrlgZVaKU17y6+SO7/aj+O2m698SdH8V+BFtdSvrfUo7yymurNZREpRB9mwyH+IFt4ORuwCC&#10;oNfQ/wCz1+2v4a8Z+Hrjw9rPhuK08U3k32K6mF4pZ1zvKFmORnIBCjPr0wPkFdB8KX2qweKPCegr&#10;prRyZjt7yRpAJMcsFLZUgY6sRntyQOTTwjfeF/EMs+k+JPs9zNqH2lBMzOC4bePm6nnHPJO3vxVr&#10;MnGpfe45ZfGpTSs1Y/V3QvEdho2t3ms2E9varZ6AILOK1wLeNznEceAPlBCMxGNx8v8AuGvP/j98&#10;Tvhr4L8Nyar8SvEUVpeabNGba0aTyvJ2gFSmf7/IIGWI3dsV8KW/xA+O8WnNYX3j63+zs2EMcMj7&#10;AAe5ZeQSTyDz+Rrt8FP2jPjHdtq3ijxZevayOP8ATtVIt1YY4IYnc4x/dBrTEZ1R9n2OfD5RWVS7&#10;1O9+Jf7Xfh7Xtbhj0uaSRrtm2zTRNFGigdcvhiAD1xzxXiF/fXPjD4o3R8IW9xfPNdYSOxjZw+F2&#10;h/X+/wBcAA/jXq+jfstfB/4cAaz4/wDEY1K4XmJWk8mNjjgYyZJPw2murEa6VpCzeGodN0u3njxu&#10;kPlIOPlLRpl2z/tNur5mrmsqkrUouT+5H0EMtjyp1HZI4O7vPH/g7S1kfRI4GWMRut5MkkgOBglV&#10;fj3zyPwwea0DVvHdtM2r6V4i+/I+RJsZQS2T1+Yd+/FTeL/F3iN/Ff2XRdZkvG3SJcs0arCisOgQ&#10;Dj2yS4x1FT6Ro8tpbtavawqqqvyxsEOcg84Hfj/69bU6+IqR/eWv5GcsPRpv92tDqfDPxM+KWm6b&#10;Je3+pRXcNuWEm63XgjjaGCj0564rX0/42XepMttq9hbrJIyoqxLvDNjP8K9MZOTjFcXLca48TCGe&#10;RI2HlLGrCRUQrtP3264zg9s8VoeHoND0yV5GiS38xwGuCoYkgYyeckn61tzxa3M/Zrsb2p+O5WvY&#10;9QtoIZZlwy20ilMYIOMYzjj6VNb/AB18ZTo2bHTkcMAsbQtnJz3zgjGKgiPhtn+1zanbyNhctkqQ&#10;wHODyT/n6VBeReErqGGew1bY6qqttiZgo5Pfjqc8A/lmnGvOOi0F7GO7Ral+OnjmxvEjGgWd1t5a&#10;TyDtXPod3Fblp8Y/FuorJc/YrONmPIaJjx/316etc/pkmgQrjVb6SaTy9i+WuzPI6jnPQdgR2qxq&#10;/jDT/IxY6bGq7lbzFtuVAB6ZJXn6flR7eotLi9hB9CrqnijxbBf3lxv+a+XbN8qokYwRkcZ7+pNZ&#10;MHxj/aA8OXUJmTRLyzt1RZPNjfdIoGASQc5xySOM9aUeJLO8lInummjWTKR7i56554HHtziq+q6k&#10;wvUvbZLgxrHhY4Y+vPXJIyPb2rJ4iXc0jh0+h6P4Q/aSla+eXX/B8NuqcebZ3O5ge4Kt90Y9CT/S&#10;wn7R3gXxD4sk0ZXbamRIzW5whA7gA5B9eAMc9a83XUNQs1fzvOVZPmEjW4+fPfGRWloXxB1TQrqV&#10;dOi2RzwtH9ohjUSDPQ4aNvn6Yy231BNVGtzNXJlQ7I9M8TeINAgs7W+glWaOSQF5LfnAI68dBiup&#10;8Ma7bQ2EKQLHIrR5jx346/rXgV74l1TWNXh1Wx1a8WK1iYeQtwwaVt2cvgEkg4AznAyBjNdVe+Nd&#10;I1WKNfEN5raz2rKY2tWSEzR7QG3bVGfmHUnp71tzUpaXMfZ1I9D2S2e2k1FryeBfmX5dsee3SvO/&#10;2lfgHo3xj8Pf23psv2PV9LtXMUi2+77SgBYROMg9ejc4yeD0rD0/4k2ujyxwHwvJNHcSBGmXVrgy&#10;LACcKxBCZ9TjpxuPU6Vx8XdB1t7jStI8L3UN237mCN5JRCkaD743OEySD1LE5GMdjlpyja4R9tB3&#10;UT4puNPDyuVcKVPzK38NU2kWJ9qn/gWK9J/aB0HS5fi1dWvg3SplkuIVlaG2jL/vSpaQqAvA6kjk&#10;DnkCvMrmGYz8jLL1+tcb0lynZJe7zIkikUn52I/pVrcAuY23euazyTGPnHzdqFu/LO4Glb3SVIuJ&#10;f3Nq2bW4ki5/hbAqdvEeuk/8hDP+8o/wrPW+z1H1BFI9yhPCfhtqHQpvVxRrHEVoq0ZP7yW8vL26&#10;JN1eyP8A7O7iqynZnaKJJlblFC881HJKxHFaRio6IylKU3eTuPkn4wep61p6Bf2UgaG9T94FAjkJ&#10;6gdqxSd3FfWH7Dv/AATX8Y/H/RLP4xeLrS4bw9PPNDpuj6SskmoX0kewGUqiMIoAX+8TlipAGMsO&#10;fEV6OHp89R2NsNRrV6ijBXPnK7026bmBy8ec/wD66gkhdI1Ey7favQv2gvgB8YP2ZviHL4J+I3g7&#10;VNNb5nsbi+sHhS7hBwHj3AZHqM8E4Nec3+oSTNukDb245rajWp1YKcXdBWo1KM+WStYdb3JztUbV&#10;HFamn6hJBIskNyY9rBlZcgg5457Gufid2GU+X+8TVi3uREQC3t9a6IuMlaRzXlGV1ue7eAv2ltW0&#10;qNbPxpp39oQqAq3kLBZl+vZ/zB9cmvRtM+Pfwpv7dZZPF11ZknmK6syWH4qhB/M18pw6htQKZG/3&#10;e1W11JXTbsjz/Cc4xXzuL4PynFVHUjeDe9tvuPZocRZhh48srS9T6jv/AI4/BezBuJPE93qTr92G&#10;G3fBP/fKL+ZriviJ+07qutWDaJ4Msf7JtG+Xztw89h7Bflj49Mn0IrxH7cVG1ZPruYEUyXXljBBl&#10;yOmF4/CtsDwnlWDqKpJubW13ovlsY4jPsdiIuKtG/bf7zUu9TyjF23SMc/Me56kn19+tYOp34yyB&#10;uD95vWq93rJlbAkwv92s+SVzIRuwOvWvoZ1LK0TyYx6ssPvXdIz+6ivuT9hH/gmr44+K/wAJI/jN&#10;4g8fjwudcUpo9nJpP2iSa0BGJ2/ex7FdgdowSQqsOGFcn/wSh/4J5XX7aHxJbxj470ydfAPhmVJN&#10;Tk5RdSusgrZq2Dxj94+OigLlS4Yfss3wm03SY7fRo9LgbT7WFUs7UQmPyAowoTaeAMAAADGOK+Iz&#10;7PHhpewoP3ur7eR9jkOSxrQ9vXWj2X6nwdbf8Ev/AARp4tbXx58d9T82eZlj/s/wjtVzx3DPjk9T&#10;nP616BYf8EjPhHp1pJHp3xB8WZkjDRzSJbBS2fmbAh3H8efc19cadof2CWT7BYrO247tqt8pHVQS&#10;33vwGOhrTLXkcuPL9ljWP5s9Dk9P0H49K+VlnWYW/iNfd/kfTLKcv6QR8i6Z/wAElfhJDO1zP428&#10;VXhbkOrQw+V6YxESzccZ/Kuwt/8Aglj8BdbvxeeLNW8SX7sMeZqGsFpCBwBu2joPevpZYJwFn8tt&#10;52585gFAB57ntkgY57kda53Uk8dy+LrG/sRZporwsupRzX0hkB/gaNBGRu9csBjtnBqVmWYVN6r+&#10;8uOX4GK5Y019x8xftMf8E1vgr4M+BXiG5+B3gHUtY8Zw2bf2FbXWvyfPKSBwAwUlVJYL1YrjPNfE&#10;37TX/BHT45fDv4Y+Fdc+Hmgal4s8TXkU0vi/T7C0eSSGZtrLsPIZFGVI+9uBI3A5H7IS/bJbTaIZ&#10;ZyrfK0Kbcc9Ofao7OW/u7nEmmzW8ix/flWNgTyMcc+h5x19q6MPnePw9nzc2t9fyOevk+BxG8bad&#10;OnmfzH63omo6FqVxpOsWUltdWszRXFvPGUeKRTgqwPIIIwapEsoxX6Gf8FLv+CX37Xfir9pnxZ8X&#10;fht8JY/EWi65cSanHNoNzGXjAVd6vE5V/NJBbYgbdk4JIIr897y0urC5ks7q3eKSGRkkjkQqysDg&#10;gg8gg547V+hYHGUsbRU4tX6pPY/P8fgauBrOMk7dH3Il3HkipopcPhgMVEGPYUqkjgjmu6Jwlx3y&#10;Ayyfmaa0kmMeZ+FQot1IMxxOf91TSm3v4l817SXb6tGcU+aIal/QtM1nxDqlvonh/S7i9vrmUR2t&#10;nZwtJLM5OAiquSxPTAr9Jv2T/wDgk9/b/wAG9D13xf8AtoeB/D19d2pu9U0P7ZHPLpcjH5beQpOM&#10;SAD5xj5WyBnGTl/8EYP2Y4/hzc6v+0r8Xte8JadFe6X9l0Gz1XWLc3EMblS9y2HJgDLmMK2GO5sg&#10;DGfsrQvFn7A3w98Vt4uk+L3wd028WZptQuLGK0W7mkYHc5lWZmBzk8Ak5NfKZtnGIjXdHDRbt1Sv&#10;d9j6zKspw7oqtiJJX6N2PlLV/wDgmV8UpTJefBn4veGfGFpDcNBJcWd4YCJgBuXnchI7/PxxkA1k&#10;p/wTu/bA0+4+1XXwvtNsalj5Wu2nUchhiUNke2DmvtFv+Ckn/BPFbiSzT4+6RHLC27z49JumJOQP&#10;v+ThuvYnp6Ul7/wUG/YPvnk0I/tS6apwGMv2OeGOTvjJQq3OON3OPqK83+1s8jb9036xf6WPQlle&#10;Sz+3b5n57fEb9mT9p5/Kh8U/C7xf9ohkJhvIYLi4jxknZuXcNpY54POa8Y/af+GPxh8F+DbfTvEf&#10;gPVLW3jule4ubjT5I3cbcAEkDcAT1OcE1+qs/wC2n+xbHfCK3/aK0ieKabId7iQqG6ZG/wC6MdTn&#10;H510Gs/GL9mWST95+0f4WglhhWdVXXbc7U6BwA2CT6ZP09eiPEWYwkvaUX+Jz1OH8tqJ8lb8j8A1&#10;UyswkfBBxtJp4B6qw/Cvaf8AgotL8N7j9sPxlqvws3SaHe3Fvc2t00Oz7VJJbxPLMAFXG+UyE/KO&#10;c8A5FeIq+1xszX2FGr7ajGpa10nY+Rr0vY1pU73s7D/nzihHKHk9TSNK3Qt+lR5LN8lbHPI674c/&#10;EfVvAV+ZbaMT202PtVm74D/7Sn+Fvfv3r1zSfjZ8KdRtPtGqeIbq1bGWtZ4XBz6ZRSD+dfPEchBG&#10;XqeO5YDk9K8rHZHgcwnzzun3XX1PWwWdYzA0+SOq7M9n+IP7TEKaS2ifDm3mhaRSj6hImzyx38tT&#10;zkj+I4rxSWaWSVpJJGYscszHJJ9ameY+Vscj86r7WmkS3gXczMFVR/Ee1dODy/CZbT5KKsur6v1O&#10;XF47EZhW56ru+h2v7PnhTRPGvxY0/RNeiaSAbpfIVeJSg3YP+z1J9cY719ow296II/s+nzNlfl2p&#10;0Hr2r1z/AIJhf8EpvGHwVt5Pi78drC3bXda09Y7TR1WGddMty6yMJSyuvnOUVfl+6uRnLHH1EP2W&#10;PDE2u/ax4fWGORSvl7AyhSc4wYwF6fjk5618xmWeYWWIcYaqOmm1zv8A9T8VjacZynyt9GfCtp8P&#10;viBc6c2s2PgvVp7NX2yXv2KQwo3puC7c8dM5rN1a3vPDd+2meIrSS0mDBJEu2MboeuCrAYH1r9AP&#10;Fn7GnwW+I1iuj+NvA32+G1bfa2t3fTyQKMsdqxeaIwAScDbgelYt5+xN+y7fJFY6x+zZoOoG4UJc&#10;XE/h6xPl/LgbpSgfoMZBJHXHccEc6w27i7j/ANRZ/wDP1fcfBlxrWiWqmWbWbFYxxG32pASfxP0r&#10;MHjTQIkMEutRzTMpzJArH8eAf51+j+m/skfsyeCrLzfDn7NHgu3kKglItKhaNsdOwz1IrDi8M+FP&#10;AuojV7r4AeD9PiluAl5fWEEKyIpBUNxEcLkgHkYBznFDzmnKXuxfzaN6fA1G3v1H8kfBmky3HiFo&#10;7Pw/ZX11NIuY1tdNlkMnsAIzXpmi/sU/tHeKDb3F74Jn0i1njLi81S9gt1jA/vgvuU/7JUN7V9wT&#10;+I4zp0a+D7TTUiTKfZ44Mc9OH+6P++D+FZ8njPWHjFpc+HG81sFF8sMIxj7u8tlmyM9Bwe/Nc9TO&#10;MRL4El6nbT4HyyNnOUn87H5y/tCfDXx9+zv4is9B17w7qGsSalCz2Nz4fje6hfZgNkcHI5ySo9QS&#10;Oa8nf9ojRdIvxbar4cvEuowRLFcstq2SeAcqSOPyr9hP7ev7G1+0XNneMXUDyrWw8zB44JOBjn27&#10;1wfimy8KeP8AV7e/1n4bSyahCpFi2raDayGBt38OcMQQQSA38OB0row2ecsbVad+7vb8BVuCcA5f&#10;u5NfiflXf/tZeEdChW30TTFs9sbLdJNqH2sXTZ6bYki2LjPGW7c02x/ay0jX7xdIstMtbjULq6/0&#10;e6WG5WQlmA8vYZGD+20Keed3Sv0+tvg78L/Ek1wfF/7P3hm6nt9ywz3mkWvmShRnzACGKqTnuCM9&#10;O9R+E/g94DPjyRLr9mrQtPvLVV+yapZ6XC2EYAbhIY0OfvfKA2ARyDXc87wsoP8AdO/qKPCUIyXv&#10;K3oflR4n+KV5rUH9n38dhCsEplD29uySFsYAYlzxz6DPFcZdeIYbp2USHjnG32r9qvE/7FP7NPjK&#10;zNv4n+DPhySSNQFEOjxM0ff7wjz9a5TxX/wTn+AXjGwOi6B4Lm8KxxyMl+3hvSorVbsEH5ZgYmV8&#10;AkDIGM/Q1nh8+wsI6wepWM4W9s0qckktj8wLz4+eKNa/Z1s/gjY/D/QbOy0zXP7Tm1qGwmS+vpir&#10;Rr5shk2MFV8DCA4C+5PnRudXW7a52DLD5grYHH4V+zeq/sZfs9v8M4fg/ffD6f8A4RuzuvOaxtby&#10;5gjMm7cGfbKpc5bAznGeMdvz/wD+ChHwH+GXwW8Y61afCvwbdaLaaX4LtdQjjuLx5VluJdVjt9+X&#10;dm2+UzjGeoB+umFzCji6zp04Wu+p9bh6kcuy6Ea1WT5VpY85aSU/sxaC8w2tJ4r1RivXpb2YzXHw&#10;KPsy5P8ADyK7rVrnSl/ZZ+HemOtwmqXk2q6jcHarQsjTiBMchgQIO4IOe2K4/wAM+H77xDrlh4Zt&#10;by1hmvbhII57y4WGFWYgAvIx2ouerEgAZJ4qZxd5X01P0fA4j2mGpzSbTitbdzpPEKSL8A/Dhx8j&#10;eItWc+g/dWIH6qa4dYka1RW6+WNtev8A7RPwh8afA74eeFfA3j46et9JPqV5t0rWLe+hZHMCgiW3&#10;d0P3DxnI7gV5JHETChU4wvUVNOXu6dzSpH2kvkfW37K/il/FXw5055LjdJaQ/Y5SxOVeLgD8Y9p/&#10;OvXrIR+WoePdtYrIrDqp7V8w/sMeImt9f1jwjJN8s0KXcKs3AK/K/wCJDL+C19TWFm+XQNncPz75&#10;rz8RHlqNo8SpTfM4s+K/iX4Av/BfxA1rwxbsI47e9cWjOv3oid0Zx7oymorXzEtPKPzZdfmXvXsf&#10;7X/hM2PiDTfF6QrsvrUwyY6mSP8AiP8AwFlA/wB2vH4VPlbTx8/rXsYWXtKKkLkcpc7GQywJL93J&#10;3HGR71+gv7CEen2XwA8A2TW2641O+8R6isuem2S2t/8A2Svz3jDmbOMjr93Nfpp+xz4Qgtv2dPhZ&#10;qcr+U1h4L1a7ZScZW51a45PPpEOa+c4xko5NJPq7HRh1fExPav8Agk9rlwtzb6o4aKzvvi54mSOe&#10;RSqXEcun27Flz95RLA659VI6ivkn/gpr4Oi8J/D2PTNFhFuum+ImgjjhUAIp3jC+n3R+VfWP7Mn7&#10;Pvjbwd8C/BelaHNHDdaPp93r3iIahcMkqNP50kkSKqnc6tOqAHAwpyc9an7eP/BPL46/GTwFqute&#10;A/AkOpXEl8b+C1j1q0jeUsH2FfMlUcFwcEjpgDPFeVGNPC4yjUjL3W1fstLHg0cXCWMqOelnb11P&#10;x4gvRHplwJV3Kvyx88iv6Bf+Df39tib49fsdaf4c1iWS61z4ar/YesxtNukntQu60m/GL93zyWgY&#10;mvwx+MX7KH7R3wEhuLb4vfBLxL4ejVgftGo6TKtu+e6z4Mbj/dYivff+CHv7XMn7I37XulweI9ZW&#10;38L+O5f7B8RGVzsgMpX7NcnJAHlz7QXPCxSymvrMXGOIw6nTd2tVby6fMvO8NTx2EnTir7tH9C3x&#10;m8G6frnxP8Oa9bWi7vsV7N5igfvGMKqCT64CjPoBX5beDfGF5oPj7wv421aUeeviSDUZ25+ZhKsh&#10;P9a++td/bV8JeFNWm03xlpcpsNJ0fdp+pWPzkRtArESKcYwQfmHbtX5qeN/GOky+ILcLdov2dlnG&#10;3JwpbGeO1fG5xT9pj6E4RfvS5vwPG4a5qeX4ilVfwxUfxZ9N/EDS4tJ/aH+LluyHy7iDUXk2tyBJ&#10;Gj/1ry3RdKttW/Ynku/L8y40v4mPCPm6RXGnqf1aCvZPjPoGi6X+0x488WWFy23XvBsd3DukLRsz&#10;2USZx7+X+ZzXj/wdcXv7K/xO0+WXb/Z/iDQb2Ff9pmuo2/TrXlyX/Ci4X3UvvsmexR5nlKmujp/n&#10;Y+X/AB5rnijRPFWn6XommxSNcOoufMziOMSvuOR3weK/QH/gjb8Zjo3xS1L4O6jeKkGqQte6fG7d&#10;J1ULKo9SybG+kRr4q1+zgu9bmvU2+YFZGH4g5rY+FHx3g/Zv+KWmfGi5mmjg8M3cd9ffZ1yz2g/4&#10;+EHu0XmL9TVYPESo4ynUjumvzROMwqxWW1aT6p/f0P14/wCCj3wIh+OX7On2u0tVfVPBfiLTfFOj&#10;uIwzLLY3KTOF92hEqcf3q/K//gqh4Vjufg78X9LWLISG+njC9MBvMH9K/bzRr3TvFHhyO+tpYbq1&#10;vLVXR42DpLG65BB7gg9e4NfkZ/wUh8EG9b4seFAv/HxpN4qJ7m13D9a+04mivrWGxa2k196aPheG&#10;a0pYevhpdLv7z8k/+CMH7J0n7Yv/AAUE8H+EfEVl9o8O+G5G8SeKd6blFjZESbDwcrJN5MRHpIa/&#10;cn/gqJ8edc+G9j4b+F3gfSY7tvE180l+fnx5CFVQHYDtG9g5JGBs/L55/wCDYX9lO2+FP7Mvir9p&#10;3xrYPHf/ABJ1J9K0F2h+aPTLMN5jqx6LJOWUj/p3Q13X7T3xS0fx18bLjUbq6dtI/tiz0i1uLcbi&#10;ImuI4PNUc8bpC2cYHXsa8njLMXKpyRXN9lLzZ73B+A5sVzT+GPvM8E8S3N3c3bT6iFxEVBWMFlB3&#10;DPOPX6V8If8ABS3wZZv8ebfVv7Bt7kajoUEjPI21tys6YyAeMKK+2fGWrS2N+2lLqcaRx3+yYMpJ&#10;cb8YxnGf614T+278Dvip8YvEeg6v8KPhf4g8SNb2Mltd/wBgaLcXhhYNuXf5SNtzuOM9cGvJ4W5s&#10;LjFFtLRo+pzKVPEu81p1vsfZX/BspbxaZ+x58RNDt9NW3T/hYbM0Uc7OBu0+z5BYZ5r54+NHjs/C&#10;D4Zap4+8lnOl6xLIY4wCxUMsZwCR/e9a+qv+De/4XfFj4OfAv4ieGPi58MPEXhe6vPGC3dnb+ING&#10;nszPEbG3TeizIu9dyEZHAIr5f/al+HviTx/8LvEXw28J+GLvUtY1Ca6TT7C1jLyXMn2hGwoHJOBX&#10;RjoxqZo1LVOa/E4MPGEKk1DbS3bYh+CX7WXw1+MulxvpeswtcbQJrVmxIh9GU8j+R9a9CFtpesRf&#10;8S58svIVzjH0PPX06fzr4z0L/gid/wAFXdKurfWtB/ZK8UWMzYkt5l1C0t3UHoeZ1K/jivqj9nf9&#10;hn/gsV4bEGmfFH9k26vrNSo/tL/hJtJhuIx0yV+1bZPx2n3NehjMrVCTdOSku10mhe2wm6qRT9Ud&#10;EkJ0qVV1QPGu/KzbeAffHI7c5/wEl5pl1buuo2E3l7uknG2T0yRwfxANdf8AFX4WfHL4Ex2w+Nnw&#10;vu9Nt7pQY7xdlxbk4+4zws6owPbPuOK5aG3S7tZB4X1cokmGaFhujP0NeLJcprTfNFST0fVaoyNU&#10;8UCCYRa/E0e0f66IHA9//rjNVZvELpq8dm9st1ayR7o5mkUqcfTjP5H1q5erO0rWmtaZGBjA/i/H&#10;BwQPccVmXnh1kRptJuFgZm4XBZc1nz22Ojlt0N7QtfhkVptM1VGxx9kmctt/4F1H6j3rQl1TQLp/&#10;Mmia1nA+bPfj16EVweh6TqmnFZNR06Npl/5aKxRT745x+tdLY6tZxoYNQsfM+Xc0cijd/wABPQ/h&#10;z60/aGUsPpdamvb32m3UzWccm4tGT5bIQGX8sfrxVUaYts/2exvIrdS3zRraBuMg4x/nrU/w+isN&#10;f1OEabcqIbqORo1lkG7/AFbMuBjOc7eM8Zq7q8tlpttHczybWZwMr7kD+Zr18DWlldZyqq6ktjxM&#10;dRjmEFClKzizBXTtWt5m+xvFOqDrIpTcfbrj8R+VJ/ZX2z/SJdKh3N/duAf/AGU10cEa3GhXV7ao&#10;G8m8hBb/AHg/Gf8AgNUr7VLfTWjg1ZrGKVolba0LEkevA9q6cD9TxUpzmrK+hzY6WMwsYRpu7tqe&#10;q6X+x7+0f4CtLVPHnxJ8N+Fopoh/xN7zXbvTYGbGcYliR8nnCgHoelUdY/bE/ZS/ZinbSPE/7avj&#10;zxtrbSLC2g+B5XW2848CNri6YqyZOCyLnB6dq+ZfHfjXxP431D+1fiJ4r1DWLh1LyXV9fvIVB/u7&#10;ie/618n3Hwov9e+Klv4ytru4McmqCe4kkPyRRhs4+mPatIZbh7uWIml6f1cwqYzF1kowX3I9w+Nu&#10;p23xJ+J2pfFO4lvbWbVJPMjsG1BpUiBPA5GT7sTknJ9hz+lReZeKkygrjLbq7rw/4c+DPiu1jg8T&#10;ftFaB4b1Jrjy102+0m9mkkAxhi8MTIoORj5ifYVh+J7b4aaT4muPDvw9+LGkeLPsca/bLrR45kWN&#10;mz+7KzIrZHfjHOM5yB6eCzLL8twjivwRz4nLsfmOK5pdF1PrDwz+2r4b0vw9pfhvT/C3gu+hsdJt&#10;opjqfw1sQySrEodAy7mcA8bzgtjJAzXY+BfjZ8OvigbhfEPhz4LaKqbRH/a3h/UbYzk5+79jiKgD&#10;HJJH3hjPOPkr4E/tAfEj4Ia7d3/gi/t7UahCqXnnabFcK8anIBWVWHUj6/hX1JoXjn9r7x54at/F&#10;9p+zl4f8XWdzAstvJH8MbC7aVD0OIod4B98Vw0505at7m9ehKjKyXzudj4l+G3hbxn4fm07wY37P&#10;qTS48u+sfF2o20qYIPC3TquT05BAzXhXxv8AhJr/AMOdKtX8QN4WdLqciGTw/wCKIL/dtHO5YpnK&#10;DkcsFya6658efHHR5mk8d/8ABNnSIbfOHuv+EF1HT0H4wMn64rhfi9410HxZFbppXwUsfBtxDJIt&#10;xDa3t5K1wcDblbiWTYBzjb1yc9scuY04RoO3WyOjK5VnWUXsrvX/AIc9X/ZN8A65ffD2bxJpn7PH&#10;jTxMlxqLrHq3hfxkbHaqpGPL8hQxYhgTv285wOlfY/xa8W6L/wAE+/2C9Y8f+H9M1DS/HXjSJVsY&#10;Nc1P7bexX0sOFRpdilhBErPtIIVgRzu5+bf+CX/wO8A/G7xLbpbeD9bGoeF5V1HU9Xm1mP8As+Rv&#10;PPkxGDySxyF6b8HYxyOBXN/8FBf2hdO/aX/bNHw/8aePLu18E+CI5LBbjRrNLhmuMnz5kjd0DM8q&#10;rF9/hItw5OK9LC1o4eLkou9tH0/4c8jGU/rWM9nfRO8lr8kYP7KXg5PhF8PG1v4gXnxt8O+I9ZmM&#10;2oT+F3S2t5YskxFxKod3wzMSzdXOPfqviL+034C8FQRS6h+1p8bbdZZCsUdx4ftLxgQCe90ueAee&#10;Krv8QPD+lwx3Og/8FEPF2nIBhYdW0LUIfLA6A+TPKKtaf8ZvHlywtbX/AIKQ+Gb2QsSv9oSakoK5&#10;6HzbNh+Z/SsfaczblG50Sjs+az+f6o1rb42+Gbqz/f8A7dXigrIqsZNW+E1vcH5h0OLpjnpQ2reF&#10;72zWKz/bM8JyPCMxrrPwRjUA+vyxS89O3Apo8WftN6jEZtA+N/wn8RQDq0mraINw9xdpEx/Gs/Xt&#10;X/a5ttMkvLT9nf4X+Kpv+WNtpdhoN1JN7YtZSxPPbn0rOUacfsr8DWEZSfuy/Ff5Iyvjp4w8W3fw&#10;a1awl/aK+G+v28lqtu+n6T4FaxvpI2kVcRsbJNmAcn5x8oOK7n/gjt8K7K88UeM/jf45j0qPwx4b&#10;tYDLcahDl0uIg8odWPyoiLl2JySdmOATXhfxPT4sS+EpB8Uv2UbHwHdXE0f/ABMbfw3c2au/3jFG&#10;7sY2HHOMnj868f7Ydj4C/Ywm/Zo+G2qMde8Z+L7q58USQq26HT44oUSH6yyK2cZGxGB++K4YRVTF&#10;TsvhS/rQ68VTqf2fGlB6zla/l12PQPH3xI+IP7ZP7UutfGzSvCnhvXNL0i6Frpnh3xZ4ottNhNiv&#10;mCEfvZULkkea20kbmweMV199pXxR1PbHcfsIeA9QcN8k2k/Gazj2jGPlH2zPTPpXi/wfk+EviTSr&#10;Xwha/s9+Kta12OJTqE/h/wASSNLNIermL7LJtz6ZIArq/jf+zp8E/CPhlNb+Jmg+OfCdrNAf+Jbc&#10;eKLJ7+4mbmMRxLGjiNcEuxXHQDmuyMsNiJqMor5vX8zmnGrg7cknFW007ejPQZvDXjezuI7y+/4J&#10;zTvbgh9mk/FC3uudu1dgW4OPoKguEW1/0O7/AOCcXxYtbd15nsobi7YPnOfMUOCOcBvTFeIeHfHn&#10;7Dnw+8NW1/rmo+PPF2qLaxyPo8Kw2NtDJtXdE1yS7uoORuVAxAzgZrzW6/4KcfFfWNV1Tw9+z/8A&#10;CPwr8M9Ps1kjXVRZtqWp7t5CqLi6Zjgqu4lUQAHA6ij6nRqXjGlt1vYf13FQs1Ub+9fqfY3gvwz4&#10;AuJb6Kw/Zs+LWiiGDzbq81yOHT4kOCSZJ7xVRR6cj6c1Z1iX/gn/AKPo8moeN/2hTbzSId1no2tw&#10;apMHHVWNrA6A8D+LBr8rf2nf2p/H3jczz+OPi9rXiLWZrfybe0vNQeVd4/jES8KccAAD261zvw68&#10;W+KvDHwbk8Uatpl5qga9kt92jW/2opN08spEWKEY53YGTUxyH2i5+/b/ADZUs4xXwqf43Pdv2q/i&#10;x8DvEXj99L+D2oa1PDb3UktzPq1rHGzKQoTbsck9TnKr24qP4f8A7SHxE8C+F10/wTrkWkxDJN1Y&#10;6fAty/J+9OqeYec4+YYHHaviXxj8dNV0XxFeeOf+Fc6xHbXzC2hm1SNreMuhOecEE+2c8e1Yfiv9&#10;qv4xXdomnWMK6auB8ttZnPsPnzXuUcmprBxpQWl+tjy6uZ4iWLlVqPolofZ3in41ePfiFrn2fXPE&#10;+ta7eN92Oe6luHY57bi35Cu28I/s5fH7x1pcd7p3gK6s7cxySzXGrN5HlRqMlipy5GOchSK/NXQv&#10;ih8bP7Xa60zxZ4jW4uFyGs7qcGTpgAIee3Fdhp/hz9uXxys1tpeh/EjUUW2NxNHHb3rgxZxuORzz&#10;/I8cGtP7JdP7cUgjjufVwbfY/TLwh+wzrGpPNL408frbtAqs9nYWchMiHBBWRlwOCM5Xiuln/ZHs&#10;NE0OeT4ZaBoc+pfKH1jxUWvIYIyeW8pXRWfHQfKM9+1fj5f+KPjtDeLpmpa14j+1Y8sRXlzMjIoO&#10;CPnI2gHHXAGKu6f8IP2n/Eln/aGj6Pq91ayXCxGa2vxLG0pAIXKOQWxjj3qf9X6kqiqOvp6aGn9t&#10;040+VUb3P09/bt+EHiPwF8HdH8ceLLrw/pd5o98Ps8kOoW1s9/HJjcI7YOzhFIUgHJADZPU1xP8A&#10;wTY/aN8Jx6X4i8C674502yjm1BtRt2vrxFBkdtsigsw4I8sj6Me9fnHqPwC/aR1a2hn1H4d+Ipmn&#10;3/Y1njbzJQv3mWNjvK4/iC44rl4/BHjOzv206fRbiO6VirRv8pX656fjWkeFaU4yTq3v5f8ABM5c&#10;TVo8q9jax+8WufHH4M6Iiz678U/CsPRzNJr1suFx1/1h4Pqfbr0rnfFX7X37MOlwK+p/H7wr5ZAP&#10;lweIIZWA6cqjE/gRz+dflD4a/YN/az8S6emoaB8Po9QsbjbtvLXXLVoR06t5mMjuOo9K6h/+CYn7&#10;ZH7uC28Caa5mT5V/tq3U46/xMPX9K4/9XcppPlniNfkdkc8zSor06H5n6Ia1+37+xbZLHBB8e9Ob&#10;ayn93ayzqyjsNicHOOeeOgNU7T/goZ+xnPOtunxNW4naTNr5OmX535YgKcwhScHvkd+DX5u3H7AH&#10;7YGltNp03wabzrdtzNHqtmR0BwD53JwQcda6Lwn+wt+0jomtWOp+KfB1vYrG0c0kbapbswUEHHyO&#10;2CB1zjH51t/q/ksY3dZv5oiOeZ1KXL7O3yf+Z+tWr+MNC0bS4Vk099TZmVmhs7iMYUvjJZ2RQByS&#10;CQcdM1D4T8a+BPF99NFpErsqYdWmUbGz02sjc8cgngjGCaq2fjXwB4jsvtuj+H7ra022SR2+aPgE&#10;jacryMdR0PvzM3jX4a/CzQ/tVp4WEduqANHYaa0k8gA+UbY15xz9K+T+rKN4ct30Po/rHNFSv6nU&#10;Pock0BiFujfLiRplJ3Y9RXH+LPgZ8LPFFk174q+FGkahHGSF3aau7OeoAHP51y17/wAFDfgTB8RI&#10;/hYNfW11aaPcyXdnKq2YzhWlbaAik/xFsA9cV2o+LIlt7e9uNb0loJ08y1kiulYTKcbWU9GU8cjI&#10;Pv1OiweKo2esSViqNTTRnAzfsT/soeJWW7b4IwRtvwI0uJYOwPKq4HORVa//AGEv2WPKXRrj4K2E&#10;yxyecsQvZUkOBzllcMR7Hjj3r1O++Mej+GrFp/NtJPlb91Z7nkDcE4VFJPVee2a5PUf2oLjTbi2f&#10;SfD0jzXjmLbqGbeV3CFvkDjD8A8Ajp1reDzDT95L72Zyjg9f3a+4W3+AvwP0Xw8bTw78KPDenWtu&#10;yrFL9jVvNG9SMylDyR8vXPzZBrzXx7/wTs+G/wAWNVmfxVoca2UlzI9nDptpLY/Z03DaBuBaQheC&#10;dwVjk8dB33xA/ai0Cx8PyWVprNrdX9xH5lpY6va5gWRfmPzJkblILYGTkE5ABYR+B/jj8UfiT4Sm&#10;1zRG1COWGaSBxHDHAWZG2llMucKcFhx91hxW9P65T95Ta87mMlh6nuOCfyOOtv8Agmt+zRpdkNHt&#10;/htJcKn+se9vpmeRcfeLK+cj2AGe1Zs//BMX9mC71LzbrwBqVqsKtF5Ol6vIiszfMGPmMWJAPbAy&#10;fwr1nQPG+qxWTPqPjK6zeXBaSG+uftQjkzyisrEKOPujAOOlJqvxMuPBsSw6hqzSwtc75Lq4IbHz&#10;Z2/cIC44Az+VarFZhGT5ar+9mbwmDlGzpr7jxe0/4JPfs9wXD3N/q3iyaLAKWi6lbxiPbnqSrEZy&#10;B/XvXT6f/wAEvv2ZLTTkS68C3ztdBgtxcazKWT5S3BX5VOB3GM9OuK6a1+KnxGs9a8jQNMutSiuJ&#10;Wnkm1gQmGJQFBjjlQ7o85yFaNiSpxxk10WmfFXV/Gd60V1PJawWrbJ7S3spMyyf75AJTg8jg+9XU&#10;xuZS1lVf3mcMDgoy92mvuPMvD3/BNX9l/R3l0W+8PNqd1IPMVL7Ui0iIG+8Aki8ds/nWT4k/4Jv/&#10;ALPdzqElknwm1LRvMytvqieJbWO3lOM4RHmMjNjoSoHGeasfGv4S/EXx78TLDxFpUkNvZw7hcSLq&#10;lxDMo55AQqAMdRgk5zn5RXpE+jWv/CJWum6zYza5NbQiOO51dfNbp97DDA44zjJFV9dxFNJ+2bb6&#10;XegPB0Z6ezVl5Hgz/wDBI34P/aJrjUPijrEaDb9nt77WLFPL/wB5vmGM+g44Penr/wAE8fhBo+lT&#10;6BbeDPCtxNGcG+uvFU1zcT7z2li2RxEYOAsJPGT6V7pbWUVnZjT9Q0Szs4IY1DSiyijSbAxglucD&#10;nnH45qYXnhWeVftRtm2ZxHFKEy2ByOhBOQuap5nj3FL2jIjleDjK/Ij5T8b/APBNOfwc6x/BP4j+&#10;H0+3QtNcXHidvMlglUL8iTR2xcZyceWuTtOecZ5W2/Yh/aB8R2v9ma7+1R4P0lVYQtc6Xpt3qExZ&#10;ieC0ojC8DOduR3r681jUvE11qjwaLYSWlnDESG+xqyyY7BjtLN6YOB1NRr/aGoMLy5tI0a12mRri&#10;MOz8DlRj9c4yOM4rSOZYvlvKV39/5illeFeij+h86+BP+CTT6DZLq6ftlWn25ZjLqGoar4Ktbto9&#10;rbSiGW6OxRhuw56ngYuT/wDBGLwJ4+8YW+qx/tm6jZxyBiFvPDyGK4QgfcdLkqONxCkjt34r2rVv&#10;FWuapA15b2UtnDBHvk1XUJI4Y4yuNqEyNzuzn7pGB1BrY+H/AMTrHxxoduwMV9NHI0d0unzW1wVO&#10;7glVkYgcAZxkgg+9RLMsyiuZVPut/kCy3L/hcDjPDX/BLP8AZX+GfhNtFuIbvWrq0bdcaoNchVpZ&#10;CgHywoAURSpbbl2JYjc3GI/FP7AP7EFoJHvdQ1CG6mTbb21jfH72UbIWV+XblQu4rjPsR6Lqdt8Q&#10;7GGaz0vQYZrWb5lk1q4iQhS+WTMTFjgZAyOBWf4l8OnXntLvXNMj0m1gj8y3jtWLSPLyOo6KBjGD&#10;jnnNZxxeM5uadV6+Zp9SwnLyxpr7jyub/gnb+yj4ljUW+ieLbNmZ3hEMyDIGMq4eF1Q88KXzgAkk&#10;5p/hz/gmd+yvp88n/CVX+sXyMm+GMamV3AseHSOHKYAxu3c5PTGKt2Hwb+Iuu6wmu+EPiFrmiSQw&#10;tB/pEG8hGYkyDY20scYHzbiOuOlelR61qvgvSlsl8aG6YxqGW8sfNkdtuTvyNy9D1OBjrnmrqZhj&#10;I+7Gs3cKeW4XeVJHE2n7B37G99qMfh3RPAN3JawmUX1xM0zNbNszHtkyEkTIKnlyC6k8A06+/wCC&#10;Zv7H+pQQ3OneH/EVrD5379rXVxCMDPDCQPwePuqOvWuw1bxN4yg8IR6jHoscV5ezLHDIsLwqiHI3&#10;YDuefYZHf2r6Zd/Eex177bqHiJL61WYFdN8kRqBgAruUjcO44B45YjIOH1zHKV1VkrebNngcHs6a&#10;+5HJ23/BP79ja10sLD8N9YvJnbLLNr0rSRJjqGQ+Wxzjg4788VtWf/BP79iyy0VZ7P4YCW+bb8t1&#10;r92u3cQNpaNiuPU44+nNb/iD4ueItOui02gW6WrFlUXFq3l/L/00RyiZI43spyRjmmab4p+I+o3p&#10;/wCEY8Ixx2s7faF1ZlVUUnjyypbceAPn/lU/W8da7qv7x/UcHolTX3GLN+zB+w3p+kDS9L+DN1qE&#10;zQx/6RpN1NJjP3mWR12y8c4GffGRhmk/An9hvwtqEd7rPw11qSW6mEVrpeuWkMzHn5WWKKMttBGN&#10;zDaQeTxVvTtC+KeneJrvUfHPxqt5tJvWDQ6PHboktuQMZRox8y5xgYPvXRW+vOukCys7LW9TMcxc&#10;3UkJgURqQerk7uuODk84ApfWsRHT2kmvVjjg6G/Ik15IdF8B/wBha5Rtc1D4N2dncTSbfsrQtDgD&#10;jcVVl2ZI4wOc9s1zNx8Pf+Cf/wAQoY7Hwr8HddvorvzobrUNAm09LWAI21g0o852kyduAQy/NkAq&#10;cVdA8KaDB4on8UF7ixt73elxZ30zYk+YttCvGWI+YjG9QB0x22vAHhPwF8M2urXw/p9noFvdXDS/&#10;Y7dCsbSkYZwgJIY46AkHt1qo4qpSTalJvpqwlg6crXil8kcef2OP+CfXh2PUvE2q+H/EHh+wt1Yx&#10;rqt0JjPlsCV1gkRumSFOCSOSOa1tP/Y+/YIjmt7eD4T6pqkT2qTtqGozXSLIxJ6bbgMCVB+Qplc9&#10;W4J6KD/hCdQu1ubTRp7x7WPyVmjUr8owQpLuCefXJ9e9WJ9c0JkM/ii0s7ZUOYWe66npgMr46dh7&#10;1Mswxco255fewjl+FjtFfcWNP/Y0/YZt71rdvg5ayRvGrRQ3F1cL5TY5+fziTnPQgEe/an4++AH7&#10;G+n6FcWelfBXSoZk2J9o0mzWSZVDBtitKWDE4+6cE56jOar2fj7RxLI3gTTLWZV4mvIL1W2nptGT&#10;19RkYroLK5vLu4868tI7WaaNfMuFjDNIMY5IJ5H1NYyxWKvdzf3s1hgsPsor7jwe78G/8E5YPtut&#10;eNvhF4gWSzfzRb3vw/1O3uEdOD+8tkjhIGOf4euTgkn5r/aj8K/8E7vj/ZQ3nh/wB48+HOtW8Xk2&#10;viCz8MBrS/TJw0tv5rNIcdHDK3PJYAAfoB4l8UaTpEzQNfTSyPCE8l9pRmPoXY4zzxil0270RVtb&#10;3U/DQZrdMQLIYZNuBgYGAV/PNdmHzSdGXtHzN9Pe/SxxYjKY1oculvQ/JD4Tf8E69B+OPiXUfC3g&#10;D9pS1W4hhZ9Pj1fwjeW7XO3g72+aOLsfvtwenYbXjT/gjh8dPBemNrJ+LfgO8t0/1irrq28i/UT7&#10;Fyew3EnGMZxn9SvEPi/QtHs2STRkcXcv8MOWHfBJJ9Kx7W+Hia2jjk0OxuIY2YeXcWyMyg9Vz3/G&#10;u2XEWYSleOi7af8AAOOPDOXclpLXvr/mfj3d/sP/ABHh09tZg8deEWtVm8mRJvEltHP5ncLEzh3+&#10;qgg1yvhb4Dar4s8XweC7Txro9jc3Fx5K3WrTSQWqt/tSFDtHuRiv2f8A+EZ8A6xPHqlpYWQMbH/R&#10;7GwtY1d14yzqu7jGOvP5Vz1z8M/hFqfia4vvEPwe8Lm6uWLyXEWkxPJIMYO+Q8cj0Oa7afE1WzUo&#10;/wBfqck+FqOjjL1Pzpg/4JP/ABXN3/Z+rftCfCPT52K/Zxd+NVVZVIzkYQkDH94A10lj/wAEe9Yk&#10;09nvv2tPhy12ZCkVpZatFKH/ANrc0qfLnuAT7HpX3dp/7Mn7MXhm6m8Uab8MNBsbyOFp1yiKI4zk&#10;ljuO1FHQ9T2GOK4XTPB/gH4X3F14g0a10iaRrxXW603R4rqeRJSNqhUUyFSc89fQ8gVzyz7Gz0jN&#10;r/t1Gq4fwNN6wT+bPmP4O/sg6z+xJ8Sm8VfGT9mrR/ixe2WLnQLiw+IFrBp0TAgqz28kRklcEcBh&#10;s+b7pIyPpDw1/wAFlPj5o+oK/hn9iqzs9JtP+PhW1pGjhVQQRHJ9nVVxnAAyPQV6ZP4i0+0tl0HV&#10;bqO+sZZFjvYtVs4/LV3bA3bgNo+vpjqa5fTvgd8FfEWo3lrefBzSbfbIY7WRdHtV88dVeI+UNoO4&#10;nrkgDJ7VzVMdTxT58VDmfq/yvY6qeWvDxUcNKy7W/Wxl/tJf8FSv2Evj98KJvhh+0v8ACTxNqLXG&#10;2eO3t7WykaymYH97BPHcBkYdP4cjqMEivyk8eXfha38Yam/gqO8k0L+0JjpA1RQLgWu8+WJNvG/Z&#10;gHBIz0r9eo/gD8O7SZ9Em+BGhyR2tv5tvDe6HA0RkBwMkRBSfpkgewrMXwZqfhaG5fwJ8L/BuiR3&#10;kok1eO38MtCzrjO7cflYBfcAdODXTluZ4fL4tUoS16OWn5HPmGT4jH29pNK3Za/mfkG19azYEcfl&#10;jHI9aq72kb5RnPbFfsn4b+BHhvxnO2oeMPD+nlZ9zQ6X/ZcJ+Q53AsuY5VIweBkcDPBqe9/Ym/Z0&#10;1yH7JD8A/DMcRYxNKnhmMbwQG3lwFcYORj5T+Yr0/wDWqgn71N/eeWuEa0leNRfcfjUbiSE4DexF&#10;SrfqIFIPzhiWbnn2r9ePFf8AwT+/ZKk0GbSL34D6NJti2rcWLmGRc8bt0R35HXkk/XpXi/jz/gmX&#10;+zNeXC6X4W8L+INPuJpjFC1vqzsGZRuIzLG4ycHqR7CumjxTg6mjjJf16nLW4Tx1Ne7JM/PG18y4&#10;TzZriNIxndk89qivisc2y3uPMj4O/GO1foP4d/4JF/AjVdNvdTuvFnjK2W1maPbeiFdxGDlfkG4e&#10;+R6dax5P+CXv7Pr2jX1t8Qtf8hG5murmCNdpOABuiGDkH154xXR/rHl7drv7mc/+rOYct7L7z4Ij&#10;IZsZre+HsHw+fxtprfFRtaXw4s27Vv8AhH4YpLtowCdkfmsqBmPG452gk4bG0/duqf8ABIH4J3Wl&#10;SN4d+JGuQ3SwhlZ5oLmNP9tgqodp/wB4Vztt/wAEkfC96gXTPjPdTS7WT5vDMrIrjs7JIQh9A2CQ&#10;eM1P9v5bUi1zNfJlf6t5pTkpcqfzPX/AP/BcL4ffs3eBdH+F3we/YfvdF8HaTZrHZSSa9HHO5Kkh&#10;3UQtl3b5nYuzEsSearax/wAHG/jq+1nfYfstad9hVf3ccmvS+czZ6l1TaO4xtP1rwW7/AOCV/wAW&#10;tP8AEsmgaZrOhyRxx+ZFf3klzbRuvYFpIgu72BOMHmq+pf8ABMz40aZLEl94u8IxBn2yD+1mbHqf&#10;ljJPHpk15scPw1KTlJpt92z0XLiKK91WXlY9Xf8A4OIP2qm11ri7+CPhEaR5mY7GP7YsyrngeeZC&#10;M/8AAAD6Vq2//Bxj8bxrcl3N+zR4Yk09V/dWq6hc+cvHBMxyD7/IM+1eL+Hf+Ce3inV7fyrL4ueE&#10;lvmk2x6eftsjvzz923OMcHkdD1q5ef8ABOz4jaZob3k/iKwuLgM0a2NrYXGXOePmkRBVex4blpyr&#10;8TNf6xLVyf4Hpif8HEn7QVxq+dY+BHg06e3AiX7V5ka5Ofm84BjjA6AZHfpVf4uf8HCvx612eGP4&#10;OfBzw7oEKRKs0+rNJfTO+CCV2mJUGegw3TkmvNvh9/wTA+MPxJMmtX0en6XHDIIkgu38xSc4/wCW&#10;AcLjvkivRfCv/BKjRPAmpS3Hxf1Xw7qFnImxoReXMLo396NldQWx2cEVFT/VqjK/Km10WprTo8SV&#10;o2cmk+rPDdY/4LAf8FDtZVIpP2h9Qt1VcKtlptpDn6lYQSfcmsHXP+Cnf7eGv232O+/ac8URqYyn&#10;+g3SWzYP+1CqnPvnPvX2NZ/8E8f2Phcx3qeH2lt7pW2vK984jP8As7cKewBJI/Kug0j/AIJ7/so6&#10;NaeZZ/DpLt9pVmYSybef9qVdp59MjFT/AGzksFpR/BFf2DnU9ZVvxZ8B+Af+CgX7ZXwxv73UfB37&#10;RPiqObUZjLefbtRa8Esn94rcBxu56gA15V4k1jWPF3iG+8U+Ime61DUrqS6vrh4wvmzOxZnwABkk&#10;k8YHPav0n+IH/BOb9mqK7+26XDrehodv7uW/ymT6K0TNjP8AtEe9ZOl/8E0/gFrjq+neJdUvtq/v&#10;o4Zocg56E+WMZ+tdlPPMqp+9GDV97I46nD2aVPdlNNLuz84wkn3hbFeOy0ruiqzFW+lfpqP+CV/7&#10;PlpEtzrV1rEKjlklv0VfpuERNQr/AMEvf2UNUvGg0zW9dk+Xf5KXClT7b/Kqv9ZMv8/uJ/1XzDuv&#10;vPzSSaZGVlDJk5yP8+9WYNUvbZf3dzJ8y4+919q/UKw/4Jg/sq6Ai3t54T1C+aHd5kN/qTCNlx1x&#10;GVPHsefSum8I/sLfsnTxrGfgFoY2KAst20sjP78SEdfXmspcTYPpBs0jwrjtpTS+8/J9b6506RY7&#10;/T2yyq5j5Q7eDxjjkd8HFereC/if+zvP4Pt/C+p/svz3WsLKVuPElx44lXKsevkBY0yueBuA45I5&#10;Nfo/f/8ABPz9lTUIhph+BuihFbMrW0M0DA+m9WDY/GuA+Iv/AATS/ZZ1hbfw3o+iax4X1AszrdWd&#10;40wZAMkuJdwx2A4P51i8/wAvxFlOMl6P/JnVDh/McPrCUZeq/wA0fHeg+KP2cNI8RyaJN8G1vZBG&#10;zQ3GuePPLt5GUErGPssMiqzdCHlIB4Lisy5+KX7MfiKz1JfHPwG1LS9Qmm2Wc3gzxHthtkUYHyXE&#10;cvmNk/M2/DcFQvOfrnT/APgkB8G4YRd3Pxa8RXyRKRPFbaXFmQ9iCA3ljkdQSe1Sa9/wSK+GNz4d&#10;XU/h78QdYF0Yf9XqDR7CxfG4gRh1AB6BT60RzTKedPnl66hLK825bcsfTQ/POTxAmi3klz4aeSa3&#10;YMkMOoxLJJ5Z7sMFQ2O4Oe/Fe3W/wr/axtfgVD8UNG0vwroukvDHLbwvHZxalKnBEiNMu8sRztR9&#10;xB4XtX0x4S/4JQfAnxJoasPjXdXl6isl1qOmBJLdnDfMiRqCflGQSWyDyQPu1t3H/BKP4D6NpsR1&#10;z4pa5dFsJb26QwkqTxkBhzz34rTEZ5gXZRls+sW7/kZYfIcfG7kt10drHwl8SPG3x7/aTv7Twdq/&#10;wth1TWbS3C28ejeFWW+WMAYysK7tmOgwFGeAM15n4v8Ah7478B67P4e8WeC9a0m6h+f7Lq2mS28w&#10;jP3WKOoIBA69PTNfp1rf/BOf9nqwSztPAHxR1PRdZhkG68hYTzY4G50jCMgGQcgjA5PHNWrH/glV&#10;8NNXL6h47+Nuua1cMgLajazRIMZwpIk3sehH3qqlxBl9BWWke1nf/Iitw7ja2rd5d7o/KPeVPzRn&#10;8qmitby5Ci106Zi5wvlxk5Nfpp4g/wCCWXwoRGuLbxlq9v8ANiKKaOGT5h3LDZ+WfTrU+jf8EhvD&#10;otba8vPiVdLHLI6NGLWOSRscq/DDapBAxgkHNdC4kyu1+Z/czm/1XzLsvvPzGOlasp2vpdwp/wCu&#10;LU6XRdctl3SaXMoP+zX6q6b/AMEkfguN0eqfEHXpplfKxx+XFu9gNrZrD+KP/BOH9nfTyug+FvG2&#10;r22vLAJ49NuJhcSTx5wx2JCWHf6cVP8ArNl0pWV/uZb4Vx8Y3dvS5+YiaJrswzHpM7d/lWtr4cvL&#10;4R8faT4s1zwU2rWumX8V1PpcspjS6CMGEbMAflJHIxyOOOtfp1o//BLD4C6h4dhsW8ReLk1y6iLQ&#10;s1iFjJC7iCjR/KAGXksPmOOtUYv+CQXw5n161spPiDrzWklu73U01jFatbzBhsjzuYvldxyox8vO&#10;MiplxJlk4uMm/uHHhfMaclKNvvOfu/8Agvx8abjQ/sXh34Cabb3eF3T3WsPImQefkEQ+UjjAYYya&#10;4vxf/wAFkf2nvGkulRHwvbWFpa/Nex2uqXCy3L7gSd8ZTC9gpBwD1OK+k/h1/wAEsfgT4Aubu9uv&#10;D0viZutu2qPJJGBnjI2on1GDx3qLxZ/wSi+E3jTXbS/g02Hw+jKTd2mhzSIWJ7rxhMe4I9q8aGP4&#10;dpzsqOnf+me3LLc9lTu6uvY8L8F/8FRLXwnq0XiWH4S+ILi+kmMl69z40eRWLDDYHlDjHQHiu6vP&#10;+CyVtdzNHa/DDVlj2/LC2rREs3UA/J096tax/wAEX/DDai/2D4pa5DC8oKw6lYrK8Y6EblCAjPfA&#10;PQ4zxWzaf8EYfBkd1a3eofFG/XTYziZV0+H7QBjjDs4VefZunTNKVfhqTu7/AIlQw/EEY2TX4HiX&#10;iH/grt+0LqWvpPpXgPQ4baN3MdtJ9okYKTxuZZFDEDuFAPoK9C+Ef/BR34ifGTx5pvhjxB8GrNre&#10;+fydQvrN5dqfKxG/5GwDggAnucGus1P/AIIo+GtSS4u/CXxmnV/OU28d9p6y7ACQQzRsu49OQoGD&#10;06VJ4J/4JG/EXQGhh8L/ALSFxp8LyKupR2dnLD3Odv7zDEDpnueoq6mK4dqU/cXK+mjFRwueU6t6&#10;krr1R60PiZYaH4Sjj07SI9JtoWI8lZ0Xyh7ZbAAY9t3PbvRpHijWNVjWS7la+juFXyvNtymxCvQg&#10;AYI9cD6Cq/iH/glT8HPEbr/a3xi+IV1e2NuPNuLjWYXUnnbjMHGSOgzj8RWbP/wS9027MWhL+054&#10;6uImsxst5r7KwY2jAQgh1H3f4c9eOleJzYH/AJ+fgz2f9qb0p/idZbeP9F8K6aNOl8XWdvs4/wCP&#10;xVVOeeGb+XvXKWvxV+FPiXxbc6XbfFW3u9StXVjDHebxu2kYHO3PbAYdutch4h/4I12QsZb/AE/4&#10;7XjyMpkVbzREy454yZeGJ6HBH8q9J+D/AOw58KPhxaw3mj+CrGz1G3I8zUNTU38lwOuD5q7EOcE7&#10;FH3cDHWqnLLaVO8Kjk/S35k0/r1afvQSXrcz9U/4VcNes59T8SrZ3Fu3mxXElxDGiN17vu557Y46&#10;iuS+J37Rnw20C5jttD+M+hFJmJLM9zdORtIz+4RwcN2JGR0r6Aufgt8O2C63deAvC8+o7QGvJNIh&#10;hzj+LKKxzn+VVpPgl4O0QfZ/CngO08m8y82pNawQRQAcqrAnzMZJwFVumTjNY08Rh/tJv5o0q4es&#10;17rS+R88eDf2lvBnxB1STRPBXxet7O+s5V+3LqFrLDHOATzE0xi3Z56bu3ArstS+NOi6db+W/wAW&#10;tAtduDNdNeRNMXyc7Q04wAAOcZ4PWvQNG/ZL8A6Pq7eJ/CXwu8HXl7dW4c/8S2ErNG38QYYUZwcZ&#10;BGT1xzVPx/8AA/4HR6dv+Ifwd8M2dtLeJbf2hdaXbwxwzH7qG5QDyicjG4qD6mtZYvB+2Wjt8rmc&#10;cLinT0ab+Z4vof7WP7PfhXUbj+0/jDeTySXizTXlw07RvIgAQr5Sk7ck/KU6/UE/Gv8AwUp/aJtf&#10;jp8VV1vwn4m+0aS2nWdhc+XHJCtzHE7S/cf5ivmENz3AI6Zr9Ctd/Y/+BvwntpPFvhz9n/8AtJrW&#10;FXaPS411RmTcGJETu6yEjPGMqOQM14r4q/YX/Yp+LXi6SHxfqOqeE7i7iaXy7ezawWNiRndHOCis&#10;hO0ovlDJ4WvXwOOy3D1va8svwf4I8rGZfmVal7Pmj+J8E+KPjbp+qeCvC/hqz0BbceHdLks2kW43&#10;CcvcyzeZjaNv+s24yfu578Ymn/E7TrS7huJLORlVsyFe3P8AhzX6Haj/AMEK/gzZ3n9oj9p210XS&#10;Jvkt5tas4N77uMB2uUUk56Y45+tbXhv/AIN9/wBnDUree71n9rW8kijAO3TdLhU98cs7A/mK71mW&#10;Rct23r5M1hjuLsOowhNJLS2jPjb4h6Tr83wB+HfjBtIuF0/UtL1KSzuJFGHP26ZSMg8HEecE5xg9&#10;CK8/iG+FQ/Hy/wBK+gf26PgXH+zx4r8J/BXStVn1Sz8P+FRaWuoNaMn2jN7dSjgZG/bIpYAnrnoR&#10;Xglysto+y9Rozn5fNG3P51nD2VWN4rR6o/TsPipSowlUqR5uVXV+p0XwT8ZQeBvi1oOty3Sxwtfx&#10;w3bNkL5bnaxPsAc/hX6C/wBj3OnT7ZonzDgMGXBx0B/Ec1+cngvx74t+HfjHTfGfgLXf7P1bT7lZ&#10;bG8jCPsfpgqwKsCCQVYEEEggiv1b8N/Grw38QFtfh/8AtSeFLD4f+Pb6FH0/xKSseh6ySgAG8ZW2&#10;cj1JTOMshwtefmMZU5RlGOjWvf7jm9tGVZuUr+a2PDP2ofAsfiL4RXF3BblrjSpPtAJ67QcH/wAc&#10;bP8AwGvkna6qMAZGa/Tb4hfBG/0CG98K+KtPdUu7NoZgycMjrtyPUEdD3HSvzd8XaDP4a8Q3uhXi&#10;bJrO8kglXP3XVsEfnmtMrxCnGUe2pv7LldlsyLwD4S1r4g+NtI8BeHUhbUdb1OCwsfOlEcfnTSLG&#10;m5jwq7mGWPQc1+2fwG/Zan+FviDw3+zl4i1TT9Ybw34L0vTtQ1TTJGNrdjzruefYTggYPcA5Nfhy&#10;t2+nXSTJcMkisCkinlCDwf5V+7X7B8Fzf/DXT9d1iby10/4e+HobiaPjdI+nb5OR9Rnv+8rxeLoV&#10;KmFhHpe7OWtKdKpzc1lZr5u1jvvAFtNf/FjxB4fnWWGBbG7sZLjYdokZUkPHr8w4r3DX9Akf4bPa&#10;W77mt7CNWwCMkBen4143efFH4d/AOLwd40+JV99jh8YX15NLIkDSBd29lLBRuxsCcgHHFeweD/jF&#10;8MfiX4O1Bvgx480XxBDbW7NO2jaglw1vNuyEkVSTG3y/dYAjuK8qnP6xRjG2yR8nWhKjU51ezlu/&#10;xH+CdUujpMGm6tZLNDdTQCSC6hWRTHsRHTnIK5Vs9smvPfjb/wAE6v2FPjlc58d/sx+GI5ldv9O0&#10;Cx/s2ck9zJamMuc/3s16r4Fj1W4ktUvkbfLpglVZG3KsgZwTjseRn1rSbTJ4POaBFeRdzL9ok6nP&#10;yj6EE5+nA5xWkeaEFyNp+WhnUrRjV546PyZ8i/Gbwn4e0zT28OeGRdtY2WlpYRyXNx5szKiNGC7f&#10;xNtUHceufWvzx/Z517X/AIyeLNWstMt7qSa3uUtre18mRpJERsDaoU5+bPua/T34xeFbPTNY1KFn&#10;RvMmSZl29B5mefbBFd38fv2Hvg74p+ES+Kvgj8G9F0jxlptq89vdaHYrbG5ZCHaJvL2ghwMjvkgj&#10;FetiMRHD4KjU5LySdn+B5VOpGOMqU6kmozkrv8dTyf406db2M/hO/wBceRWvPg/Z/bGkhZX81I9h&#10;yp+YHPUEAjBzXiv7LER8ReF/ip4DkIZbrwI2pJ6+ZZ3cDAj8JH/OvetZaXxJ8Jfh/wCM5Illmf4c&#10;3tvMvYGNipHzHPByOTn1rw39hnXLqD4saj4SW3jn/wCEn8J6rp3l7V8wt9kllAB7ZMfToePavkaq&#10;/wCFqDezv+KPr8P/AMiCrFP4bfhL/gHg3jof8I5f3WptlYEhJY+rc/8A1qyPhD4ot7Dx9pPj3x34&#10;UXWvDVvfWtxqGlSQxzJewbgTbtG+VYOvy7WGCG54NdN8SvDcOu3V1a6i8ixyQ/LGJCuDj2PXNc9o&#10;xttLtrOzjh2RrM1wwAPEcSbUHvzj/PX0sswNHF8zk9UzgzLGVsIoqOzP2m/YI/am+G/7SXwNh8Se&#10;BPClx4bs9K1B9H/sK+hjhaz8lFKIqp8uzyyu3bwBx2NfKH7XFjdL+1LqSafp4uri41CJrW3Zcidv&#10;Mwq9DwQAOleJ/sK/HbUPCN1qHwvOpNHba9HFeqrOQftAEm5ce8UjZP8AsD04+kPhJaaf4l+OGny6&#10;vCtxJFqTzLLJyRsRnBB+oGK9/HweNwao3t7PX1Pl8HGOW42VZK6qLRdj2T45+PtO+E/wZvoNI0mC&#10;xW1tPs2npaxhI0upFwypgAYXeTwB90++Pzqk/be0P9inx1FfaZ8PLXW7y/0yVTDJM8YtUZx8+I1O&#10;4ttPXHf1NfVv7fXjqzvX0v4fWN80UOnrJfXnzdWfIXPuAHb/AIGOtfhD+1T+1N4w8cfGTXdX8Ka9&#10;JFpiXBh0/wDcLxCnyqTuH8WN3418lHD184zjkptWpK7vtdn3mUYGNHI3zLWq/nZH2d8frE6j451m&#10;XTdH87drzSx23nFf3ZlJJDZAyFbcMgg4wfWvUPh5+298W/2K9Ev774ReHdH1BNcuIvt8OrxysI2j&#10;VtrL5br1BOc+1eU+LdRvPF2haD4kiu9r+IPBuj6l53cSz2EMhP8A30zD615T+1n4p8QaR8Gri40b&#10;Wbi3urPUoc3FuxVmXlT0/wB4UYSnUliI00tb2v0KxVGlVi4TejsrPyP1u/4Jz/tufEn9tPwp4t1r&#10;4m+H9IsbrQ5reG3XS43ClJFZiTvdjnK+3418T/GzxJ4j+HXjOfxV4Okhh1LSb+5uLGSaESKrrKvJ&#10;U8EVc/4NpviJ4j8T6b8Y9I8Qa/cXjRXGktHJcSlimUuAcfiK4r9uhrlvC/jkWV0yzWljqjrJGSGU&#10;rIfmB6j7vX3roxlGUcc6LavdbbHBhcPTw9acYL3dDpLn/gqn+3Pr5H2z4s6fA6qBiPQYRgY9xWTc&#10;f8FJ/wBtdY2Q/tELArfd8uwt1x/47X5QX3jjxhM+ybxPeSbcja90x4/E1Vn1/WWUA6lP/wB/TX0q&#10;yPGN61F/4CjpjgcFaygj9Q/Fn7f/AO1Z4q06bQPEn7SlxdWdxGY7iCaGHY6kYII24rzzwz8bbTw3&#10;diS/8cWuS2JGjkTD+uVBx+QFfn0dSvJOHupGJ/vMav6XdzuvzO231Ld6KnDtStbnqfckjajRhhbq&#10;Csmfqh4U+NnhDxnaLaf2jp+qQqPmNpMHaLtll+8h9+laesa9o1qbdbaKWZLolECxltmBnlx06fxf&#10;zr8oNO8Z674K1EeI9B125sbi33Ot3bzFGQDk8jtx0PXvXpXwE/4KzavYXq6L8cNDaVfM/wBH17SY&#10;VWQLnpLCcLJj1UqeOhNcWJ4XzBRcqHvpff8Ad1+RzYrNMvy+tCFaXK5fd8z9DpNTjVvMhYPHJx8w&#10;wc+/Y/mDU10EltfKltBJG7Y2t2/HqK4n4TfHj4Q/Grw2uveCPFFjqNvt/fzWchzEf7ssZw8TcfxA&#10;e3GDXVz6BdiH+0PDmpsU/hCNlSK+XqQxFCfLONrbp7noQnh60VKEvmtUa/wH0q38E+MNI8NvFbhd&#10;P1pbb5oyziMTbB8x7lSPzroPFWnR24ktJY8tDMy4ZfukNXO2tzNonxUs5rxWIuYLacnoPMaJGJx/&#10;v5/KvQPjVFa2nj3XNNs3X93qMsiruGdhckGumtjPrVlbVI8+WDlhqjl0k7mL4aglfwfriogbyktp&#10;32+iybM/+PiuP+Imnvf6xBOs0g/0NR8qE/xNXoXw3W1fQ/FllcJu87wy5Xb1DLPA+fyU1x+peE7z&#10;xNJHf2+qyxIsIjVVUc4J56e9VganutGOKp3kj5l8dJ8RdSJTSGaFmGyG3vLdkVCeuduDn09Kbo3g&#10;3xDFpUseqWz72bM2xTtOf4QMdPqa+5NQ/bXXUlim8O/ti/FbSmVWGzVtJtdRQ5x97NwmcduO9bn/&#10;AA2L4d8QIsniX4/aDqj8bj4i+CNjKW57sJXP417NXD4XERXNUd/68jyaWIx1DakvyPzq8R/C/Rby&#10;6fUptFkF0sf7sruUK38JI6HB5rjtFHhnw54nk1HTPDl+2pR/LcSWenSKsi9w3A3889DX6fn4wfBf&#10;xEksVzL+z7qgZsPHq3wtktWbvgmK0YZ/4FUsFx8EtSsfsMfwW+A1xByBHpOq6jpXU5IAMkIHX2FY&#10;PA0eVpVX2OuOaYlSvKj+P/DH573WqwXegNeabFMvmKV2spRoWP8AeB6V2/whHiTW9d03wxH8UovC&#10;v2pwk2tX0k/2eEBeGcQqz4z8vCnk84GSPp340fCX4Q+MPAd1pfgn9n3wbpesSYFvq2k/FVLlIWyC&#10;R5Mt5IHJHy89M+1fId/bar4T1mfwlqMQjmt2aNf3gdQw4xuGQcdiCcj1rXDVfq81T5rkVqf1yk6q&#10;jy+X6n1po/wO/az0Eg/Dr9vTwFeQ+X+7A8YX1kx/CaBAOfeuH+OrfGix8RaPp3x28eW/iTVbW3Zl&#10;u7LxEupwpCXYIqyozAdyV7Z6VxP7L3xV/Z9u9duvhn8dfHHiLS9Ut/L/ALHk0bTbeeOeMrkh/MkQ&#10;hxxjB5GemK7r4vReBtD8QCbw/wCIri+0KG5htY76+t1hmORubdGrPtxtboT0HrXRjlVqSp0+XeS2&#10;XQ48vjSoyqT5vhi91+p9b/Dz9tHw7+y1+wXbeA9K06+h+IGuaWyWNzJpscMcayfckDABnEcLhssC&#10;WkY84PHzh8N/D/x9+GGm6hJr/wDwT+1HxNb31ws7a34j8G6izlNowEkQLhP4uOu4nnjHWftTftD+&#10;CP2zP2mrXw94c+INjofgDwTpY0zQdR1KOfyblkCmSbZHGzqZGAQHb9yJW4ziuq+G/wANPjNqt29n&#10;8H/2jNL1R4496x6LrGoKUx3YGBcDpz0FdlatTpx5Zr9LHl0cPOUXNOzk7tvz21PMdb+J/wANdftT&#10;oXir9iLTrORpMXXla5qdkYl9dssjAkem2qOmeAf2NbizkuNc+G/jazdm+eXR/F9u8YP+yJLVv1Ne&#10;y6fq37X3gjxPfXP7RH7ffh/w7oFu/l2ulWeuT6lqEkgI4MKHnjPBOfUDFZnxG/4KR/A74e6FeJZa&#10;ff8AxLuooW/feMLSygtTtBJcRiF5CMdnbJ9s158qzlVtRTfpe36I9CN6dHlm769G/wBTzDR/gz+x&#10;/rGqLbeFvHPxS064mVovsq6bZX5cH02mIlhjjAr0+P8AYS0SHQo9Xk+OOqeG9Pht9/27xt4XXS0K&#10;+7NddfoO4r590L/gqz8YNa8J3D+FP+ET8DWsrtPNp/g7QYbaXyzyGZgCRjcvzAivDIvip8eP2jLn&#10;xNbHTPEniW8tL6aea41GZ2mWFXCgYclscdBj0ro/s/MMRdVLK3Xf/IHjqdGzpN+js/0PpL4m3fwb&#10;8IaNqKWn7Uun+Kby13Ja2el6dcShnAIH7x9qIPcbuD3rxr4E/G3/AIZ28cp8WItK0u+1QQObH+0p&#10;JNttI5GZAI3Qltu5ecjDHjOK5nwz+zF+1zLokV/p3wavNPs7648rbqt9HZs7MCd5DuGK4HUe1dbH&#10;/wAEu/2uvE+gTXWk+K/BGnyx/et11Kaa4U46Z8ogE9Mbj9RXZhstoUIVIuS9/TVr9DlxGYYjEcl4&#10;/DfZW3Oo+IP/AAUv/aH8Q2k02qfFS+0+wuJN80ek7bMbTxglB5jjHTd+dfOOt/tPan4m8WXN3pVh&#10;qmqjBE0jAsUPUu8jE5PB7n6V7PpX/BKPxdb6XDe/EX4jR6xcQ3CzXmnrJtUxqDvPMqEjjjC8noV6&#10;19MfBz4d/BH4WeE1sdE8KTae09qftMen+ErOJN2Tz59wG81iBn7x4PeuqjQwWB1haT8tLepjJ4rF&#10;p8y5V+J+fOieJPjl8Z7ebT/hL8HNW1C82kxkyJHBtLYVvMJwcnsM8ZPQEjuvgB+wX8WfCsOoan+0&#10;Zrmy/wDEV4rW/h2wvIzKZtjFwWViwIjVPuZAAwWUgivtrxLe+PFvIvEXgjw38SrmSNdlvaWeuWtp&#10;bleOGjtUVcYHTPNZ/iL4lam8lq3i39jq41jVLYOd2pafb3WwlcnM8zFkJbGdofOOlV7bmi400knv&#10;tf8AEUaPK+ad3b7j518M/sR/sm22qJF8S9J0ttQtZPN+x6l4tlWMvuOGaFpRuYDj5s9OgxX0RpXg&#10;P4UfD7wV/Y/hPQLNbWBSy2ei2gkVh1JjiiDbvwByetczp37WV1oNxLeeJf2XIfCX2NXLalpslrGs&#10;Sj+IyR+Uw4DA5IAzUOo/8FOPgrol4Jotf1eeNUjMjWkkt9BG2D/HvwzcDGWb7vbrUOjjKrSjzS+d&#10;1+BXtsPTj7zUTG1nxdomtWE2iXv7P/xIuomk8xIbzwJ5cE2CMEHLEZPQlfy6jlBDoPiHW7XTtU/Z&#10;Jl02xj4uINe8qNpWAHASPfgjnkgD1xjFb13/AMFPfgVcR3uo6rd+IfEB+ymKx0228JwQu3HzBpjc&#10;AbCwzjH51h6N+1r+0T8b7qGP9lr4AalDHDI/nT686w2q9PlJBK9Dz+8B6Yzmt1hq0dXTcfNyaIWJ&#10;pzWk+bySNK/1D4ZaXAs2k+BfD/hO4jDGGfUbyWeVl4wNsaEEHnGCfT6ec698UPCPhqX7XqGu+FNN&#10;h1xWtmurzwHO0Um87dhcsQpx3PQHPTp1njL4Wf8ABSn4hafear4l+Ouk+E7hLyNrHTdI8qa3jVAc&#10;qBLCzZO7oJMEjJJwCCH9gDxN8RYLHW/jZ+0bq/jSXa27T7u3NukEhIJ2mKRxHjBztGDx0FTCODpy&#10;vUmmvJtv8UDli6mkI/fp/wAE8B8YeJPAI1G6ufCHxi0VfInMT6bpvgczLJtByuJF2nLZ+fIxxz1q&#10;r8OvGvx+8akx6B8BtS1azbMNnNZwpp8UfX5mAR4w2erdu2D0+x/AP7JXgH4Pa1HrPhLwPpEcUa71&#10;naOaa634Of3sjNhSOwA+prqfE/iPTbG+h/sTw2scsrfvvLjaRsY5zjGPr61pPMKMVy0483m/+AVT&#10;wNZ6zlb0/wCCfGEf7GX7V/jDxIvivVPGjeELe42m3s49buLqW1HoT0yRzgHGT+Xouh/sAeCGuVk+&#10;JfjrxJ4yuEVgryyPbRCPAOOFLdTz8/Pavo+LxRqcQxe6Oo2/cYwspUfVjzzUBa9RGvft08e6NnVZ&#10;piFU56YAIHH+e9ctTNMdNWT5fTQ6KeWYSLu43fmcv8Mvg1pPwvsptM8IaXo+laPIgM9qsL7iwGN7&#10;MWwTjvityztvAvhsT3FrbR+ZNJ5szxQFvMbbjIK8n09voKhv/E+nmNmtZruSbBEkULDG76kA1X07&#10;xBrcxeSC+uLZnjUf6bOsg6dOjEjr0rz580neTPSjHl0icv8AFbXvhr4Uez8aa9odj5iKV01pJJPN&#10;LSD7sXUJnBzkAE45FWrAaVrelwXUvg6ztbydWM0N2u+S3G47R8hIyRtPt2PGav6n4TW8k/tvWLCa&#10;a5ikIRpNP3R8nsHAHQnoOnem6jpbyvbpda7bw3EXVNgyoHG0bQuOPr+FV7vKlbYIxlzN3KEmq+K/&#10;C1vJqCxQyQRo22ODYoOTkuRncT+OTnoeoy9C+JsPinUHTVbQrkMqTSWBTbkj5SzhV59jnjtXfbru&#10;6WOeLVBJFHGQ0Ukgbcc8YK8gfj+fNcjqHhzw/wCJ9SmvrazuPtELeWrwSvHGzDtu78+/H51MfZ9U&#10;VaSejLI8K6Be2S3EPhnTLhWTZI82nQysy54HAIA6dSeB0rE8RS28t1b+H7n4fLcyWsiG2htbLauM&#10;DvG+eBxjb9ARmuofSPFn9heZo6SXEmNrTSXLvHERnqAw/Ouj0DQpmht7m608xyzyZZbaMtvb+6D3&#10;57ZqeZqNytL2OSsvCXiO9jjjvfDtvYiFsxzTbnZfoMAAEH2I966Wy0rTrOJtPXRbq+k3gM7N8p3H&#10;nliAQP68CrPik61peoR20ugXUbSYbbcQujOvT5dwPHX8vSuh0qG1j0JZk0i4XIG7/RwPp3rGXNa5&#10;a0OKXwPbwyQm30q0tmtZGkhjitVY55B+ZyxXqRx9Paptdu4dK0eR3WPbGpLAqqqF75xjIHXgY4qe&#10;TSvC+hamk2i+F3a6mklnkvZDuWN2Cq/zk5R3HXaMsFOTWN408O6R4x0K58P6zZWl3HfAxS2stwY0&#10;ZTyUJUcg4wfUcHrg1GKclzPQOZ2dkaUOuQXWj299E003mQiSJbe3ZnK4wCAASB1649qydZ8O+LvG&#10;WiS3HhC5VpVbH+k27tuw3zLhSGDdR6jjI7UllutIGGt6RJcMFXyVW1jby+BwNoFdv4c1GaRIxYyh&#10;FUEfd2lefx5qpNU1eJK5pbnKeGfh5FBP9h1/UtS86DaFW6tXjALDJRX6SDjGeDx71082h6xDbo1p&#10;YqOQY1kUZK/gDSeIfHOo6VJ/pVtHMFGFkXcdvbp60+x1O112Bb6URyTNH+7llsUdkU9QMc4+tQ5c&#10;2rHHmWhnT6c0V4s0lpHNMrZVmmb5R7KAc8fjWd4qn8XxWamHTpGkDDd5ayNsX3H09s85rT8WarDo&#10;6CbUbuOOBPnkk8xIgzDoO/bnnNUorTwvqNwvjPTdBs7iS5/dC6mtDG8ibh325dTgEdjjIPelHl3s&#10;U+Y5281LxpYXcLat4av7u1eZU22PlsV3Z+YjzAQOnboag1zRvEem6gsltqAshMxdbe8sY3ZVIXkb&#10;BuGP724Hk+1d3qz21toqXekww6TcmPL7gI1565weuM9M4rh77xNZadbLN4i8aTw/aJFjt1tbcTPI&#10;MhRgSKwRcsATgZyO+KpTcvhQcvLubVvaavpEMI/tRpJpI1Hl2+dpA9mBOcE+/HWuf1zVfiFPf3D6&#10;AI7rzAkbabd6PIpbk7mWVHGAF55Q/XmptY8eaDA0S6fqmqap9oyxjjsQzhd2MZ2BQAePm54p2raj&#10;ouhWv9q6ze3NmjI0iyXVr+7hweEYo5wSM/NjB7kcUR54u7QSSlGxp6euu6toEdhbaithdHGVuInK&#10;x8jOM7T6gHjANUPEnhLxppFxAug6pJdXEkCiSSW+8lJJs8ggMX2gZ+VcnJHXqJmF3q9pBcN8QbFb&#10;e6UBVkjQI7HkDcWOe3c/Sq+p2enaPOtlp/jC3vLi6k23moNIrlRjIjXBxGMevJ/Wkm0FkRT6rcNE&#10;1s/hfTbq8hXZM3kGYs3psZlx6jLd6LXxJrt4kF3cfDqOVrWQL573DQxxNkYxG8gY4x/CCDgc1b0D&#10;TZdMbyoftGp4/jblVIPXc2eefyxioNc0XV7ud/EGt38cCrIFjWMjhfTlicnJz/Kjng9LFSjbqbM2&#10;tW73P9qytbWsxT98sLbnx7fgOw71j+J9M8KeMnXStRtV1NY2EwiSTytjjkMJCy4xnscjtzUjXXgj&#10;ULMWtjJbySDHmK1q8gJznA4C5BwckGqrRaLoka6lqF2tvFbqRBbTXDquB/dXcBn6KT2zUL4tNyr3&#10;jZkiXen6FFJp+rXVhZsu3y2W4+ZU9STz+OTnmpHm8L2u/WLLxBa3R8zf50kyMyt6dVA7cmmR634V&#10;+Ikcmm2GgvcBcJJIsbthscAZx29au6BF4Uitdkuj34Ea7ZkZSVj4I+fDYOfYHr05qJXtqWrfIwZh&#10;q2u3Uf8AwkOo2cdvNNstbe3YvJI3OenHPc5AAzyeta3hzxJqWkX6+FtRsZUtX+SL99uYDPqQM/h0&#10;6e9aH2J2uJJIbORQGxDGYFI244PI4Pfrj2qrqwsImg0q8iXzpGYxzXjrvX2DA8cegP19U5Ra1Q4x&#10;t1KfjTw3okl8dXxNNeWcBEXmptG0jpgL8315Nec6X458N2F7bi2tPskklwV+z29m8TM5OHPmOAFJ&#10;Hr/XNereGdAurC3mmkuLySOZt0cM10biJD6An5lHbGSBjjHefSvDnhp3kl8S+H47NmjzNumEkcuA&#10;edrH5SeeOeO9VGrGOj1CVOUtTAsvE+lXEX2htHujK0fypJdIxlXtkpuUjjv79Kx7yHw7qOs+T4o0&#10;dUCH5Y1mdCUx90hSN2B9e9dZ478FWun6S6eFdK8yKFT5cKlkQE45ZSNuBkZ9v0wvDMdpbNb2Xirw&#10;ta6XO0YVfKkIgMh6EbAyhj1AwSd3XrQpR3QcknZMZ4o8W2XhnTfKXS4be0jQ7IpJmUuBwCDz/L61&#10;zOkqnj+T7de2P2Gx87IeKbcshHUnKYJ7dTius1zwZq2tiaz1BdLaCGRWjW5mErP12nayAL7cA+9F&#10;t4H8Qj7VLpvhaGeVmTy5oreFBP8ALwdwAIA6cMRT9tCMdN+4OjKTKNnJ4fm8aQ6Sunt5NsYzb3cl&#10;0G84bSePmzwe2O/pXoGrXywWUn2SKdZNpAaMA9qw9R8M+IJ9IX+3NJsrhrc7lZ7MP5JJ+VPmJAI4&#10;+YnBrrNJtNKi8Pf2p4njNuPLCMY43ZnPZFVSdx+grnqVIvU2hGyPJ7b4hXMWueTf20u1W/1kkwAJ&#10;/I4rsNLvLC+hW7t1WYtz8rNIB+OAD+dc38bNF8M+HNJj8S3VzcWvm3QjhiEcruWPC7vLD7AeOWwB&#10;nHFdR4Wt/Gun2UNvqPhdJ4mjyl0t5vH/AI7u/wA9qtuEoKSM480ZWZla7LY3t6sCac0km3EMYx5Z&#10;b/aIBAPoAc1R1SPxdLZJFbxw28UasI7O3jKs5IwNx47dsVuH4m/DmLUn0ltZtY9QWTy2tfMzKTno&#10;F2g8/TpU/wDwhPiK81xNctbNPLdsyQ38b7cY/unbj9eT0pc7hvoXKKlseLeHvhj45l8cSahDrDWU&#10;NvOzwpDF1LLkg5AHVs4Ax0BPHK/G7w18StU0ibwp4D1qZdSmtV8yeZQpm287TJ/Dnjtj2Neiav4d&#10;u9H1m4uPEfjS4e3kuB5Om2Nx5aNnAwfLVmiQHrgqT6Y4Ny78L3djqN5qenWkf7x440t7VVXDYAP7&#10;xxHwDkk9cc4J4rX61aakmtDP6rKULW3PFvAfwV+K8HhOG1+J140StGsaxzXCN5oXOMbSAVOSxXA9&#10;/St7wn+z2nhaC+1LRreN7uZd11cahdBo5uByy8g5Cr90dAO3X0XXvhE1/qkNxLrEyTM37yKKAywn&#10;A4Ds2N2Pw69DVTVvhZfNbQm81CPUjJM32hYWRY0XHA2nqTntnoabxUZO/NuTHCuH2TK0fSbqz02S&#10;weK5t9QvEIb7PEsYdwT829hlhyPvL0z64Fz/AIRuS10ZfD9sjQyfKXnsZ5GdWzk4Y4z79KxfEPgT&#10;wlp3hPUtcGgyR/ZW8w2+nw/Z3mPXDvtLODxgHC+p7DpvDVr4N0fRLbUYtbkE2oFGtNP/ANTsuGAP&#10;lsCfv87Tu7kYGSBUSqR5fdZcacov3kV9W8O3L+EJtH1DV9Rka4kV1WaYhmA/5Z4B+70+veqO3TfD&#10;OmXWksNWguHTKNC0k8gz1VVGOv4kZ6V2mu+BbiSzTXtSv/8AZQRwvcGI8cDBwG9cDPFZ9roemSWs&#10;cmlajJNcyLlt0RDqAepBO8fnU+2j1ZXspdEYul654zaFJpNUms7eNQd81syuB6AhemOMbc571Yfx&#10;joFq8lhqnjf7UqfvCsMiySlgeflUkkc4I20eIvgdrHxKs5tIu/HCac4/1Yt7mWSZhjkHcxCZHfni&#10;vO7D9jaSEyaE2gw6vafaN8f22SwmRdoxuC3NjMQQB2c579a2jLDT1lIxlGvF+6jpPEfxEW7sxqGl&#10;/C9rgQTebFc31tPug9XHyEqeenB7e1TtrPjvVNPa7gkaRZlVlt9LjSJpcjpukxj8cZqTwz8D9F8O&#10;6gttHv0+O1j3tHZxQQMvT5dttDErZ6cL0rR1Txn4MS9/4R7wbrsU0qu0d3FNaOqxtjpvICnoejGi&#10;VWjGXudAp0a0vi6mP/YphsmjvtMhgu3A+XUP37xZPqCVZuR0BUY5Ho3TvB9ypt4NR1v7QskgHlQ2&#10;iwRuyry58tRjn1PfFdNrWj61pulx3osluFXG1YLhk3bckgYzkY44I+vrV+CvjGz8apcajpdtp4t1&#10;umt7hY5Plt2QLu3HbzycZyRxg4INY/Woyi2jb6rKMkpLU7KJdC0eyVG0VrqdV3xbo+4HXdyPbPJN&#10;ct4p8aNOzeZYwaZEzZk+2XkZKL1zjB4+uD6gdK73xH8Ltd8Q6XusNT2xyLlljnRcr6KVHH1z/hXL&#10;p8AdY02VblLZV2MJG+0XWWj5yCMZGQf/AKxrOnWw/V6lTpVeiMHR/DOheILEXtpqkN5G/wA0dxbS&#10;iWB+/D7FDA/7xH0q5eeC9BnP2m18Lm6k2Y8yKNXjOR0++qkH8fx6V1iabFpkcf8Abeq2skkPDPJI&#10;qL/3zuYn8qxPF9vquqJs8LLDN9pXAmktFdST/AFIy2cZwT/Kq9subRj9i3HY8i1DxBqWseL4fDi+&#10;BtOkhtiVtYLbDMdw+ZcHd/sn5QRgj0r0bwp4Z8J6XNHJZaFpcepLGoktFDeZBx8wEUaF8n3UHn6V&#10;b8M+ClsUmj8RWMNxdPjZa6pD5ESdAWUeW2M4zjaR2yBgDt9Gn1q301dM0/QoG2nYgWYyAKe6jav5&#10;YFXWxUeVJGNPCz5rsxbiV5tK+zW2jsyRwg72DrJu9l3BumeCM+1Ymm/AKGe3k1rxDpWntDLAWVrq&#10;HzCuegzKck49cd+K9Ja6sPDcHlalaSG8Y5ie5jRdze27GM+w6dc1nvqur+IJzHF4rtrdZPlW3tmS&#10;Q56c7SpBHtXNHFNXUXY6XRT3RycWmfD/AESOOyW+to/3OVht5ok2jsAseePqKdJ4qvZUaLw3pVvc&#10;KrANJOUdo/oMYFdNN8HPDGj6j/wkGoMBdTODJOPNjkfjPChjjk/Q/TFa8C6KqKsGvXCyyZWOOeWR&#10;2BPIUb9yjp6+wqvb0ujuZxoycTgn+D2leJL2TVtWlaSR9rBpplVYvXC8dfr2rWh+Hfg+1t/LLu67&#10;WKyyzOynHYbya1vEXg62ubuHWLu9v7W6BZFuBqktqmw4/wCeZIPToQBweRzVPUbZYrUzaf41sZrt&#10;vkkN1bm6lKnsCxBGRnpzVe1jJL3g9lKL2OY8Q6BpEtk9zeaFusY+GgRh93qCAELE/TnvTNL8KaLc&#10;XsMmjaZ/o7R7I2WN2255yT27cn0rttNsdU1KytNUu9Ahit5G4hmuGjkGDjlSrZ47Ajj61oPDoehR&#10;bdS0m+eFVVo5IdJmkCn6xjj8T29Kn21vdTDk11Rwd14Snu1azvNMvpVddoWzuODz16dB37Vy+qfB&#10;rT/BEq3UNpNtkfdEs10JnL5yFVSp9D06YPbNex2+teFNfnggghZYoJDseZYog7Y5wCxb9O1Vte8M&#10;eGfEGrxXsOjLPdWfKXAfzJmXPCqoyQmfoPXFUsTy6Mn2MnLY5Hw7Jqs7x6PL4auhG0S77pbhGEe7&#10;BUMFVcZByARnHX3l8U+CF1eylsNM1O4sbq1bdGdMCq29eQCWXBHODu4we3Wur1C78Sart07Tnt7c&#10;BWEphKKyfKOynlvYL+tT+HNA1KzWG/1u+kvXjVQ0s2YhI2375Tj5iO2MDsAaz+sRTvexp7GXLZo4&#10;3w/4LvNKvLe8mmvrhWtznFvCsMrHnC7m3KxPYsQewFaE2gXfiHQ7rSb61ZS6sTFfSIrbck/8sB2P&#10;tn3NeiwLeWlr9k8I28cbKuWebeFDdc8Afz6HtU1j4k19ZY4/Eb6a3zZZrGRiAfpnn8ar2yetzLk6&#10;WPna5+FWheAbiPUbnQ7xri4iaRbrTZikRUlQI8Z/eduSu4AdRmt3W9I8Rajp9lFpXhuSWG4jBF41&#10;rHI1ucDg/e5PTkY75r6CM+l6icSWMLbQu5pYtp4Ock4PQ+nvWffavotozTCSORV+9Ctqu3PI4B56&#10;+pFH1sj2crWSPmfUfgtNYam+tj4kX1vJNGCy3FvG0e7+4yiIqueOQOfyrYh8M+Ov+Eca5+DOhw+S&#10;szSMLzSp1t7oglWTKKu0kgkHDjBzjkmvoGLxj4MvNOi0+ON7GfzUeRrFlhEu08FmBBcf7JPIrbXx&#10;Roun2y3P9t3F0pP+rcdOevA5/OtPrrtrqCoOPQ8b0bwdqGo2Ig16b7NJIimaFgj+XJjnYSB8vboD&#10;VzTfg7aJJ591rU0yMuGju75Qq8n7pX5lA9DXo/8Awsb4da1qsuia3o0L3G1drvanbIGJwPM29cjG&#10;ASRx6itKx8AeFdizw6Z5Nv8AeDRzt/8AW/qMVh7S+pVpLdHlGr/DjQrGOMXOohZslYo2DTFSMnj5&#10;fbjoM1e0b4Xq1zb3ra/FczPCXEYRVkQcZAzkgdO9egWWjaFc3Etha6xbsd2Ns9r8zDpjO0AnGe/e&#10;tBPhs0m240m1W3MaYzCwTcD2wPpS9pfQq0zhI/h7G9xJKl1Mz/d8ttrBsd+CPzHpT4fhdq1rcQ6z&#10;ZRw+YrYj2WqjPy8Akgnv64rvrfwq7arJDb+JGjkjQK0CsxYDnrjv79a0F8KNGd02szR+Xwqy7ctj&#10;8anmSH7/AJHDQ+G9ZXT45NSnFvNNwUimG1T9f89arXXjXwtoe2xk+0T3hZlW2toWZiwXOHP3VyOm&#10;4gHIrrdW8OnVrl4op7HdCd0MlyrFg3bBBO306VFeeA9Ivk26rZ28k6x5kjUkBmI52sT90/Qe9Lmp&#10;3uGr3Z5j4j+Id3Yas0GkXObySFZFtprNV+zx7gHznJY8nPGM8Crl1rJvfD9rf6n4dW6nfbJe2Ml0&#10;I2QbSW8tV3CU8Z2jk+x4HcafoJj3Cx0JbXcP3gFwrZ4GOhPTpxUWseA2u7DbZ2lusr9XaU7h7ZFL&#10;20U7cpfs+lzzqL4r6RpV4mlr4H1t42uZIo/s9rKTHtTfkxuiswx0Iyp5APBrW0rxbpeq202p2fhO&#10;60+BkMkxvbU28zjODuUjgdeSRnsD1rabwPbzQ241nSoPOhk+RW+4W7dVA68/XB7Vqan4I8TTpHZ+&#10;HdIsb4Da9xGtwynaCOVLZVsehxSdam+g/Ze9ucXH4wXTdZk0XQtDeRriPct5dXDbUPX+6cDGeScA&#10;jpzVGT4p600kNzP4U0+7itRlpEujI8cmO3B7Z5JB5wVWujut+kCa18QWVpZ44uHW3EYDBRwGbO4d&#10;uagh09vEN/8A2heaLHNJGy+ZHDCuZdpDL6bgDhuehGetJ4iK6GkcPK+5X8JeL7LXr2a0m8Lavo95&#10;G/leXqVu0kU44O6NsnK844GQc5xxXS6bPqsc0lyNPuJLdQP9FmtY1jTBOWXK7hn0J/DrVW8l1fWl&#10;+w6unl26t80d0QvGOw/D36Ukd14o0GaNNCEapJGQsbxv5bEDnlSMcHGGx04zzU+3jLVIUqDjsaN3&#10;q0cuqWthb+GHhhnQyNNFZlhnqBvC7QT6Hn0raS21W7jt9QtNEg+xlswy2qeZv+pBx+B/pXNReL/G&#10;VoyyyeHrSR1A84QA8nGO7ZwPx6VNceLL26SK1ufCvn28Uw3Ca1dikgAberYOcf3scHvnij20bB7G&#10;R0M1hZ2NvJqF9pzIka5JW3+Uc4yFXPt0Hv61BqvgvQ/E0cM+ow2hjhuFnt90ccuHC4DKHVgDgkbh&#10;ggHgisebxxpMtzDpkaQtcKm6e1ZnLjrg9ACpIx+FXE8WtcWv2aw8MYnkwN8allDY65HOPfAzU+3t&#10;sEcPLcva34Y8KeI9On0e3a4tZvs7eXJbuI5ImORvG8Fcg8jII9qxbjw3pOlaUkWv6O2oRRyIGkkU&#10;OrrgZaTZwTwTnaozgcVnRaZ4+vtUku7m/kt4Vdh9kIwZM9yc8DHTAzz2q5cWfjGCbbeajbwQwqC2&#10;1hgjngFgckYzz07VH1ipsmafVodWLdeD/wBnjxLAr32kWtxMyrHCz6cT5GHJVcg8MGyflbcMZ7Zr&#10;i/E3g7QfDMVj4VbxFqGjzSyLKt7pfh+78u5+YCVWRHll3AA7WYDHygMcGugg+EPg2XQ1ttRu7rU1&#10;j8t4m1LZcMGTGxgSgywIB3fezzkVYtPEPj/RTJBqehQPbTSHzBaiSLeOgYjGAe5IPWumOJ6PVIxq&#10;YW/wvU5Dx38Bv2bPFs2jn4hfERLi30u6SdbPxRerHBLImBlkm2nBBYYbJweDxX5oftyf8EqfHvhb&#10;+1vi18H/AItaN458MwPJMz6bfRtc6bACziNoY3O9VBPzrngZYKMmv2U+G/j6z8SaeyfaxY3a3B32&#10;15IEkl2tgtxjIIbr71t678H/AAX4tu0vp/BUdyy4IZbjbHGNxJ24YFznGQwwR36ivSy/NsRgaqnG&#10;Tt1T1/4Y8nH5bTxUHCas+60P5e5PBt3YS7bqUKynP7rP86+y/wBl7/gpPYp4Wt/gX+2RpT+KPDDK&#10;ILPX5FMl9YDoC+PmlA/vAiQf7XSv0N/bP/4JGfA39q/RpvHfwj0mHwn4u81w90tuq2t44OGS4jX7&#10;kmc4cDdn7wbt+QX7Qf7K/wAVv2eviVd/C/4heEbqy1e1kwYlQMkqH7skbAYeNh0I/TmvtsPjsvzy&#10;jyS0kumzXmmfMxjmnDeI9rRlzRe/VNdmj9Sfhl448b/DnwTp9z8PdW/4W58JpYd1hZx3CvqGkxkE&#10;/wCiTYJKqc/umyowRtQ5avmT9ov4cfAr4mfEPWvGnhX9pXRfDcerXnn2ul+LvC2owzRSbUMoZ7WK&#10;ZDhmOTkDJ74zXzD8B/2rvjR+w/4ij1fw/wCIlksLxg+oeGbqcSQXi55JUHMb9vMXBHQ5HFe2ftW/&#10;tzfAL9rHTPDPjX4faFdaTrFpY3DeJrC4sf3iSfugHMifLKvUB+GwACBgVw/2biMHiHKKun9pfqu/&#10;mfbYHiTL8wo2hP2c+sX+cX+hh3n7MurrdtbWfxt+HupsnKvaeIjbowzgH/SkjI/H+Vft38O7+18A&#10;/sojwpp9tH572VpYedE4YSMsMaYBHBGxD07AY61/Pzp/xV8CfbjNJ4qt0O1Btk3gjGc9R71+4n7L&#10;Pjf/AIWv4c+C/hjQdQhuNP1iHT9UvBv3MYvLjOPf92kvPoa8HiyVb6pBS0u7fedVKrRxE1KM+blT&#10;b1vsX/8Agp9q9h4F0jwp4Lu/L3eGfC807Hdyv/LPPsSsGfxr8X/Dfjn4paN4nuPE2heIbrSb5rj7&#10;Sl/Y6iYZI2LZJDKwIOcn+VfpR/wWk+LttqPxD+IF9a6okNrasNJt1YgDgLEwyTx8281+W6XFvOd/&#10;nxsvXIYcfhV8K040516klfVRXokbSpyq4GlDmUdLu/d6n118Ev8Agtj/AMFDf2eUhD+Ml8aafbKy&#10;R2fii1F2wQsDjzkKzdh1c/Svsb4E/wDBy34H8UfZrD9oH9l7WtFkfC3Go+G7wXEa/wC15MwRgP8A&#10;gbH0zX473t7a27xobpmWR9si8jad3TI9sHPbNdx8Rv2YvjTBe6DF8INI1jxIuu+DbfxG1vYwHdYR&#10;STGEqfmw4D7RvAGS+MDGT9FXwOV13+8io36rT/gHi4rL6kYuotUt2j9rrr9vD9kj9qGYWvws+Lti&#10;dSvp/slro+qW7Wd5LI7Bo0SOUDzTnI/dlsHg8mvun4H+MIf7H0q71CTatxpsbyL28zyQf1H8hX8q&#10;ngL4dftgeDfFFj4mT4c+KIW0y4ju4JFWQPDIkgKupDBlIYcEEHjg96/o8/Yx/aMvv2pf2XvDnxj1&#10;bSm0vxCsQsvFukyRmN7PUoDsnUofmUFhvUHny5EPevCzilTwNOl7CXMot/5niVcFHEc6f2rFr9q3&#10;wJ4Q8CeHo9L0jzYYbix16Szj8so6LLOtywUdgjyHH+zgV8J/s0fEQ/D39sb4W6W3hfVby31rxA1l&#10;JqFraK1vZ+ZG0f752YGPdvIGASSD07/oz+1I1tqHwjvru2ZpZ7LSZ7hmkbJVZAwwPxTGPp61+V8f&#10;i+bw58dvBOuSyrFHY+IrW4cmMk/u7mNsg9F6V8biKkf7Uoymt9T6XJYVKnD9aPVaG1+0Vpur+GfF&#10;lzaaLobX0i6tJZSW/wBst7cIu8/OZJ5Y0UD3b6Z6Vwdn8OPip4glkkvfBek6fFJD5LT3Hj7Q/ljz&#10;npHfMfy5Ne//ALcnhEaZ8RfGkBt3Kx609xGkb7WKNNnr/usK+e9OuNDkiEdrYCNwvys0aMfzzmui&#10;niKmDnJQ3v5h7KjjKMHNX0Rc0y6vPhX8UNM1xnsZvst7G80mm6lHNGFOFKBozgnaWH41+hPwsVNB&#10;8fWurxyRhYbgB5DwCrrtJ/Jq/Ni18N+KfFPiuz0G1me9+1XUcdva267GaRmAUY7/AJ+9foamkx31&#10;hFpGrKzQXUMaXscFw0bbBgNtdCGU4HDKQfTFergMVUxEanO9WkeVmuFp0ZUuRaK54N8dvjJ4d+K3&#10;xj1jSl8bxaX5jSMl01vLKUhRggUCIFgSCOeB75xXn+qfBX9knxhavonxjvbHxOrwlVvJvCcgvFz0&#10;IuWdJBjI/i/xr7vvP+CW3/BPuziuPiCPg7fWV9HayLJdW/ii/aQxkh24lmcHJQHp2qpqX/BK/wAF&#10;wW0eo/AX4ry6Wt0FmWHXtFtNQTbgfdkaMOvHqx+leRhcHVwcpTpybbd29jvrcQYerZSvCMVZaaae&#10;Z+f/AMYdN+H1peeGvCfwWium0PQ9AstJi+3YWREhGwf8tHJAQLyWycVQ1DSrK70qNNd0S1uLNLeW&#10;7uIZoQ6tkbVBUjp9RX138ev2T/2jPg/aR63ouv65rflyfvJtB8O28cca/wB7EMhcc+qfjxXh58ff&#10;Fy6mW2v/ABp4sCq2JUgV1IXvgAj9a9LA4j6peTind9/+AY4pLMIxcKmi6rU9G/4JE/Dv4ZfDfxZ4&#10;6svAvhm30u61LTdNk1aO1J2PKBOynHQNhu2OMexPzz/wUF8NNe6x8QvD9jG/mNZ6l5ESj7zbnIH4&#10;mvtf9ia/sr/xFq1vYeK/GGqOsERnXxPDtWPIl5j+ZufX8K+UP2j2tH+PusDWjN5X9tXSTCFgsm0X&#10;DA7SQcEjp71w4rFOpjnXt1Tt6WOrCUZU48l29Nz8c18E+PNXLPonhLU7xd5DNa2MkmPxVTWxp/wD&#10;+OuqxLLpfwV8XXIkXP7nw5cuOntHX6v+I5PCmjz/AGP4a6z4mtbKZd80V3eRo/mdz+6AXpjHGaz4&#10;55EXN7fa9KW/56X3b/vg19P/AKyVN1TSXrr+RtGbj1bPzE039lf9pi8xJa/s7eOZucfJ4UvCM+n+&#10;qrWT9kr9qmwgabUv2bPHdsO5m8J3ij68xiv1Psl/Z5vbdftmkePTdBF87b4itjHu74zZ5A9ianuN&#10;E/Z7uo/KOj+OX7fN4gtv/kQ1D4irbqC+9m31qk9Hf7v+Cfk/qf7G37XWp2fm6V+zD8QLuGV1Vmt/&#10;CN26jPqfLxgj+dUdQ/Yc/bw8Yaisd7+yD4vjtLdilu0ng2RGUY+7kpxX7HeCvhp+yHq0Ak8Ral8Q&#10;tPk6bYZre4BU9OfIT37V0zfCP9ge0hZrbxn8SLiQKPMhWG1X9TH24/OtsPxjjqK5Y04/ifM5xkuF&#10;zLEKrVnJaWVkfj/8O/2Jf23PAurW+r+F/gl4v8N3kYAaRbURSPkdM5BI+vHtX1H+zPoP7bMQn034&#10;tfCW802aGRVs9SimgUXA7tLFvCjoOVx3yCa+w73wN+yHDOf7NsPiTIqrlGbWrZB+QgNYt74U+AK3&#10;Be18H+NJo/4ftHiZOv4W1cuZcQSzRfvsPC/dJ3++4Zbk1PLdaVeduztb7jJvvhL448Vt4V1C6XRr&#10;G9is2i1JpNbt41iZLiQhsM+eYynGOvFbn7Sdt4Jg8f3jRanZ3Rm0+Ldc2syurqYkDHcp5Unnrxns&#10;c0lpovwEtolVPAHiXuG8zXlY8j/rgKfNpn7P8Nvi4+HuuP5cLKudc52/9+q8Clg8K6inKT9El/me&#10;1Wx+LlT5FFNLZ3D9niOHWfF0mi2zBhqXhnU4V5zuIspXH15QGsOx2JbKpg6V1Hw0+MXwH+Fmt2Ov&#10;6H8O9aeaDzre3N1rgZf3kTxMrfuufldscg5xXC2fiRL0zSxxhFW4ZQu7/wCtW1LLMVTlK0dHtscl&#10;TMsPUtfc+cv7VtZQoFpcfe+YfZycVFrtwl1p7W1mkxkb5V8tXVhwea+9LTwH8NPFDNpZ+La3E0cZ&#10;2ra2ul56YIG62Y9fc15/4j8A/sjeEdabwx4p+IkcmqXEwY292lr5gb0XybZeD7D9ea6/qHSLf4jj&#10;mFt0fHPge3v/AOyoXnlv7eb7sqSTPgsOMhTkAE89MV1cF/qdtKqTXczYXdukx/QCvrW1+B37Lusw&#10;zQaQ+nXE0MJNwq3yrImehwu0gntx27GsHX/2VPh7Z3v/AAkWhfFC30W13jfbzzQ3EO3BzjzVLKcd&#10;PmI4zis/qdSUvit6m6zCEVtc+d7bXtQkTAmPX34/XrXN/EOJru0bVII/9IhHYYJ9/rX0fH8Jv2Tr&#10;PSvsWtfH3Sbq+uOUuJNYWB4VzwNmwAE553E9ABjrXPeMfgL8P5beO28PQ2/ii1lQxxy2dw0oeQkE&#10;PlMrGgUMDncSWyQoXnCpga+mv4G1LMsPNNWPhTQNfvNY+On9rXsTR+TcrLHu4KbQAMfkPyr3fxl8&#10;YbWfwlb+GYot1xHd3F1duOMhkQIMdiCJM/7341zH7UfgD4P/AA7mvvFXw71z+y9d8O7V8QeFdQmT&#10;zGjYDZJb44dcEHAJYHrXh2iS/tKfHvxYx+C/hOaaxs4VW4ubmaG2RS+cAtOyDI9Bnp9a+vyrDyrV&#10;Izre6oLd7eR8lmteMKbhR1cn01PvL9mv9rH9kn4QfChdeuvg1eeOfG3mSGZde1BYdLt23kKqxIN0&#10;w27S3mHBYnGO/JfEH/gqp+1L8bb+bwx4buptB8M25cTaB4D0f7NBBbg7fm8kFynbLHFfO/hL9mL4&#10;q6J4i0PUvEPjDS9Lk+0AmOa6iulXBBJ2g+WwBH3S2fQdBX2b8APh18RNE8PL4Ws9M+GqeUfNW+0S&#10;R7Nr4EH55dkWJcBjnaBg98ZzpicDl2Hk6qtNvXV3SOGjUxuIajUbjY+ede0v9oIBNWt9FubfTtWm&#10;AvdQht/t13EjjGfKRtx4+nLdD0r07wl+wvol/bWeveLtfvNYtrpTdteapNcgQx/LiE2kKfeVeqtG&#10;w3E/NwK9r+JnwX+M3jHw9Z6ZN8R/D/h3T7bEsc3hPS7j7RKQflEl2wkZcdtoAz24GOn8NXngHQPD&#10;/wDwh/ihte1eGO3SO7k1O+1G9aaQdS2YQFyTyFUDHbFZ+15qK5LX627HYqfLUd7+V/8AI86+F2s/&#10;sU+FNSk+HmmadLNqUUrsV0mxubG6iGPmHlRiMsOASrMAdvOelept8TPh54Z0KO28L+H9cmWaPcv2&#10;HwXcs53EnD7IPmOT/E2QOuc80PAnhv4FWvia6Hw4+D3h+3aQZvJ49NnhweTtwbcA+o+YE+grp/FH&#10;xH8S+H3jbSvDC6op+/Ha6TfqsfPCgLA5YgcnJA+tY1Ki5kop/Nm0YSUbya+SOV0/X/Et5HF4w1bw&#10;hrFvHcXJCtqd2lgqocAb0ZWkbpgblHB6c1J4t+LXxjC2+l+Gvhjp8NtfxMtnqS+IpEWVcgMwxbDd&#10;g4OVzyKr61+2p4G8IzpY/EoLocjdtQ0nUYlYgZwu+zOfwPeuF8Uf8FCvg94ZsptTsfFlprE0MLCx&#10;sdNsbjO8nIVjJHEqr1+YFsZ+4a2p4bGVLOFLR+v5mcsRg6aanUs15oyb3wf+2mviu61H/hpHVtL0&#10;+4UeTpkNpHqfk/KACZWijJUgnKgdeTxwfQdB+JPxr0Y6k/ivxtDqkfkxrDbzaXDaw23yhB8vmAgl&#10;j/Ex6gDNeWeHv28P2j/jPfzad8B/gXpNz5aqLiTUrwt5GeCc+ZEMewyf6cjo3wE/aS+Lfx/vr/8A&#10;aJ0+8TQ4pEubq20NGktrsqoWOKMLIcepZsHAJBJNdEsNU5msS4xstla/3I54Yim4/uIyld9b2+89&#10;sf8Aaj8A+GJ/tPxO/a3VY0T99oeiWlu0iMP4d6Qlh3yA2Qe9cfY/HTTvjn/a+jfBrQ/GetNdNJFN&#10;dalr13awRRkYA8yO8QR5UH5dpb869IT9jz9nNdRg13xB8OdNnaGMeXax2rxpI3XLKZMMfdx9a9Ps&#10;vht8O/DvhGOx0PwxHp9m0vmfY9OtUhUE44wpwenXHesXisHTheEG5edkvwKjhsROXvzSXle/4nxl&#10;qH7HfjzxVqt7Z33wC+H+nW9wrMuo6lbtqc0eBwU855SzEngtgfU5zzOifsNfCXwHc2o+JnxM1S5t&#10;dNk2Q6Zb2axxuQwzGg34RjuIA+UDtjrX3d/Zun2Jm+2afdW9nGuEupLtSzNz/DyQB+BPpXFa9rnw&#10;91+z/sSPQL7UPOkAuriO+FtKmech85yM9OM5qY5lir2j7q8v+Cbf2dhXrJcz8zxTw58Qv2ZvhTPP&#10;ZfCn4Uapb3GpWyhphpcc7zLjooeVmAHsAC3TPWt7wh4x/aw8RadLqvgMHTbFv3f2PUrON5I1j37C&#10;UljPztuBY55CqOxNezP4j8D6bbRpPp08wj5hZl3SDv8AwrgelR3XxM0GKzkOm2dxBCpDSIbUBn46&#10;Bt4259e3pXJOtKcr2v6u52U6cacbLT00PEr2++N+tXVrofid20u4VSzXSwww+bIGXLgIxIY+vAxx&#10;jFL4mvv2hNFsLY+G9b1y9nMbLKtjG83mP/CpK/JGvq23I555zXeJ8ZbPWPEP9m6HpmlrJb2ryXH2&#10;xWmnLbtoKkFSF45POc9Rjm3qXxPvPDln5Wo6H5O+Ejz443KFiRzj1HbOfrzRzSjJWSK5eZdTzNdN&#10;+MejXVuviiPX5rO6k333nXpcp1O2NSGK8kHJXoMYHWsbx14c8W6npN1eeCL/AMRWt1JfBo984VnX&#10;GAn3NoA5Jyp6HpXtlj481H7FFc3Fw2ybiN7ixC4P15+b0ycZqpqvj/W7rTHttNVZY/mhLi3yV7E8&#10;YHXI9frS9pLmTsjT2fQ8X8GeA/i5q1k1n450uykjkkWX7VdQeZcCVc4dFjyEBO7scjbk9RXR6N8J&#10;dW0OzudVjuddvpImYxR3N9N5bnBOAm7YOT/dxgYxVe88H+ONLu18V33i+HT7qSYGCS6jPmSD+FUQ&#10;svynv0BOAM9u08P3XiXX9CR9WW8uJmH72SBlHI9BL056Dn61VRv4roI2XunnfhrwZ8UfG+rXGk6p&#10;4Bmh0eaMNBc31xA/z4+YKmwcE4GG3dz3Fb9z4P8AEvhySOztrzVGG5Wkht4YVLMRn76Rh8Z7AgHv&#10;kdX+OfhTr+sXUeoxeJvENr5UgMirCiDHXCtHE3f1/MVa8AweOkh+y3byQxRyMq3F9dmeZx2JyoCj&#10;2xx61nUqKUbxa9Bxi4ysxdMHjrQjHbWfhGfEiFbeS51TzXJzx8hXgEHqT14way7fQvH9p4l8678I&#10;SXCs/mSNFdK4BPA4KBc/VlwOuK9FWW30SxaeO/kvlWNvtEkYHyH22qc+nFea+Lv2kPEGgapb2Ft4&#10;V+3W95fLbqscgj2L0y3yNkk8dABnkjGazp81RuyNZOMY6k3iS+8VvpUJPiOx8PWYmVbq1t9PNxcl&#10;d+MeZG5WMn/dO314zW54Z8LT/Zt2lzyahCygrb31w23dj5WLhST2Pr9Oleb6R+2pdWPxEt/hvoXw&#10;mgjuJUkMjQrMIwPMChg7RjgjJUYB4PYc+1T/ABKz5Vtqi3hmlwrR2tmHCnbnk54HHU4HYVVSFWnF&#10;JrcinOM5XRix+HdZSK4m1zxxotntkAXT5mVEXLcYDEszNkAZOM9snFaHgzxLo/h61OiXE+2LePJk&#10;hYjC4wPlGM+3BrN8QfC74Y/Eu4uoNf8ACt80kmx2uFvpYZX2/cOUYYxjp+dWPCvw/wDBXg601CPw&#10;jpt5IqTMZZry6e4PmdSq7/fsDxWUnTlG2tzWKnzbGl8Q7Hwj4gMYg1K5F0fnVmnlxnGBkIFzyezD&#10;8K4GTxR8Q/Aeo/2XrHie2+zyMfLX+z3aRhnooFwpJ57k9Peuw8G69rukave6lqOn3DQPhYdN8ndK&#10;MZ5GdoGeD94/hzXbaraQ6za/abW28lT8xSbAb8TuOKjmlT0eqK0lqef6Zd6p4tEdzJpmqWph5aS5&#10;MEcc/Tqquzfkc+9L4mtvGErCHwvY2MarHiaW6md/KOONqBSCcd2J57Gr+n2C6NfG6truQxyMx2w3&#10;jvHjnkjPHPYcYq9p9jrGo7pLO8+1p185lKsw69lH0/zms5WjK6NN1Y5Xw54dk8P6Hu1TxBqGoXV9&#10;IW3X0Y3Rdh8v8Ax+J547Cv4M8T6x4W1u6sPEmuWl1HLIWsbQoVkiXd05Y5HT0rq9V8LxX1mYdN0U&#10;XDzN+885jHHEobnlclsY6HrWBdeBZLrXINU1awsWmaTC3trbrHMXKgZBGM4Vccgnp6caRlDlakzO&#10;z+yamp3zatps00Ok+YrqVUNfbec9BkHHpx0qTSdY0XQbdLJbi4udqfvLd5m2qfTcQen1FPHhy00G&#10;P7VP4nuoXeLaUWRgpGTjjcf1FY3hTVtKOq3EN34qs59jfvPs9um7d9Tjnj6+9Z8seV8rNbvqak1t&#10;aanffaraTy3UA+XIwYJweB6/jWNqOmDQtdW60qzvJri7JLN5/lRrzktsBw35flXQz61p0t7Ev2TV&#10;L5nHyskfy/UsgCr+JAriPFWl+IvG2qx6j/wkcdi0EjfZY4wrKqqQCpIG4knqdxx2x0ojvZuw99kd&#10;H4ojvrpf7IfxRBZTzqv2dpLdXc88gbyQeOp/ka8x1TwH470/xdN4tOsx3cvl+RaldVkjVFPXCLG4&#10;JH1GMHHv6MqadpGmrJa6Tbqy8SXV5HIwY45+++4/r0qro954cOrx2o066WNl3STW9qkVqi56AkjB&#10;+nt+MxrSp6xLdGNS3McW+m+PLm1jig1Ga4u9v7ySGLySGznYGGc/Rs8Guj03wxe6q8Md1aXk3mEN&#10;OJrom3Hrw3PUcYGTwcCtuHx78NbDXJLYaqkcs77dscMkiscDByqsvOV9ByT61szRWF7cGS0uJvNO&#10;Xh2R4DH/AGto/wDrVjUxc9Lo2jhUtUeY/GfwH4Ov7O3g8V6rdWOn27MFms4WXAZcHMgztz65U+9c&#10;h8Hvhn4A8F+LLufw38Zry7tYrzbNZ3mtfKzZZVjMSxqwAKlQCT09sn6EsLS106E6n4q1CaKOP5mj&#10;8kbZG9OR6ema5fV9Fg1zUZbzwj4itbOae6UeTa6bDJJKSuArHymbjduz8uPzohjpRi4j+pxlUUrb&#10;Efi/TZb+za1F/rEYmjaJT4dkYtGp539MZ9Dg/rWPoPgLw94T03+0YLjXNcknukDSa7cBmjZTjoEU&#10;cemDnHOTXdLKvhy9XSLh2vLmRP3kMd1t3D+8Rt5xz8u4fyrOXRVmnfTdPkuhcxqzXS21sqAsWyF8&#10;zcV49Dk9MisY4ipy8q2NnhqV7j9MFtZkX+o6dZtOAWjh+zgSRBscfLx27DNZ83i3w74uvdQ0fT47&#10;GZ9PCLcNDMs0sDNkhSC2A2BnnH9ai1DT77Qy0smu+II2kQLNDaX0cuFLDBEYjI/Tp61c8MfDtNM0&#10;v7L4d8W3X7x2knmutEtmkPHCrs8sDB7lSar2lldsXso7Fy20m7sEt4bW9b7CkmQnkJHjPPzGPAHP&#10;Xg/rSat4+0SG98nU/EscUnzJ/ZdzcJED9AD8w469evPasnxxqHijS7BdCE80hJx9tuIdjfTYoZGz&#10;z2XFSeGdMuNR09tG1fRbfy5SrbtQtQ8ZGAThc4Y8HqB9OKfPLRyI5I3aiamlLq+tLGt2lmsPlkx2&#10;1vJhcZ4O7d0x6cVq6NqWsWdjJpz2ok/2YZPOx2yQzr/OqGu3Om28LQ33ixZ34T7FZq0UK/8AAPmI&#10;688+hqOHR7DwVAt7pvhry/tSFtyrNcM4xkjbyR977oFRKaKVOJoXzarBaZt9Na6mkbbDBIVjj3ev&#10;BbA9cnH41i3vhrxHLr1qb66tZGf5wnnOoLAfw84z39atNCbnVY73VdPvI47Vf3UTapJbQMvfMQdV&#10;I56MvocAjjQi8cWGn2s39hxGRVjKrHp6FY079eMc85HH1qOeS2K5I73Cx8GahaxSwz6/eMsjb12s&#10;riEY6ZkUg/jW1pnhbT7+3+wancXF4iqpWS4RNsT/AMLKwQKCPYV5za/H5bDxBaaV4t8IfZ4buRvs&#10;91bu0uzAwS24BRk9MHOCCQO3VXOq6z46tY08LaqLNFuF86SSLeWi6nA6FuwzwM9+lRL2yavoEYwl&#10;sjR8S+FtJisXTxxp39qWqwmTzprfznXHJwAGY+vc1R8R/DzSLnw7JfeD28llj32bWcnzI2PvfNKD&#10;n2wDV2a71K+VoLKVmj/1V00sxBcD0A4HT0OaNK0JtAf+0LdVlZo8TQSXAG7nOQFAjz77Mn1qI1pd&#10;S/Zo8p8OXfxruYobLxRJqFxdW9yvlzC4gVpBu54nkkIyh5Kntwc12jT+MrO6ht9O06CRWY7ZtW8R&#10;SSLGccny0i+b/gRxxXSap4i1u2tJBB8M1lZWzD5V5GASfVjFwM9euK5/wJ4Mmj1G/wDEOueCl0/V&#10;lYvDPpuoGZpuPuu3lIACecZI4zW8p82rSIjDkVijJp1jG09xqmuzeIdWmHkw2FvIkccbEc7RlSoH&#10;UnqPTJ50fhtZt4TvP7N1fXdPiZof+QXHbhYoBuJChWBLEA4LfLuxnaM1pW/iS2nHkxwy2k0cexoo&#10;5Y2Pc/wk44+nWpbvSk1OeOOOyj3DktJbkyBv7wOTwARyBx2rHm+ya81xnjnwrbahptxc+GoNNt7h&#10;l3tLDpLeY3PqZAPwx+BrivBJ8Q+GtTay8QTWtvG0mGuPskIAbPGd0BwD/v8AHqc8dbrPijTvDFuL&#10;PxPqFu8ca7IlmjYcYxks5Bb64OfWuAaDVfFPiTfp2iW62u3KzOs2HHH/AC0U7VPPBxVU4y5XroLm&#10;1Wlz1Sxtl1WfzI7eG8woC3EdqiheexJP8qZdaJcmV7i2slhkZtslw6bm2/7xwPoo4GenNL4FtPEl&#10;sPsUmhyQgY8trjVGm3D8GKjp6D6V0097qyg6eIIhOwBxGobv15rnkrSK9pJM851vwdfWTSi3vJI3&#10;xlZZsSEZ9lZe/vx7da5PWNA8VzalZrpsu2FNzXE0mDJu2/KyruYAHJ4wTyOa9C8ReKbmC6kgzJJJ&#10;z532e3DFOduDgk8k9cYHc1V1TQtP1xBZGaSZtytL9lvAjRnHHKEMOD0J5qo2iVJylHY5K603xDa6&#10;eh0+yhuJ44my3O8N2ONuAcnsPw458A8SeFvFVt4gkTxlY6pexw3Ukk1mtyVV5JGLsweMqwIOCCCp&#10;U7eRjj6xk8M6zb5tLPUZUhG3aY95Z/8AeYkn8eScde1ZM/ws0G/1JptY04TJFINkMOSyZ53MxA59&#10;Rnp2rajWVK5nUpe0s2Y/gO+8XaDoq6BPqa61p4berXrJNcQ57Nz84U+oVuOverlpr/ijTdWMEtw9&#10;1azQsPLs7PyWL/3xIwfaM5BAViODmtvSPD2n6GI7fwr4UtVeNf3UgkKRqffLnJ/4CR70290PXdcv&#10;I5PEV9HYtHzlrhQwGenoOPbPvWT5XK9jWJwOk674ik8cto994QB00qynxJDqG7zV3HCyRhvvDByQ&#10;QBkcDt3l/I9ssdlaXF4pkZfKMkvyMP8AYJfC8Z5HUkc8cbtzB9ps49MjXdBIuDvnV3K+qbS36np6&#10;1LYSaNFAujaZJamCP5G8y4lRkkB+6NyFR/8AX6d6UryeiGpqMbsr6R8LC9hDqDwwyKsao1us08cs&#10;hA4zJvO4DPcc+veq76NaWWoLpdp4WnhaRsGWO3V1Hu0jOcY/DPpV4X/hs2b6Ho3inThNb3BE0Nxq&#10;Ds4diTltyhidxOOx7EVzOpWOp6Xqyx3HjGGFrjJgjWXb9oA5xsY7uM84qfYzlqx+2XkaHjDwXofi&#10;G2/sbxvbSXFvKvElv50K7T23wZ4x7j8KwfAXwd+GXw3ddO8H6X9j0+EKunWceoTyx7cdMNyAST1Y&#10;g4BPNdjoWlWluh1PU9R27/vTQ2pLHju4Brmvih4m0W0iV7jUWls0YF9ocH03E4DEDvtPSiMJv3L6&#10;ClU1u+h19rpd3Z3aCTX7e3RuVgRlVn4455HH05zUurab4kunW3tbmJYWXMn7wLITn1UYxj2HSvHv&#10;D7fDzUrz+27qcSTwyGO3v/styzKDtwMpyEG0ct29q9H03R54S9/ouvzTRzR7kSSEr26cjIP19KJY&#10;fl2/FERq8xqWfgD4caZG39sLJcSsreYsbMWDdSd7EnGffFJd+GrLUdNGn2VlNHZ+Z+8DXjEsPQ56&#10;D8earNqGoRWdvci4WJdwEjzyEybvQAA/pUmo6PPqNnNct42uI55MbZFsyzKMDgA4/l19anl11Y3z&#10;dy7B4V0izjjmgs7e4DAK2y3ZmVfY85+mRV4+H9fuRCdOu7e3hViX8y28skdhhs//AFqzdHnW22zj&#10;Tr6SJY9v2i4lwzEZH3AfXv1+taMuuiW0hkt7VVWQ7Fj85QS/oRnA9eSOvPpRKOpF5dzP8RaL4phn&#10;iMWkaPLDys91cTO0iDsFHl889QWH9KuafoccSx380aK0LbmZc7XJ7N8xz7Dt1AqeGdtYtWlv3uLW&#10;NZA2LeWFy3P3c5YYP4H6HpBqniO70sR/2V4G1TUIzJtk8ua2BIJxuBMo27c5JAzgHAPGT4tEgcpb&#10;FuTTdbvIFkk0+MsufJmmVXwPQAYP69cUybw9rFpYtf20RkYLvZYYVO85OBhw5HGOnXtjoKmmzeH/&#10;AAVcy3qxXyrMzzSRX195rGR3JPWUkDJJHy7QOmOBXVWOvaheWqz6ppLWqKC/+jTeYhHOOSB256AD&#10;pz1J8PwivKxyWlaP4p8UaJIdUluNMknVfMtZo4kkthgZEbFfmwcjLKoPPHSrsfgG4TTlnhsk3Qt+&#10;7/haXj+JkVg3Y5JH5Vtrq2n69D5tqkfksxG5rxPm9vlY4NRsmg3lj9htL8yW8JJEVvIWWNx1U7fQ&#10;9uOlS6l+hSv3Kc3h231krYJ5zeUysjQw7DE477y2CPUYFOmstI0jclxrc15MyjMcabduD6rzjNQW&#10;OsaVqN+3h618RxRXccKyyWqzIZVjboSvLDPOM9asyW10rTWVhPJC3O67SP5z/uEjGfqMVEpdGite&#10;jKc41ZLpbu2FjZxpt3PK26QKepx5YIP41i31lr93f/bpdXM+2Ta0kFnH+7U98v0+nzH2rrJbexeN&#10;nvZG2jjEmOPcnv8AnWBr3iW10ixa/wD7GlmjRgJR8i/J03Ale2R36Z704y7ILSRBZ+LNP0ua30a6&#10;ht7fUZs+W1yA0pVT94LGpB6egqzeaLqGrXLTeI9ZjFjCgN0l4qhWX0APzYIPQjnPStHTvHmmWFtH&#10;c6no9xb7l2/6RFGwxnA5DmprjxF4Y1eBoYtWt/LvCUzHeFQSBg7dj9R7fjVOK7MUeZGLplv5Mpvf&#10;BmlWkdiZGjb+0LbyFYjnEYKg49xkcVvaNCJdN/tOK0tWjkkYqyruzz2ZuoHqOKydQuNF8O7r/WXt&#10;dyqT5szyMOvBxuOePbFXtO8eTa8WsrG0mPyZVo4dqnPs3T/69K0dwtU3QzVtaWyuidO1OCGdeHhk&#10;hDHAG5uQD2+n1pI/E3g6a2uNTe0uL1lTe0cdluaTA+6qqCzk9gMk1S0vQL698QXyWcph3sv2iKeF&#10;gZcgcjj5+O444xxXY+HfhvrUEKzS6bFBGuQtw6he3ocH8h+NVHlk9FciVorVnEabaeH/ABH4k/4T&#10;CJLrT7V9N8uHQLjS1hjSbdkzEhd2/A24LbevGea6a+0vw7d6OusanqPkrDuEUNswXODgZ4zz/WrH&#10;irwxJexf2NpUdqu7a00nnM7N6k9MDv7VWX4Xa5YTLs8SxrZyLtXdGWUNyT24AHGScHHY9dJe8Qnz&#10;R3sZNiLgR77CGRpGGGX7RuZV64wf5ZNdBouma9qdhJY2rQWyBflkuJmOWI6beMfQZrJ17wP4G8NR&#10;SSxxLNcSMu64/tQL85OOFJI69sc8+1Y0Hg34laa0Op6FqdnDskDSW58yUyKSOmSo6D079+0csYlq&#10;0tmdCNLuvDN99kkNsu45Zo4juZiPvVn6lqvjbS9Z86xc+XcIAfNyQh565b5eP7o69c1T1zw3qGvM&#10;+peL76ZZFbKLbqMKQc5ALfyP+FWYdD1sTLZ6NqE8uQWtYbjUCGdQP9nkfgO/ao5oqWhVpdWbPhzW&#10;NauiyazfRqOrtD5rM3oQcgY9uavat4q8VBls9Ls1nw3ytMxX5f0/nWOdC1+y0x7XTrm301I4wrK4&#10;aTac84bI456VV8NeEr7w9dzSnxhJeXKyebJ55Yq27IAHzADHHA4x9apNLVkWvqdpp0t1d2ZfXkhj&#10;7SeQoOR/wLNWJLm2S2X7HqDsq/6rzoy4X0HBFcXp2saxLqTT32qx3Ef3XWBk2nHXCk1sWurxnWRM&#10;89stv5ZIjmjSQoegxz/h0p3iyHCRvIslxaRlpSLiRyF42DpwTlun41oReB7m409pnvZQFwflaNcY&#10;HT7pOM888+lVbrxlJf2wj8PvayyrwuIMKMcZ5IrW0Lx3pOgLH/wmt9bxytwYbebIHuT0H4e1axVM&#10;z98wdZ+H2o6vpEV74a1Ly7gSHzbW6hKLJGCRgMDwT1yVIPtnIw5Ne1nwC8VjrtjdQSXEZ8qGzsZZ&#10;I+OoMiqVUknuwJr0bUvGXhqaYDS7+43M2/d5IlVBj/ZGf58VNY6lpmqRqDrTSMf4WiKj6/d/nVez&#10;pkxqTWjRxWnrr+t+XdeIdMsY7WZS0cPlkzLzgFgW4z16ZPamW/8AZ7a9N4fULbMlv57L5O4L8xUM&#10;cYAJHQEknDeleiReGdHa2kk1BYmV1+Zo9yO3TjIxn86dLa6RJHsk0SOPzOGmbaWxn15Pfp2pKlF7&#10;le0l0POLrQ5JXcyPDNgfKy2+SKWHwjDcQqxSISFWH+rw3I7V2/iDwxowVblxLI33Y/JcDJx68+lQ&#10;z6FZojWVvfzRySwjy5tvTPfjI496n2CGq0tjirDwtePct9p1aIwR/wAFu58zdz15x+BzWl/Y6wBf&#10;tGoLgL91ox6Y9a1Nc8JX8VtI2lX9rHKGDRyXgO049cDp+f0qPTdIsfNRv+Eq+1XS5EibR5ePQfKD&#10;+tHsUN1Zy1ucwum6HqOrfbLbRYZJkk2JdHS0ZhjgjcecfjUuneCpvD15qGpabfyW73TGR7eRn8lC&#10;euIg+1RwThcclj1JNdZqfhy2aCKFddWJY/4YQu4f7vpUF74B0bUZI2e8v90ahlhe+ZFcgghiOhOR&#10;160ezQe1fLucTqmjWMWrad/afiOOOWXduRIGAuMRsxx8x284bJPRcEnNW5bfw7pkT6nqfiGzhtdo&#10;3TXDfIMjg53Y7jrXaP4WeEGGW1jaNv4d4bGfqP61Xg8CaLZ7fK0qJmXKxx+WMKOvQCj2cXrYPad2&#10;VbfwlEIoZ9EazddpMfkkbX98is298O+LFjMbandxqzHKpINoJxztPBFdZH4M0e3K3sOnzfLlTHBM&#10;ynJI4xkDH+RUPie0021gW51S03rlm+zJJJJKRnPYnA46epwCarkJ9pI83Oir/aUUhuLqO9gj3KV2&#10;rvYEZZSPTIyMY5GKlfVviHPJHeSePr7T5re1C3FvpthaKZJCeCftEUuASf7wHrXR6n460rwxbWM/&#10;gPwa/iCTULhYpksbiFTZr3kkM7qwTIIwisc9q09G1X+25by61rwXCv2eZYlkk+9Ip5J24xhc4HJz&#10;g9Kr2LjaUWKVTm0krnl2la/8VdTks9Rvfjvrmk3WnRy3VxoGqeE7Gdpo9zKVb7OimQjKkGFhnK5B&#10;5z5R+2T+wF8cP2utcXWY/wBrqTRbGLRRYyWOk+E/3U6+YXDMpvBucNg+g2jABzX1FpKaH4qtprTw&#10;bpLRrHcyWt1c+SUMDDB3KsnBXBOCoPJHoalTVPCmiGHR/E/iW00mWF8SGS5SNpDt4HzHGRnqOowe&#10;OQOqjXxWHqc1NpP0X+Rz1qOFqw5JLT5n4N/tjf8ABI74yfs5a1qHiCC/1fxpolrta88RDQ5oFjYj&#10;OZAWcY/21dgOM4PFef8A7L/wQ1nxnf8AjKygtoYRo/gO+1B2kP3ljkgBAP8Ae+bOO4Ff0Z65B4M1&#10;Wx2ajdI8N7vj2XVtiMrjkNkEAMM9cA18lfHT/glx8Ob/AFfXPG/wB8MPoWpavodzYMulzRGwuROo&#10;/eeUGBTGei4U4zjIG76LD8R4iph/Y4ha9JL9TyKOQ4Cljo1oaRV7r5H4d+EvC8OtxTXoiVlW6eNW&#10;55O1en0Jr+gH/gkT8NLHQo/hn4yub52t9P8AhLZ30Ss37uOQ2qW5/UyfjX593H/BD/8AaG8GeArf&#10;U/DniHRJryS4kludD1B5YriL5R0kRXjPKnglTgjODkD7/wD2Z7zxJ8DP+Cdy+IPG2nTaHrmh/Dtt&#10;DvrORkLQTedNHHhlJVh++hbIP8q4eJMbQxlKnKDvyyudWS4OphfaQlpzq33s/On/AILNfGB/EUfn&#10;XFx5c3ibxVdX80StwVBZiMezSD8q/PlLp9+9JCf+BV93/tR/sR/tiftlapY+NfgR8ILvxFoOn2rR&#10;/bE1S0hUytId4UTSoWxtAOB1FeASf8Esf+Chum+IV8PD9lLxcZ5EZ1VbNWj2g4yZAxRT7Fgfw5r2&#10;uGZYKjlMeecVJ3bTa6s8niOWOlm0lTg3GNkmr9EcN8A7iSbxzbPcBpFjmVtjcg8jqPSvrH9tD9sv&#10;4h+BPG5sPBNjpGj/APCNRpoem3GmQPC39njZN5DKrhGHmRq+dm4MOCATnc/ZR/4IRftuapex+Jvi&#10;gfDnga3Eke621TVPtl4ykj51isxImAeCHkQg9sc16P8AtYf8EFv2qvix411bX/Dfxi8FrpdxfG4t&#10;/tEl1HMc8DevlYXAPZj9K1xGMy6pjUpTTj16o9LCyxFLIZwaftHsup8TJ+3T8bLiCaNvF4xcWEkU&#10;jDduC53f3s9elfod/wAG5n/BSvWdU/bS8cfsxfGDXF+z/FCKPU/D+6TEcerWtsqyRKD0M1un4m2U&#10;ck18X/Er/ggv/wAFD/h3rcGm6P4d8P8AiO3uZFWC/wBG8RxxoSccbbvyX4zzhSODjNeg/stf8EOv&#10;+Cmvw++M/h34y6Vqnhfwnq3hfWoNT0/ULrxEk0kc0Mm5CEiVwwygznjacHPK1pi45JUws4qpH3lp&#10;3v0PnaFXOJVI03TlZPXsfv3+1z4hl8L/AAovZ0VlW40e8t5NzfdGEwfzH6mvxE/4KA/tK+I/hBqu&#10;gSeCfsbSy+eZDNCXIIaPBGGHqa/c34heFdP+O3wk0v8A4S/TF+z6mI4NZsLO8YmES7UljWVQrHa2&#10;QHwM7c4GcD82f+Cw3/BBH/hHP2fLv9pX9m/xvq3iCHw4PtOoeHtQYzXAtXI3tG6j5ijYJUqPl3Ek&#10;lefhcPhMNWzTD1Kz0imnp935n1Ecy+p5XVw8Xac5K36r1PZv29tQl16y1jx7oZUS6/4Ag1bTZCu4&#10;b5dMSVGwfvDfHnFfhtqX7fn7Sv2lorTx/FB8xG2HTLZcc4/uV+2Ot6svxB/ZB+Bvi6aPe2p/BTRb&#10;a93dTLDF9nmB9x8wNfh34s8AfDrSfFGpadJ8LoWkt76SForfULpWOHI4zKwz6cEe1fR5LRwM8diK&#10;VeCdrWujx8yljoYKhKg2r3Tt3R+l/wDwb66d8eP2kfH/AIm/aQ+Mniya88N+D7f7JpEbafBHHPqE&#10;qEu+UjUkxQ84z1lU9hX3jrfjrw3ot7Np97qsdn9kmjXdcEKhD8p82cfNtOM+9a3/AAT+/Zj8MfsR&#10;f8E/PD/gU6H9gnh8Oy6x4kj3+Y/2y4TzJIyxA3ldyxg4GQo6cCvmu7ubvxd4K8V6jq6N9quDa3Tw&#10;s+7Yvm4CZxztBC/Svm8wzCjRx0nTikm7JLTRH0WBy+WLwqVST9213vqz9JPB3i3wn8U/AVxL4U8T&#10;WWpK1k8f+h3CP8zJ91gDwQeO1dl4GvbiTwlpbxx7bhYV3RSLtVk2fdBHAP8AhX4lxfs6XWu+PbX4&#10;1wfHjxV4JttLU20tx4Y1Z7eYyghlYKsb7h8w3Hg4A6jJH1J4D/bt/ae+A3jTw/8ADTRdf0/4maTc&#10;QSFbzxfdSWl1NGihm8u4t7ILIFUr8zLITk84G6unCxjOjGcHurtdjx8ywVaNSdNapPTzP0Y1KPUr&#10;LV447XUG2XHm7YRGd6SYLc9iMdiK898FeKvC/wAUL+Pwp8RPA1rcyXH2kRXRjKyL5TYIyuNp78Hi&#10;snwz+2p8MPHVvpMdzc3Ph3UxtN1BqFjMIk3Iw2q7ohbk4DFQPYdrXgC/g0fXLfxFbwreRrqt8xuo&#10;ZPNKpIwYOQD0IJ6E/jUVI0oyWhyYfD1Pq81JWlbTo769iO/+G3ws+DHjOZ/B+q6pDdX8KF9LvtSk&#10;uIQNzEPF5mSCcNnk8AccV+ZP7Vujrqf7Q+rtfXc0NrH4kupJmhYB9gnLHbnjdgnFfo9411yPxT8T&#10;NIv0kVmbzsRt/CMOAvv6/ia/Nr9rOS/tf2j/ABLDNCqrDrVyzjdnA3A5/EHP41wYqny1uaHVJ/ie&#10;/lblGjy1G29jprDwd8I9VhD2eqeLMdN9xJBtx+BFdTous6HpkSacfjf40h8tdkMS3DFUAAAUD7St&#10;eN654quvCenHVbEx/KOIoGI3cZxhjivH/hJ+11qPjz4q3ngXxR4Jls4FhFwt8vADM2Ap64z9ex44&#10;zXZGnKpTc1rYJc3P7zPrnXvCfw2u/tGsR+KvEF1fS7mZrjTVxK+OrN9pJ5PfBNcFqz3mmncmlunI&#10;xJsZ8f8Aj1Ou/iLb28KxvrNrb9ljZSzY9TzUaeMpZUEUes2cynowbrVqMTL94ty0vx6+Kun7bO28&#10;a30IUBF+aXAX/vvpjtWlp/xg8f3KZn+Ld5GzcbSzDH61zl3rk0mC9pbS/wB7nrVJL7T77dGdDVT/&#10;AHVbFZunHsvuNebuz1q28S+JTElxH8fldXj+YN9ojZTjplT/AI1bt/iB4sWRbW2/aJuN+7Cx+ZPI&#10;B7/6uvFp4JyVFlZttI7Sqa0rC61LTDuj8PSMzd1QnFZ+zjHf8kafFHe561N45+KsU6pa/tF2D5H3&#10;ZluEYfXMX+NPh8XfHKc74/jnpDKPu5urrn/yDXjGu6j4m1ZVjTTbrjlf3J4/HFVNPsPHTSKn9lzb&#10;d2csuKzmlfRfgVGMuW7aPZNQ1X45XrjPxD0O48sZG6+nHPrhkqpHdfH4D5PEug9c/u9S259+Vrzy&#10;HRPiKpEkFvtyP4pef51fj0b4jsgLXbL/ALImNTyOWqbH7sd+U5fVfiN8KrjV7iSP4Rx6Zq0u6CbU&#10;YdTkXaxGCSYwrFcgcDr6mvRPht8MtD0/SrfxGkkc0jW7TRzeY6s0bAsWkDZ6D1zwOfWvB/i18QfC&#10;+heJ7vXddu1jjEyQ2+cBpX4G1R3+vPQ4ycA+meFvGnxi+ItlDd+NND8QN4Z8jbY6D4bhjtxPGEAV&#10;GdnRzHjGctls8Y7fY4vDuOkXZLTf8EfM4Ws5JN6v8j1bwtF4G8XwmHwXrOnX+3Ek8NhfI5Uli3zl&#10;STjPY+9a01r4f8P3kl7qmuaPbvGqtN516vmAemMZPSub0TxbY2skcOlfBHUtNhtlCzIt/p0flKOn&#10;EM7NwPqfaneLvjT4I8C6R/wkOt6XoNjZMS39oa1qwiaRev8AqzEXZufugE+oryoQlKVoq/z1PSlO&#10;MY3kdJaXlj4rtptQ8MQWuoNH8scnlq0bcZ4Y4Bx7H8q5/wCI3xA0r4Q2C+IvGNvPDatGEnltGt1t&#10;7ZN335d8wVeSBkbiSQBmvI/Fv/BTH4S+HdPkvPCfw7vPEFnG3+kahpsbQ2aN2DSSQrz7bee1fN/7&#10;Q/7XfjT9srXbH4b/AA8+HzWNncTGKHSbWYyTX0zMPmlbAGRtBAwFUEkk8keph8pxVepecbQ6tvb8&#10;Tzq2aYWiuWLvLol1PLv2ukH7Rn7T2ra54CUX8d5cR2+nx6aod5wihflRQWbLZOQDnt2r7D/YV/Za&#10;sPg98MY9M+J/jaPSda1m8a+bQ7hYlnij2qieYJF3A4UnA6bgDgjFc/8ABP8A4J1/Ev4WWS+J9K+L&#10;tp4b16SF42Gn26y/Z42HKiTIO7sdo45ANd54U/YkmhnufEXxC1HR/FWrT/f1XWLO5knJzwxJuAOB&#10;gAADgV3YvGYOeGWHp1PdVlort2/Cxx4XB4qGI9vKPvPXdWVz3XRdR+BtrqUfgKH4haPJfk4TTt8b&#10;Su3OQADy2M8c96zLn4c/s7QeK9QvH8NTXF4x8zUJE0G5G4gADEjIIm9MBjzz6muHt/hr47+GVv8A&#10;218LfCfgex1CGPZJdW3hyO2kSMjBcyvcdMDnJz/XhPHf/BR7VPhTpf8AwimuXGg+Itehb/U6NHm3&#10;HA/1kyyMCcHogIz12nivLo4epXlbD6/15HoVq8aCvXaR7fd2nwUk0xtSn/Zr8Qaotr8sdpJptowX&#10;vuVJrhVJ4ByM4/SsjWPAei2+gyax4R+F/g3wUZlWV77WNNhneBc5bzAoVN57/vWA7E14B4G/b1/a&#10;d+M08lh8O/gVpetTW+55Sl7LDFAvHDMzquR7tk9hTPHfwb+MH7Qlr/bfxx+Ki6PIxB/4Rnw9FJLD&#10;bQhj97dLhpOpySemPauiWGqUanLXko/O7+5GKre2p81GLl8rfidzbftM/s+aOuqW/jb49eHUa2je&#10;KOfwf4Qmt7mVwOsc5Z0HPQgYOc7hiuD0/wCMXj74zWet6L+zJpni6cx+XFF4i1z4hvG1sW5LtDuV&#10;WfAIABbA5PXAqfs7fC/9k7w945uLnSPFGueKNT01pIWtrzS1SGOQ8ZYMp+YckfN7gHrX1D4V1Xw3&#10;Z2Ny+ieG7bTYFutn2i6VY/M46hRg4rSviMLhZfuYtvTWWi+7QmhhcVWp3rNJdlq/vPke2/YD+M3x&#10;J8QNe+PfGFhIVZPtmoPNdu1wSTudS8f7xiOfvAdOle7fCX9hf9m/wRHDP4l8MXmt6lbzpN5l5cfu&#10;VAPy5jX92w4zhgScjgU34jftMWWj+IYvAngDTrrVb4O0l81lC0MYAAAxI4K4J+Xry3FdBo2m/ETx&#10;Zptp4g8a3LaLp0Fs93qNrJMhjQDkBn/2QcntnnnGazxGY5lUppSlyrstPyNqOW4GnJ2V33ep3C6/&#10;8KvhvZ/b4ND0XwykygRW/wDo9rG8gJ5JiQ/14IOOoGPp/wAc/BWqX/2aw1hdSiuJGS18i6mZV2ry&#10;FPlKH+vP1Ncz4r8A3PxD8H2tn4X0e0vNDkvo5pJNw/fDlhIuWXjIXuS2R65rc8KfCbxRpE4udO1S&#10;xsIwpESTWxLop6qvzBQR9DXDzR3k7s6vZ8uitY8/uvG3gCw1aST4dt4hjZblo7+LULOSNHVHwZAJ&#10;jlhklg2Bv9eM1c8Z/tC+JtL0j+y/tWpbYrgyWsyERpdRgEBMxEsox85Y8HG31x6Dqfw70K+sJ7mL&#10;xFbatqFvCyRyeXEzI3QngDv15zxivM/D3hJvFms6hpt8txAmmzCPZeaXIokX/YPRhnnIPHvWsakZ&#10;atByaWueBeOf+CmP7U+h+O9P8JaV4Jj1Cx1OSU2U1jpqmOVV+5tcOfLK4YsJSuDwSRzXndp/wUE/&#10;bP1LxLceBZ/hrf2Ui2sz3F4ulhdjbyRJ8iMHAO1Rt+9z1zX15L+zLo1xrjahLYXskMiqjRW7JHEc&#10;YPK/eboOpyMe5y63/Zr+Fvg7W5Nd0rRBDd3EeJv7SuHmAyQAFEjYT7vYD3Fdv13BxjZUlt+Jx/U8&#10;Q3/E6nmPwh+PP7QvxC1W+0bxrJY2Mk8Eb6ZbyeZDcIVbMqyr6NkYxyM4wBkV7z4Xjhltmh1Xw7cX&#10;KbmZX1C6GIs843FRuGO5yaTwx4MsrOKGK30O2khaPA1ZYvMd1GCMHj8+cdqLnSb7VNZdoINThihV&#10;FWBv9WMMwypCZbOASp4AxXDWqqtK6jb0PQo0/Zxs3cg1VdOTX7H+y/CloqTRfNNbu3mBu3y7duwA&#10;5JLZPYcVjfETwO3xf8Py/DzxL4vuIdKkuEfU209pYy0auGSLzQ/XcvzAduCBmu58PeEZdKud0iyQ&#10;klpGacEks3XLMMgD2Iq7c2GlXCpp960TN5mwRtIAr/NnAyeSTzWMZOOpVo7I5G41DxToukXktn46&#10;udWt5ABHDfWMamPHGQ8fUHrjGea5rWvF/j3UtJmsrG9TTWO1bO40y0SVomxyCsinv9SQTyK73xDb&#10;adaWKpqBvLG3jkWJpivlpliAB16E8ZPrVqx8I+HNJj/tG0v7idcATNcSZJbHULkAep9arm6sOVbI&#10;8ivdI+Ld7pUkU8kOpG4ZHZdZttomx1yFiOB6ZIx2xiu/8JeIrvTPDkepER7mQBoLVvtC7gedrDA6&#10;5H4e1bmoeJJrJCbLT0mdXGzfG2Cp9e3qa0NO8TtaWUcUnhy4+aQDzIoG25J9hnH4VNSpKSs0XGnY&#10;z/8AhMn1fRmvNJ05475bfzVgv0KxxvjGXZQw49s/jXn8vhLXPFjTOL7VoSsyyT6hpax4uV6sokkD&#10;bRjg/KG546cerJfaTO3lTC6e4z+9hhhPyfXso+vNU7zU9MW5ktLSz1J9shEm5Qq56Y6g8fkaxVTl&#10;d0i+Tm3OL0jTpLGO40+Sa6liaZpvLdXk8sn+BQASR6VMbOw8I2Ul/e+H5FmnXEM0jYdc5weF4+nU&#10;ZrsrJTbXM0uoWqx2s0G2FkZvMEh6H5gcY9jzXP67rNjo199hWK6vLiRN6qysI0XoDk8Z4/nUxk5F&#10;8lkcDf8Ahu3vPElrr6fELWtPhgy0um28cTQ3bHnLeZGxRgc8g5NbV1qWpW1rPqOnaokJxlZ7i1lu&#10;WPuQqngDOAAAM9uTVrxHr18+ny3ekJDBcbMF7naVVj1PI5rkZdL+MGseXpl/ZQ3FnIq/aPm8sbee&#10;R6k/L3x1rbmlKKb6CjBRlZdSFvEfijTddm1K58RpMix+bcR2iyJPLHjkKuVB+meCeelbMs3j/wAa&#10;QLpvhrWl0+YIrQzNb5U4OXOMgYPc5zycdqXRfg/Za7c2up6loM/2iwbyvNuBJDKjcZCyqAGU8ZXO&#10;09xXcS21t4egaGCHyZB92NZI2bP4cn69azliI7xRUaF92UfBVp8QtKhuIfGb6SrRyDy7iCQyrIvv&#10;nH/oJ59e9rV/EZ1OEw2I02W46MyEDBzgDkD+lcL4w8G/GXxJqC6toK2UscMhO2+1QRgZH90A/wCe&#10;1dN4U+H3j+dJLzxPPDazeWoWHS9auViYgDqqeWO/eplNcvNdFRhyysbHhux8U6LA0N1FCkKtncu1&#10;Y85yeSc/jUupXeqNqK22mv5nmfN5MMRkBAHUnkY+vrVCwsPE4jn+0+GIVeORhGslwjO2M/MH3OcH&#10;HGSDzzirEEniERzWjTLZ5UjaJA0nPphh/IHIzzxXPKpNs2jTgOZfEFzAlv8Ab7iN1Zl2zZVQuSeA&#10;FAxz1AI7Z4rOCaRou2DWNf3ZGdrBmwT12nHP8wK0ZZfG4gt3ubl7a2EKx4keNWkbHUmYqWJ9jU2g&#10;afq2oy7LnUpLdY+cmxi+7nqSzP8AnnnNZyqy6l+xRkS6Nc67CsQu2WEKCvl2rZdfqf8AP1pL4+Cv&#10;AFk9rfMbcrb+fLFNcoZCijLPtVw/b0613X2OxmLaXJdR3HkxkXknmBWXjJB24A46ZxWLqHwz8G6h&#10;OdVTwmt7Ou0/aI7JQ5wGH3mPozDnH3j0zUxqyvZ3sXyw6HAeE/jH8K/ibpNv4o8BTy30FzCz2Txb&#10;lJHQ7g7DH4j0rp9Bv7m7iuIz4bjgbySomnm+9zwN4HTI6VsaZ8PoJr9dTXRvsMDQ+S9mt0JA+GPJ&#10;UHYBjrjJPfoBTfEvhWSCIxR2cMkUMZeKFrQSYYDoA3fj8PapnyyloNSstdzk9Uv9b1Cf+zdLsPNC&#10;SHzjdWqyEL0wApx68k46HnHOxpL6fBdpaQXq/aFjxPayWZEec535KgHBbtxn3qDwm99Yzumi6K0c&#10;pkXbM9n5YXI5BIHv7Hg81YPw61W9vJ9W1yaNdrNIu+Z1LEjkEKQGU46MD29BiXCJpGoZdpqOtyeJ&#10;lt4tPgaAcPcLEi5J2EKqgdOWyTjG0YznjV8UP4m8JXdq/mWrTXEDMtrbryqjHJz05OOcZ59DWhZ2&#10;cOrXCv4a19raaKMi5hs7hxgYA6AfXnOe1RtHF4Wnu9Tt7eS4vJI8SSbUe4uGXom6UFs9cZIUZ7Vl&#10;y3ZftEtiPSdVufFMbaZq93b7mXKxSMoYjP3lHfHrg+lSJ8Jrm9i8jSdYhWJ2/ef8SdDI+PczL834&#10;dqsSaPDqOpr4gF5LHJGelu20sPzH8hiotb0q4guY5k8Zaj5O8E2zOpDDBygJPUnBzQqb2vYmVTmJ&#10;LbRxZXwtdY1BkECkRW6xJkY7ZUkZPXBbNY3xJ8dabbWtvYaRptwmZlF1f3FvhmHPyqFJxz3yTgHA&#10;5yNLStI0VZ5lubeS6Fy+Wa4ugNueBjBJ4q9ZeG7i3g8jw9b2rKjDz1kjZ/mz6k/44rWMYx1JlOTO&#10;Sh8ManKY2u5L94ZMN5uFVUHXax3Bs88cEcc8Vo+IdN8O6loMOmWGtmxuIJAyiOHzpHC/wk4AXI7A&#10;g49K6q98N6rJAkWrwQt8xLBDtx7cYPtSaZ4YsrNWijtbePuv7gFjz3dgefxzRdEykzgbXSIbjUWt&#10;7a3v3BGX+1RvtZh6jdg+3J+tdHLq1tc2kGhavb2kaxyB2hF15LZBwPl8skjn1/xrWtNBurSdoLKY&#10;vHtw0aRfxHndnJ461i+IdR8G+A4TqnjS8tbZEk+WS6uFRQx6cYHenbmkHNfc0I9L0LToWvrTSbO3&#10;IDNNMWX5OOu44/UCqr+JNNm0+a8k1tWiSP8A1cMkcjOOo4Vznt6ZBFY+o6z4G1TUrXXNRtYZlLFr&#10;Fo2kcO2OpTBBG3PJGPT1rYg8VeHYLJI9G0eORYVwse0xqvYjaOD/ACo5V1H7xWF94S8SThLqTT2G&#10;4gO9rJuHUYO7jt2HBq7Jr+j6Jp39iaTocnlNIWeaK3xuUgADk4x1OduearWfiTRX1BYtRWztbi4D&#10;PHC0ShnA64BO4kdyBirWl+LfCur3U2neH5xczKcyfZW3gH3z1Ge4PX6Gk4x7Du9jlIW0G+uZbS28&#10;KMrJIdrXybY3I7oWTnr2rcTS/FVtpU0OiXtvaz3O370bsvA4DbCmPwx+NbN18OtK1xmv9bO1gp2y&#10;SblK/Qjr61d0bSdM0nbBaeI7iRY+VKjdn2yR/WlKS0sJGT4P0TxbZWclz4tWPqf9TJ5saj1JdVbJ&#10;7g5570ax4itLcrBb65I820iKOC1VWXjrndir+tWsF9uh1VrqZzwqpGCxTPrwAP8ACqFqfD/h2EQ6&#10;NYyLIr7FXaZghx1O3IUe5qJb3aLjJvQybaTxTa6hcXGmaxc3H2g/MmoXISMAf881Zyfc4HHaqetf&#10;D3xL4gu2udU0PSbps4Mv9oSTAL/36HOOwABzj3O9Z300tzLqu6wkmWZFYC0z8pwDg8knvk+nerDw&#10;WVqWkbVrxHU7vLWMkD/ZBOBj26VUZxj6g4y6mX4a8HS6TEltp8Vm08UfyrHZ/ZlRcj5cqCcD681H&#10;4s1M+HpFW+uYUkWEjF1qQWJ2K/dO4jnj3Pt1rSh+KEy3a6ZH4fvI964WWRooUYdMgqxx+ODUcVpF&#10;4il8690nyXEo3NNPbS5/H7QCPxGaI/FeSD3uU5jT/Cnj7xxH9rvdGsGhZw1uZJpGD+4kKMvr0HHv&#10;1rt9E+HWsafarc6yLVdrZ8q3m878sxAkD2FamheFYNKkzbs3K7vmKH9VLfzNTXes6lYWp8m3kkDS&#10;KMx2ckgUFtvAxnIz9KzqTjLSILn3JItTsLKKESrMsi/KuLd1AOPdRn8qkj0yzvJY7y91BlbO5Fd8&#10;E+uBn39qr3jW76eL3W4bLylXzJJbohcAd/m/nTpPFtta2P8AxT8ltI3RZGfK4z2wDz7Vnyx32DUw&#10;/EttYrfJPDok0ahmMs94zHJxkEYYE9OmQPr0rkfFHxL0rw3NbZ0Jbua5m2QpCZHeGTPys6k/Kg/v&#10;Hge+TXSTGaKU3WpRwW7bQEu7iRcnj/a689s55NY+raDNr96lk/hxtTjWQs3lMIVjXA4OANxzz39z&#10;WlOFO/vFSnU5bIQfEyfQ7Ox1WZdNQSXaQtY3F0rLEckcPvAXqc5U8/hXc6dq+u6zojzXNhY29wsn&#10;MdpdCVTwOMkLg57c/XnAzdL+FnguzslfVdIkuJF3fJHMdsZ9AM4X04HPeui0efwXaQR6MlmbdmGB&#10;bXEmXYeoBPI4qakYfZJjJrdED2QuYFnf72PvwxKTn9f5Vjarp2mR3kNnHps19NuVm+0YbbnPJUY4&#10;+grqL3XfD9o7R2lmxMIHmKzbdhxnp9P5VFp9rpayQ3rtHbl/MZ7W1RfLkZvm3sduS3fr1POTSjFF&#10;e0kYEup2+r6dDbRaRcWv2aZ0ghhiwW55O7G0jkfxdOg4OKt/4P8AC892l9q2nfZ76ZWVtSjwsr8D&#10;AbAO76t0HpXeW0+ktBHFJb/u1jz8yhWA9OpxVfxHB4avLU24sZrdduftFkG8z0GCFZs859P5G476&#10;Ec3Sxwd14N8KvpKrdaXa6lJZtutbieZ2lwf4dyKflPofl7kcVR8QeH/HPibw7a6ZZaVY+dDIiw3s&#10;2lLcKYzgHgeW0fGR5gU47A1r6po3w+8R2r6ZqXhQeTeKXW3l86GeQMAu9i5SRSQO4BGO2K07fxX4&#10;ettJjbUYdQ8u1xEs19JMq7cYAdtxJXoSzZAxn61fl66ju+wvg/whrPhGyNvrd3avbA/MiXAUL0+6&#10;cjjqecfjXOfEKX4Va9DPYz3PnMFZD9ntpbplY8ciPP6kY9RWtbap4TvPD9xqOq6tpX2dl3wyCYvE&#10;Y85UlmwSP09MjmsSx8A+Drae616w0+S6aWcBIY3miMh3AMm1iUKdT2B7Zoj7rbdwkebSfCSHwve+&#10;Ql/pNvZuVX7Zq0apG644UKoDeYMcFmb/AHTXrnhPQtQ0Tw5b2uo2EHnSSbUktr55UZOOT+7TjB7D&#10;GPTrXNaX8MbZ/GepTyzatdWl1feabfUo0+z2xHRIVjUDr/EQeD944GO1FtJBZti08xrfaI4fMDGM&#10;Dn6g45z71pWqc3u3uTTS3Ktto0UFy2m2iwRQtgK8KlATzy3cAe3B59KsSyRzyTpdDT7zy5MRW8Vx&#10;GpePjOd7c87iPujj2JrKfVddsfL8QxeBrC4sFTdFM2qZlfIONodQDk8dR1rd065g1uC11aTSZNN2&#10;AgwtJC3J6KWRmHvwe/4VzuNtTbmIT4dml/03N5HJI3yhriV0VOBjbEzR9vT8eTVi0+GFsmrtr0er&#10;3TTzxmKTfcMy7eoBUggYOSOO/fNUoLbUtS1u80q2t9ZmEcgeSRdSiEK5yeMOzL17qowBjjFdCE1G&#10;CVLm4gLJ5eNtvcCRt3909yfpn6ZqJc0bahzMpr4J8NBxZ/v7lpM74Zpjt29Ow4H5GtC2+2uGtNL0&#10;WKGCNAtvNCo2qAMdx6VNY3Vvqa7L/TbmMHlGmt329eOSOvt2qe5+1WtqFFzMbfK/u9jPj8MHj2qP&#10;Unmkynp3hq9TVTPrhlbau5WVfkbBPfH/ANerNzfnV3kstreUrYkXyThvxI5FETnUnW10+KNsAszR&#10;wlMD8x9OlO1HS9Qgt3ufsDs3k8rBK/zKATjtye3PejlFzdWUtMutIU3Fk2gNZLbybI3kjiCTL2ZC&#10;pPH1wfaszxXbeItSM2l6dItnbyqu2SEhpGIPIzyACOD35I966GM6dbWayLFFbxzMvzXCkFs9FIcZ&#10;q1aW2iySgI1ujbd53LyPfp0p+gc1nqeLaj+yl4Fm0uaV9NFpNdTCa5ltXMYacps80Dn5sdASQMD0&#10;ruvCHhbxD4V0C30ubXb7WvJ27ZNQkQyKuMBFKKuVHHMhdj6+nbukdov2mW8aS3J/5ZISP/1VbFrY&#10;zWnkQxMi7SD5fBHHrVyqTnHlk7i5lukclBdKl8f7T8PJFyNuZAW+p7fhmtBBpV2GEmnWrKy4b7QA&#10;wxj0wRV+fw/bzlWuYL252rlhHGSq/wDfR/lVO70ywsYxPb6dJsZsbW3HHvxwOKz5bFc1y5o9xocQ&#10;hgWEIvIWMEYx7f5wKj1vwF4H8RyRy6ro0dw1vMstuXYsyMP4hzxTdI0i2iybK08tsYVsnAH12n8q&#10;3rOCzMRQFd/QkKOPxxVRiZuXYxZfBGkWFnc3Wn2EskzqTGrSBmGTnA3emTUOlzBY2i1uzFqyNgFs&#10;gv8ApiujkvkhXy47vdKvLfLurO1861qs8UcksUcMZLN5kg3MMYBxVOKluHNIo397o1pYzXBktd0b&#10;F0bzF3DA6j5icfgKr6H8STr7RwWetXT3EAVZGWJmQjPzJllKjjIHOfcYNOCReesMd5LHIrYb9yrK&#10;x9cjJx+NWGE0ULyC8kfa+5mgidWJz0yB0/EUlpsGj3Nx5h5TTRyeXKzD5kCn5fTn1HHH+FPuJNIW&#10;NYdRRiki7I45Iw+D3xjJGRxk8cc9a8+1H4u3ljr3/CPy6HdSTeSjbpJEVBk4xuLcnjoBx1PFdFf2&#10;tx4wt7dotcurOMSK8iWq4MgVs7d4AO047dRx61fN3J5HuO8TeBdK8bRqmtaRpt3b2+DDFcW6vsfI&#10;IYZU7T+tZsPgzUbW38iwu47Vo28wWtnM3zkcKrDdyMfTr7V1DadNbw+XaXbL8mBLJIWPftjrnFV/&#10;7N1O4n3zRxyqvRxIysfw7f1qQu47GPBpviS3hWK51S2Y7iSl1EuVx6lSfpn1NZ+q6d4j1OWGwsfE&#10;d4rLMrSto/lqu04zud1yV6/d5ye46dYBfWcYkTTysXWWYzp8i9ecjgfTNUZfH/hG0g/tieRZrWLI&#10;a48z+620sMnlcgncOCBxkURi+hXN5EFzoWrx2yiZtwQ5ZplVt3u2T+PFMh0i3uJFlLWbTM3HloQe&#10;D6r1/Gu0sI9M8ZaYLiG2t7qzkUNHNHMHRl7H5Tz/AFqGPw1o8U7/AGvw4qID+73Mecf/AF/XvR7J&#10;9CfaHJQ+GopLr7NqWmWsY3ZVo7cMFz/tEHPetWLwxaaVC0hUxPJwv2dc7R64xXRWum3fzTW0CxtG&#10;Dt/eKB/X+lXrG3uZ7dw9rp8bEnd52CzL6/5NUqQe1OO0jQtNjkEjWLzSOzH97Fg5z1+YVPqfhXS7&#10;1jHceG49p+VV8oBifwAJrV23EtxNHqfhe2tpLW4ZbK4a7VxIpz8yqBlTjHGPXGRUGmaPrl6JIUu/&#10;3Ow77jI+RfX5sH/Gq9jy6E+0k9TMtp5tCRNNtLCSFV4XyI2ckfh0rdh1a9uFWOOInvtkZc/TocVT&#10;0fQ9MGkwxaP4z0+6t4tvlLZsrYjPIA2t3HT0qOz12CaFF0O5jkR23LLx86/U9vpn8qXs3EOaMtUd&#10;E+tXcVrt1CPtlY+pPtUen+KP7QK2/kLGxXIjdCSBnGe3Fcn/AGF4pTxLL4oi8fXH2Vo2W6sVkLxj&#10;AwpVSSIz64BLHB46VtaRfan9iTULvU2vJNq52QoO33sLjBP4D6VbjbZk8xtTWGv30kiS6hCtq0JK&#10;sITuDegAzxjvnPtXNjwWkWpSXY8U3Vqxx/o/nKuRnryRjpWt5l1c3f23/hIryFFTMlpBa7lz7lQT&#10;n2zUc9lJPC8Mlz5khbcrSWbrt9ODQ4c24RqdiO80WNIF3X2rXDFgW+yyszfXqePp+VWhHrVsEa20&#10;29jXo0k0gVR7kEZ/SsG/8c6zommXGp6zY3zWlnja1rpN1LLI2duFhVC5A67gCMc9AadqvinxxdQS&#10;ajoXhKa9hiZBD5bQl7gFclkzJxtPXfgnsDxVcmlw5nextWPiW+tb42Oo+WrSOwjby8cD2DHr68A+&#10;napNVhiYtd2tlNeXTLu+X27Dn+tc5beOdcgvY08Q2Nvb3VxJ5cMcC+ZIh6YbHC9uc98VbufFmr3G&#10;ni905HjRcOs7qPnHoOCAD06Z54I60g1NrTLO80+3k1fXrt4Ydu+RXcbhjnHJ4FWJx4WvZI3kMkK8&#10;Mjx3G33Bxg/nXGzfGSVtU/sy7a3s7xuEt2mJIPY45ODzzjHB9MU2L4oXDW9vcCX7QtxxE0avIH9d&#10;oVTux1+nNJcq2Fyzkd4NT8NW9pITbXF0i/dZpDJ09ORXL+HPiF4U8bXMj6R4J1aLCuH+1WDx7HVi&#10;pTLkBvu8Mm5SDndyKqS63qM08dzNfSQqGysKtJGBjI+YAD8jV3RdU/0jzbOdSZF5CHg8jp781V76&#10;C5bDNT8Q+LfBulyat4P8Iw3ckkhP2SGzIfrnGQCFPPU8E+lacfxGkvtOjsPEeh3SzXGfNK6SwVlD&#10;cKfmxnHoffjpU0fjxWLWkKrcPHxJDFICyds9B79+ccZo/tiGwljuby1mmXO7zJGMixn05HHHeiwX&#10;T3RoLqOlGwjvNMtPJt+++1B/Xcf61wvjDw54Z8WaxHr+uXBjTTZJPs9w0cm1lIGQ65KEe7A4B4wT&#10;XaSa7p2taeJLSzhljnQFZgrICp75A5rMvfAtrqlratBrd9HBakSI1ndeXvb/AKaOASRj0IPX61Xv&#10;XBSj1Mrx5aw+KNEm0vTr+xaBofJm3IJFB/u7c8HGeuOtY/h3Q/jppsgtfDOr+GdYiWFNsd/HNayO&#10;dy7gSu9MgA42hQSeVGMnQ1nwbpd1qsenWizWl15wmmurS8jYzZDHdIGO5lVgRj3wOK6TSvhzFPbt&#10;aarq6yMOWvbJngmT5cEjbkZyOBjtWPv3LXsyv8afCvxDX4WXb+D9c0fTNUljZFt9TVjFhlxjfFIj&#10;A5PG1u35fIH7dPjP4lWf7IV78CYfEix6k4Ekurx6Y8cN1cedEUYSM21Iy8ZDKzGUBS21gAzfbep2&#10;Xw1i05pL55nhgj3TrdzSuwA9mJJ/Cud0XXvgtrWuSabb6DOJJDmGO+02aH7SwGTtWUL5m0dSAQMj&#10;npW1OcoSV1dJiVuVuO/c/Mf9nH/go78TbL9l61/ZH0T4SWFt410uJodNutRbzluZvOeacrGyjdO+&#10;87U3c8hckqh9g/Y2/wCCo3j/AMY/FHSPh98eNN0PTdJvIBavr15PJujuFQKWkHCojuGwcDYG+bdy&#10;1fZHiv4U/s3ar4ol8S6x8FfC9xfQyKbi9vNAt2lEg5DlmXII67uvFRaf8MfgF42sLqe28HeDdStb&#10;u5ZpGi0mzkEbn72cJnOck5ycsc16LxOBlTcfY79b7M872OKVTndS/k+qN9rbU01aaW50uGGzmtlu&#10;bO60q+lkEg3DI+8ARyh+6Acng4zVHxdYeIfG8kej28X2iCORZFkhufJmbBGdwzh16jkdunINaNh4&#10;Z8H6HpS+FdI0W3s7O1t9lnb2rCFFQc4QIQygH0AFeDftH/Dj4taH4c1D4tfsx67qC65JbxyalCt2&#10;bpLiCH5l8sSSNiQDJGwDcu4HJYVx04+0qKN7X01/U6Z+7T5mrnbeO9c8Z+Crezu/EfgG41qVZ1TT&#10;NNhmgWQMytG5CvKgcYfrywABxyAKejeFL+91f+yp9R1xNSbdfw2eqWckNuId7FYEuVXYjAY4EjN1&#10;yMDNfFPjv/gpX+0Xr2hpoWqaDo9w6rIrXBmubeYk5+XfFKCq4+UgDkdea95/Zp+Cvwt+JHwn0f4v&#10;/EeOLV7iRY/s+pQa9fytbTcK6SISvkhHBw24hVO4kAbj6OIy+tg6PPW6vS2vocWHxtHFVHGitt76&#10;H3P+xtp//CI6TffD1NEWx0uaRrrT7cSCRYZsgv8AN5rltxw3bkMTya+ktLsdM1zQ7rwJrsEclveW&#10;sm+3djskVlKupHpk/kRX5maV/wAFEvgR8Jr5VtvGr6l/ZUi+X/YsLytOyltwLSYXafu5yc8nPINf&#10;oP4N+Jug+OfBPhr4seDryO403VbWK6tLlf4oZUBGfQ4OCOxGK82ph8RTj7SpFq/fQ4cwp08TLlpS&#10;Tfl0aPlz9sP4Sab8PPhh4X8KaBbt9n0m41axTduPDS/aEGW5x8/HJGOleb/sleE/2M/jP8Y3Xw38&#10;CbGHxT4as47nxH4gm8NwxgSIQP8AWDlmZx8pIyQGPY19aft3+HYtY+GOlapb3azj+2AV2gfIHiK4&#10;B/KvNP2SvgSnwW8K6pZW2mQtrnia5Gpa5cXBx9mQhVij6c7ItzYPRpGNYUZzljm9dYq+p30sRGWT&#10;xk/i5nZeb/yJP23PipFafDbT/DelXgR9cAluF2kZtl+YEexbb2/hNfLvhD4r/Bv4hfDDxZ8OfB1t&#10;dN4k0O0mutVupLeNY5VWVABG4cswC46qo5J5NWv24PiyX1rVNT0u7kkh06Eafo6qu/KouxWxjoTl&#10;voe1eCfsfm7HxXvtNm1Cc/2t4VvrbyZLLy/Mk8rfknuSUNeG3HFYypUXwx0X6s+qp0XhcvpU3u/e&#10;f6I9O+Fv7RXgf4DG6n8UfDi61y4vtptng1HyViUD5lIMbg5LDt2NY/if9qTwZrXin/hKNN+Cum2c&#10;gjaOFvOBlEbdUZ4lQsuecEYz+deYfFy2ivm0+5s9Sj+SV1kj4bcGUjn0wQDWfYS6tYJb2rW0O64w&#10;tsvksGmOQBt4+YkkdO59676NatSpqMTlq0aNSo5SR7Jpv7YGv2usW+q6l8O9Mv47NmMK389y5TIx&#10;nc0oYEDvmuitP+Cm/ifQrlTpHw78PWrR8RstxfsR+VxjFfPPjd77wpbKfHmj3GmxycxtfWk0Ofpu&#10;UZqDwf4E1j4nNGfAOi/2m0mTEIG+ZgOpAYgnH6U/aYiUbtfgQ8PhXo0fdf7Gv7WPjv8Aaj+MdxF4&#10;xhsYY9L01rm2jsrTYOJFGzJYk8OeTk+9eBftu6cY/wBojxXcxo25pJpF+X/pnG1dZ/wTB8FeM/CP&#10;7SuqaRremy2//FMzo6qoZFcyRYDMpKhsAnaTnFZX7b9vNb/tDa5ayvt2wkt7/wCipk/kaynWrTup&#10;dlb0HTo0adZqmraHw3r37SvxJS+bRL3R+LdwYV+w+Zn39T+FXvCvj/4tz3f9vSeEbGy+0nErHT1R&#10;mwfvN7/UZq3N8QdMuLxrOO2Mz7ijSRwkkDOOeCa7HwV4P8Z+LrZZtD+EvijUI2O3fbaWxXOP7zFQ&#10;ePeuuVPGxj7lO3mc8I4SUrSqXJfD3iC/1cfa9UkjuJ92WPlBR9Oc1v2+sahAgkh0q027v4o1rQsP&#10;gJ8Q9LUz+Jfh3rGjWm3PmLFDczH0Agjm8w59lOO/HNcT8Q/CGveEtd0/TV121uLTUrNZ1u472GNs&#10;tkbFiL72YN8p4ADBgTxzyewzKUtEd3tcvjDWx11/4pu7e0MjRWPQfKsfP6VGnjM2mnrcXSWabuPu&#10;yZ/nXnN59l8M2X/CZ6z488NyaJFkq8XiNJL12WRYzH9nQHZJlgdrMCVBIzXeeH/EXwG1rxPa/D6f&#10;4yaauoXXlsY1Z5IirJuCrJ5ZTzCSo2syc5HUYL+q5wo80UyPrGT8yUmip4k+JWu6Zo81z4a0O1uJ&#10;t2I1mkkjRvx3HFO8C/FfxreabCfEemLZ3jLl47O4kZTyfuljk16T4W+Cvw61fX/7H1/xPDodn9u+&#10;yRy32sQrNcTDGIliClULfw7m3YwQhFSfHe3/AGQP2adCubvxf4uuNa8TWsMps/C+l6x5jzMOEUuI&#10;gIzkcggEZ/O6dHNp2ppXbIlWymm+Z7HJT/G6fTP3TNfA4xtZt38zXQfD/wAWt470a81ePWbyGa1v&#10;IYfszSnJWRXO/wBuUI/GvkS1/a01vTVa/wDEfgWGdprgmO10+RhJGh5GS+c9hkgZOa94/ZH+P3gr&#10;4xX3iDSNFtbyzvLTQxeSWt7bgZ2XVvHkMpIOPNPoevFTVw+dYKTdWPurqtQp1snxcbU3aXY9gZ9U&#10;tZdr6zeMMZ/13/1qTUdR1SxvHtX1m8O3GD5w5BGfSlu52bUY0ZeJIWP5c/1p/jOF4NSt2ht9yyad&#10;bvk46+WAeo9RWP1qvzbmjwtHlTsfNsqeF/GvxGOu3elNqH9l3RXzpJgqKN2fkDEL2HJwO+cV6jN+&#10;3b8N/D9lbaRb/DzxJNdeTI8i200UxkYHCqAGwo4OSWPbgY5+OfG/xk1q38QXHh/VNPksmkhLtDY2&#10;LzzscHqSVG5sYycYzVX9nf8AaO8V/C34h/8ACx73RtUgax8wWsdvfbZ8N8vyu0bruweSV4AbHJr9&#10;vzLLcPiHaSvbZJ2Px3LsyxNCPuvfe6ufoBeeIv28NX8KzeKfh9+xffaHZvkW83ihlS4YD+NomMe3&#10;rwCDn3r53+MH7Hn7Q19o918cf2xfi5p+j2sVwsEbXTSzqRgkRRrCu1C2Gwqq3diAK858S/t0ftXf&#10;EbVZrq88azQWsjSCOze8kdQhIxvT/VucADJT1xt4A5PWviH498XtHp3jTxvqOoKZGuJIbm8kkG/g&#10;E/McCuHB5PiKMlKHLH0Tbt6s7cVm2HrRanzSf3L7jQ/aA/aRtfGfgvQfgV8OdCs7TRNHvFNnHpPn&#10;SyXLsCq7gwzv3MxJIySfwr1b9mH9mn4yfA3x1a/EvxzqHhPR/Isy0Fr4g1cLMPNQ87EBYHGeK83+&#10;AnhDxDefEL+19E+FZ8XLarui02O3ud0RPHmNJA6lAD/FlR65r620z4C6T4qsbq4+LXw98L6bPcGN&#10;I7fw3Zus9m5/v3E7SF2x2wQMHntTzGrDAw9jF2i9+rd/K48vp1MZP2sldrbotPkdz4h+Mnirwj4Z&#10;h8X+Kvip4FsbJxmNLeG6ncjGQEj3KzMfTHHfFeHW/wDwUj8cz65Itx4dtbiyWUrHizIYjscM5AJr&#10;px8Cf2EfD95/YuseIdQvL0yxwRtfanJHIXbsigIGX1IBH8q9B8O/s4fDDSrSPUPh74c0mHyVVre4&#10;nhEkoG7qGIOGP94cjtz08WjWynDxfPBzvtdW/U9ipRzKtJcs1G3nca3gT9oz9rD4fNbeMNZt/BPh&#10;nUFWWOO1Gb66hxkGX5gkSd9uCTnmuQt/+CUngO1uVu7z4oaxfW6yYaGzkgUyYHTdj5c49zj0rttY&#10;8c6jJri/DDSUm1S8tY1k1GN7gpBbKx4Z92WkYkjCgHnklcZroZND1vQb6Oe01LWo1C72azZ8s2OQ&#10;CMfL9OlcscdiKN1Slyp9EjqlgcPVtKouZrqzpvBnwksPAPha00Pw74Ej0yzs4zH8rK0syj+/ICWZ&#10;vfnr7VabwH4Z02VtV1B7Ox3gNMbi4VNo93cD865Xw542+I2oaxdabp2j+KbiW3h3WcmsQKIJm3YK&#10;hsA575x0rsNK174pX801jeaLO8QX5UazRVLYAxu3c8gn7vQ1xyhJyu9fmdcbpK2liWH4W/CjxRDH&#10;4o0zTNGn8yP93cWgDCTn72V6nPf0qJfCPhzSoZLuG/sYUiuC0iySs8nXDAeZkKMj7oOBUlzp3jyJ&#10;PMW5t4ZNvPLtsJGOgx9fftiuT1Pw38YddupIovFdqlm0isgOjEsmP70jnbzycAA8nnFTy83UpStp&#10;c6q48XaP4aFvqh1P/TGG2L+zbd3mU9cZjT5Bjnjj3qMfF7wYIIotVs9W3XHyrHJb4Lr3O1iD+YqH&#10;TvCl/YJHbprr6g4+WRYlGCOh5AwPwzV2x8MSyXE19caetsqnFuPL2nPruJBPft+NTtuP3fMtprPh&#10;S30l30LRri3WSTfbwQ2jr5jHqSgAHJ9vc9zVHThounXy3c1nHHJJy0E0W5lPfJzwar6t4X1ltdbV&#10;tNu45GuIljba8kg2gsQTl9o5Y9FJPGeAKbdeHvijb6bJDYXGiJIzfubpo2XC9wVBOT+lHu9wtYu6&#10;1428M2ZbTZNGurq4VAQLexkKFu3QEDp64rC1L4k+FdI1GK2vNMvrcyrlvOtyqou0ksSx56e9Z0tn&#10;8Z45JmfxhZvb7gSY7cSFFHY4jGTj1Na9zpH/AAjljN4p1y11S8EzKkdvYWErsd5A37VBJGWyTg4G&#10;TT93bccV3Ll9rttPpPmeG7N7qSS1EkCxqBvyOOcjHHTNedfFzxhL4a0L/iUeBtW1TUJNpjj0u2Yz&#10;udwDKGJCgqpLfOwVsYzkiupvvhz8RtR1D7VbeJ7mztWVPLsuZGYEH5SwI/UE1vaR8K/F8TtJeeId&#10;y7cKJI1VsfgCelEZRjJMNjA8OaO0djGw0uKSeONf3l5cBn6dSFYgHp049OoqzpkFxd3MkOp+K5Zm&#10;TKrFb26EJ8xOOABjaVHc8dzk1teKPBEOqWkemRxz2Ksyme8t7pvMkYDGAWz/ACrnz8LLOKdbVdWv&#10;nmywhW4kCliDywBJ4x/+vtUc/dlxUdhmq+Gvhxa3sNxLbwrfRrsWbBjYA9RuQdDgHnPQe1LBofhz&#10;W1knttcXy7eQpI0Mu7yz1wflHPTrzW5pHw3161laSLw7Z3Ee3/XXF8fyAxj+dXHsNS0yMaTDocYh&#10;ly0i2O1lVifmZvlHtknk80c0kD8jzvxhYfBK5MWga0+n6jfXG+K1h1Gy+1ZYLuK7WByBwSBVNvFG&#10;laJpkGnxiGxmVSI47e1dsKGGCVIAUdugHArum+Fek2mtL4t0+3t5LoxSRpJBbouxSRn7/HUdRz1p&#10;6/BbwOuonxVceGVm1J41Sa6bCvIuc7SQeRkDijmj1bD0PKdL+KfjXUfF6aRo/hi4W3eZftGq6jcY&#10;UgZB8uNMkdOrFRyMZrtvE2teLdP03zdLubb7QZNsaNMoOM8sCxxwOeeuK7PWdI8If2atjrNvplt5&#10;agRlSqyH2zkZH48mqJ0vwrNI+nQ2r3Uqwnb8wB6dQBj+dEqkW00rFR2d3c4M+JvisWFwbnT44pFz&#10;HDJIzGUj1MeSMnGewrWt/E2qPprJc6mu/HPkllVOB0xyee9dVYeHNG0q9j8nw1CYfJZf9WTLuyMn&#10;fuyBgHjaTnHPrcGpaJoOy+v9G0lVZm/0e6URq5OfvZKt6dMHNTKd9io2Wh5fca7ZTpHHrfjfUmVW&#10;2+Tb/KobOOTjPXuak8IaXrV/qcwi02KOG4Ctb6x5rXAljDD5HAAKHGQOTgk4zg12UumeHL2zklt5&#10;7W4usZEMb4iZ8dG2ggDn0P0NQ6X4b8WyaHCt89jZXDZ86PT/ALp4IAU8npz0BzUe000RdvMw/E/w&#10;Q8PeLFjXxM9n9mWXzbiLy5NspB4+YhcdB/TB5q9Y2/gOxt10vQRJtt41SPbhox6fMcn8/wAak0fw&#10;RptvaNc65LeXU9vI3mPqUcjeY2cg4YYI5xkACtgeELXVNKWBraWK3U/LDHlAy9uEIH9amUnsNdzA&#10;1Gw0q5Ef2+dVhH8UJOW9/kyPwFRafofgrSwkOlWBVo5MmQwqrAE5I5wQPwzXSnwhZIrTq1xHmPaL&#10;fczKF+h6t74J/q1dCuIF22egTqmCf325QfU/dJ/zis79CrxZm654O8N+MNPey8Rx3FxatID5QkxG&#10;31AIJHHcVjXOpaDokr6Z4S0C4vJBkyRwyncfxZq2tQ0mB7j7Lr2qTRpIpZobGPblRyckg59/wrc0&#10;3w1oWqaat2mnTQwhCIQ0KebKmM7iGBbB9MZp+9bUOaKON0/Ttfuz9uuZ5LWUDO0bldefV0KgfnW5&#10;Ypp0txFFqVzb3cgcDy2dZGY++CRk/QGuq0rwLot75erebceXApC2txMfKPPDldo5xjg8D0zzXM/E&#10;Lxz4C8DCa18QQxnzG2xw2sW9n4J2MuDnIU8Dr07ijl5pWBVF0JtR1HTdQ1IabJY2ryxrug3KziPB&#10;Az6Ljj35preINM0KSSy1fVbW1a4kVLYXEYj852HAQFgzcjoBk9vWvObzwh4r+MF1a6/4e8Xa1odr&#10;fW8h1C3vt8d3aRZGI4I4gEQYGDkk4xyCDn0/wP8As/8AgW3Rde8V/wDCQateafZMLG8udP8ANkaT&#10;5RhQACM8k8npx1qvYQjvuHtHy3GWGsaWfMaKSNo343JF8xx6sT/MmsLxN4+tvDVtJ/Z581o42aGz&#10;tXi2k57HbgEk9yBk9a6+0+HR1aTT28N+HY1h2mSGPVG8uSHgghoQWw5+YZJ6ZPU4rH8S/sy3mrqo&#10;1SDbcyXiu8ej3jQgFHyjO+wFwoPIJZTjG3kAQqav7xSqR6Hntn+0RpNurS+K1v7ZdsfnyPqCIizN&#10;nYgDE43YOOSGPTvXU6T49TUdPhuNLgZlkVZSskob92zcPkDr26dRir+rfsL+ENcsLmDxz4es9USa&#10;HylS+s4pAit/CMoQcEcEqSMnHWrnhL9mtPAVlD4e8HaXp8kUNrFBDbXE3+rjQAKijsAB6Ac1c40n&#10;G8VqTTnaWruZtx4z+yh/s5tWWPPm7pNrbvTB/wDrmuJuLrRZL+4vrrUmaPzMm3Oc7iOwJr3Lw/8A&#10;BG80j5JNOsVVjubaRtQ9+WJPGOAOB0xTZPg3aHWPt9/q9taRqD+6gMarI2eGPy7s/jjjpWPs/I0j&#10;Vpo8x+HviSxQzeLfC+jTJJG3kzTXGlyc4IyVLY/76H4GumuLm88WSNPa6ayBZMfvlG5uPRhmvStC&#10;8NaTZZN/qEz9VXym4TrzyRUHiK18MRhZoNHZ/LyBMrIjID2ywPB46VnKjzalfWfI8puoYLW9mTV3&#10;tbPyVXzNse7IPfAHH1q3ceEJluo2srqWS08nfJJFMoznoAADx3JOMcYzXSapomk3jjWZbDUNyow+&#10;z3GsSLEQPRUYqTz1I+lXfDWiW2o2oOg6TK0MWRJHDMxUBuhPII6YBx1PejkjHQPaSZxmnXOmWb/2&#10;RcW0H7xiWdroF4hnhQAuSM9+taWk6H4dt76e707UVK5zLMtxtRG9QCenvXaWujaVayeY3h2xLzP+&#10;8Z4w5Y+rHb/jTrnwBplwh+zXSWqr+82WrBM89SMdOPTFHKL2hx81zpeibtVu/FSx2sK5uJrrcFIA&#10;67ioUA/hUdnNpXiqBLy1vF+zPhkYIyknJHc8HP8AnFddY6PpmjcalDcXSxH959pmDZB6HJ4A/D06&#10;1BrWqX8Eyrb2ltp8Em4EJiRiCODxx/n2pNKw4y1Oc1/SbfT7LYJJPnO1oYMfPz3/AMivNduk+Gdb&#10;uNL8PfBhphcNm4uFulAfBxuKkgnv69Oletzarby3h07T5ftVzJFho5LY4A6Z5IGeO1ZGt/CTW9cn&#10;uNSbUrG3lePbAs8bFVGOpCMD19xwOvNFOTjoX9m7OblltLWw+1X/AIWSz8mPzBaRyB5NgOFIUdvr&#10;zWPc618SNd1ZV8I+CWms4ZMNI6mNSO5Bf5Tz7j2zXVeEPh74K+G/2ho5tT1GfcPPj8yeeBHwOI1l&#10;Z/LXvgHFdQ9pe6xGtw8rxxyR4SFVbcMcdB+faiTjGWiuXGS5Tg9a8Iaa80OseKViW4tVB+ZV/dn2&#10;dSKrv4msUvfsWmWl1JI/3ZBbnaQD03kY/DrXZXHwr0GTWIpH1E3Usyt5wm1BmdFA4xHyTkk5ORir&#10;N7a6J4d0vzpLMSQ2pCBVc7uTxxjJ/A+wqLhzo4IW32y/+z3uuCOdZN0NtEBufg4ygHT8BTTZ+JZZ&#10;JItPvntx96NYVRnk4wRhlK/rXYXPg2w15Y7u1DRruAa2jtdwB3AglTk546k9PStTw/4NsfDN7JqO&#10;oLI7yqirtiRAvYkEDd82ecsegxjnLVg50eT6D4O1K/1jytW8A/Zd0JM1xcPbS87u5XbyR8xGDxXZ&#10;W3wqu1voZh4mW3tY49q2sdvjPTrjsMdsCu2n1vR9Lg+wSafDdzf9diMHr3PH51nSr8RtRRjo+nR2&#10;cA+8sLAb8+4G79aiU5SfYcdtjkNcvNL8NXyWEEF5eStGNv2e3CIuO7Pxj8fWq9nJrGrtJFc+GL+F&#10;ZOVkt42duuOuMenevQdD8HeKob37fqWsfK3LQfZ1XJ9y4LVb8SeI9M0Oy8u+1a2ihT5ZF84KqkfP&#10;1OFB4yePzqL+Vx8zRyGm+Cre3iijax1P5ud8l3Lv6Z7Pnjg/zrTXRtUu45rfwzbNdtabRdKt0ZHh&#10;yAQW+c7flIPPYg81VuviFd3kTIPD18sbL/o181xGVCNzuUq7YBIB4B6DIHFZJ1LW9X1dp9L0m8mY&#10;fJLcIkS4yB/EWViMcdM47GrjGX2hSk90bnh3QtV1+whe61izspry3E1va3sjrIx43oEVCSVJ+Y4x&#10;yOTxWH8RPC/xA0uCSaXx1p9vC25VhjiupHbthVitiwIPGH24zyRjjQ8HWPi/wxqNzBpUcegq2Enu&#10;tImaKa45z8zqVYjJztOQPeum03SI/D+lyXMl60jzN5t5NNKJHmlIwXY/xtgAZ649BWv7mOxk5VL6&#10;nlkHwK+N9pYtqHjDVs3lxarPbxrfwbdiYyQCGfLFh8pBOBx0NO0jwn8R9QX7AjT2M1vCoS8thHcN&#10;JGwGWw6qI+RyNuBjvyK9BfxRrmr6VJbafrvlySJthjkgZRkHG7axwPyIPvkVyMfg/wCL3hrXF8TJ&#10;rUPiJmmDX2m29hFA8i42KpkbePLXPmbVVCSp+cZxT5ud6WRSlKO5Onw9vLHW4fEKrYrfSL5MmoX0&#10;IkkZBnCjLLt6/wAORW3qjx2s9vDPNDcNcNj/AI+EQbFB+7ub5yDjgDjqatG9ufE+hTf8J14QGjwt&#10;C0k11NfxBFjB6nfjHy4JyOMHrXP+H/HnwalRfC3hn/TIpGZVlht5Li3VMhj++YbVXLYwCQT0rL2d&#10;SRTqW0NhENrIFvJ44mMjbQsw5HbOfz70DwfJcSf2hd+KEVd2d3nx7V7j8iPWvJLiH4I3nxou7ePW&#10;ZNS1G6hEM8drCz2FuqlslssIoznKkgAkjBz0rp57630+RtBsNQtptHmjEQsVaIJGdvBRo8sASVBB&#10;544xnm3h+W24lV6aHcjQtLv2W31LUbG+EWEb5FkyGwAp5PX9azBp3hrwZeuyPotiqn5re2tRuZd3&#10;yjCgHqe3vXjngnxt8M/h38UF0v4dW76k+oNcC/1NmzO0gfdJ8rEMqg9eD0HTNd7qvizwtqNzGuo6&#10;u0F1DtePzY/LkQsQVXaTk7uPlPORjGRVTwkoysnoKOIvud4dY8OQQyXjpb3DW+0SNtI25GduTx6c&#10;Z784qiviySWbzY/Cwa3yW8yOQyMAP9kD8ueewrznxL+0Ppp121h8OXkl3fR2mF06OxcNMuS2XBTK&#10;nCEA5GCCOTxXoEHjlJdJkv7jV9Ps4xGds1wwlj3DJdWxgDA6nce57YrOVCpCxcakZK5a1LVvB9tZ&#10;C7v4Fyfn2yWg3dMgDjJ68D8Ksy33kxIsmjpJ5y5jj8oKc+hI3dfWsjRtc0D4geDLDxRYGGV2RW22&#10;7YAYfxJgkFfQg8g9a2/C2j3/AIptodct9VmsZJlV/IvrELMnX5D3Hf1rP2cluWpQ7mYr6XFLDZ3/&#10;AISfaysrzyK5SHPJDM7A44HG3FXrLStM0PS1t/DmjwqJJd0aRZ2li3zNxnvmugl8KtHp8moT38Nx&#10;IvJ8uQ8Ht26fhVdtP1vVbyKCfVFt7lIy221ZmIXtu7ZpMnm7My4dOuJr5pbi5SCJVxIrOjKzZ546&#10;j8cVYsdPs4Zt9lPCv/PSS3hCjHpx/nirF/b6ho0AVJFmkY8uYd3fnOO/Ws6/8RanZNmTQdUdW5aS&#10;O0JiHvuAwBjPWlZsCzPcanI0dretGI9xURwjouTg4Zc9MdO+asWF5pKSy2Edzby+XxJDkZXI6ED2&#10;NZllc3OrhrqHU0lhw3mLMuWHTjORgDn39609C0PSdMtzY2VksbTMzXM0MapvJO7JbJY9euc5FEYA&#10;5DdSGi6npSCTyfLhOUSRdwXHfDDjj2qne+H/AA34igtZNSsUn+wMX0+Vo0bymKldycHB2kjI7E0y&#10;TT7uz1b7GIrqezjhbzLrdnEhI+Vc/wAO3OT3P41W1bQjDNCllrkem2KMWlVo1LTNgDkMCCO/HOcH&#10;PFVytSJTgTW3iS9ivF020tb24hQ7WmXytg47jIb9K1v+E3tYGi0ZLK+kmk3fKsZVT06kHjr3681z&#10;On6Dd32sWl1pPjybVPJZpzaCSJfNiJA+baoOzPAI5962PFg03Trq1hvryHTby4O2333G1nbklRyN&#10;3APB7c0cjWm5XNDqS2/iO0Nu1zdQLa24LCYXERG4Z5K/Lz9c1s2Gt6Pf2W3RJIriPdlJLeVSq/l2&#10;rk7rSdNvNJHhzw/qNp9qjhItzJ+9RFBIxtVlJHGOuePxpvhrwSbN11OygsrW+Tal5NaqMTgZ+Qg5&#10;YDJJ6nBPHU0cltWLmi9jsJk03UlZlsI7rYNr7RuCHIJyfWr2nxahLBIrpJLGD+6jWFPlHp0rD0uL&#10;VtLvpJLLVfLaTAlWOBNvr125H50lxrd9oOoy3GoX4iiK/u44bbcW45ycHHbvRyy7CUoy0ubVzGsE&#10;jNNpu1CMssjNkn1wP8KWLxHbQzLa2dh5u3b9xkHy+uM5rkX8axa5qcOq6frWpWsjQhGga4Chl942&#10;GAfcYPvVUz/2ReSazfa07u77maa4B4zwAPM+X6Dj2oa6Br1O61vWYYk+2rJffMMeSuSvHqArY6+1&#10;Zbs/imyiiRbi18ubIFuo+de27I5/ACudf4i6NPdeXFod1ezzMBGpY7WP97uOgPWtPR7rVry9aW/s&#10;1sbfHzRrGg7/AO6DUvzKS0NSx/suwuv7KlmuJ3D4ZVtyWxz1/wAa2bbRTFHJeRSyR8ERtJCOTnpy&#10;f61i6lruiaFBGLp1m53RtM2cfTmub1P4r65qk4sfD8Cwqn3dyv8AMpHUbDn9RSsGr2Oyvl+yz+Xc&#10;axJNJu+6IVXaPTg1HrH2PVrKOzsruZZsZZkhRufQ7lPH09a5PT38XXUC3+px3HktNtSQt5m/ABK5&#10;kYnOCPfnrW1BqWLGSW3juN0a5I84hRz32k0/evsKSKVl4V8WWUm3Ur+O4j2gLJHasjE569SPTOD+&#10;XSp9U8jSEa51S9ztXCxrGx/HG/HfuO9V7fxnq2pXUFnptu0kjRlpIbiaRcHH8PynP4kdRXUaX4Zh&#10;v4ku9XtY9+0F4f3b4OOcnqevt0oBnlnhAxaxeTXMCXS+dIRIYrUq7bfurkgKMD0Y/jmvW/D2iGGx&#10;RGiXdwV3csPqfX8amW6s9Ml8qziVePlVI1HPv6068udYliVrYyRSNwzNCWCrg9BkDuPqKNJClN2L&#10;EulW8cX+kzIjMMfMTx+Zo0vwohEs0upC6hmH8UaqIx6LgdO/JJPrTltLgzxym03tuyJFhHpzwenp&#10;1/E1a1CwsLi2QXn2uzjMifNDIiKzFgFTGc5LEdACc4zzitIx7GLm4nM6jodqJjFcX9rHaqG/e3l9&#10;iJ4yPunPAJx0U5qTVNP1iG9tNBtvC2m3WmlWe9lmvGWVHySoVPLO5T3JYfQ1uap4NsNT0qbTtbfd&#10;HPH5dxGGIDIxxtPOccnjt34pG8OWMS7lmRY4871KBt/HQ57fSq5VHoHNJjNKgt9MV7Twvo8drFI2&#10;6RbeJYwW6FiAMH+dOiGpw3H27VJbqaPkKqsuF/76x+lWPD0Wn2cimHy1VAdsNjlFAPqFIU9+ua1U&#10;tdJvJ2UG68x+THIxOfYZJxRa+txcxhXmstPBJaWKSTeacNJuC7F/Dpj1rA17SzaW4vL17qdpsxLD&#10;b3EAkdMHI/fOq9BnqTx0611+r+Fp722aKTVLi0hz/rrWYRyL/sglWwD65yMcdarw/DbwZb28kKG7&#10;u2k5kbU9Tlus8dB5jHA9hgc1SVw5rbHKtPc6HYtPovg+GSeRfNka41JyxJAyN6xuuT7EDOfes+6T&#10;xTrka6la6zaWO5fm8mOS4xxns6D6ZFdkLzQoIv8AhHdRsbiJZFKjy7V9u3HT5R0xn6DrWdofwo+H&#10;3hW8uPEfhrzIJror56xyMPM2rtGd3tjvzx6CknLoPTqzz6WyubAT29/fi7t5JFJtWtY40Lnkn5Rl&#10;mI4wWII4qTR/jhe3lteeH9D8P3Wnrps4s/MfTjGp6DcgZhvQBgcqcEA4zg49RXTrCHfN/Zit/tbg&#10;xbOBztPfAHfpSWfwu8MxNJqkGi/6W53K07mRYu5CBm+QewwPal72re5XNDqc74dstP8AEGkSRar4&#10;gurm4kAWeOZCsbttxgAHOPx71p2Hgm6g1FbuwNvGojCRrFHjaqjbgnJzx7cVqXXhPxZBOstpqltK&#10;rfeZogzJ9PX+fvT9Istb024mbWb1bhZcBVERVox/vF2+vbrSUX1E5Lmuiv4kvta0vSmfSLGzt5kX&#10;BurpyV9/lDA+mMn8DXL+HvHvjzVrZUuEvrlY5trXUJRN3zsCQjIMgYHOeQQRmtbxH4GuNe8SWHiS&#10;e1064j01pBBJdTSxvFHIoDY2b1k6DhlxkcEHmtQy2KWzRWFuWlj2jdjLD3AIq3olZi07DbLUtZud&#10;0d3Y3Hl4yZJIRz6cd6xdT8DLeySXC3c2+Rt7xxs0eT0HRuOD3rtNRv7Sy0+P7VM29U3O3nbVQY5P&#10;BArk7698S3WoJPp/meU/zW8rSMqYx3Hmc54/h981PkT6EemWWoWVu9jrIutQjeRtr3e1sjJwoAAw&#10;B0Ht1qSEW2mTedofha1gZ1/eMsXJx9OOhrn/ABprvxfsLSO48HeEYfEC+cqzQ/2q9s0OTgsP3T5H&#10;oM89yKtaNql/q+mtL4lsr7SZlHMRmzjgE8nBxk45A6UOLjEu/c2tctLzUWtbzR7tYbyJcF5I2ZRy&#10;eABj1GefWktdPuRqHm+Idbk1B2hULaxERrGR1IAJ6nnmotRtPEtx+/0DVmdvs/7iE7RHux95ioye&#10;vckegyM157feJPFng7VpNc1Pw/4m1G6ulEa2umxtJCqhvvKCyoCSSTk5wAOcVS95iW1rnqtxptjM&#10;iG18Jxsd4BWS/C5X16c4FUrTwTf3nng28lqskx8vyfL3DnswfofpnHpXP+CPiDr2q2KHVvh/quip&#10;IxVZNYuoZGPp8sTu2W544x3ruLieR7dHfTGZmICIuVGc4yTg4+vWpcddQu4oL1ZrWzj0uPT1ZjHi&#10;W43LGB6nHaqM+ja69kpttSRo1bDWcMgfcM9SxIz2qz4mm0/aLW6v5oGUfN9mkfHPJGQOTxxntn3r&#10;nrK70nwNZNFpmo65qiyXTvtuLhpnUu2cAvyFHOBngcD0qtCTe1rU7fwh4afWPGXjC20e0jcCS6ur&#10;iKKJBnjLFgP1qNNeu9T0Uat4Svodet7qBXt1t7pFW4VhkESZK4IIwenvUcmp6pq8lvPZ3WpQ4X5r&#10;e3WI7/qGQn8sVs28+paaUhm0vC9mZkz25xxT93lD1Mm9+Gkd/PHePpDLLGf3PmTKywk4BIySOORx&#10;jvjrk4Evw08TaFqV5dL4ht7dZ5g8MlnC6y7sKBuwxH97Pr6da7y08Rx2GmXF7qCM0dvuLJHGMsAM&#10;8Bf6kVxN78cdEi8R6bjwPrV1HrEkdtG1nGJFtiQWDzDzcKvbeFxnjJyMvl5tg5mjtNGsZorWNNYv&#10;YfNb/lp91yfapNIfRvCMjQaR4Qt1haR3DQIEPmMcu5G0ZJ7kH61HdWV5q0wltZYvIhH7sS8kN75/&#10;pU0UviC3TyruaMnblv3O8Dtxt/z1qQv3I7iXT9f+Z9GuFLZHmNuX/IrJTw/4c0jUlj0TSfscirIw&#10;WH5Ubd972Jzz7Zrcvtd1mwEMVtoMl0sjbWdSI1Ttk7jn8gc1JExvrSI6hcNa3DKoeaGAiMyDqo3Z&#10;yD+fvVW0FdHO2lvc6fqMkn9l28gkOZLlSFkI9CV6gGptNmhtbvyrTT1X7Qu1pEm4Tg9Pp9B+mK2m&#10;j+x36faZiybcq0ce/JA9Ac89uP8A6+zBplpdL5sMcysAP3kqY6+1Ty6icj5g/aA/4J0/CP4u2Ooa&#10;3pmlf2Br9xGPJ1S1ZvJDqfvNArBW3dzjceucivlX4rfs6/tWfskfDvVdIj8eLN4P1i48m6fTLhjH&#10;ISODIjDMW4ZHB524OeAf1Kl8O6g8/mecrQhTkyE7hXM+PfBmg+IPDd14c8U+HIrrSb63P9oQXDAh&#10;48c/LgnIx1HOelenhcyxOHtGXvRvs9fuPPxGAoV02vdlbdaH47/CXQPB/jPxdZ+GvGmu3GjJeTND&#10;/ajsvkQMR+7Ldwu7hj2BB7Gv12/4JWXfifwh8Krz9n3WfFMfiLR7NjqHg7XLW2ZYZLZ5P3lvk5GV&#10;fLjnkSHHC14r4m/4JO/s262v2rQfE/iXTJr/AP0i3bdG8UALZ2bGjDAYyBubPua8n0n4s/tHf8E1&#10;PiTpPglb6PVfCq6z9ts5H2StPZhwJVHzEwb1JGD0bJHcn1MVXhm3uUZ6/wAslb7n3PLo4eWAi3OH&#10;o1qfp9468QafJr0fgHxUWk0+ZbW4sNzfLHIjkFef73H5Y715h8XPHTfD4eLPES6iyzalIthaMq7c&#10;HacuM8jCH35Nbvx11nSvGnh/w98SfCU6XWnarpou7G4jbiSFtkqt+AY8dsV8K/tNf8FGfhH8R/j9&#10;p/wwsPESzW1tqMdrqUcMZV4YxJ+/c8YDAZ98Cvm8dTrxw9sPBuUly7bHsZXRw9bEKVaVoRfM138v&#10;vM7WP2lfAfg3x9qXgnxx5Wlx3FnG2n61eeHTqAhlyclV3AdCOcHkc16R8BPhf4L1/wCIGieNrX9r&#10;E+JLhrjzLXSrO6tobeZXUqyG2UlgQGPGBjHTiuq8XfsL/s3eN9BtYb7wc0enxzNNZ3kd9K3mSSnL&#10;YAJJJ4wc9ulZXgL/AIJ0fBD4EfEbRfiFpk2uaVd2Gs297bySS7bcsjDcpVhn5x1yScnilhaWBw+B&#10;9km1K2uid389UdWLxGKxWNdW6cb6bqy/I+RdB+Odh8Av2utctfi5b6j/AGGnhu6k0WGwaSMXN0ks&#10;O1GePopw2d2Vz2OK6LUP+CgP7OHi/Ud+ofC3xh4f+zyf6PdeG/FTxt67tgCrnOOx+vPPe/Et9D+H&#10;fxx1zXdY8Baf4it9N1C9RtJ1SFTFcxO5Xa28EcAhuR2rt/g14p/Y58VrHrOp/B3wr4G1i3kIW1h0&#10;2NShxkSrJERwen3dwJ9OnRga2HeHc5022tLp/p/wCcfTrSxEYxmkrX2/U2vC3jj4Kah8Pode+Jb/&#10;ABOsrGePLHXDeOuNu4bvsmeuf4sZ6e1ZHhX9tT9h/wAEa1c6F4X1GPTrHULeISONHubeRWxhllnZ&#10;d7HP95uPzrp/Gmq/sT+MvC1npPxFvtNdrTLK2lx3aPG5bJCPFhsE8kZP6Vwnibw/+wRrek/8Iv4v&#10;1bUtW07fvt4LrUL+U2qnj91vclD0yc8kVpCNCpTtUUtei2MajqU5e618z6a/ZC/aA/Z/+KfxYOkf&#10;DP4gWOrXkVnK8ltDIN6oMAnB+YgZXnpz1r50/b2An/aR12e2jC4VVUt72qYP5Cuu/wCCf3hP9h/w&#10;P8c47T9njwxeQ+IJNPud2o3lxM7Nb8Fl+diB26DoOtc/+3LYWkvxx1C/n+Xzkt2Zi3Y22K8fGxp0&#10;67UL2st9zuwPPKXPJ62+R7Nqfw8sdb04X1x4purGKSFTKunxxsoYJjOShMZBwRtYAkdDkg5nh3+3&#10;Y/DCzeH/AIiQ6nGCytfeINPSSSVM4Xb5TR4+buQSc+uDXzp/wlnwGiurO+tv2jNWutN/cTXXhTxV&#10;4dGsQrcKMM6NcShoTu7oV9sjitb4pfHr9n/x34bbw9qM3iy6eOaOdL3R7iKxZmjKsOomZQSMnBGD&#10;6cGuyNOXLFK7v5P+vxMvaR5ndWPoqGDxRpUnma/b2moW7Rjdc2ln5fkNgdmJyO/B/AV414v/AGf/&#10;AIZ/GvxvqFv8Q/Dmn+JrW4uI1FrqYTfaJtIwHTLpnluGHXpXinhj43eEpF1nw9qfgXxN46s5tWa4&#10;sbXxV4mN4bKNxhYQq2g/djsrFj6k10/wfuvFngTxvrXiv4YfsdXlrYawsPmRaWupXDT+WrbFKEmN&#10;SNxGY0X72eSMVMoVKd+VtP5f5msZUZWcmv0E+KX/AAQ2/Z08TCZ/hb8Wb7w39okEg0y6xfQQuBwB&#10;l0YLnGMk4568Y84sP+Df/wAVahctFrn7S0f2W3kU2i6doOeB3YtN1z6Zr6x8L/E79oaUj+0/2QPF&#10;Fyiqvlrqllc7W47s8YbH1atm7+Mf7Wca+RYfAnTNHDNyLxVjbb0/5aS4PT0FdUcyzKEeXm++zOWW&#10;DwjlzWR8o6t/wRP1cWL6I3x8upiuzay6MQWVcZP+uwOPeuxk/wCCdng34WeGk8MaL8F7LxdJ5fkX&#10;Ws+LPFAt2dT1dUVD5Q91Ib3Ne7al4w/bdd/tY0XwXYqy53Xl/pXPp/rJm4/CslNb/bKnUfaviZ8M&#10;tPjZwWaDVtLVj9TECfyOap47GVIq81bte35WMvq+GpvSP6nltn/wTS+D3iu60PXfCqaTo8lrasl/&#10;b6Hv1ETnP3o5Z2xlRnBKnnnsKk0f/gn/APCr4IeNtU8RfCRNcs2j8M3EOoWupRu8NwNnnZjlCDDh&#10;7dCVJxg8HtXqllP+0/YJ5U/7UXgnT13bt1jq4OTn/pjCc/rWl4a1f4yXniCHSfFn7YWm61a3e63m&#10;0eNr2RLoOhTy8tCF5JGMnGa462IryoSjKelnob0qVKNVSjFXX9dj5r1KdI721mZsbVbdn0IxXVX2&#10;kPqmi6LqG0N5ml43f7s8y/yFcjq5uTfLa3cO2RZGVvXIP/1q94+CfhH/AISL4fWpdFP2OaWAcn++&#10;X/8AZ6+errk1R70rcqVz431L/gi34I0SaOLQvHWrf2pJvkW51tQyhfUIhX6ZJ/OtzwV/wTj+JugG&#10;bRdN+MdxJa28a/Z4bHQUlt1YkA7lmcrwMHAGSM8Dv+i2peHtKu4fOsNPhgmZiv2qZPMw3Iwfu5PX&#10;ocfhxXM+IdC1vTILaxsbi1guJJPmkk2lATnaue2TjnBOe/U1+l/2pmElaU7/ACX+R+fLL8EpXUfx&#10;Z8j+H/8Agj5oPjW8utb+Ifxl1W7uPLy0em6Fb2Sx9gCfmH4hRn1rUtv+CQ37NPha5j1nXPFfjDVI&#10;7eRZfJn1iGGGTac7CEjVtp9AefWvo7WfhJ8btbttmifE8afCVZZGs7WJt47tkofmB6dvat7wN8GG&#10;0TQbVtczqmqRxgNqN5gsWwPm2jC5z6KB6AdKl5hj2v4r9Nio4DAxd/Zr8zyvwj8J/DGgaWND+Gfg&#10;az0WzhO1lj3bnAHy7gp+Y55JbJ+tc7DrfhDXtcutL8Ha61w2lu9tqAtNFe4kS5XggMU2jbzkYOeO&#10;xr6B1PwZrMVnPqF5JfBcjbZ2rjdIc4wecc+/4461naL4C8MeUsi6Y1rPMnmTWxkVirE5IOwlSRnq&#10;M5x3rj5eaTlJts7Yy5UlFWR5bqPw60K/ttL1efS7S/vrPdJb3mqRl2jmKkB0SMoitgkE4BxxxWh4&#10;d0K2sbVYbx4bi7VP35hTbu9+ScD0/rXYeO7HT/Bemrqt3qqxW6soW3gtTLKdxGMKMHPPPpz6VHY2&#10;dhqksLaLrEJjbJuJGKKSf90c/nzWcoy5SubqZeiaF4b08m+k8O27mT5maNsM59T8uf681ae6vUu0&#10;TS9ItY4VYblaHJPsCT7ema2PDfhTTdW12Syj1wvKeZPMvVVI17YH/wCuk1HwpcRN5llNeFlYhZow&#10;zKvPbeAvPqB070h3OU1jSbzUb1bhIoVbdnOxW2t7fyqG40+/spJ7/UbxY42hMcaCdo0HXsvr+PTi&#10;tDXvBPjnxRPjTdTuNM+yr8lzHIsfmexDxuCMf7PFU7v4I+JNXvbO91T4n6lcJaowazs5EjhlYjG9&#10;vk5xngcDIHHXLjGPcOY8/t28IeGNWvNX8LaPEbi7k82/mhhJkuGGcBc5yeSBnHWujtNS064s21aW&#10;LVFWMbfssds0yyex2xg5/wB0n6mtPVvA2r6LqEbW/wARrOzhWYPcfabpmmWILjaqIqjnrlskHuc1&#10;teHp/Beo391faFf6lql1ahVkhjt3kyTyu0uuMnH97AB9waprm1eoubsjD0zxD4xv9OVoNLuLeNVB&#10;kN9aLErAnkAKd2QPX9e1oPq+qSreG8/crxJFHBuTdnjBPOfx/CrPjD4s+Cfhld2Y+I/h3XbFr/C2&#10;8hslmHmYGFxEzEdfTsfbPb2Hhvw74gVL6ET3Ucyq0O5SFbP3cZCgnp3yPalKEuVNrQFP3ji5PAs1&#10;5bmfW/EE9tbMvyxW7CMZ9e5o8Lab4dT/AIl+n+HdUulWby3vL2MrC3qw3MAw7ZC9emQM16JD4ZXT&#10;UMmtadBDIG/cRwyeczDtyR1z6UzXfCfi8Rx6tB4ajubdNxWz+2bLhznj7zCP064/Gko6BzN6HJXu&#10;j2Gi6e8unwrbLGpOI1P4gKBz+HJrN8M+G9W1q+bxLP4q1BY/KeFdMaFfLVt338sm8EY6ZwMnPNdX&#10;4z1Hw34RghvfE99JbzSKD9mKhih6kfKGBPTPOB61d+G934Y8fwvJpmpZZnZjb7Su3nvhMfrRs9Cr&#10;Stc5yGy1DS3cperOrtny5Ady9ie9XIreaf8A18Enf7sf+Nd/Z/C/4f2sjeINSvGmmaHy5FhnxGTn&#10;pz1P61DpWheENehbUdFVpNkrwJDcXjRq7JyV4U8jcM4HQip5dNQ5vesjz+50bzOYrdWkVuWkPKA/&#10;57Uz/hGLFWLxFd3Vl2kn6V3WsfCnxLqmlXkmkahZ2eqz82qtG8kKcY25yDjp0A5ya2fDXwivNK8P&#10;Wun+ITGdQhhVbi4jQyGVtuGYEn5M/j6U/Zqwc549rljZWOiXU+t3cdrbbGMtxcMAqJjJJPAUY9+1&#10;Znh3XfDmlaNHdaDNcX6XWDBNHGrJIOu4cgkHsRx6cV7Inwa0O61Sa612Kb7IsuEjvWWVZVABDY7c&#10;5GOvFV4fh5oV1rk8i+J7homjH+iRQeXFFtOSwwN2TxnJx9KXKHMeSXup69cI1lZ+GGtzIwKvLxgd&#10;c4Kc/TBHvTtE8Pa3CjT6trt3fNvJjjmgiXy+vygRoox7nmvT/F6eEvBbQ6hqB1aWGS3km+2Wely3&#10;MMaR7ThmQYUnd8qnlsEDJp3iHwXceIfC8d74J8TxWeoTR7401CxL7TjIUrwUJzySTj0NHspbvqUq&#10;kdjym7+EWneJDMPGVpbXsciqPlgMTAYzjIySR9cZo1DRNK8K26W+m2N1tjXEaGQNwPTK88etWvhv&#10;4h/aB0zxePCfxz8Jafp7WMgNnrmm6fJcW96glKqNzPiIlGVjwDknpt59g8Q2msajE0U9ktzBINuI&#10;bXbtGMdd/THpSlRlHRv7ivbX1SPBV+H3jLXrqO4aK8WCTHlxxwKHOfUBcEc1MfgTBvWW80iNWWTY&#10;zSERsWY4CnbtXk/rXtZ1Hw5p1v8AYTo920mAcoWIX2HX+dZF14nvp76eyt9ImjSFQxuHdeSQORnq&#10;OcZz+FR7KK6mntanRHnbfD66066itdL0Fd0S7cyQkR/Xdhtw/wA5rc0zwNqttZM2pafC8jfwW67c&#10;jP8AtAD/AOt+FUbr4nfEDT/EFxpNx4OEKmXFrqaatERJGDjlNpYEg5HUcdeasC+1i4u/tv8AaZmm&#10;AxkOWC89PT6cdaxlGMSlKUjWn8LhVWy022i3jlmkOAv4HtXKx2V7qOvTaINUbbbglriztt6BuPky&#10;TjOKg8SeHviJeyR6to/i6Sx3yE3izHzt6blO1FBTaeDgliB79K2Z9Ve18Ox6ba6NvCsB514wPvk4&#10;OB9AT+NN8pS5jy/xn8SrrwLr0lrY+EfEev2qahHbXdxZ2Yla2+XLyCKIFiigcliuWbALYxXReIPi&#10;Z8M7a6tNKWLOptKsDWuoS3EON2G4Xa29sHqQvQj1q8NPgOh3V/pVzLI3mSBY/tMscUjqTuDv8xPI&#10;xwuAOB0rmtQ0HwfrOo6foXi66j0vV53zANO1VkkcoQ23lB5g4JLEDrgjnFax5KnQzfxbnX6j4601&#10;p4tEmtNPt1k4h8xym1e5U7V79ufetCy8I6H4ms7fVNB1b91JGM3kE4cSLySVx9MduvfFUU+DfgG4&#10;0SGPxHI+rTRqzCabzGuY1Lbtq+QgI7dOeBySM0t/rWh+Fb/T/C3hvUrjTLe43xC1islJhYhW3SmT&#10;DL0OB6k7s5AqfZg5W+Ewr7xn4V8CeMLjQvEnxLsYVurf7VpumxqPNWNHCvJIfMb5NxROgyXwDk4F&#10;X4ly+GPGunTPo3ji8sJLOYfLpkM0bNIeAJJSRJsyCeGVccniuqv7fXdZ0SOx8OaXod1qUMhjEmqa&#10;kzeUrsxMzIiDzCOMRjZksfmUVn6j+yX4V1fxNc/EnWtT128u7vaF0+G7xZRBVxnykXdISP8Anqzj&#10;AUYwMGvc5VK9mEeZSNbTvtXhbSmm8X+Jm1SSS3T7K0liFI4HVVXknKkE8kt6FRTfBmo+ItZupL+4&#10;0e6+ymR/Ot76zCvGw+7s8uM71YEEAkHHXdnA4nxFdfEz4UXculeEPhlepa6nqcksk2mabda1qGof&#10;uQ37+S4VI4MkBQ2/YgCqFIXadr4VWeqjRpbjxpqOr+A7pboxSWGoa9Z3mI5Nu2TEIxH1ICkfKVPB&#10;6VTh7vMwunoz1SC310wRQab4Ws47cwt9ommt9qBQMbAvynk9M54B9RXP+IYPiVqum/Y4LnTbNfMz&#10;9liuG/erjlcIgIA9j256kVf1S/Wx8Px30njuRbPT7fDNfSGM4672OASQOnUexPNczoN94BJWaL4n&#10;3t7HNfKY47m7EAjXBzHGIBESuTz5m8nuTxjF8vUqPNe6OatfDXic3yw6n4uvr7y7p2vLe1s1ihjP&#10;DAIvLZz/ABFh1yFzjF7xBqtxpFvM76TealNC25YRqEjTPgZCjdIFznjsPU12cGqaDb6/La2VncMF&#10;h86S48kiGdyxUruIIBXHIBB5FY2qNDquozS3Hhi4t4bVizSyWu2KQDnKliM4xnP5ZrGXN1NeZdEY&#10;ehtd67pyanHbXFm/mYa3vI0Z4+T12khh17n6Cr8FxZ+HtRW6vNUubl1jYtDFaoQWypHQDaMZUY/E&#10;96ivvil4b8L2kE2o21va29ww+0XV9OII7RM/fcFdw64GcckVm6pP4P1/VZtO1VdasRI0LWd03lRr&#10;dOzYRFG75s8jBwQOcdwe89UVdPc19I+IXgDUIp7m1tLOzmRiske5pZU6/eDA8+nX8ailj0i/Yakt&#10;jfXU0bpthWaRI3DN0IQBWwOehxxyOateG/hDBDGZYdI/s2Sb5ljmmjuJIGHf5UHpnBdsZ610un+F&#10;JfB8Dy6p4kmnjlwxZbVIV3e3JPJOOTgfmaPe5mL3Y7HMJqeuXFkF03TrzTGmuGj8vUHYkkZ4HmZ4&#10;wMjjBH0wOf1G68caR4rtr/WfF+kWemrbb1jW1kaZ12+owoHzL6+wya9SuYLiYx3Nvp0snkcLmYbc&#10;/XHUjjrXEeOdB1LXdeh0bUUt2kmBm+yzRySLGoPBYqrBeemSM44zip1jsio+95HM6LpPxc8c6/cW&#10;eu6zpM2l7rv7PeWspgIhLDyVZDIx3Acs4HPTC4yd+HwwNHWNLvxbu8lvnWzZpI1GcDk9Ce/1NQ+F&#10;fhFpPw7uri48Ra5Nqsl7cNLNLdSoBaKQAI4sIWIG1Qdx5BJz2rfn0XwR4gh/sXTI1uZI2xMJriRW&#10;JYf7OA3HfkA0T5ZFJ8p5z4oXwxqniiS3j09by/hU/LdW7n+HgF+iA8dQRz+Nbw8EXl9oMUzX91pz&#10;LsMcOnxq7Qn+7sw6sO3PGO1ek+HvDHh7wt5NuuslZI49qxSTeZsGB68/n2qx4m8U+EtBgAvNTt/t&#10;EnETx2+47s4zlQcH6iotJ21Kco9EefnxJY6HDHp7aXcfKuGk8l45pW9TwP0wPaqaa3LeiSI+Hr1o&#10;Tg7R8xYfj6Ct6+8eeHdLusXN5Bc3M2WRDEN5Ukf7Az645/Gq/im+vNTH2VNWjjt9oRo7fVEtSuR3&#10;Yjd0/Gs+XmZalFLYz7fVLO2c2kv+jxr0AkGQuPTvUGpnwg4LwW9vNNBj92sQDDJ6E4NZH9geGL2R&#10;tM0/xdNqDCQRyRx6leXrKx5wW80KDj1H4VreH/Cc+kmNE0W9aNj92Zo02DuOMe3QHrTnT5XZXHGS&#10;erLOk3WgJaS2uk+G5oZWys80cZjP03BfyPFZx+Hng+/khlGmNbvCq7bhL6aJyFO4EkMFPPqBkflX&#10;ef8ACK6bBafbItCkupAu1YxMQB9S2AQPak8MaRZ6lbLPqmg/ZbjcyrDEu7PBxxkds9zS5WT7TsZW&#10;i6GmkQeb/bKywxru8ySLLHucEDn6e1M1W8E9m1rZluMBQyMM5Hv1re1bQtH0GaNIWvEuG5WMWXyJ&#10;gdiFwPxNcNeeLvHEmtHT7O1svs65LTSWZjYpzgDEpyQeOQM1Eo9yoy5tYnP3Sot9NbOJpZsl/LhY&#10;7zj09u3pxWvpa3F7DHu8IpbvFtBku7WPdwOuVkb+VWZdL1Ge9/tTUtKldmVSbkRyKo74ATp+dRrF&#10;e3Fz9nM1x5f/AC0k/etjJ/2n/oanbQ2b5tiLW4fEa2DrZ3MsMbcmaFVDL/u4QduOciuD1KPxB4r1&#10;OTTvD1reW8bEJHCH8khg2TKXEqkZP8Q59s8V6tJ4F8Y6jZRyw6fJHZ/egaRm3xqO5UMn8jnjoBWd&#10;J4KutJu47e3j85pXP7uRSBznOccg59yOfehe0gClTknc8mfwr8WtNv47e88IQ6pbwyAQyS608wbB&#10;4z5rsS2eR1GfQ12cWjeJ7GyTWb6xs7M3ERzHHcN5qhcjhRGy/wAzzV7x74q8SeGPsenx6DJarcKd&#10;10YTIYGJ+RQAx2k+vO3GK5/SF8Y+KfFS29vYalNpcWmiS2murPbDK28gqrAjB6HBUex4wNuSpOPM&#10;0SqiWiFvb7xlrdq1ro97Db3m3NpHdW6zIcHBkO6MNnnGBj61p22k+Kr5bq913xBZ2enwf6uXiPIA&#10;BLF2ztPXKhSff0seL7G/8PX9l4jh+GNvfyW8ckbTRy+ZLbq2NwUY+YEDJAORgABs5FXxPP4ZudGt&#10;ZLzRUvku8A2P9jonlF1Jy0cihgnqSOCelNRfYXO2znPB/wAcNM0LxAZG0vRvE2m2ZJgik1cyNfsu&#10;7egCtCyYwCGDkk9eBzo3njb4m+ONUbxXL8FtL0KGa7ZIYNH8UCNLSADahKSSt5rEKC3zcsWIq5f+&#10;A/C2nWsiafZxCaFfMax01YftBTGC2EXJz79a5jVvBFha+LNP8enQde1DUrbNvHp7SxRWcSkfNIwZ&#10;QSwGFyrdAOK3VWLjyWSXmZexi5e0u7+v6HaxkQzOvia+tryzkjwtxeW6eQ7HgKAxOecnr9M1THhT&#10;xdd6tJqN14O0ZoMlFa4hRQy56Z+fA4zyBn0rOb4pePdGvrew0vwdYxLfNtlvPtU37qNeFITZs3N9&#10;VGfoK2f7U+J2mwxNf6e2qs0rO0VjJZqFj5IyJXX2HrjGec1z2lFevma/DIw/HXgbwQ/hq+PxD0Wx&#10;j0GOzd52tZnKgAYYhAqhdo6Y5bOB7+U/Bbwb8I7u+utN/Z3+G+taab5Q11qmoaLOgmweCJHl+XIP&#10;BI4HYHBHvEvxD8SxWk0V18Mb632btks15YszD/v7tUdMD0HQdKuabrmrz+H2ufDk9nHdSNj7PeXi&#10;RgnjgyRqwH6/StIylCNn189CHq7r8jgfEngrx34I0yfxB4c121/thdha3htx5SRjGRIJZX3cD+HD&#10;E85703xx8NviF47t4fEelfF3T4ZoR52mabqmgov2acdWMkfJUj+Eg44YHoK7yLRINPW41Pxtr9n5&#10;zzBJLWxmknaIkD5fkQsze+0YHp1qTw/8M5tCt7qGTxJNq0N1cNOPtMheQZ/g56AAACpVSpT66+lx&#10;yjCT1Ry5tvH3w+8EWOv634hs9Y1aG4t1laXw6skS722OsPl/NGDlRk5AAJJxmuy0SfQ/FOjC51rw&#10;pp8d5HgyW8mmq2xsEHHTHHQ570mqfC+51K1ksNP1+6t3VsqjTTMv4KzAHj04/Kr/AIb8KPo0P9mT&#10;XTCSZlE1xPHt3cAZLdvz4qfaS5bdfuJ5Y9DIuNV0/wABadNa+DPDNvaWyvvVbHT7ZIos/echmAO3&#10;OTyCfXJ53fBXj6+1WxtxqixWlw1usv7yMNGw7nep2qPxx9adH4b05pWm0vSJZjuYRu0jMvX5ic9B&#10;+hrDf4Y+I73+0NSvNRa3+1jyY7WOfKiPsoUDA+p5+lEWpaMXL2Om1fxJ4VVWv7yee7h5kjjsLV59&#10;23g/dGOCMjPSudm8e6lLPeXPhLR/s/kyeVPNrLG13BQPnAPJXkck/nWHaeAYtBmgt/FfiPSNJltr&#10;grZi1uHikkBGFKsHRhnnKgckEcgZNVvh5b67bR6DrEk2rWS3SSXMd7I9xDc87jzJIzgBgCFzgEDq&#10;OKf7uO5UdzppPEWsx2ok8Tatb6bHJxGyXO4u2M8Fvlx+FUdc0q4is0uWMl1O0m6OZmWNlx/EMKB0&#10;9vrWzd2vhHSrST+z/DFv50PMfmMFWP8AAg+n6VgeJviJ4QtHsl1a+tok1CRY7XzGOGJ6qpU5DYJP&#10;PpUJOT90q/VmXFr0Gg65d3OpWOmrJfLulWabO5BhQW4HYd/f3NdhoWsw30dvLp1rZrbsAx8vDAKR&#10;wQR615rqWp/Av4o3Opad4c1Z/wC0I4VhuLrT8xNGpXCoGdfn45wMj16062+M+g+CWbwHq8M+mSW6&#10;xpYahd2OIrksTy8saGNW+7nkfe7Vp7OTWm5POt+h6Vqug2viOYy2UjLGwxuDSBR6nG8KcYHOM9ar&#10;r4Ygt4I9IutSXbuVgysu4kZ5BIbFYs914g1O1j1C2vL6axSNVb7HCrxzZPLfKhYge2AR6102j22r&#10;tbQ+VbQuqx4WMW6Rso44JIz0xms+hXTQr65ocV0slpq86pBLH5ckbElXj7qGCd+/fr0rUuvDthru&#10;jpYS7vlT9zcMoZo17gPIuP61NJo9lO/nsyoxUBbe41CQfNxn7hAJzn8OxrH8QeKNT8F3b248KybD&#10;ZebDeYWSBXyAIsg5LHBb0AHJGQDcVKVjKUnsi5b2MGgWbT+M9dtbaG3hZY2uJEbDE4z8qg5I+v0q&#10;i/jLQQY7LQLq3Pl4WJoI5Exx1yAAD7VyOuS6d8X7ZdJ+JNlHdLdJIjW19anyxhhxtGCTkZzn0x74&#10;/gn4C+BvhRp11b6Vb6XY6VJKWjtI7GVSnT+OSdgenYKBWv7rl1vcXLU5vI1pdI+KmtfENr2bxVt0&#10;v7Pi40140aJ2wwzE4dJI2xtJ3b1JHGOcaN5pVjpcizXt7H8nG19QMrj8CT1+tc5c/ETRLRo9I0GB&#10;2W4baHLx4x9QSRzjGSM/TJrc8HfD+PUZhe6zaXknzZYyYZT6YwaipJacxpCDSdiF4tQ1aWPT/Dut&#10;w2okUn/R49zNz054U/5Fa2lfBq5X954o8R6hfLu+WO5MeFHuQOfxP9a7TTrG101fs8FvFDGgztjh&#10;K4/XrXO+Mru5vIntvtN3CFVlmSO2EiSqeoYZ56cYwPmzz0GWvQdy5eGw8KWbQ6Fb2tvsXO2UBcnH&#10;GOR7VxOt+MvGb3g8qXUJmaFlEarH5cjZ6cIcDHHX8ax9ctvFivDqqmG6s/MMTxyqY2RexByAo475&#10;/Wug0m0ufJWFNOhjSNcrnXFbA7nb5ZxVqPLqgv3HaHYaz4m0433iLT76zuGVd3mSLIyNgZZfmKjp&#10;6ds45q9eav4e8IWn2jULlFU/KP8AR8f+zf1qrL420qPV49EtvLbcv7xlhMjZJAz9xRj8a6DTdH0i&#10;+jjkmgXerZVfJYMGz97AJqJqXNqXGXc5KXxr/wAJnayaZ4LlaWTzCyssggUn7u4YVgeh5wTwK7Lw&#10;j4e8Yad4Xk0rVvEWrXC3Tb7i3ku0+8OgxGEXheBlc4JyTk1qwado+nsst3DbuxAG4r07emadeeJ9&#10;H0ydFgt3lXoxjYpt9OpA6/0qXzPYluPYsGC4sT/o+mTqR93akecY+nSplv8AVblRI8ckMZyPkZeD&#10;nHP48VStfET6hq3kwWm5BgxSQzlgDnkNwfT19elbELX4lzLbFpJMblWbCnHQjOQD+Pb2oUOpLl5G&#10;cNPvvD15cPDdS24uCsipeKW2Oyg7hzyrAg4GB3pmseN/DPhz934n8c2CXT8RQzSCNtuckBA5JPHX&#10;r/Kull8+aAyTRtjp95WwBWDdaR4dstVm8QyWdoLh4v8ASL6ZU3BUB4yecjJ6D1rSMVElyuW/DPjv&#10;Q9Tso59I1ozK0W9WWFzjnBwCM/p9aWHxnbWbzX134mjht03iT7VGRtZSMtktgAY9PxrJvNCtdQmW&#10;6i16CNHRVVFugu5cH5mwevPGMc1yOo/Dq8sNbZ7Gwvbu1u5VZ7qPVUe3LfcIMTFmyOvQDIOSKN3o&#10;gUV3Oyg+KvhNvEDWmn+NtHuJHdgsMK75C4wCD83XkHHp61raZq17fXc0Ot2AT94ptlWRGR8YIJGA&#10;Qc89/wBK8y0jTG0jxlZWFuFt1jWR5rG01C1t43PHzFUKySHkkKwKjrwa6W++IiaV4kGla1ojaXZr&#10;EWTU77XrRUnwM4RVkL547gDj8apwlL4US3y7s7t/GOl6fcLHdNBGzA7ty56Nx0HJPPfj05qs/ilS&#10;waz02Z28wqrLxnjO7nt+NeZ6b+1L4P1HxLpugeHfGXh26kvpvIhsY9WgknaTaNqjY/zE55wSBgdS&#10;a9MTW9WjMNvJpCr5g/fNuVNrY7Dvk1UouO6IUr6pjpPGt8wjWO28lT/rfO6/hg1Ztr69ZftKvt5y&#10;0R6n/P1rJk1qwfU5NJutEuGk3AwsiMQUK5ySUCrzn5QT2yRnA1tLaxuL37KMRkR7gZRwT/d+tLUX&#10;MQXur6jfQzW4tGVRJt8xW5Pt15/KprK7+SKSVZG8tAA0kJ3DnG4kgZ/D071sWdmlnHNqE7xncMyN&#10;goFUH3qnNeW91bNOWkZc4RfJZvpjbx+tPlCMi2b5I7JnkuZY1HJk27c/ifypP7atYFCs5mVcFtrZ&#10;K8cA4/TP1rF1Tw3YeL7WG0ij1OzaCcTwzQ3flvG4UjIBLKeGPDAjOOKuab4Wvbe2jhiv7vzYVz9o&#10;lkG+U7cfMFIVjyewGeR0FBJoCFrj95FJdAMx3Rq21W/A/wBKz/FXiPRfB9hJLqmnXUy7gz/Z7V5p&#10;AfX5MnH6U261fXNLnaBtUg+UfKpQ/qMY/UUXOr6vf6nb3cWttBbRjElm9qpWdivduSMHnjHT65Lx&#10;6ldTD0/xp4X1q2/tPw+lxatIzI0lzaSblKkhgARwQR6VNZWWqtP9ph1uFGZcszQ7SV7H5v8ACpvF&#10;mmeNL+FZbC8tYZI5N8LbSBkdM9CR7E1zv2f4jSTqNVv7O3l3FGkWQYC5yOCuTkYz/Os5Fp9joJb+&#10;5s5v7F16a3nhuIgsz3VuFhk3E/KMkhmPpyT6Ypur/Dv4Y+ItQt9U8R+GtPuLyzYmzkZX3Qt2YEEY&#10;9c9jyOQDUP2fxOWUR6zDcFcFWRvLIPpgGtuz/wCEkSzj865UyYGd+McdycY/SiL7D+ZQsvB3w80O&#10;/k0jQ9Ojt3vo9ks7Xdw2WyTyfM3A/MxznqeucVvxeD9H0yeKe409Wb7q7byQr1JGVL4J59K5zW/i&#10;Jbaf4g0/w7relX0zXW8vcWNqzQxMBnDyKQBkdB1ODjNdhpeu2N3bI9jNIys37tWWVccdOSK05e5n&#10;KXYcuiwQT+fY6TZQqzDcsduuD68jr6Vk654P8E+KZzZ+JdCeRo2Dxk3zpswM5XY3y/hjpWy/xBsE&#10;m+w3NrKG7lYgAfxLdazL+50zUtVhuVurUbWzHDNhpM49ece/tVcttCeYr2GneCdI1BbC1tWt225T&#10;bcuQPrg9PwrUsNRtnUNbxrJuPy+dgMP++lqO51XTbZGgv5FjbbhnVQDg+hrO06Hw/dapNdQatcMz&#10;bT5U1wdq4GPlDDv9etTy2K5ubcu+JLnR4rZLW6lnjuJWB8mwjjkbuecxnrtI459PWsqO38Ha4jG2&#10;8N6e7/MkjMER8cZBJALZz75JzW9qunaTf6Z9gudOkmSbAOyQKT9WDD/Cs2w8A6To9qbSKGS1hGVV&#10;bf5htIxznJGO3PpRbrYSlYfYzQadcQyQ6HtjVfLj+yoHI/I9OB09q0rjTEMPnTTNJPJlvLaNd38y&#10;Bjp61R8N2eiaPcLAJbq6WNv3bXEjZGT1zn5q6a5h8PKyOWj/ANZuX58lSRg/7vFHLcUnsY8OnyCM&#10;xRQrErLlgD/9cVi69pXhDT7XztTsby8aPaWkht2kdvmBByoLHBweO3NbXi/wTpfiy0WxbVrhId2T&#10;5WSpxzzyP8iuHsP2d7A6lC0HxO1a1s9PbMNrZ3O1SQMHzHkLmQHjg/KBnjJquWD3K5tb3Ogvtftv&#10;7Maa1MaTdPLjul3SAHjG7HOOo61zc3w5u7bV5vHPh3XdZuLi7jRdg1x3iwvB+Riy52k8Yxn0JJOn&#10;8S/h07aLaXn9tNN5MirM0Fvu3jIAO1Dk9ecf4in6L4Kn0yzVdN1Kb7RbSA7VO+Pbn0HqO/vWesdi&#10;k+pc8JeB/DkjtdXl1dQ3Vwqs3l6nIgQZ3LwrLjnOeOe/FXLXwIlx43/4T+Lxp4kiRVkguNDuLwNp&#10;8/ZZFjkVih7goyg9x1FGqac1y/ntLMFhjLPNExiaNR1bPXFSafqU4sWnTUZri2j/AHaSSXB3cEj5&#10;iQM8/n1qveJ5up1NgdJjvnubOVG/d7du4NtI9KZNq+q2Wp/aWu7Waz8nb9le32zCYHO4Sb9u3b/D&#10;tJzg5HSvPfDehjwxbT3g8PSXE2pX7XU0tjdF/mcAZ+ZgAuFHA49ATydJfEup6XHcS2lvDdfZ7fe0&#10;fl75WkB/1YHHJGOpGD9aNFsB6RaalojwedcwYmk+ZoWkZ+PbjH9KW70a1vpVntpoFaPd5bbeVz1w&#10;e3U14xa+P/E/iXXpoPC9zPtt5fs+otPZuscH3WyhKBTxnkbgPTrWt4Y+JHiuytG0jxZdaa13b2qv&#10;M1g2X+boWX+DPpkjr06Cmrbk27HYeJvhLquq6rb6lpXxH1C2KTI7R5WSN1BJK7ZAQM55Jzx9Kuat&#10;4D8H6xeZ8YaFpNyksapJ5lqrM8anOCGByMnP4/WuQi+JOpC0k1SbXE8m1QloCmXcc4I2gnHHTrnr&#10;isa6/aR03VtNV7O0upZRIzRtJA8SuIpMMwWRQ3BHHByBkcHNClLe5Or0PQF0/wAKaH4Di8BeDbRo&#10;rPR7qeW1t0mLpbxyvuZF3HIUP0UcKGwABwOs8MfD79m74kW1vpnxG+DfhfU7wRwhbi+0WF5U3IOk&#10;m3cPwNee+BviVN4l0n7RN4ZKzzbtzfZniUqRg7uu7g+3PpXRad4rsrCZYrcyFkXb++TaowdwBPHT&#10;pSnVlprszKWDpzUk+v5nSeNP+Cf3wE8R6O3h7wb4q8WeCVVmMMWi+IpzaKSf+eUrOoBPZdtfKf7T&#10;H/BPf9oD4RD/AITnw54i1bx/ottIs32vSWMl1AByS8BZmIGOqbvfFff/AIb8TaP4z0NZbC9im/cr&#10;uCyDcT3yP89a8i0PX/GPgn4l/Z11iRtPmklVbF33bjtyOnQ9RgeoqqlSUdd0zhwccVGUlGW3R/5/&#10;8OfAvx9k0nWfilqWrX9rdPY3hjmuLeGQRzMrKhdQWVgr9cEggHqDWBa3H7Ldg6pe/DTxru/56T+M&#10;rcZHoQljx+f+Ndl/wUM8W6b8N/2iLqG2st0t9Gb5QzbdpaaXGODkDb7V89ftCePdS+OHiy38ZQ2i&#10;aLJ9jWC6aGTf9oAztdunIyR0JxjOcVw4alOnWcJaJ9T38RWlUw8Jw1dj3Lw9F8E/EEU1r4R/ZX1j&#10;W5QuVx4gvZmU89TbqnX6CuH+LE/2CKbw1c/sSf8ACMSXVup0/Vrq81YzOwI3bUmmCEduh/Dtx/7P&#10;/wAdvjJ+zrdSXngT4g3i/bLZbWaOZVaGUBsocNk7lPQ+5z1qfxf478UeP9TU+KtUkvLiFnkhe8bc&#10;Yi5y+D7nFek4zjK17rvdnFCS3a19T2X/AIJs2eo6V+1bpMVx4CmshPpV6jXXzYU+STj5mPXb+lbH&#10;/BQXWbm2+Lj2xjWPbY2obb/eCEf0FYP/AATT1F3/AGuvCse3blbqNlb7xzbv2rqv+CkWiJa/H6aL&#10;Z/rbe3/Lc4z+lcGIVq7cux00ZPmUUeY+Hv2fvirfafb67Z+HfDcayxxzQ3X2iwQkFcg539ce2c9a&#10;0X/bW+MHg7UZfCerfFtrK4s5jCyWFike1hxjMKhT9RXk2tWt1cKlgslzGrMTHt28H8c1z9zpN1bX&#10;wjY3DbvvSMA2OOpPFa0cRGWkxVsHK10l3PpTwT+1x8X/AIgay2gQftK6xayFGfffahdQRYBwQG6Z&#10;rqL7xJ4z1bcuuftd6dGyr832jxFcNnLbf4vevkKO20rTkZrvWRHu7KMkfkapXV54fCSRv4g3fLwf&#10;szc/rzRUp3leLaXoKnyxVrI+t7/QdNtI1l1z9onQrlJRlfJkkdh9ckVxnxD+Evwl1rU4dSl/aauv&#10;Mhh2r/Z/h9pY+SDn53TNfP8Ab+M44YmczLIpIG5omx9ea67wRr7aurRNoV7ebTlpLeEsq/Xb/WsY&#10;utRvKF/uR0KnSqtRlY9q0DTPg5Zada2OofF7WJljhVJpk8PqvQY6ed1rQaH4BQyJHYeO/EV1CzZ3&#10;x6ZHEceoDSH8q81XRI/sn2zULC6to/8Almfs7jP4tgVpaJ/YWpSfY7Cwvrh1yHZIzgEdRkd/avOl&#10;Ura3uehHD042szuLTUfghFeGO7u/FDRBfleGS3Vjz6FT29zWh4W8cfAXSvFWn3dva+Knmi1KExSX&#10;OpWwjUiQbWIW3zx3GfxFef2/hyLUNRXTrSxvpJpGIW2SUs5wMnAAz2pkvhDWPPjm0nwPqjtHLhW+&#10;yzsCwPQ4XqKIyrT2TYSoUY7s6n4t+Fns/iRrelRwrtttTl8pllC5G88D8P516p+zjr0ekeBbi0vA&#10;u7+03ZfnVuPKj/rmvKP2hLjWNP8AjBqMt1Dbn7ZbW91/pH7sr5kauRj6k+4ql4J8e6vo2kva/wCg&#10;puuC2FJIPyqP6V7VDBwxOCi+XsfP1sVUp4px5tD66Txjq8p+zKsLJuVvNa3aQ/UbVAyfWqen+MfD&#10;l0rWllrkaXfzm1haA7pNvBJIDBFBPVyo7ZzXyzq/7aP7aHjG+huvCvwN0aTS3Ued9ns5oG8tmGSJ&#10;A2d23jpwMnOcV9DfBf4vXfiyKD/hNvgtPpbMriS8vIm2lQeNu4EnoOuM8e9e9Uwlamk218mjyada&#10;nU1SfzRQ8MfEfXPHllqF74b0nWF8hc2F/ex/6Pctzho0BDkZyQduCADwDze8UeM7XwIsOsfFT4it&#10;ZWlrhGgs42kZmbhUZEDOznBwFOSQeOw7m11fxPfWtxD4Z8Iw3U1jkWQW8WOO54O1PlwseOAcjIFb&#10;ml2Gu6vpbDxb8NIbO7Cqbm40/Ucr0Gdjou/P1Az69az9nrfp6mnP2Rw8nhq+1Lw1HdXHie+hhvI3&#10;8vTbuNZHYsMqGRP3h452hgMZGR1rhdO/Z+8Y6abXxTcXrSapp9zKIF1LVDp6XIkIDEYa5faFOAHJ&#10;yegX5TXoXxR0rxFLFbXPgvwDeNDas8pk+2eS0j5C5cu25x8o9yB0OeKei28cfiKPWLzRvst1Oyp/&#10;o8jbSQdzZUgAdMdyeOBgZn4dTS1jznxH8BPi/wDEi5t9V+IaaXodjarI8cul+KJbgksNvmsv2SFG&#10;OzGC5bHcZ68Zonw48S/Bcf8ACO2fxh1C8+zxzTQw6k1rCk3zAf6mObG37zZCjBOdq4Ir6P8AE3iT&#10;xRLayWOmaMt15ceRC2HEijqoXcBk/d5wMn0roPhvpGpSaRHN4/srf+1trNJNZwqVjzzsHHQDjJ64&#10;zSjKTjuErRt1PE/D3ww+Nt49v4r8WT+H75I4M6bZ6RNJsvi68F28vAHfILZ9QOvFfFAftfabos1r&#10;4og0Tw+klwy28OiNczXMkY6cgFFHGeSM9Pavs+98RRaXpoljskW3SMtIxwuxR6dqzbe3sfF9zDPc&#10;Q2P2Nk3w+ZtdifU59KuPdIzcj5n+CXg/4hfECLyPHviG+htbu1jns4bOMqs+3G9nd87ScY29cHgD&#10;rXqaeEfF1ho58PfDqS3tUh3xr9tEjq8nck7GyAfcA9B7dr4dn8Q6j49m8Oz6fptlp8MRayWRVzIq&#10;/eZccZJ5x2FdZdQSafpzW9holvLufLsSowCeuKOW8txc3KfJPhb4Q/HW2+Jkl18XP+ENvlXTf3l3&#10;pmnyXU6MSdsao2ApzhiSeg79uw0P9lPQvD32TVPC3iXWPOkT/iZX2oao5e6cnJkdFGOCflVSqr0A&#10;9fYtRl0vUS1rd6VZQ/Y5MyMkamU8Y7dMn8SKy9b8P61qZjudO127s7W1hVVt1hUrKoPVic9uMAg8&#10;k9cUe96FxbZQs/CaaHKLq7ulvnjj/dwzRmUg469uT9Kmt9S1GctEmitDbruDNcbEz04XBLY/Cob7&#10;TrPTtM36lqJsIVbcqCdnabjPfkH+XtWXDqt5qN6LfR/C2uXVrcwqjTW91bLHEf7xLvuJ+maz5ZbF&#10;6LcLXxho+n3jWxupbPZIRcQeaGJH94ZOdpOeQOtdNput297FNc26gedtMkskrfKNoxjg+nQfzrF1&#10;jxBoGlxrbT+FvtVxakmRpFDA491GKg0bX9G8SR/abbSWi3L/AKmWQx4kAOVIz06c81KkPld9in4g&#10;m+HTXsN34+v7LYl15VnHdXIXzpm6JhsbjweBz1roY/F2j6TCLHwt4ajabIHkQwlFxjI+bABHJ6Zr&#10;Og+E3hDxBNDf+JtMtDeN8+2FBIqkDruKg8etdRor+DvAdolslwFS37K2cn09fwo90djl7nwn491/&#10;UPtWq6xE1jcSNJ9na0Mctp93CRsOGXg9QDk9T0G9babbeDRHqMelrcXMef3ysu/nHPJ9FHYnil8V&#10;fFCbU4/7O8NX0du8iksWtZGYDpkbRjv0zmqGnanfJbpDqzLfXO75WNsE/wAT+eKcpJis0XV+I/jJ&#10;1WKzSw8z+GS5UqOvXbkn9e9VrnxT4w1W7aO416zbAX93b53A46HAfv7A4/OuF1D9pzwsvxos/wBn&#10;SfXdLs/EF1Zvd2+nx2Zk86MfMV3YIVtuWGQM4rqvDviPWpZ2h1vTRp0knyxxyKJMNuPzNswOVHTt&#10;3NPllHVk2Tlaxr2N3dfZlj1VriaRcHb5KYJ9eYxwPrSy+LrTS4Li3tbGQzgYdxCABke2eme//wBe&#10;uP8AFtp4+1HUo9A0zWr+HbdL/pGk6dHtjBBOd7y5A9W2+wHeuq03Qn8Maa1vrHik6tIvJk1CEZ+n&#10;yjke5pvYZzev+IvFfiTSm0mCKST59pjmgQRSL3yMc/1pnhweIbO5+0a44hljkxGsDlg65+g7V1sn&#10;iTQdOtvsl5LptvIy/Ky42isa/wDFOkTbotL1OxkbOGjVt2D69az16GijE1bjxzDYWZjCCYhTmNY9&#10;2769qx7j4ka/dRYgskhVY/mXof8AOOKrWun/AGRJL7Uvsqwfe8zO3j86wHm8aeK9cY+EtDW10yG1&#10;Ytql+dqSvuwqog+Y4AJLHA6Ypaj5UXNQ1tr27hltNSNvP5gJikXzN/06d6juYNcNwdQa4uGj8vDW&#10;8gXaPc+lV5L/AFSyv4YP7KhurpvKikkjjCsMkBmG7PGMnk1m3ngkWV9um1i9uIG/4+bOeb93IecZ&#10;7kD04GaxcjRU2V5NV8H6jdTQPq9nPdRN5X2OCc53ehIHB/HinaLY+JNC0thL4T0WG381pVhtL55J&#10;OT1JZVy5+px71k+KPGS+D7lYJNJxZ38jQ3GoSRjFrHg7S7ICVUndgn7uecA8dRp1z4G+HenwW2se&#10;Iprq41CPzbW2hjSVgo7RoqA4GR6nHJOMmrSjbQfLKI1bvTpoku9XRrP94Vt5GViAx/Hmo18D6fqw&#10;M8WuwvGDnEtuOPf52xWD/a/jhvGsfivSpbxtIhTfHZ3iy28rsHIY7HhAI24x83PJGOp1rn44aHHB&#10;JrWseCNQjjhuDDJNMA2OcbgEJB5OKiVOJV5x6EkvgrxHZXEYsdUh+xwxbLeFsKM+ygYx9MVwHx20&#10;n4kT6XDaeHvDv9o7Z18zyifMmB6j5CFUe5YdAO/Ecn7V9jH4k1aLWvBtxJp0c3/EjkhnRWljRB5j&#10;vG7KV+YnbjJIwcciux0Hxz4f8U6tb2WlWOtRxzRebHfR6asdu67d2d0vzAHoMAfyNL2Uqck7DUua&#10;9zF8K/DnxZfw2cGoa1rWnLLiXVo4dRBWNlCnYGZfMK5+UbQuQD0HB1tT1fQ7TWbzwr9phvJrURP5&#10;eoaGrRh3+4VJxkgDJO7jjpmu10awvJrOS00TWreAJI255hudTnlcdOvvV2LSdZcMk11HOFGGwOZO&#10;fT/69L3u/wDwAbicamkeOhCuqeHrE34kjUSDz9uMddh6gfj0/Otp9V+KOn6PGy6FIZ2wJLeGMOq4&#10;IzgnaO/Qtzg4rqta1fWdFtFcfYcs6JFGynuQMnAPr9Pes241/wARXCvYnVFaSOTEi2UYU4yOPmJx&#10;j1//AFUcso9QTUuhhTeINfilOsa541itLZY/Ljsf7BWS5MmMlTiU5PB+VRznvWZrmhWfinxUt7dW&#10;Mty0EIW31CbTWh27sbwCTkfw9ufXg46rw74e0K0iLWmnW9u8kjHcyAySSAYMjHjLEd/TFTXUWg6r&#10;OtiNfKyQ7fO2XDr8pwcDBAPbnn0NH2dUCWuhzP8AwobwLrLCDUNU1q8UbVa3uNWlEZI77N3p1HcV&#10;tP8ADjw7YxyXdncCNod0Q228bCNuOy9SBzyDknkGud+Idr4usJrPSfAN5J9hmkb+1b+3kjjuLfdz&#10;5qF0dWJPBXA7c8Yrjfh8njXwL4qu4Nc+ItnJpM29o7W6ZpL1rp5QcgKq5T5sfdJJI6AYquVSjvr0&#10;Qe/3PUFfwR4Ts1i8Wa0lxJP5cfk3u0NMwz83lAbQTncxCgDBJwBWV4w8X+E9OhfWtS8c2VnDbMkO&#10;5pldZTz8gRTh2PzcAFiRwK5Wx8GX9/r/ANpm+I2nX17NLlreP55lXP3ig6DjqcCuzt/h5ouhW8Wu&#10;3ulTagLFjcQ2lpahn+0HrLuY5LbeBjAUZ5rNNylZoqUUo3ucvoHiPVfiqW1D/hC2sfDEKL9nmuIX&#10;guLqbc3Jt5bbHl7QrBw5B34xkMF6HWNY1XQbM6pa6TDfR2duXktVsVaaQjBBQgqAwH8ODk4GVrpd&#10;Jh1nxAP7S1iJdLt5Y8/YX270z0LH+9jsOmT1602TQ7PTreXdqxuGeT92scZ+7/XvRL4thLzMfQ/G&#10;On3lxFMXvy0w3YuCqKBgfLwM59ffOaz/ABIvxBW//s7TfCNtPY3Mkkn21Lja1vwdgEWD5mOBncMk&#10;5wOo27Gz07w3qU2uX2psbcxlFjtZC249WHlgY4GOQT15468n4h+OekeO9/hP4f6dqt15uE+3adCW&#10;jjGVyxkXIGCR164OOlTHmbGdP4Q8PXWgac0eo6tf3UzSMZmcNtQEk/Lz69OeBxx0rzy4+PsF54rk&#10;8NxeBEs7mykYahcX+pbdkQl2pIq4y+VJPTrkDPUzWUPxB8M6vZ6bqevSzwXU6o11cRMwiXHJYcHr&#10;wMDk+3NXfiFo8Gr2sdhoV5p73iptmvbzRfPJUn5lVdw2AnBzk/SiLjtI05de47WWsPEGjtaLaWF5&#10;b8rdRlmVUGMlfmQZ9eaufDX4e6PbSprmjwyKksYmSaGQyQE/3l2lgpOeuBmse5udZeztrNvE8Vuq&#10;qqiFIzHuIPUYBrtfD3xOv9JtIdNuLKOZtpAZZF3N+HFY81PuVy1LWNhbELbtJf6lsLN8mHY7lHqM&#10;LiuK8SeB59f1VWj1FfJXllkUq2QcDBLcce3Oa1tW+LOuNK9ofCkwiG7zGBX/AOK/pXFaR8dvD9t5&#10;y6+lvatHMyxiRgxByePlovGWiKjCpHoX4fg1eGbyo/Fz2sO5ZJI41RiQM/KzMOnt1/OpbXwZ4Zt5&#10;2kuvFFpLMrbpIYrWOSUe+EjYg1zZ+L15falNf+EZo7iz8nDQ2lrI53dyNkbknB6dsU//AIaEn0XT&#10;fMkgmYsuJftVuLYp15zOYz+uauMV2Jkqh6BpsEVrHGJL2ZYfOALTR7d35gED14FHiH4iaRoljdL4&#10;W+w6tqrArZ2MlwE8xgM4Oeg9/wCuK8d1P4jXPiy+g1BJLe+tYJBtWO8aQ7twPO1sFhgdzVjW9Zuv&#10;Her7NS+Hr6fbiRFk1ONzBIvIAKnv9MknpjJpxkk9SfZS5dT0LSbb4h+LfEVvqlvr9jcQ3FwEuLWO&#10;zZRCvAYK4kwcEEY29+temX3w2v7by5NN05Gdm2sFmaNR0zxkZry3wrHZeDED6TBdzzXLKP31w+11&#10;6h/mHfOen512Om+OZNTLQvdMPLba0S3e7Bz1xiq54PdGfJJPQ3dW0l9ItFTWNJ+0PtwyR3C7UHY5&#10;LYFc/b6D4evmjnl0qG32tlUby94br1Ddutcv8QfFWrW9vcJZ3zGRV+VIj5hUZ7rnr9a4/Q/HPiex&#10;WNbZJbpdy+bJJbIxbjnGGXn154xUc0Lmns6lj2yS08BQ2s1tcG1aQpl1htUky3pjc31/CodHbwBG&#10;ZIdDluYpgv7wRxpAq/UhP8a43SvGE2qRMtzYzRyZAb5Yt2P++zTr2K0kj227sWf7+5vmbn/Zzk/y&#10;oco9gjCXVsyvHfjP4a+Fr+RtV+JGsLb/AGpVby9QJXzOykxqCBk569hnPSsgSJDqLa54Y1XVLqK4&#10;kVhfzahJKqKGAbCMAcj5ejHI+mKhvtBs11sPpYhaOL554fsOVRSTlicEZyvAwTxk4xUmmWfi3ULR&#10;dS0TVovMb5o1ZSwAz/dOCB+FJyVtDTk7nWeLoNVtPBn/AAk2kafeX140qxxwm5RZAWHDtkNhOuTg&#10;kY6dAfG9c+Mv7VGoXNj4e8H/AABtPMmjMep6lNezpb6c+QPMx5Ia54ydq7MnHIByOj1/4o+Kvh1d&#10;Mvim7uY7aMyNNff2Y7RuqruL+Zysa8EYYA5xz68dov7W+n6v4mk8O/D/AMfW+vXwCyXlk2n3Uf2F&#10;T33iAq53Y4z0I5GRV04yW0bky7XPWtO8N6tqmjXmna9fQxyXFuVdo/OLLlcfdaQgc5Iw2V46nk8b&#10;4v1a08C6OunTeItVe3hkVZJ1gjkcqvABy5yO5Lc8dyeOn8LXniC/Z9UvJ7W5iyVmnm06WFnkA5x/&#10;C6gjqDj3yK5n4mXGhawkl1Hpt5LJu+dtNeKMRgD+LzGwfTB6lvY453zORtHl6mxpnjjw3qkkM9vH&#10;bz3LRqs1xJZhZmQdcFMqSe2T79qs6mviTxDA1lotjDaxwspW4u/mO7HBKbQMA89ecdutcR/wnXha&#10;60TT4IvDLWsm5YoYNwtlgbsXcfKwIHYt1rrIbmaPQI/+Ea0mz1CR+LjydVEzKenfAxj0I69KTjIr&#10;RdDn5WuNM1L+z9evF1O8jjXzLiRAsTP1+VPmYDtgsx4pPDHiy8mgWK98Hw2N1OzFjNefu4R04zn+&#10;HHSt7TrdbCJZ7vRre18kszKdPyg4znfnnnPP6VanktddMOqzabBtjhChy0QJ+b03Ej6HHb6UuWWu&#10;hXNFD9P8I6ALJtRuQZAzhpJJ2ZwvcDLDG0Z+lS65ceD9GsI5tVW0Vh8yoyGRgPouT3rP8T+I9Qk0&#10;f+zreG8G8eWWt/LJTj1z/kV5n4hTS49ZSI+OZlufMVZFk1QW0cZ2jcuA4DcckDBAzwcmrhT5mS3L&#10;c73QPizpl5ZR+IvA+k6ZrGmzqXhuNNuyZGbkH5DHgcjHzNng9+Kmk8aar8Q9Gmu7PQNQ09GmZV+x&#10;3EUcjKp28iRMgEg9Oc9DXJW3xC0iy8I3OneDdFutSmgjf7Qy6hG23PzeZl5ACMgjOc8c4FcT4f8A&#10;DnxFj8YW/wAQvCuka4slzGRJ9o1yKS1CgZZyiMY+rnAJzycdK0jSvJ20sRzbXR694K8PR+CtXm16&#10;3tNanudR2pJJq2vNLHHg5ACMx2cccYz1atbxJJ4v13VdP/4R203GOXzLu4ndmURnI2gKQHzz6gEc&#10;1zfg+/8AGHiC8kTXJLGFW2g/ZNUSaYSNx2XCgDJB79McZPfaYGsrCTSZ9Xmult1CxzQp+869z3P0&#10;UZrOUZc13qHujoJL7SdKEWo6pCsa7BIzssLZ6evUnt/Oo9W0yLXraGwv2l8lf9WqzON2B/Ey4yCK&#10;vWWv2kP+hQTzjapLz3icH26Z4+mPerDeLniWUadeaZeeUwEnnSCMKxHfjipUewuaXY5NPDHhq/0a&#10;8udD+HKXl59q+ZtQtCpkdT9/dIo34HQ/SsPUvAfixY/t+sPeBpAC2n2erQwIWz0fAU7QOwbv3r0B&#10;vE3imcLE3hNmG0N51reRLFJ7KxbPT1Fbunwx6tYrdanYvYsqtuW7uI2J565Ukdq05ZR1RPtO55BZ&#10;eDLPU7m1tta1u1s1hdDIlnqJZtwPyrn+LPTkjqeDSfEn4S6B4ins9Phe2hkjuvOjjuLXzCQq4yGX&#10;btbHQ89eh6V6NqPjT4Z6XExfxkk06yf8uEYkKkdiwUjPOOtW9M1jSfETNHpN15kkar5skkW0ru6H&#10;J68dcVP7yLTRXtE+h5L4D/Z88B6F/oejCVXmjLtKkZYuoP3d5XA9K0v+EA1HRtUkt5fDE0tjMqqj&#10;fbBMwJP8Y42846bgMdcDjuJPCliPOvbvW7po1zvhWYoD7cGuUX4K6Fd+KY/E3gmXX59QtZNyrJ4g&#10;uGjb5eVYMp4HPy5xxyDVRtK7k2HNJaIs6xE2j2sGl6ZFrkjcosOlxh+p5yxZcY55Jx1xWJ4Z+D+n&#10;WGsTaqNd8XSGdWDLqOoMUBOMhVLkgnHXgDjHeuzm0H4sabHIdL0mRWmuB5kl3dbzz1Ch3UAADt+V&#10;c7rq+IvEHjAeArFvEC36abJJJqkGks+mo+QAhZiVd/bPQHntSjGVrIOaK3GweJ/EcsTaba+HtQ0u&#10;GP8Adxx30yPJI397crvkYGOo79atro8lzZtbapa3UkPmB4I44QwQ9cnLf/qrX8LfDPxjY2ezVLn7&#10;Zcea5aSPTyikFiVGPMOMDg88+gpPEdnr+iQSW1roe5lB3eZLhenXG+olfmKXLsZVxcWfh+2XfaXT&#10;S7j5e9WA5Oeiv+Q/CuRtvEWt+M9V8i205b63hmKM0McwC8Dht7AZx/dLVV1PQ/EvjS6/s3VLC2WG&#10;Rmz5OmzSqD2OQMfrXonw78DweD7VFvNVmkZYwoRSVReOyAcUaJFfDuS+Gvh54RhjC3uj2zTN87Kb&#10;fkfic1s6pZabplmYtNiht1XkySNgD6DjNaMurabY2zXbllVV5LV5n8RvG/ii5kdvCcaswbO2+tz5&#10;LD6oGfj2B+lSo9yfelqhdZsbk6zDNHrEws4JGaSPyfMySmPv9QM/N9cU20bWtXvGdfstxYhQYZFc&#10;qDzjBzk5H4CneEZtQ1WytdR1vSLc3DoG32cc7KCR/Cdg4PuBWxPcaRp+9J93mJ8wt45JA2M+hI96&#10;PeUrD5YrYqw20OnRSPdX9jHH/DvupCAceoXFZ2late+InmFhdxR267QDCr5br03gBhx7j3rN8ReK&#10;dSk1XbpVnGLdWVZo7yM/KD26nBJA+Y8CtvwF4AGniW/l0JbOSZ9yta3scgHXouPl4PT3oatEqK6s&#10;sp8O7nWWWJtTmWLH7wLbpyOwJHP5VuW3hGy0KzEEKxqqr8xaNi3+NaVs8enmO2DrtwNzeWOPyNcx&#10;Z/EGLXvFmtaFB4WvLW30e3iM2o38EiQSyOpYpG+MPtXBJUkDdjqDVRhKauTKVpWJL3UtPika0hgR&#10;pFXdJ9qmMaqOvPp/9asu08YaIZNsGjqi3EnzTL8yuNvBBI5z24rBf4oeH9f1C+0Lw5ouk6xrmnhk&#10;mtl1yCRvKVgxcxhiw25Hy4yfXnNMvfij4y0vSY5vDfwwsb75P9K8nWbZHtl2scsXO3lgEHJ59gSN&#10;FRlsRzHf6bZXn2dnsbSDa3Kr5gXJ7Z4Hb24rYsLO2FlGdSiW3kH3vLlLKD9cc15X4x+LfxM8Nwx2&#10;ujaFdSzX0bSx6oywSwWXysFRwsqbwx5+UcnaMjkV5BH+3p8dfCAXw7b/AAeuNas7PEdx4g1G+sbO&#10;4vZ2k+dFt5ZUMe1TheCeASMGtKeFlJXi195jOrKGjR9gyTWccGyLVVZI8NsDlc1i6ppXh/VL1Nb1&#10;SGBpASFaVQzOT2zjivFbb9qX4n33hS217wF8KbfxRLeKsa2q6hbmW3uivzLuwI3COcZEhz2rovB3&#10;xH+M3iXwhcat49+HEXhu8xiz026+9IVXJ3vGXVcuCBjJxyQKJYdxjdtfeivaPm0R6UnhXSWkjZtI&#10;gwu0RtHCvyqOmMj/APVV63t7OW08m4ubncrhf3ijDL9cV5Jo3xp+NttZ6PbSfAvUrprycDUbyadV&#10;Syh6eYckZXJ+VfvYBJVSQD3r3fjF5biSTTLOO38wBre4jZneEgEy4Vt3A+UKQCTnjGDUey9nu/6+&#10;Qc8pE138Ovh1cXrTapBZrNONovBCVnPXAzsyQCemcUXXw/8ACI0GTSY9Jj1bzxi4mvI0kBVRjDbl&#10;644zgn1PerGlfE7S4LSLTp/DP9n3z25lWxkaOJ3VW27sHGF5ByMhc4JqW98dSW179nntbW4h+bct&#10;tfxyHaqZf5cDIzgdyc8inawnzHA+Hv8Agn5+zf8A2/pnxC0r4XppWr6bqQvLO+06+mXMnGGwCFC5&#10;+baFAzn1Ofaf+EfuLCZVvJnulb7vcjj35rA8DfFHwLq1lBB4e1WOKJFVRaNaMGjGfu46ADgccD2r&#10;pptR0m4jbzNRjVoxkqkLhh+H+eKqfNJ+82yPhK8uo2dldeRc6bcqyqCu22bBByMBugIOD9K4Tx94&#10;V17xEZdZj0y3F5ayyRWySSMha0YElVO9dkrYUbgSBgcL1Hptql9eFnju45IWX926qGB/WmS6XLaz&#10;STx2MknmY8tRIMDjp17n69aWt9CjjfBWmeN4/MsfOsNOso1AtVtr5rmZhyfmEowPwLfXgZ7S1SPT&#10;dP8ALuLhCM54g/Pgdf8A69Yup+MJNF1DydY09jbKCZJreFmCcDAx1Yn5unTFV9K+J2g+OPDK6rpV&#10;nJax3DBbaPVrWa3ZvXKOoZRwcZAzinvG4upuXXi/T7FedGvJEDDM0dg755xwFBOfwwBycDmpv7Ut&#10;lil1I3y28bHc0l18qxrkADBHHXv7/hm6f4hga6NhFrun7oQrSw/d2r0znjv+dbUmhafcxsHs0k3j&#10;/V/ez+fWswsV7a60F2AjurOdw2GaNizZ564qlrN1beKWsYNG1+G18mZZpoJLFiZ48MCgZtuw5IOR&#10;k8e9aMXh3T9nkbWt1H8MJCge+B16Vjav4Tv/AOz7qPS7uf7RJAywvOm4QnnkLxzj1P6VWsR+pftd&#10;JuYwk1xeTfKTxuLK2P8A61Z994S8PT6iuo6jJK0keQjSMvGf1/yKo6ZP4o8OWMOnT2lzPtI8y4Zl&#10;/cAjOCB1HUcE+/rVX4h63r0HhK98SeD/AIeNrt/Hat5FjHeLBJcHptDMu33wcZ9elSvedgNo6Vpy&#10;7ZrI27HaWSRGUNtHBPJ7HrUnh/WdNu1IjvlnVW2vJHIrLnOOxr5f8a+FP26PFOnabffCT4L+D/C8&#10;czt9uTWtVaWa2QnJDiJQoXOSdu4k133w6/Zx+LTW1nqfj7x1HDcxyeZc6f4VszDayLhgI1MpLBcM&#10;cng+mO+jpqnZuS+TuF2+n3nvscERn/e3KLCzY4jK5z6nNJqR0nS7cSW7yTN95Y9xIHHXHrWHp0/i&#10;m4S6VvDkdnHHIVtpZrktnHCnBUdcZ4Jq9ougXthYQ3eqaruuPMMs0f8AA5I5AB6DIGD1x9an4tCe&#10;VlqePTLnUFa6t5BHIgWTavX/AGvr/OtCPwT4Y0ydrqzgZmk5Lcgn9aq3Mk13N5lxc+XDjChFO7Of&#10;5VX1K40i+tlimvZIY1kASbeUYN6Zz0oitdR2dtDQu/AdhcQNLJp9w6yA/PM0jLj8aoQ6JonheNpV&#10;Ibcw2qYWO3n3J/pVbSdC1rRVkcve3MbtkeZfPIQPQA9vxqb/AISPULuFbEaZNHtYjbeRnjHQgqT1&#10;qpWYWkNXWLM3jtpkF0xUYISM7c5696uNqkc0XnwuFcD5kMn9DVSy06wi3S3NptmuG+eOHOTx154H&#10;HpVa78MaJqLNFNpMkyqyv5SyLgEHIOD3FT7wcsbm5Z20WoRnzbVd2OCo6fXFZeqXug6BqEFhfXQV&#10;pVMioI2O5RjPzDgdR1rW0u2so4mjW3uIwVxiRxhfyNZusaRZaxEba6jt54y+Vdjzn2I/xpAjUimt&#10;tQss2N38si/LHt6e5/ziqtpa6al1snktsYywWPbn8R3ptvpNpAqxDzFRY8L8x2kD6Z46Vgj4OeHN&#10;Tvr7VYdZ1R01fm5gubgvESBgbVf7mBxgceopxQHRSSabDcK1jpDTfMWEsEy4bqDnrnn/ADxinafN&#10;baYZJF024t1blljuiqj8FIrF034ZSeEdPj0zQbqKGzhJDRxLjBJ5IHTOTk1tSWGn2McVnI8lzcyK&#10;QsazKrkDvyeaLvoHLE1G8V2VvCkrwtIsmOdhOM+5rLvdQ8EWzXGpXenrG0nyzM8bktntj8ewq9oO&#10;k6v9puJJoIfsfkx/Z4Wz5iuMltx5GPu444qbUzp1u7E2dv5y/wDPSTAx3II5x+FMXu9DBs/B/hnV&#10;rpr7TbnULfPBh8+SNV2nHyqTgfhjP0rQ0zStP0MRw2zXcyhMTSyKjeaemSeuf8KtRSaFfwsz3Eny&#10;t9yPfj8wKgudR8Pafpbajc27xwquZGm3cDuxGAR60BcPE2qPplgtxYaas8e798+VA24JI5I5PQE8&#10;ZP4HlYLWTxJaFbHTwvnqyfaLWSEsiHp829zuH4jnoO2g+l6F4rsI7zwz4xtoI3ZZE+z2cVxHcQnO&#10;Mkk8MDww6e/Sr50hdM0JINPeGG4jZTmywhf6BsDBHrRJEpGJosGjaTdXek3Kak3lbR9om01vKk3c&#10;4VwgTg5B7A+xBN2BvCtrdxSrZTMZVLQzTRgIB9PvAZOOnB610U+l22o2ixTSRqW5ZmkHzkjFYHiO&#10;JtMgWzg0WW+WE7Y4IZSMc+w2/mR096TVuhSv3KDaFa+MrIX3hbxVI0TSMrSWM4ZA6kqwDL6EEH3G&#10;DWppvhzWtJiWO/1Sa5jMfzMz7mG3nqOf/wBVSeF7q8ntW8jRPsaxyttjkwpxn73GevXPU06fUbS3&#10;uQuqFpfLcsp8tiF56btuOPrn61Lj1K5uhS8QeLfE/h26k1PwlBcNHZgOtvb3G0ykHOxSy9e2SQOP&#10;rXX+Ffjt4U1WddW8TwT2rQsrXF9f2jZiIcLvb5Qq8ghmzjnPTmuUufHsVgvmWltcSRq20hYdwHfB&#10;PpVC38e+HPEV7daQ1jeabcSWfl/bLW3VAwYt0GGXcDk8r/F3yaNSfZxfQ+ef+C2/hDRrTxr4M+K3&#10;h2/+02ev6bJHHcwzKyHyyhwpU4YfvA27JHPBPWvA/gH4E+DPxv0e+i1Px1q0WpaLqCWd1o9lDB58&#10;kjJkEAyM/llfmEhRVypGSRg7Px++F37Tnxj+IOreDbfwDq58FaVq88vh/wDse6EWwMoDuiXY2I77&#10;EJAQBmGeCSx7v9mf/gnnrXwP8daf8WPB/wC0drdjreuaf5Wo2OreE47qP7gcwz+XLsVlI4bj5lwD&#10;zg9M8PG7lKavbT189yadSpSoxpqLdn+B89/tKfCX4y/s4Xlv4qtNIuNU8L3jCO3vHgCtHJziOYDP&#10;lt6HoceoxVP4Ja5e/F7xlp/gOwudL0u41CHMk2uXrxx+dniJNsbhmI6ElATx1wD93/EL4N/tIeOr&#10;O48J6h8W/BGp6ZqCm3ms5vC7xfLjOCEkbPQn5mGD0PSvAtd/4JJ/EQyDUPC3xM8NeerE3FukM8Yj&#10;9Ap3OfTrjHvXp4eWBnh/Z15JS6NX/E8ussZGv7Sim11T/Q0P2I7Pxf8ACT/gpd4b+EPizT41kt7i&#10;423EbNslRrN3Rlz7Hp617T/wU+02Of43Rywhv3mm24KqnfzZenvXg/7Lvwe+OHwT/wCCjfw+s/jF&#10;FJdlruSK01xbl54bpRZygBXcA5X7pU4Ix0xgn6R/4KYxxwfFqzkBwTpkDN7YncZ/KvFzqnTo1o+z&#10;d04rVdWehlMqtWreomt9PuPn/wD4ZA+JXjHQdP8AFPgH4jaDZw3VrFLOusWM0zAFQWUCMryO3PP6&#10;16l4f/YX+HeseCZtH8Sz6leapJAQ2uRsYRHLjGY4d23aP7rbsjua3vgf8UvA998OrG3tvE1vdTaX&#10;axwX9pawvLLbyKuCrIoJyMHtzXat8XPA1mRLL4v023j2/MLi5SPHpw5GO9c1OM+VWVtump3VKnNJ&#10;63+Z+cH7SX7MHx7/AGevEcq62W1XRGObbXLWwxC6/wC3hj5bD0Jx6E1V/Zn+Pfh74Pa5dR/EH4ca&#10;X4ksbxlJa6tY2ntj6xswIx6jHPrX6LeMvi/8FbrRJbPxD4p03UbW4XZcWtvG10roR0KoG/Wvzw/a&#10;z+HnwwHj43f7OdzfNDdKWutCm02eMwMBkmIOMlSOcdvpX1eXvD4yLo16VvPVf8MfM472+El7ajO/&#10;kz7p+F/izwB8RfBn9t/C7whoNxDOubWGZY4o9w5KuFUspB4+7+Y5ra03wl+0FI6ppE/hHw/atxON&#10;J0yW5kXjPBkKKw567fw4r8q/hH8VfHvwZ+INr438K6/Jmwk33FgZD5csfG5WA5wRx+FfpZ+zR+2d&#10;8O/2iPD0mleHLldL1n7KftGl30wVhkY/dt/Eue45A7CuHHZXWwN5RXNB9bXt6nZg8ypYxcs3yyXT&#10;a5sa9+zfF4y1GO/+K3iHWfFEkL7o7e7mEVsg9oogo/Dn3zXST/DbSLjT7e10nQPs5s42+xyWsQUQ&#10;NjG4L90kcdQa1ta+I3gjwbZw22oePYbGcMqM2oXhwy9cKzdePfiq2mfG34Nx6jJZXPxQsbqSRdsc&#10;MOoRnPcEbTyfpXkyp1am938j04zjTjpv6kWg/C6zhnklm8PBbplYyahDH5TSO4w0gx3Psf513Vrb&#10;WljpselXy3EPy7VkWUqR/KuZ1X4p+CLDy4tQ8Y2VvbzSBVN9cBd4xkqQ2McdDWbrXx0+C2iWXman&#10;4602SJVwixXHmMpH+5k1EaNRaJX+Q5TjLdnz5/wUEu5PCHxE0/XHQPHNocTLIx3GRVLICdwPOFHN&#10;eGaN8SrDUdPS8hYRK/O3yV/Ovp7xT+1L4G8YX8dh4B0661y6jlYbV0F7lETsvLKeoxwe/FeP+J/2&#10;1viB4U8Q3mkS/Bq32rNuiS+8GzRyRrgDb8shB5B56mu3D0MdTioJNerS/M5alfB35rp/ifTXg6Zb&#10;rTZBa20Nn9lt1EH2aMfL97pv3YxgdMVpX37OvhPxrr99qfjDxR4h1FVWNIbWbUgkUagbsARop5Pq&#10;SeOMUUV6VH4jmlt956KnhrQ9C0630+009WhhjCxxsxVQMDspA/TtUU8+p+KvDepT3ut3kC2sDiGO&#10;ym8oLyRnKjdnA65ooqkZM0Z7eSw8M2dja31wqQxqNzS7nfjqzNlmPuTWJN4bsIkjleaeQySZ+aX7&#10;pY8sMY5560UVlL4mbUy7pN4bHWkt7a2hVZGWN/3edyg9M11+iW8WyQSr5mJ9q+ZztGOg9KKKX2if&#10;ssj8SWMCPDCm5VkmVCqnsRXP6z4R0fUdVsdauFm8+GIrGY5ioAfBbgdeVHXpRRW0Ohzsge4vDrMl&#10;jHeyRxptCmLarDn+8Bn9a15ry80PRvNsruUyTRkyTTSF2P4miipNX8Jx0vhfSb7xAviOeJvtbSCN&#10;5EbbuXOTnHqSa6OTUr2GYmGdlVbYIkasdq89fr/hRRSZUOpwPj3xFqN/4hS3vxDPCUVfImgVkG4A&#10;ngitL4bxHVbeazvJnMO7CwrhVQADAGO3f60UVgupsvhOmstK0yO4jsGsI3U9ZJMlj075q1q3h/TE&#10;1BWW3HzMFxtHHH0ooqUXFvmZLql5PoNjJHpb+X5Y+Xv2rL8I2dv4u0seIdbjWW4+1Sp90FQFdgOC&#10;D/dFFFUY3MD43+KLn4feE01XStL0+4m83Cm+s1cL8vUAY5+teJ6V+0L8TL25+zpqFrbiSEljb2Ma&#10;knnnp2xRRTW5tBJxbZ1nw91ePWL+68US6HpsGpX3zahqFpYpHPdEDA8yQDc3AHevRtI8S6pNbw2y&#10;SLEGXczRZDHpxnPSiikQ9zstOg8zTjJNPLJkH70h/n1rn9fSNxNGyfLtHGTz0ooqpfCNGE+g6Nb3&#10;MbRaevUk7mZs/gSa27CzsYLdpLXT7eFnwWaG3VefyooqI7FFHxC8q6rBZvM0ke4HbJ8w/Lp2rrI1&#10;WPSo3A5a33enOPaiilEzl0PK/G3ibUtOvVuLcR7vmPzKTjAJHf270aDdXN9pKXt1MXaVju4GB9MU&#10;UVzyOqmYc+t37SvFEyxZmX5o1weSOa2/Emo31hpjzQXcm9o2LPuwT0GMjHHsKKKyj8TNOwnhyCF/&#10;Blp4jKf6VqNuk11IWLbmYDPUn/Iqjc3H2uUaHcW8bW9xdIkilf4SwB/PNFFX2Jj8JJp3wW+GNr4t&#10;fXYfCNr9utY/s8V0VywiIT5fTHyjt2rtF0fTXlLmzjymAuFHT0ooou3a4vtGDr7DRrefV7BAsxkC&#10;+wGegH45+tQ6L4g1aa4cteMNrDp3yKKK2fQg17DT2l8Z/wBoPqV2TNp6+ZH9oOw4ORx269sVFd6V&#10;puh69JfaVZRwzSw4klUZZhuPHPuSfrRRU1Og/skGnRS/abmb7bN8nyqoYADge1XbHTLeaM3shbzM&#10;7e3T06UUVL3KZoPpdpb2ZRFb5sZYtyOetZK+GdB0ue61uz0yJbyZczXDLl344BY849unJ9TRRSlu&#10;gicvq+habe6u1xLbqsqIpEyKA3XpnHTgV0PgmxktruaF9SupkDKVW4mLbcrnA9BRRSp6xdy6nQ2d&#10;ZuD4V0a41rTY1aZkX/j4y6jnsCfesvwprF54z1CWLWWGzyQ+2HKDPpwelFFV9kmPxFvVvDei6efJ&#10;0+y8nzEbdIkjFjk46kmvOfFN9faP4w0/T9OvZoo2b5gshG7Bxz+BNFFYT3NaY648PXHi3xRu1bxP&#10;qXl21orxW8ckYUM2ST9zd29ah8bSyaXc2M1pI3mMPLaRmJJUcfT9KKKK2yCkZqtczaowkvJCcMu4&#10;4J7H0qzpOoXukWX22G5aRvOwPO+YCiiudHW/hKut+OtchillUxfLIo27SByOehFePS+LfEEnilre&#10;21BrdJYXnkWHncx2jndnIGeAfb0oorWnuV9k3Lq+8V2Hi21gsPG+oQQSM263jhtgpG08Z8rdjj1r&#10;V8Y+IJNCtTevplrfPHJHF/pyuykFhkkKyjPPWiiuupGPuaHPH4pGfp/jjVPEc7aVHZ2mmx+Wpzpc&#10;JibkDuSf8gV2B086RozeXqF1OxuFVWupd+0bgOOP580UVzVNzT7J5746+JvjHwd4obT9F1Tbbyfv&#10;GjeNTljKqnnG7ofXjAxgV6n4X8WX7tZQC1tl8yP5mWM59PWiiqqfCvQzfU6HXtHsL8BriI/6tpDt&#10;YrlgOCcda8n8XeJb3RPFq2NtBEytG5Jk3E8DjowH6UUVzx+I1jsX/DHjjXpVZ5blm2kBQZ5cD8N+&#10;K7XRfF+tXP7l5gF49T29yaKKqREjn/iB4l1YXK6QZ8xNIN5OdzdeD+VV/Axkk0+K6W6uEMCMyIl1&#10;IEJJI5Xdg/j0ooql0LX8NHn8PjfWviFq+saF4l8qS3ineFfLUq20Z75r0PwP4Z0q48MW+kXMTSQx&#10;2yxZZvmcIeCzDkngZJ60UVVbTYS+A6nR510GBrWzt43jkkYMk2WGPTGcYri/FnhbwzZ+JJPFmk+H&#10;rGxvls5DLNa2qKZ15Yq+QcgkDOMH0I5ooqabfKzGR5r4Y8a3eufFa88DyaRYW9ha2sc0K2sLI24t&#10;g5O48Y7dK9i08w6dpsN1a2yq1xGvmKWYryOmM0UUVuhpR97c4fRrySPVridVXb9qdTC2WjIHsSfW&#10;nf2Po/xD16GDxBp22O3s2mjWyuJYMNvA52OMj5QcHjNFFaLSat2Jlsctr/izW9EuNN8m4jnt9Rl2&#10;SWd5AkqRs24mRWYeZu+QdWI9q8i8a/FzxJJ8arf4cRaXo8NhN4TTUHmt9IiW485pduRJjcABnGOe&#10;epoorqw6Trq/b9TKo37M9c+B/iXWvC/g/RfCFvfyXVv9klRri/Yyzucbt5kPJbP4AcYrqrjxp4it&#10;r230uS/aeK6kQSedyVB3HAxj075oorCr/HfzNofw0cX8WPiv4t8CeHPE2q+Gntbd7dbMwqtuAq+a&#10;s24cYJx5a4ycjnnmj4EfFHxV4m0Hwza6/cLdLqEI+1GSST52UsN3DgZPf1oorTlj7Fuxld+0PTPC&#10;Pje/8QeNrvwzd6baR2tnbq8YthJGxYtjkh69FjS20jS7q4sbKFWjThmUsTnPUk5PSiiuKfxGn2Tx&#10;T4l+Odcn1GWxmaNoo442jX5htY554PvWd4t+K3jDwl4U1D+xLxVkCxoskzPKVyBzh2Izz3Boorso&#10;6qN+5NTr6HFSftJfFRPh1YvJqlrJM2tiymuJLFN8sfmMMnAADYXGQBx78122kfHPxjc2Hhi2ntrF&#10;v7W1prS8k8p9zRi3mlGDv67kAz6ZoorTERitl1ZEW+RnQQeLr/wZod5d+HbO3glmfzZpNrEyOw5J&#10;y3J6flXrPwr8a+IfEmj6fJfXnl+fpazyfZ/ky+Mk8epNFFcf+f6GrOgQmWxW4uHeZmYnM0rNjk8D&#10;J6Vux+DtC1GCK7u7Xey4Zd2Gww6HkHBoooZnIpeKL6fw9a79N2qwXhmXnpXHeGr688QaWdS1G5Zp&#10;Gkwyj7v38dKKKU/4ZpHY67TNJsrKwjuoY/nZMtz7VinXr2bVbiN0j2xxOAu089OeufyoorOIL4jm&#10;fHuoXU1ipjdYjHIu0pGGxkjPDAiiyty+m29yZ23CNmbCJ8x46/L/ACxRRSl0KRD4X1e41pbpruGI&#10;eXIVXZH6fXNc74/t5dDjGq6feMJJHjDK8MTKNz8nlM5/Giiqp/xCkd54E8CaFp0a6nbrJ590wa4k&#10;ZgTIccZ47dq2NY0uBPs+yRszSAufl9R7UUVlL4in8RX8Txp4bsbMaSio1xf20UkjKC2x5VDD05GR&#10;0yO2KsXunWWr27Weo2ySRlgxVkGPy6UUVo/gRjd8xTm+GPgdoxLD4fggklR42kt1CsFYEkBhyMmu&#10;B+Kfwl+Gfwi+AnijWfCPguzEtjpd1qW26LyJczCNm/fLuxIpKjIPpRRWtJuy9UVU+Bnzt/wTX+N3&#10;xC/az8Vam/xhvrO4ttOjkgjsLHSbeCKVdqgFiE8zIycYYD1zX3K/hXw7BEunJpEO0ySFpGXLnHQb&#10;qKK6MwjGFb3VbQ5sPKUqOpeXQ9MzaqluV8yNW+WRuCeeATj9KdrPgPw/fxpHepNJGqhvKaYhTj2H&#10;b2oorjXQ1uU7vSbO9jS2/eQqswP+jytGT9cHmse6vWv7qaxvraCaJpGjkjkhDB1VSQDnrRRQifsk&#10;mu+HNGvvDsOsmwjiuY7fEcsKhSqkcqD2HHQVxtl4f0yeWMXEPmeUPMjaXDMu7JYAnnByaKKPtFI6&#10;7wl4P8Lvc/2lHoNrHMVAaSKBQW4GM8ew/KtqbwZ4auYpLO40tHju5Ga4jZjiRj1JGeTwBz2oopx+&#10;IhvUh0a1s/BVvJpvhizjtbeONRHDGvyoPQDsOOg4FbNzrt+LGN9y/vJlRvl6g0UVcfiYpdDgtI8U&#10;a3q/iObTb+6Vo5JpA22FVY7eBlgMn8TWtrltbQvaEwh9zKCHJxj6ZooqJfEaR2RdubqKMW9gNOtm&#10;hmXbJG0eQR9M0mqPqAO631i6h2w7QsLKo5A5xjqM8elFFMmPxEsGq6rp1j9rfUHuJMsd06L2Jx90&#10;D0pbC71NdWvJf7Yuv3zRyMhkyFO3HHcDjpnH5miiql1D/l4cF+0JNfW3hyTWLTUriO4gtZPKdWB2&#10;4IbowPcCvmeX9q/42fD79oLQ/CGi+KPNsNbjSS9hu49/zeUxyOR3A656CiiuvBxjKTuuhNbSKPqn&#10;4QfFjxh8QPBlhrXiC5h866hZ5fIh2L94jH0xXVaV4k1YXslsJ/3a4ZVx09vpRRXJPSbKj8JpQ6lc&#10;T3G2THC7g3Oeo96ranpSa00lhe3lx5bjP7uTaw7cEcjrRRRECnJoieGNJtNNstSvZo1mWHdeXRlc&#10;rz1ZuSeBXFeCvFWpn4peLvDdwI5rbS44JLPz9zMpZXzyT04H5UUVUftCjuem6L4m1QaFDdBk3eXG&#10;33eOeMfStK58Q3bJFut7c7m5Jj6frRRVREaNsg1G3BuP/He3OKzNYjSx1TyrVdqsv3evb1PNFFTL&#10;4hfaLEiQzWTPLArFVJB/OsCyit77V2E1rGM9SibSaKKJdBl6xSG2uWtoIAqzDMm1mGeevBrXZYrK&#10;zWSGFfvcbmJxx65zRRQPoWbKY6mzW95GrL6GtC00PS7dbeNbNG27tjOoLL9DRRSYjy/44fG3xf8A&#10;Db43fD/4X+HLaw/s3xM94uoNNbsZUEUJZfLIYBeR3Brq/Husy+F/BVx4ls7K3muo7dWzcx7g2SBz&#10;gg9D60UVvb4f66mcdytpXjPVPtIto7a1jUvj93ERxx710WqS5t/3kUbg4yHjBzRRWT3K+0crfazc&#10;RrJd29vDE0eQvlx8Ec8VSsdTlu/E6xXEYbdCrbvMcdeOgbH6UUVkV9lGv4g1a5t9Pmht0RNtvuVh&#10;kkHHuazdF1S+sNN+0rctK67m/fNnPGccY45oorTsL7J0dleSz2sEsoVmkj3M23HJGe1QX4W4VbaV&#10;PlZt2VJUgjociiij7LEjl/7F0q+8XQ6pfadbzXUMRjS6kgTzNu7ON2M/rXY3ujWVtp8dxCrBj154&#10;6H/CiipXxGkjym88X6zefEDWvDTvEsOm6bb3MEiQjzGZmZWVieCpwD0ByOvalN//AMJN4vuvCup2&#10;sf2eztUureSFnSRX83Z94NwMenPvRRTklzL0Ednp8P7ne00jMqYVmbJ4HXPrVRJbyewmhlv5CJmb&#10;cQFBAx04HI+uaKKZSND4b2Nle+NtJub6yhmmjvDJHNJCu5GXGGBxweSPoa89/wCCn/8AyUnTZ/4m&#10;0mIH/v8AtRRXm4vf5G2G/wB5j8/0Py3+LPxF8ffD/wCKuuS+BPGmp6LJJesJJNMvGhZsHjO0jd17&#10;5FfZ/wCwX4j1L9oj4Yw3vxNvb64vreDypNQtdavYZbgDbzJtm255/hVRntRRX2GOXLldCS0emvXY&#10;+XwspPH1k3pd/me82/wD+G9rBJ9osr6+Eh5XVNVnulHtiV2Fc/4W+Cvwr0z4oW/iCw8E2UV5cROv&#10;nKh/dhMAbFztTg4O0DNFFeDiK1bmfvP7z2406fLHRfceF/8ABRz9mn4SeBvC7fFLwdoDabqlzfql&#10;0LSQLDNkZLFMYB9xjPfNfFsGoXuht/aml3ckMyMdsiOQR+VFFfbZLKVTL1zO/qfH5wlHFNx0Pr7/&#10;AIJv/ErxR8RdA1jwh48nj1i1sLlZbNtQUyPEWHIBJ6enH6V9beFPCPgvw8LrxH4f8F6TY3jSfvJr&#10;SxWNn4HUjk9aKK+PzaUoZhUjF2Xb7j6rL/ewlNvU1r7W7zVrDzL5ImHmKFTyxgden/fIrz3WVTX7&#10;zVNK1+Nby1jEbwwTKFWPPVRswSM84JOD0xRRXDCUoy0Z1OMZR1Rf074H/B3i1b4Z6MyyLjc1mu9e&#10;OobqD75rjvH3wQsNL1tY/DfxF8XaVby26yfY7HXD5SMcg48xWYdPWiivQwc5VKkuZ39ThxEYxirK&#10;x//ZUEsDBBQABgAIAAAAIQDXkcl24QAAAAoBAAAPAAAAZHJzL2Rvd25yZXYueG1sTI/NUoNAEITv&#10;VvkOW2OVFytZEhRSyJAyqDl5ENT7hh0B3R9kNwHf3vWkx57u6vk6385asRONrrcGYbWMgJFprOxN&#10;i/D68rjYAHNeGCmUNYTwTQ62xflZLjJpJ1PRqfYtCyXGZQKh837IOHdNR1q4pR3IBO/djlr4IMeW&#10;y1FMoVwrvo6ihGvRm/ChEwOVHTWf9VEjRM8f006V1dPV/ab8Sh/edvt9XSFeXsx3t8A8zf4vDL/4&#10;AR2KwHSwRyMdUwiLeB22eIR4lQILgZv0OhwOCEkSp8CLnP+fUPw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eFHJciAwAAoQYAAA4AAAAAAAAAAAAAAAAAPAIAAGRy&#10;cy9lMm9Eb2MueG1sUEsBAi0ACgAAAAAAAAAhAH4xEQzneAcA53gHABUAAAAAAAAAAAAAAAAAigUA&#10;AGRycy9tZWRpYS9pbWFnZTEuanBlZ1BLAQItABQABgAIAAAAIQDXkcl24QAAAAoBAAAPAAAAAAAA&#10;AAAAAAAAAKR+BwBkcnMvZG93bnJldi54bWxQSwECLQAUAAYACAAAACEAWGCzG7oAAAAiAQAAGQAA&#10;AAAAAAAAAAAAAACyfwcAZHJzL19yZWxzL2Uyb0RvYy54bWwucmVsc1BLBQYAAAAABgAGAH0BAACj&#10;gAcAAAA=&#10;" w14:anchorId="6F1304D3">
                      <v:fill type="frame" o:title="Building area. Construction" recolor="t" rotate="t" r:id="rId14"/>
                      <o:lock v:ext="edit" aspectratio="t"/>
                      <w10:wrap anchorx="page" anchory="page"/>
                      <w10:anchorlock/>
                    </v:rect>
                  </w:pict>
                </mc:Fallback>
              </mc:AlternateContent>
            </w:r>
          </w:p>
        </w:tc>
        <w:tc>
          <w:tcPr>
            <w:tcW w:w="4590" w:type="dxa"/>
            <w:gridSpan w:val="2"/>
            <w:vMerge w:val="restart"/>
            <w:vAlign w:val="center"/>
          </w:tcPr>
          <w:p w:rsidR="003D0D94" w:rsidP="003D0D94" w:rsidRDefault="003D0D94" w14:paraId="31271B79" w14:textId="77777777">
            <w:pPr>
              <w:pStyle w:val="ContactInfo"/>
              <w:spacing w:after="0"/>
              <w:ind w:left="60" w:right="60"/>
            </w:pPr>
          </w:p>
          <w:sdt>
            <w:sdtPr>
              <w:id w:val="1554112343"/>
              <w:placeholder>
                <w:docPart w:val="B5675BAD290148C69842CEDD271D0342"/>
              </w:placeholder>
              <w:temporary/>
              <w:showingPlcHdr/>
              <w15:appearance w15:val="hidden"/>
            </w:sdtPr>
            <w:sdtEndPr/>
            <w:sdtContent>
              <w:p w:rsidR="0063282B" w:rsidP="003D0D94" w:rsidRDefault="0063282B" w14:paraId="4AEA28FE" w14:textId="4689D7C3">
                <w:pPr>
                  <w:pStyle w:val="ContactInfo"/>
                  <w:ind w:left="60" w:right="60"/>
                </w:pPr>
                <w:r w:rsidRPr="003D5AE1">
                  <w:rPr>
                    <w:rStyle w:val="PlaceholderText"/>
                    <w:color w:val="auto"/>
                  </w:rPr>
                  <w:t>Company Address</w:t>
                </w:r>
              </w:p>
            </w:sdtContent>
          </w:sdt>
          <w:p w:rsidRPr="003D5AE1" w:rsidR="0063282B" w:rsidP="003D0D94" w:rsidRDefault="0063282B" w14:paraId="1433829A" w14:textId="77777777">
            <w:pPr>
              <w:pStyle w:val="ContactInfo"/>
              <w:ind w:left="60" w:right="60"/>
            </w:pPr>
            <w:r w:rsidRPr="003D5AE1">
              <w:t>—</w:t>
            </w:r>
          </w:p>
          <w:sdt>
            <w:sdtPr>
              <w:id w:val="-1357653739"/>
              <w:placeholder>
                <w:docPart w:val="2320EC74F2FF45269542FB4D41BB36FA"/>
              </w:placeholder>
              <w:temporary/>
              <w:showingPlcHdr/>
              <w15:appearance w15:val="hidden"/>
            </w:sdtPr>
            <w:sdtEndPr/>
            <w:sdtContent>
              <w:p w:rsidR="0063282B" w:rsidP="003D0D94" w:rsidRDefault="0063282B" w14:paraId="1725F7C2" w14:textId="77777777">
                <w:pPr>
                  <w:pStyle w:val="ContactInfo"/>
                  <w:ind w:left="60" w:right="60"/>
                </w:pPr>
                <w:r w:rsidRPr="003D5AE1">
                  <w:rPr>
                    <w:rStyle w:val="PlaceholderText"/>
                    <w:color w:val="auto"/>
                  </w:rPr>
                  <w:t>Company Phone Number</w:t>
                </w:r>
              </w:p>
            </w:sdtContent>
          </w:sdt>
          <w:p w:rsidRPr="003D5AE1" w:rsidR="0063282B" w:rsidP="003D0D94" w:rsidRDefault="0063282B" w14:paraId="269E8E97" w14:textId="77777777">
            <w:pPr>
              <w:pStyle w:val="ContactInfo"/>
              <w:ind w:left="60" w:right="60"/>
            </w:pPr>
            <w:r w:rsidRPr="003D5AE1">
              <w:t>—</w:t>
            </w:r>
          </w:p>
          <w:sdt>
            <w:sdtPr>
              <w:id w:val="-362668805"/>
              <w:placeholder>
                <w:docPart w:val="BE87BEB1C2E64C1BAF30FDECBC20198D"/>
              </w:placeholder>
              <w:temporary/>
              <w:showingPlcHdr/>
              <w15:appearance w15:val="hidden"/>
            </w:sdtPr>
            <w:sdtEndPr/>
            <w:sdtContent>
              <w:p w:rsidR="0063282B" w:rsidP="003D0D94" w:rsidRDefault="0063282B" w14:paraId="2BD10AC7" w14:textId="77777777">
                <w:pPr>
                  <w:pStyle w:val="ContactInfo"/>
                  <w:ind w:left="60" w:right="60"/>
                </w:pPr>
                <w:r w:rsidRPr="003D5AE1">
                  <w:t>Company Email</w:t>
                </w:r>
              </w:p>
            </w:sdtContent>
          </w:sdt>
          <w:p w:rsidRPr="003D5AE1" w:rsidR="0063282B" w:rsidP="003D0D94" w:rsidRDefault="0063282B" w14:paraId="0D97388E" w14:textId="77777777">
            <w:pPr>
              <w:pStyle w:val="ContactInfo"/>
              <w:ind w:left="60" w:right="60"/>
            </w:pPr>
            <w:r w:rsidRPr="003D5AE1">
              <w:t>—</w:t>
            </w:r>
          </w:p>
          <w:sdt>
            <w:sdtPr>
              <w:id w:val="-23787550"/>
              <w:placeholder>
                <w:docPart w:val="217836A3C9F54242AAB72E9BFD96C098"/>
              </w:placeholder>
              <w:temporary/>
              <w:showingPlcHdr/>
              <w15:appearance w15:val="hidden"/>
            </w:sdtPr>
            <w:sdtEndPr/>
            <w:sdtContent>
              <w:p w:rsidR="0063282B" w:rsidP="003D0D94" w:rsidRDefault="0063282B" w14:paraId="7D616544" w14:textId="77777777">
                <w:pPr>
                  <w:pStyle w:val="ContactInfo"/>
                  <w:ind w:left="60" w:right="60"/>
                </w:pPr>
                <w:r w:rsidRPr="003D5AE1">
                  <w:t>Company Website</w:t>
                </w:r>
              </w:p>
            </w:sdtContent>
          </w:sdt>
        </w:tc>
        <w:tc>
          <w:tcPr>
            <w:tcW w:w="540" w:type="dxa"/>
            <w:vMerge w:val="restart"/>
          </w:tcPr>
          <w:p w:rsidR="0063282B" w:rsidP="003573C3" w:rsidRDefault="0063282B" w14:paraId="1C76DF10" w14:textId="77777777">
            <w:pPr>
              <w:rPr>
                <w:rFonts w:ascii="Times New Roman"/>
                <w:sz w:val="24"/>
              </w:rPr>
            </w:pPr>
          </w:p>
        </w:tc>
        <w:tc>
          <w:tcPr>
            <w:tcW w:w="4610" w:type="dxa"/>
            <w:tcBorders>
              <w:bottom w:val="single" w:color="C6C2B9" w:sz="18" w:space="0"/>
            </w:tcBorders>
          </w:tcPr>
          <w:p w:rsidR="0063282B" w:rsidP="003573C3" w:rsidRDefault="0063282B" w14:paraId="175817F2" w14:textId="77777777">
            <w:pPr>
              <w:pStyle w:val="Title"/>
            </w:pPr>
            <w:r>
              <w:rPr>
                <w:noProof/>
                <w:lang w:bidi="ar-SA"/>
              </w:rPr>
              <mc:AlternateContent>
                <mc:Choice Requires="wps">
                  <w:drawing>
                    <wp:inline distT="0" distB="0" distL="0" distR="0" wp14:anchorId="6C79496C" wp14:editId="1E2F8D90">
                      <wp:extent cx="1381760" cy="215900"/>
                      <wp:effectExtent l="38100" t="38100" r="46990" b="31750"/>
                      <wp:docPr id="3" name="Freeform 13" descr="Decorative accent ligh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81760" cy="215900"/>
                              </a:xfrm>
                              <a:custGeom>
                                <a:avLst/>
                                <a:gdLst>
                                  <a:gd name="T0" fmla="+- 0 10603 10603"/>
                                  <a:gd name="T1" fmla="*/ T0 w 2176"/>
                                  <a:gd name="T2" fmla="+- 0 6393 6053"/>
                                  <a:gd name="T3" fmla="*/ 6393 h 340"/>
                                  <a:gd name="T4" fmla="+- 0 11689 10603"/>
                                  <a:gd name="T5" fmla="*/ T4 w 2176"/>
                                  <a:gd name="T6" fmla="+- 0 6053 6053"/>
                                  <a:gd name="T7" fmla="*/ 6053 h 340"/>
                                  <a:gd name="T8" fmla="+- 0 12778 10603"/>
                                  <a:gd name="T9" fmla="*/ T8 w 2176"/>
                                  <a:gd name="T10" fmla="+- 0 6393 6053"/>
                                  <a:gd name="T11" fmla="*/ 6393 h 340"/>
                                </a:gdLst>
                                <a:ahLst/>
                                <a:cxnLst>
                                  <a:cxn ang="0">
                                    <a:pos x="T1" y="T3"/>
                                  </a:cxn>
                                  <a:cxn ang="0">
                                    <a:pos x="T5" y="T7"/>
                                  </a:cxn>
                                  <a:cxn ang="0">
                                    <a:pos x="T9" y="T11"/>
                                  </a:cxn>
                                </a:cxnLst>
                                <a:rect l="0" t="0" r="r" b="b"/>
                                <a:pathLst>
                                  <a:path w="2176" h="340">
                                    <a:moveTo>
                                      <a:pt x="0" y="340"/>
                                    </a:moveTo>
                                    <a:lnTo>
                                      <a:pt x="1086" y="0"/>
                                    </a:lnTo>
                                    <a:lnTo>
                                      <a:pt x="2175" y="340"/>
                                    </a:lnTo>
                                  </a:path>
                                </a:pathLst>
                              </a:custGeom>
                              <a:noFill/>
                              <a:ln w="76200" cap="rnd">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light" coordsize="2176,340" o:spid="_x0000_s1026" filled="f" strokecolor="white"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9RPgMAAIgHAAAOAAAAZHJzL2Uyb0RvYy54bWysVduO0zAQfUfiHyw/gnaTtN30om1XaEsR&#10;0gIrbfkA13GaiMQOttt0+XqOnaQ3WiEh+uDamePxmTPj8f3DrizIVmiTKzml0W1IiZBcJblcT+n3&#10;5eJmRImxTCasUFJM6asw9GH29s19XU1ET2WqSIQmcCLNpK6mNLO2mgSB4ZkomblVlZAwpkqXzGKp&#10;10GiWQ3vZRH0wjAOaqWTSisujMHXeWOkM+8/TQW339LUCEuKKQU360ftx5Ubg9k9m6w1q7KctzTY&#10;P7AoWS5x6N7VnFlGNjr/w1WZc62MSu0tV2Wg0jTnwseAaKLwLJqXjFXCxwJxTLWXyfw/t/zr9lmT&#10;PJnSPiWSlUjRQgvhBCcRPiXCcMg1F1xpZvOtIIxzIaFnvs6sk6+uzAReXqpn7QQw1ZPiPwwMwYnF&#10;LQwwZFV/UQmOYRurvGS7VJduJ8QgO5+Z131mxM4Sjo9RfxQNYySQw9aL7sahT13AJt1uvjH2k1De&#10;E9s+GdtkNsHM5yVpo1vCSVoWSPL7GxKSKIzDfjO2tbAHRh3wXUCWIalJDxTOQb0O5L3F/XGfxOFd&#10;/xwGJZtD4cuDMtIfdNW3P3HQoRpqUTwaX6Z21wEdtcEVanEHaqiB1UVqww7mqDnQRWq4xseq9YbD&#10;0WVq4w7oqI2uUItOk3BVtug4B6e6IfXrLrks6/LNd7JNOGaEuSYU+iKrlHHFtYRDVNDSJwgugHLV&#10;cQUMmR146LL5VzACd2BQPkI3u1pKGt3ovA9pStCHVk29VMy6SBwjNyW1q3XUHMlwPVEuzlCqrVgq&#10;D7GH69IWE4472At5jIvCERyBYXdxOnP3X3l3OK+J+uCxAcC14+SF2PN04R3dO6kWeVH4i1dIx34Y&#10;o0fj0jJ0di0TH4BRRZ44nIvB6PXqsdBky9CfF/7XyncCq7Sxc2ayBudNjWJabWTiD8wESz62c8vy&#10;opmDYIEM+1bkuk/TrlYqeUUn0qp5DvB8YZIp/YuSGk/BlJqfG6YFJcVniV47jgYQn1i/GNwNe1jo&#10;Y8vq2MIkh6sptRT156aPFits2VTa9Uw0M6+DVB/QAdPcNSrPr2HVLtDuvdTt0+Tek+O1Rx0e0Nlv&#10;AAAA//8DAFBLAwQUAAYACAAAACEAsiKpLtwAAAAEAQAADwAAAGRycy9kb3ducmV2LnhtbEyPT0vD&#10;QBDF74LfYRnBm920SisxkyKBojfpP7xus2MSzM6m2W2T+ukdvehl4PEe7/0mW46uVWfqQ+MZYTpJ&#10;QBGX3jZcIey2q7tHUCEatqb1TAgXCrDMr68yk1o/8JrOm1gpKeGQGoQ6xi7VOpQ1ORMmviMW78P3&#10;zkSRfaVtbwYpd62eJclcO9OwLNSmo6Km8nNzcghvi2PxdSlfhqpo3ofV+nW/88c94u3N+PwEKtIY&#10;/8Lwgy/okAvTwZ/YBtUiyCPx94o3my7moA4I9w8J6DzT/+HzbwAAAP//AwBQSwECLQAUAAYACAAA&#10;ACEAtoM4kv4AAADhAQAAEwAAAAAAAAAAAAAAAAAAAAAAW0NvbnRlbnRfVHlwZXNdLnhtbFBLAQIt&#10;ABQABgAIAAAAIQA4/SH/1gAAAJQBAAALAAAAAAAAAAAAAAAAAC8BAABfcmVscy8ucmVsc1BLAQIt&#10;ABQABgAIAAAAIQDMbw9RPgMAAIgHAAAOAAAAAAAAAAAAAAAAAC4CAABkcnMvZTJvRG9jLnhtbFBL&#10;AQItABQABgAIAAAAIQCyIqku3AAAAAQBAAAPAAAAAAAAAAAAAAAAAJgFAABkcnMvZG93bnJldi54&#10;bWxQSwUGAAAAAAQABADzAAAAoQYAAAAA&#10;" points="0,17pt,54.3pt,0,108.75pt,17pt" w14:anchorId="55B24D49">
                      <v:stroke endcap="round"/>
                      <v:path arrowok="t" o:connecttype="custom" o:connectlocs="0,4059555;689610,3843655;1381125,4059555" o:connectangles="0,0,0"/>
                      <w10:anchorlock/>
                    </v:polyline>
                  </w:pict>
                </mc:Fallback>
              </mc:AlternateContent>
            </w:r>
          </w:p>
          <w:sdt>
            <w:sdtPr>
              <w:id w:val="1164041901"/>
              <w:placeholder>
                <w:docPart w:val="D6C15B13D92C460EA3BB3FFA247E6C98"/>
              </w:placeholder>
              <w:temporary/>
              <w:showingPlcHdr/>
              <w15:appearance w15:val="hidden"/>
            </w:sdtPr>
            <w:sdtEndPr/>
            <w:sdtContent>
              <w:p w:rsidRPr="003D5AE1" w:rsidR="0063282B" w:rsidP="003573C3" w:rsidRDefault="0063282B" w14:paraId="299B5C0F" w14:textId="77777777">
                <w:pPr>
                  <w:pStyle w:val="Title"/>
                  <w:rPr>
                    <w:rStyle w:val="PlaceholderText"/>
                    <w:color w:val="FFFFFF"/>
                  </w:rPr>
                </w:pPr>
                <w:r w:rsidRPr="003D5AE1">
                  <w:rPr>
                    <w:rStyle w:val="PlaceholderText"/>
                    <w:color w:val="FFFFFF"/>
                  </w:rPr>
                  <w:t>Brochure</w:t>
                </w:r>
              </w:p>
              <w:p w:rsidRPr="008B5840" w:rsidR="0063282B" w:rsidP="003573C3" w:rsidRDefault="0063282B" w14:paraId="48276751" w14:textId="77777777">
                <w:pPr>
                  <w:pStyle w:val="Title"/>
                </w:pPr>
                <w:r>
                  <w:t>Title</w:t>
                </w:r>
              </w:p>
            </w:sdtContent>
          </w:sdt>
        </w:tc>
      </w:tr>
      <w:tr w:rsidR="0063282B" w:rsidTr="0063282B" w14:paraId="2DD1C150" w14:textId="77777777">
        <w:trPr>
          <w:trHeight w:val="685"/>
        </w:trPr>
        <w:tc>
          <w:tcPr>
            <w:tcW w:w="5580" w:type="dxa"/>
            <w:gridSpan w:val="2"/>
            <w:vMerge/>
            <w:tcBorders>
              <w:top w:val="single" w:color="auto" w:sz="4" w:space="0"/>
            </w:tcBorders>
          </w:tcPr>
          <w:p w:rsidR="0063282B" w:rsidP="003573C3" w:rsidRDefault="0063282B" w14:paraId="7D885126" w14:textId="77777777">
            <w:pPr>
              <w:rPr>
                <w:rFonts w:ascii="Times New Roman"/>
                <w:sz w:val="24"/>
              </w:rPr>
            </w:pPr>
          </w:p>
        </w:tc>
        <w:tc>
          <w:tcPr>
            <w:tcW w:w="4590" w:type="dxa"/>
            <w:gridSpan w:val="2"/>
            <w:vMerge/>
          </w:tcPr>
          <w:p w:rsidR="0063282B" w:rsidP="003573C3" w:rsidRDefault="0063282B" w14:paraId="52286283" w14:textId="77777777">
            <w:pPr>
              <w:pStyle w:val="ContactInfo"/>
            </w:pPr>
          </w:p>
        </w:tc>
        <w:tc>
          <w:tcPr>
            <w:tcW w:w="540" w:type="dxa"/>
            <w:vMerge/>
          </w:tcPr>
          <w:p w:rsidR="0063282B" w:rsidP="003573C3" w:rsidRDefault="0063282B" w14:paraId="725827EF" w14:textId="77777777">
            <w:pPr>
              <w:rPr>
                <w:rFonts w:ascii="Times New Roman"/>
                <w:sz w:val="24"/>
              </w:rPr>
            </w:pPr>
          </w:p>
        </w:tc>
        <w:tc>
          <w:tcPr>
            <w:tcW w:w="4610" w:type="dxa"/>
            <w:tcBorders>
              <w:top w:val="single" w:color="C6C2B9" w:sz="18" w:space="0"/>
            </w:tcBorders>
            <w:vAlign w:val="center"/>
          </w:tcPr>
          <w:sdt>
            <w:sdtPr>
              <w:id w:val="2135753838"/>
              <w:placeholder>
                <w:docPart w:val="48C83053D79C46B7BFF715C6D1430178"/>
              </w:placeholder>
              <w:temporary/>
              <w:showingPlcHdr/>
              <w15:appearance w15:val="hidden"/>
            </w:sdtPr>
            <w:sdtEndPr/>
            <w:sdtContent>
              <w:p w:rsidRPr="008B5840" w:rsidR="0063282B" w:rsidP="003573C3" w:rsidRDefault="0063282B" w14:paraId="3B00EEB1" w14:textId="77777777">
                <w:pPr>
                  <w:pStyle w:val="Subtitle"/>
                  <w:rPr>
                    <w:color w:val="0E3A53" w:themeColor="text2"/>
                    <w:sz w:val="22"/>
                  </w:rPr>
                </w:pPr>
                <w:r w:rsidRPr="000C4E0D">
                  <w:t>Brochure Subtitle</w:t>
                </w:r>
              </w:p>
            </w:sdtContent>
          </w:sdt>
        </w:tc>
      </w:tr>
      <w:tr w:rsidR="0063282B" w:rsidTr="0063282B" w14:paraId="48065AC1" w14:textId="77777777">
        <w:trPr>
          <w:trHeight w:val="1068"/>
        </w:trPr>
        <w:tc>
          <w:tcPr>
            <w:tcW w:w="5580" w:type="dxa"/>
            <w:gridSpan w:val="2"/>
            <w:vMerge/>
            <w:tcBorders>
              <w:top w:val="single" w:color="auto" w:sz="4" w:space="0"/>
            </w:tcBorders>
          </w:tcPr>
          <w:p w:rsidR="0063282B" w:rsidP="003573C3" w:rsidRDefault="0063282B" w14:paraId="414A0B01" w14:textId="77777777">
            <w:pPr>
              <w:rPr>
                <w:rFonts w:ascii="Times New Roman"/>
                <w:sz w:val="24"/>
              </w:rPr>
            </w:pPr>
          </w:p>
        </w:tc>
        <w:tc>
          <w:tcPr>
            <w:tcW w:w="4590" w:type="dxa"/>
            <w:gridSpan w:val="2"/>
            <w:vMerge/>
          </w:tcPr>
          <w:p w:rsidR="0063282B" w:rsidP="003573C3" w:rsidRDefault="0063282B" w14:paraId="455F71EF" w14:textId="77777777">
            <w:pPr>
              <w:pStyle w:val="ContactInfo"/>
            </w:pPr>
          </w:p>
        </w:tc>
        <w:tc>
          <w:tcPr>
            <w:tcW w:w="540" w:type="dxa"/>
            <w:vMerge/>
          </w:tcPr>
          <w:p w:rsidR="0063282B" w:rsidP="003573C3" w:rsidRDefault="0063282B" w14:paraId="79A2BDA8" w14:textId="77777777">
            <w:pPr>
              <w:rPr>
                <w:rFonts w:ascii="Times New Roman"/>
                <w:sz w:val="24"/>
              </w:rPr>
            </w:pPr>
          </w:p>
        </w:tc>
        <w:tc>
          <w:tcPr>
            <w:tcW w:w="4610" w:type="dxa"/>
            <w:vAlign w:val="center"/>
          </w:tcPr>
          <w:p w:rsidR="0063282B" w:rsidP="003573C3" w:rsidRDefault="0063282B" w14:paraId="7352BC15" w14:textId="77777777">
            <w:pPr>
              <w:pStyle w:val="Subtitle"/>
            </w:pPr>
          </w:p>
        </w:tc>
      </w:tr>
      <w:tr w:rsidR="00133771" w:rsidTr="000A622E" w14:paraId="04094962" w14:textId="77777777">
        <w:trPr>
          <w:trHeight w:val="794"/>
        </w:trPr>
        <w:tc>
          <w:tcPr>
            <w:tcW w:w="5247" w:type="dxa"/>
          </w:tcPr>
          <w:p w:rsidR="00133771" w:rsidP="003573C3" w:rsidRDefault="00133771" w14:paraId="36D471F5" w14:textId="42B18482">
            <w:pPr>
              <w:rPr>
                <w:rFonts w:ascii="Times New Roman"/>
                <w:sz w:val="24"/>
              </w:rPr>
            </w:pPr>
          </w:p>
        </w:tc>
        <w:tc>
          <w:tcPr>
            <w:tcW w:w="693" w:type="dxa"/>
            <w:gridSpan w:val="2"/>
          </w:tcPr>
          <w:p w:rsidR="00133771" w:rsidP="003573C3" w:rsidRDefault="00133771" w14:paraId="0F24A7A9" w14:textId="77777777">
            <w:pPr>
              <w:rPr>
                <w:rFonts w:ascii="Times New Roman"/>
                <w:sz w:val="24"/>
              </w:rPr>
            </w:pPr>
          </w:p>
        </w:tc>
        <w:tc>
          <w:tcPr>
            <w:tcW w:w="4230" w:type="dxa"/>
            <w:vAlign w:val="center"/>
          </w:tcPr>
          <w:p w:rsidR="00133771" w:rsidP="003573C3" w:rsidRDefault="00133771" w14:paraId="0C40C834" w14:textId="77777777">
            <w:pPr>
              <w:pStyle w:val="BodyText"/>
              <w:jc w:val="center"/>
              <w:rPr>
                <w:b/>
              </w:rPr>
            </w:pPr>
            <w:r>
              <w:rPr>
                <w:noProof/>
                <w:sz w:val="12"/>
                <w:lang w:bidi="ar-SA"/>
              </w:rPr>
              <w:drawing>
                <wp:inline distT="0" distB="0" distL="0" distR="0" wp14:anchorId="73308821" wp14:editId="215692C7">
                  <wp:extent cx="1221755" cy="399922"/>
                  <wp:effectExtent l="0" t="0" r="0" b="635"/>
                  <wp:docPr id="23" name="Picture 23" descr="../../../../../../Dropbox/Microsoft%20Office%20Template%20Project/__Template_Images/Aleksey%20Belyalov/Logo%20Placeholder%20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opbox/Microsoft%20Office%20Template%20Project/__Template_Images/Aleksey%20Belyalov/Logo%20Placeholder%20Wh"/>
                          <pic:cNvPicPr>
                            <a:picLocks noChangeAspect="1" noChangeArrowheads="1"/>
                          </pic:cNvPicPr>
                        </pic:nvPicPr>
                        <pic:blipFill>
                          <a:blip r:embed="rId15" cstate="email">
                            <a:extLst>
                              <a:ext uri="{28A0092B-C50C-407E-A947-70E740481C1C}">
                                <a14:useLocalDpi xmlns:a14="http://schemas.microsoft.com/office/drawing/2010/main" val="0"/>
                              </a:ext>
                            </a:extLst>
                          </a:blip>
                          <a:srcRect/>
                          <a:stretch>
                            <a:fillRect/>
                          </a:stretch>
                        </pic:blipFill>
                        <pic:spPr bwMode="auto">
                          <a:xfrm>
                            <a:off x="0" y="0"/>
                            <a:ext cx="1221755" cy="399922"/>
                          </a:xfrm>
                          <a:prstGeom prst="rect">
                            <a:avLst/>
                          </a:prstGeom>
                          <a:noFill/>
                          <a:ln>
                            <a:noFill/>
                          </a:ln>
                        </pic:spPr>
                      </pic:pic>
                    </a:graphicData>
                  </a:graphic>
                </wp:inline>
              </w:drawing>
            </w:r>
          </w:p>
        </w:tc>
        <w:tc>
          <w:tcPr>
            <w:tcW w:w="540" w:type="dxa"/>
          </w:tcPr>
          <w:p w:rsidR="00133771" w:rsidP="003573C3" w:rsidRDefault="00133771" w14:paraId="2C4D2325" w14:textId="77777777">
            <w:pPr>
              <w:pStyle w:val="BodyText"/>
              <w:rPr>
                <w:sz w:val="24"/>
              </w:rPr>
            </w:pPr>
          </w:p>
        </w:tc>
        <w:tc>
          <w:tcPr>
            <w:tcW w:w="4610" w:type="dxa"/>
            <w:vAlign w:val="center"/>
          </w:tcPr>
          <w:p w:rsidR="00133771" w:rsidP="003573C3" w:rsidRDefault="00133771" w14:paraId="264A1B62" w14:textId="77777777">
            <w:pPr>
              <w:pStyle w:val="BodyText"/>
            </w:pPr>
            <w:r>
              <w:rPr>
                <w:noProof/>
                <w:sz w:val="12"/>
                <w:lang w:bidi="ar-SA"/>
              </w:rPr>
              <w:drawing>
                <wp:inline distT="0" distB="0" distL="0" distR="0" wp14:anchorId="56391071" wp14:editId="11498F06">
                  <wp:extent cx="2081528" cy="681355"/>
                  <wp:effectExtent l="0" t="0" r="0" b="4445"/>
                  <wp:docPr id="28" name="Picture 28" descr="../../../../../../Dropbox/Microsoft%20Office%20Template%20Project/__Template_Images/Aleksey%20Belyalov/Logo%20Placeholder%20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opbox/Microsoft%20Office%20Template%20Project/__Template_Images/Aleksey%20Belyalov/Logo%20Placeholder%20Wh"/>
                          <pic:cNvPicPr>
                            <a:picLocks noChangeAspect="1" noChangeArrowheads="1"/>
                          </pic:cNvPicPr>
                        </pic:nvPicPr>
                        <pic:blipFill>
                          <a:blip r:embed="rId16" cstate="email">
                            <a:extLst>
                              <a:ext uri="{28A0092B-C50C-407E-A947-70E740481C1C}">
                                <a14:useLocalDpi xmlns:a14="http://schemas.microsoft.com/office/drawing/2010/main" val="0"/>
                              </a:ext>
                            </a:extLst>
                          </a:blip>
                          <a:srcRect/>
                          <a:stretch>
                            <a:fillRect/>
                          </a:stretch>
                        </pic:blipFill>
                        <pic:spPr bwMode="auto">
                          <a:xfrm>
                            <a:off x="0" y="0"/>
                            <a:ext cx="2094579" cy="685627"/>
                          </a:xfrm>
                          <a:prstGeom prst="rect">
                            <a:avLst/>
                          </a:prstGeom>
                          <a:noFill/>
                          <a:ln>
                            <a:noFill/>
                          </a:ln>
                        </pic:spPr>
                      </pic:pic>
                    </a:graphicData>
                  </a:graphic>
                </wp:inline>
              </w:drawing>
            </w:r>
          </w:p>
        </w:tc>
      </w:tr>
      <w:tr w:rsidR="00133771" w:rsidTr="000A622E" w14:paraId="32AC299E" w14:textId="77777777">
        <w:trPr>
          <w:trHeight w:val="1152"/>
        </w:trPr>
        <w:tc>
          <w:tcPr>
            <w:tcW w:w="5247" w:type="dxa"/>
          </w:tcPr>
          <w:p w:rsidR="00133771" w:rsidP="003573C3" w:rsidRDefault="00133771" w14:paraId="7A080910" w14:textId="4F1D55D2">
            <w:pPr>
              <w:rPr>
                <w:rFonts w:ascii="Times New Roman"/>
                <w:sz w:val="24"/>
              </w:rPr>
            </w:pPr>
          </w:p>
        </w:tc>
        <w:tc>
          <w:tcPr>
            <w:tcW w:w="693" w:type="dxa"/>
            <w:gridSpan w:val="2"/>
          </w:tcPr>
          <w:p w:rsidR="00133771" w:rsidP="003573C3" w:rsidRDefault="00133771" w14:paraId="2150AFBD" w14:textId="77777777">
            <w:pPr>
              <w:rPr>
                <w:rFonts w:ascii="Times New Roman"/>
                <w:sz w:val="24"/>
              </w:rPr>
            </w:pPr>
          </w:p>
        </w:tc>
        <w:tc>
          <w:tcPr>
            <w:tcW w:w="4230" w:type="dxa"/>
            <w:vAlign w:val="center"/>
          </w:tcPr>
          <w:p w:rsidR="00133771" w:rsidP="003573C3" w:rsidRDefault="00133771" w14:paraId="2F72A221" w14:textId="77777777">
            <w:pPr>
              <w:pStyle w:val="BodyText"/>
              <w:jc w:val="center"/>
              <w:rPr>
                <w:noProof/>
                <w:sz w:val="12"/>
                <w:lang w:bidi="ar-SA"/>
              </w:rPr>
            </w:pPr>
          </w:p>
        </w:tc>
        <w:tc>
          <w:tcPr>
            <w:tcW w:w="540" w:type="dxa"/>
          </w:tcPr>
          <w:p w:rsidR="00133771" w:rsidP="003573C3" w:rsidRDefault="00133771" w14:paraId="5BC295DE" w14:textId="77777777">
            <w:pPr>
              <w:pStyle w:val="BodyText"/>
              <w:rPr>
                <w:sz w:val="24"/>
              </w:rPr>
            </w:pPr>
          </w:p>
        </w:tc>
        <w:tc>
          <w:tcPr>
            <w:tcW w:w="4610" w:type="dxa"/>
            <w:vAlign w:val="center"/>
          </w:tcPr>
          <w:p w:rsidR="00133771" w:rsidP="003573C3" w:rsidRDefault="00133771" w14:paraId="52FC433C" w14:textId="77777777">
            <w:pPr>
              <w:pStyle w:val="BodyText"/>
              <w:rPr>
                <w:noProof/>
                <w:sz w:val="12"/>
                <w:lang w:bidi="ar-SA"/>
              </w:rPr>
            </w:pPr>
          </w:p>
        </w:tc>
      </w:tr>
    </w:tbl>
    <w:p w:rsidR="00133771" w:rsidRDefault="00133771" w14:paraId="370FB0CC" w14:textId="1BEB0388">
      <w:pPr>
        <w:spacing w:after="0"/>
        <w:rPr>
          <w:rFonts w:ascii="Arial" w:hAnsi="Arial"/>
          <w:sz w:val="20"/>
        </w:rPr>
      </w:pPr>
    </w:p>
    <w:p w:rsidR="00133771" w:rsidP="00133771" w:rsidRDefault="00133771" w14:paraId="4087C932" w14:textId="4C7A7CD8">
      <w:pPr>
        <w:pStyle w:val="BodyText"/>
      </w:pPr>
    </w:p>
    <w:tbl>
      <w:tblPr>
        <w:tblW w:w="0" w:type="auto"/>
        <w:tblInd w:w="110" w:type="dxa"/>
        <w:tblLayout w:type="fixed"/>
        <w:tblCellMar>
          <w:left w:w="115" w:type="dxa"/>
          <w:right w:w="115" w:type="dxa"/>
        </w:tblCellMar>
        <w:tblLook w:val="01E0" w:firstRow="1" w:lastRow="1" w:firstColumn="1" w:lastColumn="1" w:noHBand="0" w:noVBand="0"/>
      </w:tblPr>
      <w:tblGrid>
        <w:gridCol w:w="4687"/>
        <w:gridCol w:w="683"/>
        <w:gridCol w:w="4320"/>
        <w:gridCol w:w="368"/>
        <w:gridCol w:w="4702"/>
      </w:tblGrid>
      <w:tr w:rsidRPr="00FE73E7" w:rsidR="00F433C6" w:rsidTr="00F433C6" w14:paraId="1CCF28ED" w14:textId="77777777">
        <w:trPr>
          <w:trHeight w:val="432"/>
        </w:trPr>
        <w:tc>
          <w:tcPr>
            <w:tcW w:w="4687" w:type="dxa"/>
            <w:vAlign w:val="center"/>
          </w:tcPr>
          <w:p w:rsidRPr="00F433C6" w:rsidR="00F433C6" w:rsidP="0078635D" w:rsidRDefault="00F433C6" w14:paraId="7B77E815" w14:textId="5261BE39">
            <w:pPr>
              <w:spacing w:before="40" w:after="40"/>
            </w:pPr>
            <w:r w:rsidRPr="00F433C6">
              <w:rPr>
                <w:noProof/>
              </w:rPr>
              <mc:AlternateContent>
                <mc:Choice Requires="wps">
                  <w:drawing>
                    <wp:inline distT="0" distB="0" distL="0" distR="0" wp14:anchorId="0ACB7E68" wp14:editId="023F2506">
                      <wp:extent cx="848995" cy="153670"/>
                      <wp:effectExtent l="19050" t="19050" r="46355" b="36830"/>
                      <wp:docPr id="11" name="Freeform 13" descr="Decorative accent dar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834 5834"/>
                                  <a:gd name="T1" fmla="*/ T0 w 1337"/>
                                  <a:gd name="T2" fmla="+- 0 1054 813"/>
                                  <a:gd name="T3" fmla="*/ 1054 h 242"/>
                                  <a:gd name="T4" fmla="+- 0 6499 5834"/>
                                  <a:gd name="T5" fmla="*/ T4 w 1337"/>
                                  <a:gd name="T6" fmla="+- 0 813 813"/>
                                  <a:gd name="T7" fmla="*/ 813 h 242"/>
                                  <a:gd name="T8" fmla="+- 0 7170 5834"/>
                                  <a:gd name="T9" fmla="*/ T8 w 1337"/>
                                  <a:gd name="T10" fmla="+- 0 1054 813"/>
                                  <a:gd name="T11" fmla="*/ 1054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chemeClr val="tx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dark" coordsize="1337,242" o:spid="_x0000_s1026" filled="f" strokecolor="#0e3a53 [3215]"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YCPgMAAHoHAAAOAAAAZHJzL2Uyb0RvYy54bWysVV1v0zAUfUfiP1h+BLEkbfqpdQgxhpD4&#10;klZ+gOs4TbTEDrbbdPx6jm+SriubkBAvqd17cnzuuTfXl28PdcX2yrrS6BVPLmLOlJYmK/V2xX+s&#10;b97MOXNe6ExURqsVv1eOv716+eKybZZqZApTZcoykGi3bJsVL7xvllHkZKFq4S5MozSCubG18Nja&#10;bZRZ0YK9rqJRHE+j1tissUYq5/DvdRfkV8Sf50r6b3nulGfVikObp6el5yY8o6tLsdxa0RSl7GWI&#10;f1BRi1Lj0CPVtfCC7Wz5B1VdSmucyf2FNHVk8ryUinJANkl8ls1tIRpFucAc1xxtcv+PVn7df7es&#10;zFC7hDMtatToxioVHGfJmLNMOQm/rpU0Vvhyr5iQUmnPMmHvgn1t45ZguW2+22CAaz4beecQiB5F&#10;wsYBwzbtF5PhFLHzhiw75LYOb8IMdqDK3B8row6eSfw5T+eLxYQziVAyGU9nVLlILIeX5c75j8oQ&#10;kdh/dr4rbIYVlSXrc1ujCfK6Qo1fv2Exm8zHKT36RjjCYEYHexWxdcxaeDGenYNGA4i4kniSsjk8&#10;648eToSJRyrCFGyUjs5R6YAirmm6WDypCx4cydbpM7qmA4i4IOkpWbMBhAwD5ElV+HpP3Jols86y&#10;c/GLARbcmj+jKnls/XN2hT48pvjYL9R7O1RUFEOR5UH3VcaKiTB4YmqsxrjQUGsQom3WVBhQABVa&#10;4hkwDA5gqvVfwcg7gCE59HtP3f32kiwm0PnssZxh9mw6ExvhQyZBUViyFg0eWo0VKx7aJARqs1dr&#10;QxD/8ImM0uHYh3ilT3HTaZfN8LEM0eG3ITYch4ZBHg+EHQCJBEmU2VFmyO7kW9Pmpqwq6vhKB/HT&#10;8SRGoaXAMLc6I/3OVGUWcCEFGu3qfWXZXmAo+wN9CqB9hGqs89fCFR2IQp1f1ux0RucVSmQf+rUX&#10;ZdWtQVShvjR8wrzpBtTGZPeYPdZ0FwAuLCwKY39x1mL4r7j7uRNWcVZ90piuiyRNw21Bm3QyG2Fj&#10;TyOb04jQElRIhaP7wvK9xw6v7BpbbguclJAN2rzDzMvLMJtIX6eq32DAk9P9ZRRukNM9oR6uzKvf&#10;AAAA//8DAFBLAwQUAAYACAAAACEA/rny7dwAAAAEAQAADwAAAGRycy9kb3ducmV2LnhtbEyPQU/C&#10;QBCF7yb+h82YeJOtxSip3RLF6IVEAvTgcegObaE7u3YXqP/exQteJnl5L+99k08H04kj9b61rOB+&#10;lIAgrqxuuVZQrt/vJiB8QNbYWSYFP+RhWlxf5Zhpe+IlHVehFrGEfYYKmhBcJqWvGjLoR9YRR29r&#10;e4Mhyr6WusdTLDedTJPkURpsOS406GjWULVfHYyCxddivtzPPublmj7Lt2/nJrtXp9TtzfDyDCLQ&#10;EC5hOONHdCgi08YeWHvRKYiPhL979sbjJxAbBelDCrLI5X/44hcAAP//AwBQSwECLQAUAAYACAAA&#10;ACEAtoM4kv4AAADhAQAAEwAAAAAAAAAAAAAAAAAAAAAAW0NvbnRlbnRfVHlwZXNdLnhtbFBLAQIt&#10;ABQABgAIAAAAIQA4/SH/1gAAAJQBAAALAAAAAAAAAAAAAAAAAC8BAABfcmVscy8ucmVsc1BLAQIt&#10;ABQABgAIAAAAIQAJyPYCPgMAAHoHAAAOAAAAAAAAAAAAAAAAAC4CAABkcnMvZTJvRG9jLnhtbFBL&#10;AQItABQABgAIAAAAIQD+ufLt3AAAAAQBAAAPAAAAAAAAAAAAAAAAAJgFAABkcnMvZG93bnJldi54&#10;bWxQSwUGAAAAAAQABADzAAAAoQYAAAAA&#10;" points="0,12.05pt,33.25pt,0,66.8pt,12.05pt" w14:anchorId="77E92C4B">
                      <v:stroke endcap="round"/>
                      <v:path arrowok="t" o:connecttype="custom" o:connectlocs="0,669290;422275,516255;848360,669290" o:connectangles="0,0,0"/>
                      <w10:anchorlock/>
                    </v:polyline>
                  </w:pict>
                </mc:Fallback>
              </mc:AlternateContent>
            </w:r>
          </w:p>
        </w:tc>
        <w:tc>
          <w:tcPr>
            <w:tcW w:w="683" w:type="dxa"/>
            <w:vAlign w:val="center"/>
          </w:tcPr>
          <w:p w:rsidRPr="00F433C6" w:rsidR="00F433C6" w:rsidP="0078635D" w:rsidRDefault="00F433C6" w14:paraId="420F62E4" w14:textId="77777777">
            <w:pPr>
              <w:spacing w:before="40" w:after="40"/>
            </w:pPr>
          </w:p>
        </w:tc>
        <w:tc>
          <w:tcPr>
            <w:tcW w:w="4320" w:type="dxa"/>
            <w:vAlign w:val="center"/>
          </w:tcPr>
          <w:p w:rsidRPr="00F433C6" w:rsidR="00F433C6" w:rsidP="0078635D" w:rsidRDefault="00F433C6" w14:paraId="6351A901" w14:textId="2220E5AA">
            <w:pPr>
              <w:spacing w:before="40" w:after="40"/>
            </w:pPr>
            <w:r w:rsidRPr="00F433C6">
              <w:rPr>
                <w:noProof/>
              </w:rPr>
              <mc:AlternateContent>
                <mc:Choice Requires="wps">
                  <w:drawing>
                    <wp:inline distT="0" distB="0" distL="0" distR="0" wp14:anchorId="6317820C" wp14:editId="7A7C82F5">
                      <wp:extent cx="848995" cy="153670"/>
                      <wp:effectExtent l="19050" t="19050" r="46355" b="36830"/>
                      <wp:docPr id="12" name="Freeform 13" descr="Decorative accent dar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834 5834"/>
                                  <a:gd name="T1" fmla="*/ T0 w 1337"/>
                                  <a:gd name="T2" fmla="+- 0 1054 813"/>
                                  <a:gd name="T3" fmla="*/ 1054 h 242"/>
                                  <a:gd name="T4" fmla="+- 0 6499 5834"/>
                                  <a:gd name="T5" fmla="*/ T4 w 1337"/>
                                  <a:gd name="T6" fmla="+- 0 813 813"/>
                                  <a:gd name="T7" fmla="*/ 813 h 242"/>
                                  <a:gd name="T8" fmla="+- 0 7170 5834"/>
                                  <a:gd name="T9" fmla="*/ T8 w 1337"/>
                                  <a:gd name="T10" fmla="+- 0 1054 813"/>
                                  <a:gd name="T11" fmla="*/ 1054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chemeClr val="tx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dark" coordsize="1337,242" o:spid="_x0000_s1026" filled="f" strokecolor="#0e3a53 [3215]"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K5PQMAAHoHAAAOAAAAZHJzL2Uyb0RvYy54bWysVV1v0zAUfUfiP1h+BLEkbfqptRPaGEIa&#10;MGnlB7iO00RL7GC7Tcev59hJ2rSsQkK8pHbvyfG5595cX9/sy4LshDa5kgsaXYWUCMlVksvNgv5Y&#10;3X+YUmIskwkrlBQL+iIMvVm+fXNdV3MxUJkqEqEJSKSZ19WCZtZW8yAwPBMlM1eqEhLBVOmSWWz1&#10;Jkg0q8FeFsEgDMdBrXRSacWFMfj3rgnSpedPU8Ht9zQ1wpJiQaHN+qf2z7V7BstrNt9oVmU5b2Ww&#10;f1BRslzi0APVHbOMbHX+B1WZc62MSu0VV2Wg0jTnwueAbKLwLJunjFXC5wJzTHWwyfw/Wv5t96hJ&#10;nqB2A0okK1Gjey2Ec5xEQ0oSYTj8uhNcaWbznSCMcyEtSZh+dvbVlZmD5al61M4AUz0o/mwQCE4i&#10;bmOAIev6q0pwCtta5S3bp7p0b8IMsveVeTlURuwt4fhzGk9nsxElHKFoNBxPfOUCNu9e5ltjPwvl&#10;idjuwdimsAlWvixJm9sKTZCWBWr8/gMJyWg6jP2jbYQDLOpg7wKyCkkNL4aTcxAc63FF4SgmU3jW&#10;Ht2dCBMbFKg8JiODeHCOijuU1zWOZ7NXdcGDA9kqvqBr3IE8FyS9JmvSgSDLQV5Vha+3l+EkmjSW&#10;nYufdTDn1vSCqujU+kt2RX3rT/1CvTddRVnWFZnvZVtlrAhzgyf0jVUp4xpqBUK0zcoXBhRAuZa4&#10;AIbBDuxr/Vcw8nZgSHb93lI3v60kjQl0Pns0JZg968bEilmXiVPklqRGg7tWI9mCujZxgVLtxEp5&#10;iD1+IoO4O/YYL2QfNx432XQfSxftfivPhuPQMMjjSNgAkIiT5DM7yHTZ9b41qe7zovAdX0gnfjwc&#10;hSg0ZxjmWiZev1FFnjicS8GPdnFbaLJjGMp27z8F0J6gKm3sHTNZA/Khxi+ttjLx52WCJZ/atWV5&#10;0axBVKC+fvi4edMMqLVKXjB7tGouAFxYWGRK/6KkxvBfUPNzy7SgpPgiMV1nURy728Jv4tFkgI3u&#10;R9b9CJMcVEiFovvc8tZih1e2lc43GU6KvA1SfcTMS3M3m7y+RlW7wYD3TreXkbtB+nuPOl6Zy98A&#10;AAD//wMAUEsDBBQABgAIAAAAIQD+ufLt3AAAAAQBAAAPAAAAZHJzL2Rvd25yZXYueG1sTI9BT8JA&#10;EIXvJv6HzZh4k63FKKndEsXohUQC9OBx6A5toTu7dheo/97FC14meXkv732TTwfTiSP1vrWs4H6U&#10;gCCurG65VlCu3+8mIHxA1thZJgU/5GFaXF/lmGl74iUdV6EWsYR9hgqaEFwmpa8aMuhH1hFHb2t7&#10;gyHKvpa6x1MsN51Mk+RRGmw5LjToaNZQtV8djILF12K+3M8+5uWaPsu3b+cmu1en1O3N8PIMItAQ&#10;LmE440d0KCLTxh5Ye9EpiI+Ev3v2xuMnEBsF6UMKssjlf/jiFwAA//8DAFBLAQItABQABgAIAAAA&#10;IQC2gziS/gAAAOEBAAATAAAAAAAAAAAAAAAAAAAAAABbQ29udGVudF9UeXBlc10ueG1sUEsBAi0A&#10;FAAGAAgAAAAhADj9If/WAAAAlAEAAAsAAAAAAAAAAAAAAAAALwEAAF9yZWxzLy5yZWxzUEsBAi0A&#10;FAAGAAgAAAAhAEWUsrk9AwAAegcAAA4AAAAAAAAAAAAAAAAALgIAAGRycy9lMm9Eb2MueG1sUEsB&#10;Ai0AFAAGAAgAAAAhAP658u3cAAAABAEAAA8AAAAAAAAAAAAAAAAAlwUAAGRycy9kb3ducmV2Lnht&#10;bFBLBQYAAAAABAAEAPMAAACgBgAAAAA=&#10;" points="0,12.05pt,33.25pt,0,66.8pt,12.05pt" w14:anchorId="655817AE">
                      <v:stroke endcap="round"/>
                      <v:path arrowok="t" o:connecttype="custom" o:connectlocs="0,669290;422275,516255;848360,669290" o:connectangles="0,0,0"/>
                      <w10:anchorlock/>
                    </v:polyline>
                  </w:pict>
                </mc:Fallback>
              </mc:AlternateContent>
            </w:r>
          </w:p>
        </w:tc>
        <w:tc>
          <w:tcPr>
            <w:tcW w:w="368" w:type="dxa"/>
            <w:vAlign w:val="center"/>
          </w:tcPr>
          <w:p w:rsidRPr="00F433C6" w:rsidR="00F433C6" w:rsidP="0078635D" w:rsidRDefault="00F433C6" w14:paraId="4ECD85F2" w14:textId="77777777">
            <w:pPr>
              <w:spacing w:before="40" w:after="40"/>
            </w:pPr>
          </w:p>
        </w:tc>
        <w:tc>
          <w:tcPr>
            <w:tcW w:w="4702" w:type="dxa"/>
            <w:vAlign w:val="center"/>
          </w:tcPr>
          <w:p w:rsidRPr="00F433C6" w:rsidR="00F433C6" w:rsidP="0078635D" w:rsidRDefault="00F433C6" w14:paraId="3D98750C" w14:textId="77777777">
            <w:pPr>
              <w:spacing w:before="40" w:after="40"/>
            </w:pPr>
          </w:p>
        </w:tc>
      </w:tr>
      <w:tr w:rsidRPr="00FE73E7" w:rsidR="00133771" w:rsidTr="00F433C6" w14:paraId="7DB5F456" w14:textId="77777777">
        <w:trPr>
          <w:trHeight w:val="5370"/>
        </w:trPr>
        <w:tc>
          <w:tcPr>
            <w:tcW w:w="4687" w:type="dxa"/>
            <w:vMerge w:val="restart"/>
          </w:tcPr>
          <w:p w:rsidRPr="00101EF4" w:rsidR="00133771" w:rsidP="0034255B" w:rsidRDefault="0083410F" w14:paraId="343E5A28" w14:textId="51A480A1">
            <w:pPr>
              <w:pStyle w:val="Heading1"/>
            </w:pPr>
            <w:sdt>
              <w:sdtPr>
                <w:id w:val="-78675103"/>
                <w:placeholder>
                  <w:docPart w:val="00F1849821D644D6BFB53C0046636AD5"/>
                </w:placeholder>
                <w:temporary/>
                <w:showingPlcHdr/>
                <w15:appearance w15:val="hidden"/>
              </w:sdtPr>
              <w:sdtEndPr/>
              <w:sdtContent>
                <w:r w:rsidRPr="007134C1" w:rsidR="0034255B">
                  <w:t xml:space="preserve">Headline </w:t>
                </w:r>
                <w:r w:rsidR="0034255B">
                  <w:t>1</w:t>
                </w:r>
              </w:sdtContent>
            </w:sdt>
          </w:p>
          <w:sdt>
            <w:sdtPr>
              <w:id w:val="-783572035"/>
              <w:placeholder>
                <w:docPart w:val="B418EC6162844DE397784CA016296B9E"/>
              </w:placeholder>
              <w:temporary/>
              <w:showingPlcHdr/>
              <w15:appearance w15:val="hidden"/>
            </w:sdtPr>
            <w:sdtEndPr/>
            <w:sdtContent>
              <w:p w:rsidRPr="00C94D47" w:rsidR="00133771" w:rsidP="003573C3" w:rsidRDefault="00133771" w14:paraId="571585F3" w14:textId="77777777">
                <w:r w:rsidRPr="00C94D47">
                  <w:t>At any time, you can easily change the text of any section in this document by simply clicking and typing. The template is prepared so that formatting stays in tact with the new information you include.</w:t>
                </w:r>
              </w:p>
              <w:p w:rsidR="00133771" w:rsidP="003573C3" w:rsidRDefault="00133771" w14:paraId="6FC097D0" w14:textId="77777777">
                <w:r w:rsidRPr="00C94D47">
                  <w:t>To update formatting, from the Home tab, you can use the Quick Styles gallery for the built in styles. You can also format text directly by using the other controls on the Home tab</w:t>
                </w:r>
                <w:r>
                  <w:t>.</w:t>
                </w:r>
              </w:p>
              <w:p w:rsidR="00133771" w:rsidP="003573C3" w:rsidRDefault="00133771" w14:paraId="4A8CECEA" w14:textId="7775DDD8">
                <w:r>
                  <w:t>Add some bullets to your text too!</w:t>
                </w:r>
              </w:p>
            </w:sdtContent>
          </w:sdt>
          <w:sdt>
            <w:sdtPr>
              <w:id w:val="1242069774"/>
              <w:placeholder>
                <w:docPart w:val="C84944595B964183858CECBB0C94A100"/>
              </w:placeholder>
              <w:temporary/>
              <w:showingPlcHdr/>
              <w15:appearance w15:val="hidden"/>
            </w:sdtPr>
            <w:sdtEndPr/>
            <w:sdtContent>
              <w:p w:rsidRPr="005B74B8" w:rsidR="00133771" w:rsidP="003573C3" w:rsidRDefault="00133771" w14:paraId="1B69ABA5" w14:textId="77777777">
                <w:pPr>
                  <w:pStyle w:val="ListBullet"/>
                </w:pPr>
                <w:r w:rsidRPr="005B74B8">
                  <w:t>Bullet Point Line N1</w:t>
                </w:r>
              </w:p>
              <w:p w:rsidRPr="005B74B8" w:rsidR="00133771" w:rsidP="003573C3" w:rsidRDefault="00133771" w14:paraId="3FEA9C3A" w14:textId="77777777">
                <w:pPr>
                  <w:pStyle w:val="ListBullet"/>
                </w:pPr>
                <w:r w:rsidRPr="005B74B8">
                  <w:t>Bullet Point Line N2</w:t>
                </w:r>
              </w:p>
              <w:p w:rsidRPr="005B74B8" w:rsidR="00133771" w:rsidP="003573C3" w:rsidRDefault="00133771" w14:paraId="26783B42" w14:textId="77777777">
                <w:pPr>
                  <w:pStyle w:val="ListBullet"/>
                </w:pPr>
                <w:r w:rsidRPr="005B74B8">
                  <w:t>Bullet Point Line N3</w:t>
                </w:r>
              </w:p>
              <w:p w:rsidRPr="005B74B8" w:rsidR="00133771" w:rsidP="003573C3" w:rsidRDefault="00133771" w14:paraId="6D8612D0" w14:textId="77777777">
                <w:pPr>
                  <w:pStyle w:val="ListBullet"/>
                </w:pPr>
                <w:r w:rsidRPr="005B74B8">
                  <w:t>Bullet Point Line N4</w:t>
                </w:r>
              </w:p>
              <w:p w:rsidR="00133771" w:rsidP="003573C3" w:rsidRDefault="00133771" w14:paraId="4B8CAC79" w14:textId="2AEE879E">
                <w:pPr>
                  <w:pStyle w:val="ListBullet"/>
                </w:pPr>
                <w:r w:rsidRPr="005B74B8">
                  <w:t>Bullet Point Line N5</w:t>
                </w:r>
              </w:p>
            </w:sdtContent>
          </w:sdt>
        </w:tc>
        <w:tc>
          <w:tcPr>
            <w:tcW w:w="683" w:type="dxa"/>
          </w:tcPr>
          <w:p w:rsidR="00133771" w:rsidP="003573C3" w:rsidRDefault="00133771" w14:paraId="6EC181FC" w14:textId="77777777">
            <w:pPr>
              <w:rPr>
                <w:rFonts w:ascii="Times New Roman"/>
                <w:sz w:val="20"/>
              </w:rPr>
            </w:pPr>
          </w:p>
        </w:tc>
        <w:tc>
          <w:tcPr>
            <w:tcW w:w="4320" w:type="dxa"/>
            <w:tcBorders>
              <w:bottom w:val="single" w:color="C6C2B9" w:sz="18" w:space="0"/>
            </w:tcBorders>
          </w:tcPr>
          <w:p w:rsidRPr="00101EF4" w:rsidR="00133771" w:rsidP="0034255B" w:rsidRDefault="0083410F" w14:paraId="10A48D32" w14:textId="2F210DF3">
            <w:pPr>
              <w:pStyle w:val="Heading1"/>
            </w:pPr>
            <w:sdt>
              <w:sdtPr>
                <w:id w:val="82732318"/>
                <w:placeholder>
                  <w:docPart w:val="E3547E675A3A4425AA8933D9874763F5"/>
                </w:placeholder>
                <w:temporary/>
                <w:showingPlcHdr/>
                <w15:appearance w15:val="hidden"/>
              </w:sdtPr>
              <w:sdtEndPr/>
              <w:sdtContent>
                <w:r w:rsidRPr="007134C1" w:rsidR="0034255B">
                  <w:t xml:space="preserve">Headline </w:t>
                </w:r>
                <w:r w:rsidR="0034255B">
                  <w:t>1</w:t>
                </w:r>
              </w:sdtContent>
            </w:sdt>
          </w:p>
          <w:sdt>
            <w:sdtPr>
              <w:id w:val="-2143331443"/>
              <w:placeholder>
                <w:docPart w:val="BE5C78A48B5C4C48A2DA688B59685542"/>
              </w:placeholder>
              <w:temporary/>
              <w:showingPlcHdr/>
              <w15:appearance w15:val="hidden"/>
            </w:sdtPr>
            <w:sdtEndPr/>
            <w:sdtContent>
              <w:p w:rsidRPr="00C94D47" w:rsidR="00133771" w:rsidP="003573C3" w:rsidRDefault="00133771" w14:paraId="13C97954" w14:textId="77777777">
                <w:r w:rsidRPr="00C94D47">
                  <w:t>Have other images you wish to use?  It is simple to replace any of the pictures in this pamphlet.  Simply double click in the Header of any page.  Click on the image you wish to change.  Images in the background might need an extra click as they are part of the background’s grouped images.  Keep clicking until your selection handles are around the one image you wish to replace.</w:t>
                </w:r>
              </w:p>
              <w:p w:rsidRPr="00D04887" w:rsidR="00133771" w:rsidP="003573C3" w:rsidRDefault="00133771" w14:paraId="33404DE7" w14:textId="786A58D0">
                <w:r w:rsidRPr="00C94D47">
                  <w:t>Once the image you wish to replace is selected, you can either select “Change Picture” from the short cut menu, or click on “Fill” and choose the option for “Picture.”</w:t>
                </w:r>
              </w:p>
            </w:sdtContent>
          </w:sdt>
        </w:tc>
        <w:tc>
          <w:tcPr>
            <w:tcW w:w="368" w:type="dxa"/>
          </w:tcPr>
          <w:p w:rsidR="00133771" w:rsidP="003573C3" w:rsidRDefault="00133771" w14:paraId="44F96E36" w14:textId="77777777">
            <w:pPr>
              <w:rPr>
                <w:rFonts w:ascii="Times New Roman"/>
                <w:sz w:val="20"/>
              </w:rPr>
            </w:pPr>
          </w:p>
        </w:tc>
        <w:tc>
          <w:tcPr>
            <w:tcW w:w="4702" w:type="dxa"/>
            <w:vMerge w:val="restart"/>
          </w:tcPr>
          <w:sdt>
            <w:sdtPr>
              <w:id w:val="204139103"/>
              <w:placeholder>
                <w:docPart w:val="EDD42AEC3537486FB3B3D8D47B6871B9"/>
              </w:placeholder>
              <w:temporary/>
              <w:showingPlcHdr/>
              <w15:appearance w15:val="hidden"/>
            </w:sdtPr>
            <w:sdtEndPr/>
            <w:sdtContent>
              <w:p w:rsidR="00133771" w:rsidP="003573C3" w:rsidRDefault="00133771" w14:paraId="3005D88C" w14:textId="77777777">
                <w:pPr>
                  <w:pStyle w:val="Heading2"/>
                </w:pPr>
                <w:r w:rsidRPr="007134C1">
                  <w:t>Headline 2</w:t>
                </w:r>
              </w:p>
            </w:sdtContent>
          </w:sdt>
          <w:sdt>
            <w:sdtPr>
              <w:id w:val="-1293586183"/>
              <w:placeholder>
                <w:docPart w:val="1D5D151E39F34D8794463A5746CA5C97"/>
              </w:placeholder>
              <w:temporary/>
              <w:showingPlcHdr/>
              <w15:appearance w15:val="hidden"/>
            </w:sdtPr>
            <w:sdtEndPr/>
            <w:sdtContent>
              <w:p w:rsidRPr="00C94D47" w:rsidR="00133771" w:rsidP="003573C3" w:rsidRDefault="00133771" w14:paraId="6B513EE9" w14:textId="77777777">
                <w:r w:rsidRPr="00C94D47">
                  <w:t>You can easily change the overall colors of the template with just a few clicks.  Go to the Design tab and click on Colors.  From the list of colors, you can choose a different color scheme.  As you hover over the different choices, you can see what the overall feel of the document will change with each different option.</w:t>
                </w:r>
              </w:p>
            </w:sdtContent>
          </w:sdt>
          <w:sdt>
            <w:sdtPr>
              <w:id w:val="-1057852132"/>
              <w:placeholder>
                <w:docPart w:val="FAC71F378EFC4B6D8616669117AF87D3"/>
              </w:placeholder>
              <w:temporary/>
              <w:showingPlcHdr/>
              <w15:appearance w15:val="hidden"/>
            </w:sdtPr>
            <w:sdtEndPr/>
            <w:sdtContent>
              <w:p w:rsidR="00133771" w:rsidP="003573C3" w:rsidRDefault="00133771" w14:paraId="26E7587F" w14:textId="77777777">
                <w:pPr>
                  <w:pStyle w:val="Heading2"/>
                </w:pPr>
                <w:r w:rsidRPr="000C4E0D">
                  <w:t>Headline 2</w:t>
                </w:r>
              </w:p>
            </w:sdtContent>
          </w:sdt>
          <w:sdt>
            <w:sdtPr>
              <w:id w:val="-1463570555"/>
              <w:placeholder>
                <w:docPart w:val="F57D1255FB0244258524DE5DC00D4E10"/>
              </w:placeholder>
              <w:temporary/>
              <w:showingPlcHdr/>
              <w15:appearance w15:val="hidden"/>
            </w:sdtPr>
            <w:sdtEndPr/>
            <w:sdtContent>
              <w:p w:rsidRPr="00C94D47" w:rsidR="00133771" w:rsidP="003573C3" w:rsidRDefault="00133771" w14:paraId="143AD0B0" w14:textId="77777777">
                <w:r w:rsidRPr="00C94D47">
                  <w:t>Changed the color and want to go back to the original design?  Easy!  Just go back to the Design tab and choose the Themes option.  From the list, click the option to reset the theme of this template.  And just like that, your document color scheme will be restored to its original!</w:t>
                </w:r>
              </w:p>
            </w:sdtContent>
          </w:sdt>
          <w:sdt>
            <w:sdtPr>
              <w:id w:val="-959721484"/>
              <w:placeholder>
                <w:docPart w:val="088648EA1B984AB6A5B941536D6564CD"/>
              </w:placeholder>
              <w:temporary/>
              <w:showingPlcHdr/>
              <w15:appearance w15:val="hidden"/>
            </w:sdtPr>
            <w:sdtEndPr/>
            <w:sdtContent>
              <w:p w:rsidRPr="00B32DA6" w:rsidR="00133771" w:rsidP="003573C3" w:rsidRDefault="00133771" w14:paraId="2F64AD88" w14:textId="77777777">
                <w:pPr>
                  <w:pStyle w:val="Heading2"/>
                </w:pPr>
                <w:r w:rsidRPr="000C4E0D">
                  <w:t>Headline 2</w:t>
                </w:r>
              </w:p>
            </w:sdtContent>
          </w:sdt>
          <w:sdt>
            <w:sdtPr>
              <w:id w:val="-1448154438"/>
              <w:placeholder>
                <w:docPart w:val="947EA8F679124F7DA0A3F0EC96B5F04D"/>
              </w:placeholder>
              <w:temporary/>
              <w:showingPlcHdr/>
              <w15:appearance w15:val="hidden"/>
            </w:sdtPr>
            <w:sdtEndPr/>
            <w:sdtContent>
              <w:p w:rsidRPr="00C94D47" w:rsidR="00133771" w:rsidP="003573C3" w:rsidRDefault="00133771" w14:paraId="4461F9B9" w14:textId="77777777">
                <w:r w:rsidRPr="00C94D47">
                  <w:t>Plenty of text will fit in any of these panels.  Simply click on the placeholders and add your own text.</w:t>
                </w:r>
              </w:p>
            </w:sdtContent>
          </w:sdt>
        </w:tc>
      </w:tr>
      <w:tr w:rsidRPr="00FE73E7" w:rsidR="00133771" w:rsidTr="003573C3" w14:paraId="2BAF002A" w14:textId="77777777">
        <w:trPr>
          <w:trHeight w:val="1587"/>
        </w:trPr>
        <w:tc>
          <w:tcPr>
            <w:tcW w:w="4687" w:type="dxa"/>
            <w:vMerge/>
          </w:tcPr>
          <w:p w:rsidRPr="000C4E0D" w:rsidR="00133771" w:rsidP="003573C3" w:rsidRDefault="00133771" w14:paraId="486B880B" w14:textId="77777777">
            <w:pPr>
              <w:pStyle w:val="Heading1"/>
              <w:rPr>
                <w:noProof/>
              </w:rPr>
            </w:pPr>
          </w:p>
        </w:tc>
        <w:tc>
          <w:tcPr>
            <w:tcW w:w="683" w:type="dxa"/>
          </w:tcPr>
          <w:p w:rsidR="00133771" w:rsidP="003573C3" w:rsidRDefault="00133771" w14:paraId="604EF120" w14:textId="77777777">
            <w:pPr>
              <w:rPr>
                <w:rFonts w:ascii="Times New Roman"/>
                <w:sz w:val="20"/>
              </w:rPr>
            </w:pPr>
          </w:p>
        </w:tc>
        <w:tc>
          <w:tcPr>
            <w:tcW w:w="4320" w:type="dxa"/>
            <w:tcBorders>
              <w:top w:val="single" w:color="C6C2B9" w:sz="18" w:space="0"/>
              <w:bottom w:val="single" w:color="C6C2B9" w:sz="18" w:space="0"/>
            </w:tcBorders>
            <w:vAlign w:val="center"/>
          </w:tcPr>
          <w:bookmarkStart w:name="_GoBack" w:displacedByCustomXml="next" w:id="0"/>
          <w:sdt>
            <w:sdtPr>
              <w:id w:val="1459915631"/>
              <w:placeholder>
                <w:docPart w:val="0A45878A742B405FBDDA1C6F860A727B"/>
              </w:placeholder>
              <w:temporary/>
              <w:showingPlcHdr/>
              <w15:appearance w15:val="hidden"/>
            </w:sdtPr>
            <w:sdtEndPr/>
            <w:sdtContent>
              <w:p w:rsidRPr="00C92960" w:rsidR="00133771" w:rsidP="003573C3" w:rsidRDefault="00133771" w14:paraId="4F853E61" w14:textId="77777777">
                <w:pPr>
                  <w:pStyle w:val="QuoteAlt"/>
                  <w:spacing w:after="0"/>
                  <w:rPr>
                    <w:i w:val="0"/>
                    <w:color w:val="0E3A53" w:themeColor="text2"/>
                    <w:spacing w:val="0"/>
                    <w:sz w:val="22"/>
                  </w:rPr>
                </w:pPr>
                <w:r w:rsidRPr="00C92960">
                  <w:t>Add another quote here about your business, about your clients, or about specials that you wish to highlight for all to read quickly!</w:t>
                </w:r>
              </w:p>
            </w:sdtContent>
          </w:sdt>
          <w:bookmarkEnd w:displacedByCustomXml="prev" w:id="0"/>
        </w:tc>
        <w:tc>
          <w:tcPr>
            <w:tcW w:w="368" w:type="dxa"/>
          </w:tcPr>
          <w:p w:rsidR="00133771" w:rsidP="003573C3" w:rsidRDefault="00133771" w14:paraId="45B6DC57" w14:textId="77777777">
            <w:pPr>
              <w:rPr>
                <w:rFonts w:ascii="Times New Roman"/>
                <w:sz w:val="20"/>
              </w:rPr>
            </w:pPr>
          </w:p>
        </w:tc>
        <w:tc>
          <w:tcPr>
            <w:tcW w:w="4702" w:type="dxa"/>
            <w:vMerge/>
          </w:tcPr>
          <w:p w:rsidR="00133771" w:rsidP="003573C3" w:rsidRDefault="00133771" w14:paraId="132FCBED" w14:textId="77777777">
            <w:pPr>
              <w:pStyle w:val="Heading2"/>
            </w:pPr>
          </w:p>
        </w:tc>
      </w:tr>
    </w:tbl>
    <w:p w:rsidR="007E2494" w:rsidP="00133771" w:rsidRDefault="00DD3F78" w14:paraId="0226F7FE" w14:textId="12144E80">
      <w:pPr>
        <w:pStyle w:val="BodyText"/>
      </w:pPr>
      <w:r>
        <w:rPr>
          <w:noProof/>
        </w:rPr>
        <mc:AlternateContent>
          <mc:Choice Requires="wpg">
            <w:drawing>
              <wp:anchor distT="0" distB="0" distL="114300" distR="114300" simplePos="0" relativeHeight="251706368" behindDoc="1" locked="1" layoutInCell="1" allowOverlap="1" wp14:editId="3CA58232" wp14:anchorId="30144AC9">
                <wp:simplePos x="0" y="0"/>
                <wp:positionH relativeFrom="margin">
                  <wp:posOffset>-457200</wp:posOffset>
                </wp:positionH>
                <wp:positionV relativeFrom="page">
                  <wp:posOffset>4441190</wp:posOffset>
                </wp:positionV>
                <wp:extent cx="10763885" cy="3369310"/>
                <wp:effectExtent l="0" t="0" r="0" b="2540"/>
                <wp:wrapNone/>
                <wp:docPr id="30" name="Group 30" descr="Inside background accent"/>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763885" cy="3369310"/>
                          <a:chOff x="0" y="66675"/>
                          <a:chExt cx="10734041" cy="3362325"/>
                        </a:xfrm>
                      </wpg:grpSpPr>
                      <wps:wsp>
                        <wps:cNvPr id="10" name="Freeform 16"/>
                        <wps:cNvSpPr>
                          <a:spLocks/>
                        </wps:cNvSpPr>
                        <wps:spPr bwMode="auto">
                          <a:xfrm>
                            <a:off x="133351" y="66675"/>
                            <a:ext cx="10600690" cy="3362325"/>
                          </a:xfrm>
                          <a:custGeom>
                            <a:avLst/>
                            <a:gdLst>
                              <a:gd name="T0" fmla="*/ 0 w 15840"/>
                              <a:gd name="T1" fmla="+- 0 6948 6948"/>
                              <a:gd name="T2" fmla="*/ 6948 h 5112"/>
                              <a:gd name="T3" fmla="*/ 0 w 15840"/>
                              <a:gd name="T4" fmla="+- 0 12060 6948"/>
                              <a:gd name="T5" fmla="*/ 12060 h 5112"/>
                              <a:gd name="T6" fmla="*/ 15840 w 15840"/>
                              <a:gd name="T7" fmla="+- 0 12060 6948"/>
                              <a:gd name="T8" fmla="*/ 12060 h 5112"/>
                              <a:gd name="T9" fmla="*/ 0 w 15840"/>
                              <a:gd name="T10" fmla="+- 0 6948 6948"/>
                              <a:gd name="T11" fmla="*/ 6948 h 5112"/>
                            </a:gdLst>
                            <a:ahLst/>
                            <a:cxnLst>
                              <a:cxn ang="0">
                                <a:pos x="T0" y="T2"/>
                              </a:cxn>
                              <a:cxn ang="0">
                                <a:pos x="T3" y="T5"/>
                              </a:cxn>
                              <a:cxn ang="0">
                                <a:pos x="T6" y="T8"/>
                              </a:cxn>
                              <a:cxn ang="0">
                                <a:pos x="T9" y="T11"/>
                              </a:cxn>
                            </a:cxnLst>
                            <a:rect l="0" t="0" r="r" b="b"/>
                            <a:pathLst>
                              <a:path w="15840" h="5112">
                                <a:moveTo>
                                  <a:pt x="0" y="0"/>
                                </a:moveTo>
                                <a:lnTo>
                                  <a:pt x="0" y="5112"/>
                                </a:lnTo>
                                <a:lnTo>
                                  <a:pt x="15840" y="5112"/>
                                </a:lnTo>
                                <a:lnTo>
                                  <a:pt x="0" y="0"/>
                                </a:lnTo>
                                <a:close/>
                              </a:path>
                            </a:pathLst>
                          </a:custGeom>
                          <a:solidFill>
                            <a:schemeClr val="accent2"/>
                          </a:solidFill>
                          <a:ln>
                            <a:noFill/>
                          </a:ln>
                        </wps:spPr>
                        <wps:bodyPr rot="0" vert="horz" wrap="square" lIns="91440" tIns="45720" rIns="91440" bIns="45720" anchor="t" anchorCtr="0" upright="1">
                          <a:noAutofit/>
                        </wps:bodyPr>
                      </wps:wsp>
                      <wps:wsp>
                        <wps:cNvPr id="13" name="Freeform 16" descr="Construction Texture. Bricks. Wall."/>
                        <wps:cNvSpPr>
                          <a:spLocks/>
                        </wps:cNvSpPr>
                        <wps:spPr bwMode="auto">
                          <a:xfrm>
                            <a:off x="0" y="152400"/>
                            <a:ext cx="10058400" cy="3247200"/>
                          </a:xfrm>
                          <a:custGeom>
                            <a:avLst/>
                            <a:gdLst>
                              <a:gd name="T0" fmla="*/ 0 w 15840"/>
                              <a:gd name="T1" fmla="+- 0 6948 6948"/>
                              <a:gd name="T2" fmla="*/ 6948 h 5112"/>
                              <a:gd name="T3" fmla="*/ 0 w 15840"/>
                              <a:gd name="T4" fmla="+- 0 12060 6948"/>
                              <a:gd name="T5" fmla="*/ 12060 h 5112"/>
                              <a:gd name="T6" fmla="*/ 15840 w 15840"/>
                              <a:gd name="T7" fmla="+- 0 12060 6948"/>
                              <a:gd name="T8" fmla="*/ 12060 h 5112"/>
                              <a:gd name="T9" fmla="*/ 0 w 15840"/>
                              <a:gd name="T10" fmla="+- 0 6948 6948"/>
                              <a:gd name="T11" fmla="*/ 6948 h 5112"/>
                            </a:gdLst>
                            <a:ahLst/>
                            <a:cxnLst>
                              <a:cxn ang="0">
                                <a:pos x="T0" y="T2"/>
                              </a:cxn>
                              <a:cxn ang="0">
                                <a:pos x="T3" y="T5"/>
                              </a:cxn>
                              <a:cxn ang="0">
                                <a:pos x="T6" y="T8"/>
                              </a:cxn>
                              <a:cxn ang="0">
                                <a:pos x="T9" y="T11"/>
                              </a:cxn>
                            </a:cxnLst>
                            <a:rect l="0" t="0" r="r" b="b"/>
                            <a:pathLst>
                              <a:path w="15840" h="5112">
                                <a:moveTo>
                                  <a:pt x="0" y="0"/>
                                </a:moveTo>
                                <a:lnTo>
                                  <a:pt x="0" y="5112"/>
                                </a:lnTo>
                                <a:lnTo>
                                  <a:pt x="15840" y="5112"/>
                                </a:lnTo>
                                <a:lnTo>
                                  <a:pt x="0" y="0"/>
                                </a:lnTo>
                                <a:close/>
                              </a:path>
                            </a:pathLst>
                          </a:custGeom>
                          <a:blipFill dpi="0" rotWithShape="1">
                            <a:blip r:embed="rId17" cstate="email">
                              <a:extLst>
                                <a:ext uri="{28A0092B-C50C-407E-A947-70E740481C1C}">
                                  <a14:useLocalDpi xmlns:a14="http://schemas.microsoft.com/office/drawing/2010/main"/>
                                </a:ext>
                              </a:extLst>
                            </a:blip>
                            <a:srcRect/>
                            <a:tile tx="0" ty="0" sx="100000" sy="100000" flip="none" algn="tl"/>
                          </a:blipFill>
                          <a:ln>
                            <a:noFill/>
                          </a:ln>
                        </wps:spPr>
                        <wps:bodyPr rot="0" vert="horz" wrap="square" lIns="91440" tIns="45720" rIns="91440" bIns="45720" anchor="t" anchorCtr="0" upright="1">
                          <a:noAutofit/>
                        </wps:bodyPr>
                      </wps:wsp>
                      <wps:wsp>
                        <wps:cNvPr id="16" name="Freeform 18"/>
                        <wps:cNvSpPr>
                          <a:spLocks/>
                        </wps:cNvSpPr>
                        <wps:spPr bwMode="auto">
                          <a:xfrm>
                            <a:off x="3667125" y="986790"/>
                            <a:ext cx="6547104" cy="2423160"/>
                          </a:xfrm>
                          <a:custGeom>
                            <a:avLst/>
                            <a:gdLst>
                              <a:gd name="T0" fmla="+- 0 15840 5530"/>
                              <a:gd name="T1" fmla="*/ T0 w 10311"/>
                              <a:gd name="T2" fmla="+- 0 8424 8424"/>
                              <a:gd name="T3" fmla="*/ 8424 h 3816"/>
                              <a:gd name="T4" fmla="+- 0 5530 5530"/>
                              <a:gd name="T5" fmla="*/ T4 w 10311"/>
                              <a:gd name="T6" fmla="+- 0 12240 8424"/>
                              <a:gd name="T7" fmla="*/ 12240 h 3816"/>
                              <a:gd name="T8" fmla="+- 0 15840 5530"/>
                              <a:gd name="T9" fmla="*/ T8 w 10311"/>
                              <a:gd name="T10" fmla="+- 0 12240 8424"/>
                              <a:gd name="T11" fmla="*/ 12240 h 3816"/>
                              <a:gd name="T12" fmla="+- 0 15840 5530"/>
                              <a:gd name="T13" fmla="*/ T12 w 10311"/>
                              <a:gd name="T14" fmla="+- 0 8424 8424"/>
                              <a:gd name="T15" fmla="*/ 8424 h 3816"/>
                            </a:gdLst>
                            <a:ahLst/>
                            <a:cxnLst>
                              <a:cxn ang="0">
                                <a:pos x="T1" y="T3"/>
                              </a:cxn>
                              <a:cxn ang="0">
                                <a:pos x="T5" y="T7"/>
                              </a:cxn>
                              <a:cxn ang="0">
                                <a:pos x="T9" y="T11"/>
                              </a:cxn>
                              <a:cxn ang="0">
                                <a:pos x="T13" y="T15"/>
                              </a:cxn>
                            </a:cxnLst>
                            <a:rect l="0" t="0" r="r" b="b"/>
                            <a:pathLst>
                              <a:path w="10311" h="3816">
                                <a:moveTo>
                                  <a:pt x="10310" y="0"/>
                                </a:moveTo>
                                <a:lnTo>
                                  <a:pt x="0" y="3816"/>
                                </a:lnTo>
                                <a:lnTo>
                                  <a:pt x="10310" y="3816"/>
                                </a:lnTo>
                                <a:lnTo>
                                  <a:pt x="10310" y="0"/>
                                </a:lnTo>
                                <a:close/>
                              </a:path>
                            </a:pathLst>
                          </a:custGeom>
                          <a:solidFill>
                            <a:schemeClr val="bg2">
                              <a:alpha val="80000"/>
                            </a:schemeClr>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 style="position:absolute;margin-left:-36pt;margin-top:349.7pt;width:847.55pt;height:265.3pt;z-index:-251610112;mso-position-horizontal-relative:margin;mso-position-vertical-relative:page" alt="Inside background accent" coordsize="107340,33623" coordorigin=",666" o:spid="_x0000_s1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GCti0BQAAuhYAAA4AAABkcnMvZTJvRG9jLnhtbOxYXW/bNhR9H7D/&#10;QOhxQ2Prw7Jj1Cm6dC0KdFuxeugzLdGSUFnUSDpO9+t3LinKimI3Xds9bEgeFMo8vLxfvJdHT5/d&#10;7mp2I5SuZLMKwotpwESTybxqilXwx/rlk0XAtOFNzmvZiFXwUejg2dX33z09tEsRyVLWuVAMQhq9&#10;PLSroDSmXU4mOivFjusL2YoGk1updtzgVRWTXPEDpO/qSTSdppODVHmrZCa0xq8v3GRwZeVvtyIz&#10;v223WhhWrwLoZuxT2eeGnpOrp3xZKN6WVdapwb9Aix2vGmzai3rBDWd7Vd0TtasyJbXcmotM7iZy&#10;u60yYW2ANeF0ZM0rJfettaVYHoq2dxNcO/LTF4vNfr15q1iVr4IY7mn4DjGy2zJ6z4XO4KzXja5y&#10;wTY8+1BApSZnPMtEY8h7h7ZYQsgr1b5r3yrnAgzfyOyDZo28LnlTiOe6RSSQH7RiMl5C78Vx/e1W&#10;7UgOnMNubaQ+9pESt4Zl+DGcztN4sZgFLMNkHKeXcdgFMysR8ePCNE3nMxfmrPz5uDxOpknYL4/i&#10;yIImfOm2t0r2Sh1aZKc+BkB/XQDelbwVNq6afNcFAAZ0AXiphKCUZ2HqXGxh3r/aOdd5cjBDSmrE&#10;gG0Ov8gcceR7I21SjjwaxnE8g+3w3MA7R9emOFeXUKZz7T3f8GW21+aVkDZM/OaNNu4Y5RjZDMg7&#10;Q9aQst3VOFE/TNiUHVg4WyT+0PUgqOJAPz4BKL1MFvbhglb0sMjDIMuCSjYLw2gMiwews1smHmS3&#10;DKNp6jYeC0OC9fo71OlN0yGObDxn69wDH9gYZfOzNr4c4M5uSpn1OR4O+0jcdzFORuHjy0sf8uy2&#10;6WKOEcNRp5NKKdBKTWeQEgBptrZRggigaPYMGKEjsD+JnwbD5QReUMgelAw3ERgGDtBuVae/QoEa&#10;NwkVMDSJjUuKlhsy2xqHITugCtlsZuUqsIlIUzt5I9bSgsyxCNmUx3bH2bq5j/LZDKCf9v9bK6zb&#10;D5Y8CHV+9/t6MVkttXAeIHOs43q7yB2Dc61lXeUvq7omY2w/Fte1YjccndSVfx/UO8jaBriRtNLt&#10;RL+gnLriRA1DLzcy/4hCpaTrx7g/YFBK9VfADujFq0D/uedKBKxG61kFl2GCqsGMfUlm8wgvajiz&#10;Gc7wJoOoVWACJCQNrw3esGTfqqoobRsimxr5HAVyW1Hxsvo5rboXlHun679f95H2rvEO677vvdey&#10;0UbtM4MLFlujSO+VuGA/qQr99YK953V9QflJXkUr+WY9wuVPOIuSaVevj/1hSmkPgO0PUYJw+Dzz&#10;jWaYR4/9AYXnsT+cKfkuzx77gyuV/6X+sKmrloo8y9vKlldU8/eVKe3llq76VGMJ1NEW1OARaTlB&#10;7hwheiGz/Q78wjE8JWpO1U+XVatR+JditxH5KlCvc7rAg10aXHZBF6vadWqtst/RzeFSvjRVLZhx&#10;NMKgcSLftOUPU/xhjJ9CGmK8ha6roAFNReOoC9BZYwWiL3pbSeJjgztPWM8QG1S/cYOz17Zv3bRi&#10;cL0QRI7uepeLdA4SY5PAt650lszDKe7+1LmiJIrD9Os7l7vI2zv/bAbSbHc8spbhlXptb+jT2F1D&#10;6ULteVLPbay0RRIljB5jYUNuY0ElixeOJA6l3WU3pBU7pdqQ3KwTYiynVOtbV8dYcCM4qVvPbMAd&#10;wohQp5Xrmc0Djhsym/XinHYjauM2PuW6O9zmU/qBUQ7Jkr1zn3RfOIzGOozOqng3HGeDGw7jMYou&#10;atCXsC8kHzJ9HVMe0fX+k+zLnZv1/LPAJwnVWWJHriJFYOJAE6fR1/Avm6/Ev+wpoOp87KAdZQLE&#10;3TH8ST8iPCtySIfyxwm6+Wn/fyzwH0D93l7Ut+JhmyKybZbXbckdNVvYZua83LM2G/3/L02zH+vw&#10;gdSa2X3MpS+ww3eMh5+cr/4GAAD//wMAUEsDBAoAAAAAAAAAIQCpwhQs5UwCAOVMAgAVAAAAZHJz&#10;L21lZGlhL2ltYWdlMS5qcGVn/9j/4AAQSkZJRgABAQAAYABgAAD/4QCARXhpZgAATU0AKgAAAAgA&#10;BAEaAAUAAAABAAAAPgEbAAUAAAABAAAARgEoAAMAAAABAAIAAIdpAAQAAAABAAAATgAAAAAAAABg&#10;AAAAAQAAAGAAAAABAAOgAQADAAAAAQABAACgAgAEAAAAAQAAApugAwAEAAAAAQAAAb0AAAAA/+0A&#10;OFBob3Rvc2hvcCAzLjAAOEJJTQQEAAAAAAAAOEJJTQQlAAAAAAAQ1B2M2Y8AsgTpgAmY7PhCfv/A&#10;ABEIAb0Cm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wBDAAIC&#10;AgICAgMCAgMFAwMDBQYFBQUFBggGBgYGBggKCAgICAgICgoKCgoKCgoMDAwMDAwODg4ODg8PDw8P&#10;Dw8PDw//2wBDAQICAgQEBAcEBAcQCwkLEBAQEBAQEBAQEBAQEBAQEBAQEBAQEBAQEBAQEBAQEBAQ&#10;EBAQEBAQEBAQEBAQEBAQEBD/3QAEACr/2gAMAwEAAhEDEQA/AMzSvGNpfK11Y6jbypImC4dMck/7&#10;Q7/SuptPFVstvNFFdwRiZy0pSZUDsMZLMGznAwfpivwitoRG2HLKpIyfaumsNKtL392JwpIJ+b5e&#10;+O//ANevh58MKDv7X8P+CfqMeMfbLlVBf+Bf8A/b4fFW9uEnsn1iEJb/AC+WsyZUD7oPO3pz+nvX&#10;N6z8QXnjUah4gjsYwrATCaHCupBUsjN84wORkHBPIr8e/wDhFB5wtfMKvjOAc59sVBceCbq3fFzh&#10;gQSuBz+PFTHIKd0/a/h/wS58Q1lFpYf8f+AfsEPiLALybd4ih/ehEM8c8QVsYDFUJkXDcDBP45Ga&#10;mm8eaIZV+3+IIiHywKXMQbJ5BJLEZwAfrX47xeDpjepblSVKg7gnBz29qW/0Kw0wMplEjc/dIXBH&#10;97v+VD4epvRVPw/4IQ4mqpOUqC+//gH6yH4qeDdLu7vUT4ht4p50jSR5LqNpWVOBk5GcAemT+VNv&#10;Pjx4R00ma98U2QT5CpF3G5fIBHCF/of6V+PkT2DfJJE24d1Of50ksMEg3JG20dmPWulcMw+1NnN/&#10;rlK140o/e/8AI/W+L9qrwGLt7e28VeQzNj5pQI2B9CBtH416H4B+Iej+NXMnhvUvtEOlhITsJeJA&#10;OAC+cE7euDnnJ7V+Igtfn2iPqRyPSv1//ZQjtG+D+kRNBHujnuI2KIqM3z7gzkDLMMjk54GO1eZn&#10;OT08NSUoSbu+p7PD/EFTGVZQnTSSXS/3Hb+Lr+c+MfEEemWfnBLC11AXSswR28qaM7jhwMRqQB8o&#10;bGcnnHpnwRuPDuk/C+08T6fpdtpmreJUeXUJLRApnME0saF25Py84ye54rzDV/tXh/4i+JfNiuL0&#10;XOjW6wsVOyJpTM/lqyDeoyc7wRjJUHOK63wHf2lp8PdDsZI5HWQXEJaJJJVid7qXBlcjK89QxG3v&#10;nqerMas1gIcvW35HgZVh6cs1qc+yv+aLniX9p3wP4JvG0HxFqkmn6jCgbY6SsSrfdZcLtYN6g47V&#10;xV5+1p8OLeZrm18SxFpQHIXcxAycA56fTArmfjZ8LIfiV4ct4lRJb+wbNq5PllUON0e4jhT1x2bp&#10;1NfDWo/AzxPYCeOSzl81WO1TJHgopI49c4znjjtXj4Glh60Fzzafy/yPssfGvRqWpU4yj8/x1P0o&#10;0f8AbU+H8l1DGfElrBGrgyGTCKyYOeuOen0rtZP2sfgpcGS5tfFWnLczsPMJl3E9xkP79CBX5JaH&#10;8BfE+siJobdyTuEgWRPlYZxnJFdTF+zN46iuo7f+zJ90yGRGSSIrtB4555PUAZPavQlhsNH3VVf4&#10;HkxrYptS9glf1/zP1N1b9sr4W2to0EXiq1lCJgMrM2W+6ANq9/pXnk/7ZnwzvblVuPEKxQjOGmhn&#10;jB29QMrzz04/Ovz8u/2ePFlvdQwXKgo2BKGmUPGf9pQM8deM1a1D9l7U5kdxeQ+bFuP+t4OMk8lQ&#10;P1z7Vyyo4WVlOs/6+R2U8Pi43cKEb+d/8z7X1L9rr4MPN5v/AAkokQH+CGck/wDjlXF/bK+DHmRQ&#10;/wDCQSbsBty21wR6YyU6/QV8T6Z+yVrpdVvZLdHlC7V8x3IDA4LbUwMkdPTJrtrX9jlGYyXmrpHK&#10;oG1FDkHd05OD9OKynh8ui7e0l+H+R004ZlJK9KC+/wDzPrqP9sz4Nsz/AGfxBNGAR9+1uDn6Yj7e&#10;+K5rVf2zPhDcSuF1G/WRSCLmO0k52nO0EkNjPquOuetfOUX7IFrqEJbStXivArMkuNw2MrY2kBj2&#10;+ntxTdQ/ZT0WKCJLrXIYJ5sqEcsDwME4LA4HrjFSlgU7c8v6+Q1hca1pCH3/APBPa7v9uf4Tx3gl&#10;gS/lIYEsLfBx24LCu5+GP7XWg/ETxQ3h/wAMaZdzFcySTTgRxIrccsWzknoAP0Ga+Opv2OIYmkUa&#10;3G0oGQoRunQZO71r2z4c+BtI+EU9poOmQR39zK0ks1wzbXLLwpVNpJGcAfN796qvHBKD+rtuX9eR&#10;eFo432i+uRjGHlq/Ran3L8R7/VfEXgDV7bwwIP8AhIEgX7EksvyGZiE8srgq28MyjcMAncOVBHw/&#10;4N0bx98NvEtn44+M2uySeJPEeizT/wBn9TaolyI40Vwzq5dfnYDG3GPSu3vPHms6PPqHiKSxFxbW&#10;ElpKsfzjbGlwhYBgcEkHPAyeQTnNW/iENP8AHlj4V8XamHhu9Q07VJcQoVjKpJbnA3FsbXZwwAVs&#10;HqRgV6mGbll9RT/rY+dxNCFPOsPy9f8Agnnnj/4y6p4Y0C/1TUIGi3sVjuhCzpGz52rMsZDD0VyM&#10;E8cHr4PeftTeCNTtYrTVra8uIoMEBIlBd2B3kncvQ4xkYI6ivZPF2hRa54E1LRo41ZL8eRxwQx5U&#10;kEBhhgGAx0r85U8J3se6OWJleLhht4yDgj8658nwGFqwfOtUz6LijHY7DVY/V7csl1V9T67X9qrw&#10;PYQW8Okadf20aL8ypHEGLcjcWLd85IHSqUX7WWgwSiS20zU0w2eJUB9zwwGfwr5WTw/cKQqRljz2&#10;watjw/fMqRrA+491UnrXsf2Lg10/E+bXEuZvaS/8BPplv2xJrhAlzpF0/I6SpyFPrgHnvXRaJ+2z&#10;DYf6LdeHrmaAZ2Hz13qe2SQQR6jivlOPwrfxLhoZQ2cfcPX6kVoL4NvrgDy4Zm4C7RGSw4Ht3HSp&#10;nlWBtbk/Fgs6zWX2v/JUfRnib9sPT9UEtnb+GJkWSQyBhcqGG8AnG0c5bJP5VzEP7UyWxVo/DUjY&#10;I4NwCDgYwRsPr0NeJ/8ACFX8M/nvaSbWGV+Rs+/GK0k8D65dRh47SdogNxxG3HvmqWX4KKtbT1ZM&#10;M2zW7tP/AMlX+R7rpX7WNnDNdXE3hF2lcAx/6UEVdv8AsiPkfT+VXX/bEyCU8Lz5c4w13lQPYFOv&#10;5CvCJfhzrMRQpZTSZA5CMeo+lSQfDrVpJnjk0+YBPvZjbg/gKyll2Berj+L/AMzqWa5vtzv/AMBX&#10;+R7jH+1ZKqBh4Tkl3jdlrgDP/fMWKZe/tVzToBceDmVWPGJyf5xc15NYeANYcFfslxHwcBUYnGcn&#10;aMeneul0nwlcRzTW91YyzfZ1DhnQ8BumTjrWFTBYOO0fxf8AmdtDHZpKydRr/t1f5H0n4K+IF14y&#10;8FJrttapZuJXihilcE5TgYmdSqnBbk4x69q8+8Varc2/jC1ttYsrO/McTTv9paH/AEVVnjBRdwBM&#10;kpAXejDALAqVJI7H4ZafDH4Wktdwhlt5pVwFLFXkVW6L3z07+leea/4c07w34tjvtUsZ9UluYtkk&#10;CFbmMl2cxBlkBQFXVCo+5wARjALyXk+tOMdNzz+MIVPqHPPVu1/vXQ+k7jxf4gt/B2nwtcLFFFYo&#10;6hTuZo3QNhgCoOAygjkcnvzXxz8X/GPifQ9XWeKBJdO1Eb4pFJCh1wGQoCQNuBt9sV9m6doij4a6&#10;fPLC09yNOgiKpEEIVIgSG5YAA5ztwPQdBXjniLwVB4g8LTafdxPGFfzImZAojKsQcFjn5hxz+vFc&#10;eX1aarycl1Z7WOw9V4FKk7OyPiW9+I+sXNzHe3FqG8v7uJCBu9QMVftfi74mgu1u7dUhlAI37jyf&#10;XgYHvXqGqfC6Gz2rFKTnP3sA5HpjPPtTtI+GNlJHIrGSZ3bGQVBBOOME9Pc47V9PKeHcdj4Snh8d&#10;zfGzlk+OPj8211IZlIunQ7t7jYVAGF7cnJPHf0qSP41+MxEI47K2kGDneS24noWyM5/IV3l78NLC&#10;KJT+8haP5SBjDk98jcOgxxxWH/widtZ3IjguLgZYZXKrlfUHr+nWuVww72ijv5cdHTndh9v+0X8R&#10;rKw3W1lbIwXYrYkcKM/Lxux04z/OqerftEfEm9gTdb2yM7Kd2JW3YH8Q3Aduten6N4K8JXtu1h4p&#10;vLiSJWEi4Pl4kwShLAjPJ6d66G08N+B1RrC0Eg+Xyo5ZZFyGzjIUbc8c45rz51cPF6U7s9Snl+Nl&#10;o61lY+dZf2g/iVMwMsFq5U5IMbkZ9hurXP7T3xSW38pLGxiIwFKxzAgjv/rMZ/CvebT4IeHLqZpJ&#10;dWufMBLKyldoA5wB/Q1pt8H/AAzb2JkF/c3UO4nLFVJK5yMjBAGQeeD26Gs/rWEloqaN/wCyset6&#10;7Pn5v2ovi3LGVFpZqCM/6qY8/wB7b5mCasQ/tQfFuGOGO1sbNZY38xpBFPukJGCD+8xz1OMHI69a&#10;9Wm+GWg27Smea4Zwu5VD8OM/3kU8AHnmrlv8PtLJMqxPLH/dJCkA55J2/l0z6UpVcMtqSNaeWYx/&#10;FXZnfDn4xfHj4g+JEtriey0rSbAGe7ZrUlfJGMrmZyckcKQR1OTX1r4A+INxqGwaheMy4Nuu2BU+&#10;RmIyxU45A6jOa8j16XRPCtnF4Y8Mk24uLLfdSFxIzS4IUFjnAwOh5ye1Z3wtdotYhkvHNy0BUTRR&#10;srMIXwrSgNjIQY3bSSOeOteVmMVJXpxUT38kpuEZKtNyeu/6H6F/GPwr4MufCUr3NoYZ7xLC7W5g&#10;mkh826gZBG7LEAJAASQH+UE5xnkfOMngmfVNB1VdEvTa6qQotpJHJhkfacCToecAAk8D6V9M/HNU&#10;vvBOmWmnSNvlXTlfa7xlAZo/vDaylQM5BwenJI5+RdQGsaXcAXN0/wBluJVjCbyqh8AYyOuRzj61&#10;0cT3+s0/8P6s8Lw9ipYOsk7Pm/RH58+LfjL8f9G1O80e5f7FNbN5UiRRNlSvVcs7HI9j+lc0Pj58&#10;cIgrSlJZBlg7wEvj6hhX6awfArwT8TtuoXenPdatcF1XZIVaTy9gBwOrbTjP515Zqf7NngS1czJZ&#10;TbdzKczsrkj+6pB5HPB5r0qOJwqpKUqS18jDEZZjZ15Rp4h6d29j4VvP2i/jXOCl20LeoNsSSPTl&#10;uR7VVT9o34z7dkE1ui9gtqPz5Jr7am/Z18BkxvGZkX0Epzz0ByMg+vGKQfs/eCLNPtNpYSTSjduV&#10;5CVYDrnpjt/SpeZYJK3sl9yHHhzMn/zEv72fCt58cvi1fSC4vGt5cHHzWq7c/TOKm0r49/FbSbhr&#10;m2kt4nYFQy2kTYz6bgcY7Y6V9f6r8D/AcapFHpNxEQxaSTe2yJieFyeDuH3Ryfw5osP2bPA17af2&#10;gLi5iknAKxR7SRk/KSxBxwCSAPTnqK6aeNwbX8NL5I5q2S5nB3WIb/7eZ86SftY/tBFI4U1WFQM9&#10;bC1JJPfJjPPvVWz/AGivjjeXZaPU1SVyztstLdclvvEgJjkdfWvp1P2b/B0lhcXayXAeDBIkI2kH&#10;o2doPPqSK1/D/wABPh99tSWaGTYkRyTMdsmOTwcHn0FDr4NrSmvuQU8pzGMverv72fNVt8d/j/qs&#10;zR6fqxM205229qoAz1+5x25rFvvi1+0UHUXGsynaSyjy7XAPsAlfoPYeAPhSsUdla+FxbSRoSbk+&#10;aytycAkMAM+vY1Ysvg/8K7y1hvv7NjLS7+s7naN3dc5APbNY0cbh1e1Nfcjor5Li2k/btP1Z+fOj&#10;ePP2lvG1/BpOma9c3FzPuSJA1vGSccheAfpj8K/Qv4EaH8QfDj3q+PtZl12/YQlA7BEj5DMUCgE5&#10;B6t1ABwM8etfBj4Y+CtN8X6e+n6DYytHdx7ZG3LIp3bW25POOcZHatHxNHBD4y1G50djJJcYwEbJ&#10;GONoAxg8d8fWsM2r06mGThBLXsjbJsFVpYtwqVHL3erdvmfXPw+urTU71J/M3sUKMe2QOh/kQaz/&#10;ABNY2UGjTTy2EOozpaxG2+1JHdF2SWV9iiUADAyBx02iuO+DmrMr/wBm3MRWYxPdFicAbTjBQdxk&#10;d8fjUGva3rUun6S9rH5kUm77QgUkvFiTYG5dg6nBHI3AdDnFerllRLBXl3Plcywj/teNOPa/3Js+&#10;bvjh4PvvGPgi7TR4bex1KxK3FtcWccSSvHzut2MagMNuOepKgc1+afjew+Onw/1e2t9N1e58m4t4&#10;Z4xHdgjypgSu5ARgMDzwPev1Qt49WSSI6uUV3bceRvQE9GAPPAHHau18bfCD4XXk0Op39jBOwSNX&#10;O9gX53lcA8DnHAwBxkcCscHjLKSa+89rNMtjOcOV2butPI/G+XUf2hb/AE6a5k1hlMZUyyTXkWcF&#10;sf8ALRsHJH19Kxrfxj8aYLuCxfxDJMsQ3hY7iFwrDuCM47cjFfrFrnw+8Bpp81vLpFgYY5PkhZBz&#10;Gx+8JHBb5B19c8d6i8P/AAt+HFzdWkqaJpsKRruZsMQAnzHHIJJUZwAc9K2WZ9OT8Tjlw/Hl5vaP&#10;7j8xNW+J3x/toksf+E01MLEA8ixalLMmXPAJEhUE57fjXP3HjT41sUSfxXqtwQAqg37nBYDkAv8A&#10;L2z0/Kv1Mb4YeBpp5r2fRYkjnLFsNtUbugI3cfTtWVF4G8IWupiw0zR4WnnDMySh3CRgjk8jqe2e&#10;lZLO47chX+rHX2h+Vl34j+M9m72trr2qW8cvzTRRXzKjyHjJCOASQBzyaB4o+Ocigw69qgMZGM6g&#10;5Ix90YL9scd/Sv0l1X4beEbe+2TaVCshG0pyqkSd1AI5/pV7RPBHhDTrl0h8MQZliLtLKdm0HOPv&#10;ORnqc5zgflMs7huo3ZvDhWT3qOx+aK+NPjfZmSK88RaiWlXBP9ouPlY5P/LQdff+tZ6fEL4vxtFb&#10;2/iLVIYo8AeXqMg+UcYyH5UD1PFfe3iT4T+FNN1n7ZqOgJEG+Yq0zZYEcFcdBk+vp71n2Pw0+HE9&#10;uBJoJkijUysnmsrSkjABPt3x1rb+1IW1iSuGal/dqf19x8WL8T/jGFUL4o1GTLqSGuixBPTkk88j&#10;NereGz8YNeRb+58aXVvG3ltJKtyGkXcwChFB3l8n5Rx656mvaLT4a/D2J45NW0yG1V2YMC0hWIcs&#10;F6kDIGOck+3SvozRPB3w50HwLqWp6Tp6xzosaJcRli5Z3G3aoJGMMTn8OKeHxlOb0iTi8mq0knKd&#10;1dFLw/qVxoWhraabrd3rixyLHLLduZJppWVSzsc/MCw4GRgdRXtdvolzcQRz3ZMEsihiiR7lAI+X&#10;BHGCMH26V8r6dJDZadepJq3lX0U7BGYqsbGNhISU5G5iSDnJA4GMnP0jYeCvDF7ZQXcl/p9q8yBj&#10;GEQBSRzwzZ56/wD1q82vJSd2fTQpunSioqx//9D83LP4IWWqXy2GhTTXMjIzkuyIoVeSc8j86q3/&#10;AMIptHzp9/NMIhLmSNCsjqQdpPygjOAMLn0+tfSe68s7g6jY3MttPEPvLJhs4yeFbkccg8etbGl/&#10;D/UPFu+SxmjuHBLsBIF+bqNxzk9RjscHnIr4D+16q1lLQ/ep8M4XXlgfLF58NNDstPOppqFzcXEd&#10;wqrGgZTsIzvJZeCDgEAnBrcXTY1SB3SeZhFuYsy/NnOP4dw4I57EGvs5/h74ds9F+wa1pKJeTMxn&#10;lHzgDBJZGCnv1Xgc+1fO+v6SLG8njsYPJgikCxM0bRmVV4JBODweDwKdDM1Wdn0MKmURpe9BL5Hj&#10;MHhKYXMNxDd3DxzBtoEigsynaQ4JJTkn0zjiqMvw008iKXbK3m5y+fm35xhl7DI4I/GveNP0hZoZ&#10;ZfssIMZVXO7bk5IypBIbHOfoOea2E0rSIrqKCYGMwoA5QhgzeoOOBjjGTzXS8xlFuxlDIKU4rmR4&#10;Avw40xIIRcWMqvLkqQ3LAcc88Vv6d8KdEmCiaxlzKp8rkgMVIz8zEADrzzyOle+p4f0Z7iOSCKSJ&#10;TjqcqeOh3njPqSeea6HTvCaW1211pzkshRsjbwHPLKSQRlsg5Ht3rCebStudVPh6jF6xR4p4c+Df&#10;hvVLiG0s9KmlnlBBQ7iRgnktuAxjnNfV37Ndr9j8I3OgXCKX0fVbmPaQCYyuzAIz1znBH51y2k6d&#10;fWV6bmyneCQZBZjkHnlWHQge/at79n25Ft4h8SW80m+S6vppJHH8RGw8Y4wd3tXlYzEzqxlzO9rH&#10;dHA06PK6cUt1oe23GmeKF+K8+r2m7+zW8OYtfNjJiiu7eWUqVClgzYfJyBwePusKb4OuoNU8BW/2&#10;RoZbuxZ0nRHZTFIs7kjbud1+Uk7WJJHNdTEtm3jmKZlPmnTrpElZDK/7t4mjSONVII+dicjn+Ikb&#10;RVHwjp+maBY38Jihjka5uHebI3SyCZ0DyHAyxAAB9K7sfUTwFN+f+Z8Vl9FxzSrbt+di/cRbbIzo&#10;AzAl1Y89uMfUV89eJZ7HR9eSyjcys6I7ZbnOADuPHHcADGK+gHVLTS5LHcxXLFM5J/eNkAZJOMnA&#10;5wBwK861LxLY+H9QuLq6tTdxXNjd2JSFY2KvNC8aFy7LlQzA4HYZ96+Ww1ue3Q++U5KLla7OGsEa&#10;aBSUdLgyiQbSgBQEkp8x5GOMHovI6ceuwX9s8FrKEATbkMoH3R0A4PGOOuR615b4C0ae7gee+v8A&#10;EEJCoZyS8zLkMUQAswAGT1wO/SvQbXT9Zvrm40t7RRp1sCPPbJy2eMZAJyMHp1BrWrHuZVKibJNQ&#10;0PTdVhiudTVrSV8lSCD1IKgZH3uATj61x8Hw6jiWKOK9eSzO7zFuECMzdBjaBjuCD1rr7zwneTSQ&#10;y20cfmqgjCzMEdlXoGxlST+HHAwea5e8TxFokM1vBMIyGyfMA8qTnBO5gDvP+GTjJGcYu3uy1N6e&#10;KlH0O5vWh0mNGiaWQybItowAOOMMM4PoCMHPWs06tYRBnttTtvMmyhtJJojKQRkqqscqT3ORjse1&#10;edXOk3F3M63Mk05l+YtjMjKD90Enawx0XAGPfNay6RZ6bPGlrZrGdnlCeaBWRrjnywNx4Y9sYGB1&#10;zgVtChFLXc5quJk3udedMng1MXU1rGsiqkfmK5/dIhIAZB98L0+93H3iMVkavp8ptroyQC9uUdmM&#10;yxjesTtlAduzLDGNvToc5PO7psmmwx+XLKxnVslDFmOORQVZyqOvynk/NkD+E5q9e3tlpuj3+sah&#10;KVt4Y87kJBdWyF2RjcBknjk9c5x02tqcaqSeiPLba5s11CTSJon064jjVmhRiEaOVtqffMiqDk8h&#10;skjoOM8dr2py21zotor3MTzSzF5rfKvjLAouSQThzt+8eCD1GGXnjG11eC3/ALPthHqdy/kKCy4Q&#10;rwrt23nO0M20dRk8rXltmt7Jq99JNG5uUnlGImOQVJJyykMAdpyPl55xwa64007ux1U/aJxjN6HW&#10;fEHTfDd/4Uk8RatcvqNxZ3ca2gcLbNJl1803IiG55FT7qlsDOR2FfSNnDG3wl8DaPbSvdSvZ6msa&#10;+ZslODbK7BmGdgJ67+R26BfnG41KWbStR0y0jEttcwjzrm4MQaEo4bklGeTjG0llOScA5U17L4G0&#10;y9g+H/gvUYru4vZLy31WF7aREMMbK8TKwlDfKWQBSnpz15r3aSf9n1E/62PisfaGdUWv63MHVp82&#10;iw2sapDGR5bEqJDyoywH+ev4c9ceHdOcPOUi80Odw4XAIyXHGG7+hpEvEeGOJxsuJ5RnAG1QuOFA&#10;PPAOT+QrfuZzOSnlgqCcnHAI6c4HPpk18d70HZH7FTcZQ1ORsfCmgykK1qDJkYkC43cDnPYevHT8&#10;67S28NabbNthRS2CVwRkYHvn/PaoNPdYLpYIioTqAOcknP0zXTveuZC0EIC4IIIwc5x2GDmpqVpt&#10;7lRpQS0RgTaXZIQXTDcZOB971OQe9Y5sksryWREyG+U8+o69M13FtLbX28yR+WQSp8wEKP8AdPOe&#10;vX1qrqOmQTW7RvyeGVo2BHHrkHIp0sRyu0jCrDm1R5ZLBsu4WMvyHheOeckj+ldv5UKRqzKGQRhQ&#10;q/IS2RycD/6/86z4tPNu0d1JCRJFJg+/B5yO/I/DmtySYSTwwxJGFKqzyN8pB6kDqOuOn5V1VZ3s&#10;YU4WuNtxC1tJGLcRlVAyW3bCOnI/PJoshBPbzLI2JPuk4xkLg5z9O/4VDNpi283mx3A3527UbKex&#10;x7/XNaVpdaa7RRMOFXYD1zgZ5I6d+tYN6aHQkc+be0+0ENIQJFIdgcHpnlq7ZLHTYtJL3KIJX3AT&#10;AZIUAkAj6988Vy9/a26b54nKtjBxjvwDke3tUenyXllpl8biN3tYSRGqgZ3Dkscdh36805LmV0yZ&#10;6M474faFZXmiytdKogvZgjKJNuWVQAPlwWY8ZCgnjnvXg/xE0u017xXo+i2FrJA88ptvKedxHchP&#10;MG4+YWKM7ErjpgjHHT6E+HV8YNKjV4miP2mTfJI22OMkLtVs4JPUk+3XNfPHxF1eaHx5osupWxhW&#10;62xr5sPlxOu9oyxUv+8Pvxnnk9a+qyK/1t/M/MuNrLAfd+Z9o33meHPhJpQgiEUk1laQoASceZGN&#10;3PXO3PPr1rgbZV1Dw9dPLc7sYLqI9gDt82c45+nPqK9M1+1u9Y+HOi2kcqw+XY2soEuAW2xD7xUH&#10;Gc8HHX8646C0msvDN/NcyI8zxKqRhjhRuA5yo4wRg+teTg2ryfW59LWuqMIvsjx/XtGn+zG5ldNh&#10;boM9+eDjHOMe1c5proBNBGinOGyScgnqRj0/zxXaahfXBi+yW1yrwmMBi3UHnJC/1rnNO02bzZGR&#10;oo2Ub/nPUZxx7/WvYg5cvvHiSjHn9wrXthNLHFcpG21Mn5WYjr04PtWVplkbhvNMoHJ/hLY/LtXp&#10;VxdQSLZ2Mcmy6RueY4o1BGOwBJzjqcVTtNBv4b13SMO3m5xt6qx9QMfTv6+tEXKzuDcVJWKaaNBN&#10;G0DxxSqU3hju34J4PHAwRgduoqZtPvb6Uz3DInlhVGyMJGoUDGQOAcZyeDXWSaZPtWK0k2TbD8r/&#10;ACDAPIOefTjH9attYslvK627hkQ8Mc7WP3uQRnJHHbHBridz0/aRMuyshOyCN8ZLD7w5HTge3r39&#10;amg04QBormZZIY32EDjODkYweOtZzSlLxQ8qwxyM6sxwDtC9QQcA9uK2EuvPn8iJQEVFZ2yCCy8H&#10;vgCueUGjpp1lJtMdd2skVy8lraF4XwC5kCoD6Afexj0H41DHpl5beZdwyRtDIMHkA9chWyf0x7Vu&#10;3E4gijBmT5wUVYwGUsoB43NnjP3qzv7bvwU8yIs1s2SrJz0yeF68flWTbOmMI2ucjrmk6vqmpDy4&#10;0QpbxF2yPlWRin4nBAA616F8MPD+pvY3T3n+jMrgRZfDlVz99ck479O9UbvUS+vW0KXMcaFYTKzA&#10;FFUPlThxliMjPQAfga7C3mNvdTWq3do8kjupDmRkB7DJX7oz1HHrzWOKnKUeU6cGowu0fUnxMh0r&#10;UtA0+3v5vLuLNNKY7GViGLqoyDuZg5OMjBBAGRzXyB46hh0vxDZSpMS8mSyls/c4XjPHU8+1e26x&#10;4otvEXhzRPFGk3i3lnImlQ3c0Co8aCRlZWfBby/3nCgY5wOa+avE2lXV941v53cwHz1bzCpcGLHy&#10;nA5/DHHvXrcRQviYX/l/U+R8Oqqjh6uunN+iPdPCXiKDTtFhaJ5Eu4pJmhmhco6N8mCpGDnI9a5S&#10;x1m4kupLs3ImBjeS4hQHeg6sxOMZJPqRnGapxW13p3h2C/gHnLN5qI8asRuG3dwwH4/jXB2Fjfyy&#10;Sq8ZWKKH95JIfKGCASufmyMHtnIrzo8zil0PsFSpqc5LdnaR+ImlS8toSpjby1Ax82484z1yD3ra&#10;N4THBCQUaUZ5JwcY9R05FeT3YSzuZUtZNyKdwaGQSgkL3YBecEDpxyOTV2TWrv7LHDJG6ebL1Qkk&#10;KFBwN3HJOPp6VzOk3sd65dz1bT5ItRWSzW3Ftgrtkn3fKSCNwAz6ZAwAcVZsoLX90lysbyKUGyRe&#10;uR0IPJGc9Oea8vPiW4t4lS1USLhtkshxIu1lwOuPXkjr09++8P3yeILZRdSqt7hvIR3RXYgZJRWO&#10;4qowSQCPWqvJaI4p0opube5pQXVkNRkN0PsVyVAVEJYZJxwPmAz0C49qsNDezRpeBm2p5sLwy/u2&#10;UHptHrx2rp/DLzadr7XAsFKyW5jYyEOgdQfmHrkn5T36Z5rBk1WKyE/2S3ldifmWVSE5/wCWnPQ9&#10;BjGPxrtVBqPMzz5Yn3+VeRSs01KeK5guoLryomJY7QyBGONoPGAPfOa6e6s7B9O+1xLshvZY1SOJ&#10;GX92AFJVuQScZ5q/4e13WdRN3a6fYJI0pjBAYjvg5APP5V6XqNvqFz4Wj1GKz2SQsrbVRlLOOCGY&#10;DI4zj8K6KFNcjkcuIxDjUUbW17lP4c6hCdb0C3FqYLiK4VAWcEbMFvM24PIx1OBk4rwfQ7r/AISb&#10;UbyW7ke3hfe/mrGzDYHI2jb3Y9P1r23wxBqfhSey1zxOiQ3asFihi+Yso6eYA3TKgjHpk18pa3qc&#10;p1OZdO1iaziIFwYhGpZJNxBgYFSFAK7sjnGMdc0Ymlekk/62JwdVe3k4dUtfm72Pt74SanFfRy2N&#10;nG7zyW0rLI33o1UqMc85Ixx9K4/Tr/W7jw5DpWpEoLmNrYtFu3P5MsqoW3nG8EclRtwAOCOeh+Dp&#10;WbTrm6urr7TqE9k4z91kXgZ25B545HX86840DWLzxF4HhZGRbvTbmZ3SIYJZLqUEKpyVJHUZOepP&#10;Jrtw1RrL9e/6nzGJpxeepeX42ZytravFcW3n7/KywXewZgCe5AGefQV1Xim7s7u5e2vSrMhVyDgB&#10;Ez94nGBj/wDVWfZj7VqD2bwSZiJLZVtoXPADY9OvqeldPJbJqZntbgkTMf3cfzMWKZwcYOcYrweS&#10;bk0fZVpwTUjgZUSGyFvp7rNC0ICiYli+D3ODjgkqQMe9bfhmR4oxEuzzTuwzKCQccHHfA4Az1+tG&#10;s6de6cq2EkBUKoLMEZTk+2BwD+dafhyw1plSSO1kVAASxjPABGSCBzx/U1tefMo9TnqKn7NyvoyG&#10;/udPtLS0d4lM80m4kHjBwpJKnHXvk1kzeIbubXJJ44181gF8zeNxVScfMf4eelbPjDS9JtIVtoIp&#10;2S3ZZAPKYg+Zg8nAAAx0/SuNEN/qkscdjbizt8E73LjcoAyeecfQVNRVFJroa0I05QUjR1TVmyt5&#10;eqDKSFOVDg/Nzzj05+vtVWXUbZHiYFZkdCyjajMCO2MkD8O3esrVY47jTVgKSi63owjUSNvbPbbn&#10;Iz1NUfB/h66UXS6rpVy885I3mJ3IH94Ag7efWpg21qdCpxSbOj+2WF34dfULuF4xp8iopCKCCQWU&#10;bFHC5BBbGDjjNcVB4hh1e8WztJWebzDyAG6cn5crgjng89PWvcfD3gptSneI2l39in2GaAwkrMoA&#10;GGIw5X2zgdOmKdonw8sNI1v7Mmg3CW6TGRBscpuY8YHGQB6H/Gu9Um0nZnAsZTi2rnis2nyeIIrj&#10;St7Bk+VGUf6xegIyeF9e4Nd/GPsHw01TSZbYR3Aa1g3Lsjwol+ViNwJxwck4J/KvWfDPw0s1e4az&#10;huTJIGfY8bqkhYgsACpwD2wf8a6Dxd8IrfQfBOpvbpe3UmoPEEctIxTYDIu1SOF3LgjvXo4HDTSc&#10;0tjyMzzTDuUaTe7X5nwdoPhXVi0t1d2yi6uZcwrJNEVZmGSwUMcZAHOB19eK6rUNftbG8ks9QvLM&#10;XMOFkDWbyMGA5BbyTkjp1rX0Hwjfnxd5VpZ3JFq6SBnQruIRe528ZByA3PPevS7jRdBadzMf3gOG&#10;3Q87hwegbv715uKm1J6H01KcfZw1vof/0Xf8Ml/GC6ePb4ZniQSIxYlQSpPJHzkcDof8a9Mi+BHx&#10;a8KW/m6Z4Iur4SEeZ5UkTTPzkE7nUYGeB2rTm+MHjyzljhu/FN60twSqKl1JkuoJJ4OFXapOMY98&#10;10Wh/Er4ka1D9nj1y7ulY5Dpdsckem0g4+rfWvyR1cO7c3M/uP3+tVx7v8C+/wDzK9v8Ivi5eANJ&#10;4Lu4WcfeLQ/KR1BxJz2OcVx/iz9lr4oeLJWP/CKXUcsikLM80ISHBzwhl5Dd8DnvzXrdx4/+JlrJ&#10;Cl1qN0qzS+Vj7SUbcVJwuWw546Lk+nHSe48V+Lbhmc6lexOjpGx+0zYYk9MFwOvfH14q4fVo+9FS&#10;v6r/ACOD2+MvZuH3P/M+WYP2M/j0t8EfQQsMYUo6TxbVJ+8MNL93044zjHXN4fsbfHi0lh00aLBP&#10;BId7XCyQgxZHMfL7mCkAjA/rXv2o+IdYguvNXULpGGGObh+CeDnDAdPzrqFuPFr2ayx6lfk7A3mM&#10;8hTnnswOPatvrlJ/Zl96/wAi3XxcbPmj9z/+SPnC2/Yr+NUETzJp9u1wA2wGeMBzgbS3zcd+ntU0&#10;H7KX7QFpDJbjw9azttXLtdxANg5Kgb+OeQcCvdXn8ZoDDNcSuv3s+fKDxznBJxWMdW1dSZBqkjuG&#10;+by5ZCNq/MM7jwQOan61S+1F/ev8i/rOMa0nH7n/AJnjdr+yF8e5XDz6TY2p+Xe6Xihjxg8Ekce/&#10;HpWL4b+Cfir4R+KfEUHiizlgtJmS5Fw8q+TKrKdzIVIPrkg9Rjgivehqviq8snuY7qV7eYgssuWH&#10;3cA/MSO+SMdevpXEtq/9iyWoDCAw5SLep8rI+8gXKqPX5RgdeKmtXhKNopq/9diqM8Q3+8lF27J3&#10;/M8t8T/E3w/p95p3iXSZWurW2WVcLlklEhjB2bzvBBUZIzx1HQ1c8A63a+JvCk+vyxzma9u72aWF&#10;yGmjH2hwBkYBwuGx6+prH+LPxp07w3qPgzxPfWGm3Vva30ts0TwLny5YAzO+Q28ApnH07jdWz8Hv&#10;FOq+M/CH/CU2n2fTdOvr+8n8qG3WKM27TEBoRkMgOCcMD6cV6mMpp5fG21/8z5vC1JRzad19n/I9&#10;i8LeC9b8R3YstGmM0ewhpbngIB0d2HAHTAxkkcA10Wp/s4a8xiK6hpbyw4Du3nSEKeWA+UAEnnnI&#10;9q4fV/ijr/hS3m0u21uWxV97O0RGRGkbSNIuQckADjGByeam0f4x+O9bsYNRSSaS3u2bpIsZQICQ&#10;zDCna2MAYJzXz9KFJRvKLbPpq88S5fu5pLt1O6i/Zi8W3WFh1uwgjdskL5wz2yNiqB16fj1rqL79&#10;nbxhb2EFva61ZQCF1y+2U5BbIG3aCfm5+mR1Oa8GtfjP4rN2/la7cbAoeOJZGWQEZ3gq3JPHHAxX&#10;Qn40+O5bT7VbapdIp24LuXB+YAZx68/T1rsU8NbWDOKph8e3f2kfuPXZP2ffFNokb3er6eZIxhCq&#10;zYUHp/Dxkda5fU/2dfGF/I6nXNPxKpHKzHBPQrgAAjnrmuPi+Kni/VbhWuNUuQsGR/rGA5x1Ix7+&#10;9Zs3xe1C+87+z/FTvOpPyi7bCkdQOR/PA7c1mpYa94wZpGjj+WzqL7j0LTv2ZfEkDNu1uynLAHaV&#10;ckEY3c7AQDgdc47ccVVvP2U/E+qg/a9estoOXkWFwSScncowDjge+O1eV3vj34qQzLeRatNDIse2&#10;JJrsrERzlpB5jhwxHA2gjHBIxRp/jn4wPJKzXc3IDlfOkKJtGNvBXBGeQeSfbBHSqtDfl/Ew+r43&#10;pNfce7L+zn4kt4Qn9sWUzrg4aKXkYwehUc4HPA4Axjp554v/AGYvGOsxw2kWvWIsoiJDHJHKT5py&#10;Cclt2QOhz/SuRm8c/Fx5o7mO7v7lY/8AWCNpUEYbkKVL7XORggL7A96898TfGz4h6g66Ha6w4vYS&#10;Ri3uMyh1c/KIAxkUhR8zZODwMZFP9y/hj+I6EMZGavNfcdpp37KfiHTZyg1zS5ICwDiSCUkDkgF0&#10;f7u7nLZ+ozXz38QfhV41+E2vvb6pD/a+j3FxLIl/aR4AeTody4eMg/KfmAyQc4INbJ+IPxGRE0+9&#10;1a/N3Iw/0bzJbcyK/OZJGKqAAOnmYYkcGqep+M/iXqVvawarJdS20xciK5l3OxGflMbgFthx055z&#10;0pq26R60HU57VJp+RyWv/Yp/A2p6pDDPBeaW8DwoW4LM/lsrtnLrsdyfmGWwe2G+l9Msk0z4U/Dr&#10;WxfNrLyNqDu8WVjI8gbSqgLk8YYYbAxk5XJ+X/Gn2xPBj6j4h1PyYvtMQFmoaIyF9ypgNGNwJycb&#10;lJAJ5yRXp3wa8faP4j+CHg3w/Y6hHNq2ka/qCywxSeX5FpNBIybljxu3HaQzc8EHg8+3Qi3l9W/n&#10;+R8Xm0orOqLXl+bKGkaFfeKPEVrpel2gmlv59ihVGMs3sBjHUjrivrW5/ZG8RuYTqHiXR4JroY8p&#10;7ghg23JB2qRxg/418leKbWz8P/bNXt7xjchy3lMowWfps+6DzwPr+FcBa+NfACa/b+NdRlntdctr&#10;Wa3ubUuTHKp2BQOysGXdkdia+aw8YyTk4OXp/wAN+J+jYytX0jSqKPe6v+bW3bqff1n+yhPAQb7x&#10;toUDJkAifdjHrnGa3Lf9l608p/M+I2iL6lWBxj1zKK/M7VPiJb30cuo6cnk3E0gZBu3LsHXarck5&#10;7jjjpXTx+I9ZvdGOoWtiLI4jDtLCVDMo5KleW3AbuAfY9a6JUaaV5Uv/ACZnM3inpHFfdBH6Dx/s&#10;1aLGzCf4o6P5RbO0FMZHTnz/AFrQt/2ePB8KGKb4maM2cn/lmcE8kjM5r8xJviZ4gtpvsmN0SKOW&#10;j2EJydx4DBTzg9/rWe3xH8c22y8h+aKEkkPENnzEcDIGScY5+laLCQf/AC5X/gTOWVXEW/3p/wDg&#10;ET9M7r9m/wCHrqy3HxV0dUB3NtWENn3P2j09arv+zj8NGOJfitpZQOBgLEc56r/x8d8jtX5n23j/&#10;AFjVNVSO7MVkLkqu6UrFGFbaoO5jnOfTv0rvvEl34m8O232vTLqK5tFwJJY3Xeu4AAsD2JwV4yPX&#10;pV1KdOLUXTV35sqn9YlFyWJdl/dj/kfoFb/s8fCqP/mqOmFR1/dxkcdubiobj9n74UAMo+KWmxqM&#10;52pGhGfcTjFfmsPGWtXNxIJ5imWKrluhHYZwSO/r3rqtPvHvhHNrGsQQyooC/vVdipzyfmHP1zkU&#10;pwpxV3TX3y/zLp08RLbEv/wGH+R91j9nf4VqWJ+K2nAv8v3EIIHPT7R2q7Z/AH4b2CSJb/FfTmdw&#10;VIaGLaUPbmbsOh7V8U3v/CNnTA9r4riLx5B3zRbFPU8+ZxXHL4m1qzvI4otShu41kHzGaMo/fars&#10;eQw7561nD2c0+Wmvvl/mVOnXjviX90P8j1ZPCV94I1670W51Gw11bZpXt7i2YSxSg8sxC5wSvRT0&#10;yRXzD+0TG2p+KtIvLx1hjtbdbqZjEwEEYkfDA5Py9AcEZJ6V7VF4x8K6bP58Piqws7tmUupnTAXu&#10;pBJPeuM1uPQPivqOsnQ9O/4SaRNP+xNqEDeYAXDOFjVUOJQ5VxtxwCCSAa9HIYS+tKbXRnzXG1aH&#10;1FwUru66+Z63ofxL8C65oWh6JpHiHzNRezihWO6iltjKI41QtCZwiyZIONh57dK908EWvwpvNGF1&#10;8RdTRYmTyVtd5SV+cBnMf3QOw+8Tz06/GXxr0az1DwHYyammifYo7TTooLTTbs3V/JJZw+WAhh3h&#10;J3xiTcrFeB85Ax03w6vtEuvAOiT6pMkdxFbDzlkulEscirhlkJwdwxzkZ/lVYvLqdH95Sbab/H8D&#10;HKs6q4qDoYhKLSumn0/Gx9W3nhj9lS2ladJ0JY4YfaZ9w3dPkJz+lXbPR/2WX/dzTW0KKeGmnnRe&#10;Qeh3Dv6V8zXd38PLx2g1LVbEOjZKNexqwIwGwS6nOPb+lY2qf8Kvs7l54tfspEiCbrafUY5OmNxV&#10;GcEkZBH5gGuam5t6pnfUjSS0qfifaWn+Hf2X7OWCWL7PdmQKitHNdyZycDGCcjp7etenJoH7M53S&#10;zWNtCH+YgC6CqM9ARwASc8V+acsvw3umED+NLO0RHZjGl9AYwWI6EE8Fh0PH0zXYPZfCuxtLa8g8&#10;YW06rlmhi1GJiXPAICtwQcEY7ccitnVqRXw3+TOOVCjJ61bfNH3pfeF/2UUlBv7aFtu5Bj7dj0YA&#10;jg4zz+dNs7H9lKe4CWdrbJlgGEn2oj06twv6Zr4lv/FXw80zTBcHWIhFEwDObpWX5mwR8vofz6el&#10;Z154s+Gpmg1C41WxeQ7TGxnx8pxj+IYOOzCsniqtv4X4MqGDoXs67+9H2XqOm/soWsqNfaXDMHb5&#10;RGLlhlDgd+n86mt2/ZC2AR6TakspHHngsOOvOeuK+Q4fGvw8eBWl1PT4fMDE/wCkxyHj0CE4/HFc&#10;bN4m+HEcMb22o20m45O0yY+7jJVRzgHHp+NZqpW39n+Br7PDXt7d/wDgR96sv7ITBJZdHgidsn94&#10;JSoIHJO5+AOhPTp6irKD9kV2eRrexjIIDs3moDu6jLOACcdOM5BPWvgew8efDm5h2yX1sPIG4EwS&#10;JgL6fJ2/u/jiqN14t+HWq3Dwx6+tsEIkeHZLCkvIbJ3x4bPAJHbtxS9tXb1pf+Ss1jQwjX+8v/wJ&#10;H3L45+GfwD8cadbax4HaHT7uxZDGIsi2lEbgjjOPY4PzDHQivkTxX4bm066urKK0jKFZW8+CUAR/&#10;KRlF3YyM5wep96sR/FP4WaZZSquv21rbwxOyxCOWQ7gdxWNVTJPXAHfjBrzfV/jt8Ho1a+t9XmWV&#10;TkslrMBvfhD8yjbg9CwxxzxzXNKnXqTTVJ/cz2cJi8JhqclLEJ+rVz6u8X+DrX4eav4fS4lE51Oy&#10;0xLy4m8uMXclrNCyO6RhcOV54GATjHIqBvDXg7WdQ8vV7M2MzymXfuZpHTIw4YAMRgccDGOmcVy3&#10;7V/xb0648U+AvFNvfWeo+DI3jddYspFZWSRQn+kyxyZQh1QsnkgZwegwvIv+0n8Hr2AGfxJZkWzl&#10;VYttZRkcqRg7RnGcH8cV63ElCbrRcYt6dF5nxXBVeEcPLmmovm6u3Ra7n6O2eq/s8WPhy08OXYtr&#10;sw4dmNvKT5jdSOARn8/WoNT8SfszXrC1vdJtJyu3YP7NkcKQMZ+4e3FfAiftA/AKKwSKx8SWtyvl&#10;/MUW4G0ghcb5EAZjnoPmI5xjmobL49fCiVfPs9XiuH3ACMq4zngYG3JP4dOelcjxGLSS9iv/AAFn&#10;orC4Nty+sv8A8DifdEfi79liy83yPD9iZI8bwmmcjjIBBXrjoDzT4fjJ+zNbFLRfD9vl+qf2bCCN&#10;3HIbtXwjP8bfhKJBqN3qVqJFX5VhLODuI/hjRjnPr0x0rh5/2gfhJoWlXMlpJJcXTTqghWFklIY4&#10;Mn7xY0CdDkt0I4rWNfF6ctHX/CwdDL9efEP/AMDR+kdz8ZP2atNEkd34Ws4liODusbLcDnuM+uKL&#10;T9pL9neK6Mln4dRTAGQSrp9oow+FYI+f4sAEDrxxjFfmJcfGv4J6laRaxqusRpn5RH9kuTOB3U7Y&#10;ioweuD2rVsv2lvg/pUUttZ5vI2WJIfLs5fmIAwVLxoOOnzYx2p08Vj+lL/yUVTB5Pb3q9/8At9H6&#10;eQftR/BmQsNJ8MyTLGVDE21tCuG7hmYA9uB+FRy/tY/COO+bTB4XkNy5KYWGAqxXkjcM5wMnpjj8&#10;a/Maf9oX4SxajArWEsiXBzNcrZSiOBlHy71dVZsgnG1W64710MX7QnwTgt126gltMpYqIdPuN5yT&#10;nkoAOnrx3rqWJzDpT/A5ZYTJU9at/wDt4/Tnwz+0z8ONRSX+yfDLxyLk4VYU3Y4zuAAx7jPXpXSv&#10;+0NoSRyofCly7J94CSFlbAydpIGeOmcfhX5P3n7UvgI3Ns2iQzXF1KFWUC2W2ESgKCJHkZBgdyM9&#10;K4/WP2zfEkmsJFpvg6I6ChELSSXSC5kiIG50iDBQSCMZY56cdtoVsxd0o/gjhr0MnTT59/Nv8j9V&#10;pv2qtFmjN7P8NtSNujMsckq229gOMhRuPPTjI9TXyH418MeBPGPjqfXdA8P3mg20xjee1nUKm8f8&#10;8mjIOwjk5BwSO3FfMXij9s2zEGlWvhrw3PJHbyn7XJdsEby+irEqO209SSdwPQCtLWv20/h1aCS4&#10;0qxv9Wul2mKIwrbK2D/E7uSBxnO01y4ynj60EpQ3PRy3GZXhpudKpZrzZ+j3w40/w+Ll9Ps2S3ux&#10;YzCMADesSGMMOh4ztxnmvmT4R+I3n8S+OdAYqo0PUjZRmKIxtJKN00mXQKGYeYOWyQDjpjHI/ss/&#10;tMeHdd+Mup67r95F4c8Nf2e9pFBqE0SSTzyMJHkLY2qEEWwIHLNnO0/w8X4u+Nfw/wBD+MHjLWvB&#10;sJk0DVru0khm0/YI7i4igWOeSSNipBYqoDLw3UjPNdscFUjgeRx97t8zyoZnh5Zr7Xn9y2722/K5&#10;9f6T4s8IeCtcufEmtaVdawszMyxF+AysSMht2R7YGe+eleuW/wC1z4Yl8yaDQLlduMKXiVuQTyAO&#10;P/rivz0l/aPsNScWkHhfzY8DdLLNGgEmQQm0uPlK87uPpVyz+KWheYFGj28a3BG+MyIMlQRxulCk&#10;ZwCQc85ziuDDQxtKNox38j6DGV8pxEuerO7Xmfd8n7W+nbPNn8NvJuz8pu4twGcZYFRj862bP9rn&#10;R541ki0XbEI2kGZ/mO3sAIyPbr14xX5s6lNeanqQk06BNOtrogGPEchjKYG0t5rYDZJyQAOgHatC&#10;11dLXT7q01aCW3fa0aCJFLEH+JTuww5xtKjPJ7YrojPHX/4Bw1KeSW3/ABf+Z996n+2rYWwt/J8P&#10;/JIW3s9zhEVTj7yxNkn0IB+tV1/bT02d3x4ejZU2kGO53K6tyCpMQHp1IH48V+cms654dtbBF8Pw&#10;3XnDa4WaJIgXBwI8iQ/Lt6so5x071xN74sudNia2MIhmbejI8IkVQONud/HU4JGP0pt5g1v+CFCG&#10;R3v09X/mfqzb/tei9kmjg8ObJI9pVftONy8gtkRYwDx/kZlP7XMVszXraQFhjQ+afPYqCThTkRZ4&#10;PAAHOfavyhj+LdppEb21/G0/C7SHxGjbeSrc8Nkqwxg474GNG0+MWioUury2EsmchVUtGpx13FRu&#10;YjjgA9MkZxUOOY30f4IuLyO1nb75f5n6tWH7YFxdkonh1NwwP+PptpJGSAfL6jv6Guj0j9qWHW4o&#10;2TSI05Kyb52AQjqASnzY/CvyrvPjNo4sre0sPDrRwMpdvtBOZSMbjH0IyMfNznoSOp9K0H9qD4f+&#10;H5IWtPBXmzxx+YzQmJlwoLEqHYbT17npkmt6Msd9qX4I5sSsls+SOvrI+/rj9ruG1u5LVdBVihAU&#10;vcFCw55A2Enp2z1rprX9pzQ/EMJ0+/0iMiU7HhaRmIONwz8mMY5zkYr8/pP2y/A8sdybbwBcFnQq&#10;s0aRb+e/AdcevJzXI6p+114fnwtp8MJFbdIzPvK7yVGQp2jJ57fkRXpw+spX5/wR5EpZXLT2dvPm&#10;Z7F408baCfGeqaroayCG4YOAELeSwwjbXPOMjK4WsOH4uWkib4Jb5VYkkeSrfNn5snPJznPT6DpX&#10;h99+09pWsWH9kyfDpoo2YOgVmD+amQnAhz6859q7jwzr/ivVdDttQ074d3MttLv8tpCxYqHIBJaE&#10;nt6/TivKWCxEqjbWnyPpa3EGAhRjGErtaddreh//0vy7tfj38cJWhSC+jvZViKLixhkk2kjcSQm7&#10;PyjJrQtfjZ+1KpkvNF1fU9NSTa2LazSGMKG4I2xcAkYznB5B4yK/VwfEu/to2aZ57VlBLPFLJC2S&#10;PmJ2MpOcD19aqaZ8c4Zk+zxa/dBEBXbNczsMDOQdztx14zXw8M/wm8cP+CP2OpwDmz0ni/xkfj74&#10;s+Iv7R/jHU7K+8Va5rl/d6XJ5tq5EieRIOd8YRVCsPUDOPavQm/aP/aiaHbr/jPWVtFC7yyRqq8b&#10;VJJj69s9c+9fqPB8T4dRvTNbXIumkHzeVLICEPXPI9e9eSfHrwnq3xu0C30yAMX0QXuoqkab/OeG&#10;MHa4HqpPUYBrtwmf0K1WNF0bX9Dxc14Hx2Dw88U697a6X16dz4ks/jP8a9ZvIr6z8Y6tdXaLlDDK&#10;m7AHUqiYPQckdqzNc8cfH7TrqbxN/wAJZ4lhurzDzTLqVwBtOQNyqcKPQYGPStT/AIVrNoNlpmq6&#10;bDeWiyxGfzkd02Ovykh16c5xznsfSm3vh/XNbifUr++u7+BVZE+2TSSlVAztXf05x616lTE4alJx&#10;5V9yPBwWS4/FU41ed2fm/Q4CX9oX9ouIvbSfEHxAVc/OGvpTk4xzuz6Vg6f8U/i9aXtxrdj4r1aC&#10;6uVCyXH2uQM4jXYMnvgcA9QOK9Cg8CNcItxOEZjgiM/MwB9CeQf0zWrJ8Ob+FUjAIhckqNg288AZ&#10;A6nGCaiWY4Vaci/D/I64cK5g1dVH+P8AmeR3XxV+LNyGS/8AFmqTHG1g9/OeBwBt3Y/SuMvPF3jK&#10;Q7pdVvx5oAb/AEmU78DGTluT619ERfDqJjvlsGaTI3ER7gSDj09etai/D6GJlU6d+8fIVTEOSM+o&#10;5qf7Vw0dofkC4Tx0viqfmfI01/rN/KHup5718/KJHaQlmGOAc84GP0r0fR/iJ8WdDsRpWlavqljZ&#10;QggW8UkscMYZssPLGFGTzyK+2/hF8FfCeo+IzqHiezMVtaR7k2KYz5z4ABODxgH6V98wxeBYHjlS&#10;2tRFGgEMbQROoCjbn5h25HU/oMefjOKMPH3PZ833HXhuBcYm5uryvyvf8z8Tov2hvjjZwR2dv4qu&#10;QsY2jcsbtg9mdkLH8ScVXb4+/GiWUNc+ML1yiMiltrABuTwUI6/lX7TeIfDHwf15PO1HT9MlfcDv&#10;CRLgjqeP1zXm4+F/wZtLmS8NharGrlmAOFJzkHGcYyB7celcEeI8I98Ovw/yPRXB2Neixb/H/wCS&#10;PygX46/GUvGW1+aTy8ld9vA4XPBIzGcH1xXQz/H742Sg2z+K5ZEkC7lFvEBnsNpiHI7H8q/VTTNA&#10;+B01/HY6dp+nSSxhWkjAjLFCRz364ruV8PfDE34u5dMsfMgTYh8pOFHOOB603xFhf+gdfh/kaPg7&#10;G2/3uX4//JH41w/Gj4221pNbrrd/9mulKvi1jAYEYI3eX79jWda+PvHaTpK0lxAT9+fyVQjJzkkq&#10;AOfp6V+4Umn/AA7me1sNmnPNMu6KHEZk454T269K5D4y+E9G1b4QeL9M0y2g+03emzpGERQwfGU2&#10;4BOcgEHv+tOlxFRc4w9gld/10KxHCNeFGdRYub5U316L/Efnh8HtT/aN+MWuXGi+BtakeWwg+0GW&#10;8FtGmyNggKvIhydzLx1554Ga+oLL9lf9rDV9PuNa1vxjbW97PPEjWzXEZmljxkziSNSnynA2lg3G&#10;Rmur/ZW+HHib4efCrw7rV69xJc39/qMN1bPuLRfIjJJGpJHlkKAx4O48jivSvHHxsXwyDqHlmO0j&#10;YCSeSTEajIGRtyO4HJHvitM0zJUcR7GFKL26HHw7kdXGYVYiWIkt7+9see2n7OP7WUzy6bcfEqGO&#10;1MO0SfanJGAPkysYcM3TcOmOSciubb/gn9LFKLhfG8D39wim4Z/trSA7gcK4G4jIPUg+57+iab+1&#10;N4M1PTYZ7XxDY2Lq43G5lbe2z748sjhWIIUg+hrWtf2lfABuILpvFmmywtjckheJ8E4x32465IH0&#10;5zXMs3rQ+Cil/wBunXPhWlLWeIb7e8jxrWP2DPGssUlrpHie2vIpVYCKa5vQihCHUFWyX5AGOMHB&#10;5rxu4/ZK/ac0wTQ6NqDwQ3ExaWOK9k3u8WVRzucEnH3Tk8cZ7V973H7TvwfilJPi2x2qoP7uXdjH&#10;uRWLrP7T/wAJ1gM9l4ttGYR5UfM25uoB2Kxx646frWv9sYhq3s19zOJcO0E7+2f/AIEj4l8Lfsg/&#10;H7VvF+ln4l6/dR6DZSGcssv2q4ChSMwwu4AYkld2fl69eK9G+Iv7CGkNrs2ufCnXdV0y1cKyWs1l&#10;bsykLhj563kbA+wT2zXv9t+0N8I7aKOS68XWiytDGrlCztuA5HAIx61d1D9pf4NWpjeHxHBL6gLI&#10;GA9vl29+RzQs8xS0VPT0YS4ZwknzOo2/8R+fuufsP/G6a0mudP8AENvcW8DM8iXVz5DADlW4llzk&#10;/wAu56Sad/wTx+O8syLcarYxRhQd4uDIA3cEZHHv+lfZ97+0h8KdSt5Le58RlVuSpDBJQVIPBIjU&#10;/d4JrZ039pP4aafd7Z/E0VxE55eOKcxhRg5KmMnHUeuexpf29i1p7P8AA0fC2Elr7T/yY8L+HX/B&#10;PLxctzOfHPiW3tAoIiFjCtwGbop/evFjHHGTkEnOa9Juf+CfOnTN5knj68KYRBjT4vlKHDspF2vB&#10;GcAjp7813moftZ/C6KFhY69Du+Y7njuFUYHBx5Xc8VhXX7Yfw4t1RZvFFrHOFUAwwXLsxcfMBuh2&#10;Dtg54qv7Zxj+x+Bn/qxhbXdRJf4jmf8Ah3j4INvcT3Pjq/FwV+RxZWxjAxwNpnc7RnPXiuKuf2CL&#10;uzuIv7L8fPBEQVkE9lHIWWT5W2oshU5GT0zjjmr2rftdeBSwkuPEFzIVdhmKGVVBHGANg445HT+v&#10;qfhTxs3iOOz1VxdR290ysi3f7t2V/mVtpyyg8MN3B64xWdXPMZBXlG3qj08LwXgarahUu/Jn5weP&#10;P2YvH/hvx+/wwj1vS9Q1C5IMBjbyVaJED72Z0URDDn5S2SATyBz6VoH/AAT58d3UVvc6/wCNNO0w&#10;XaEyCIPcFRjIBwyBgTjpkDr6Z+j/ANotLyb4i2cmnB7jVDbbcNkkfIxUhm+UFuVUcAgcnuPX5fGb&#10;3tpapaROkttFDiNUbDKIweMhcce/PavSzTPa1GjSnBK8l29P8z5rh/hajisRXpVG7QdlZ+b/AMj5&#10;Etf+CfKmNDafEIXEgVg6iyWPLr90IWkbg+uMj0NaL/sHamtuHXxhM1xvYsjxw5AGCPmYjknknBx7&#10;9a7vXf2l/BOjzXNlcXTw3dtK0bJ5UyYdchssI279MZz9K4MftV+GJLtzBforODHHJP8AaSOv8eI2&#10;4+gz+debTzjM5q6h+B9DV4UyeDtKrr/iLtp+wzoLXxTWtcu1tADtaOW1LROQCSVMXzLn3HTrzWCP&#10;+Cf+ki8mli8U/a7AOwjRoo0dlwCGZlc5OeCMDjnNQJ+0ro9yz282sx43FVMMVwu3IwQd0fK56DBI&#10;Gec16Bo/7RXhCz3C88RvcKdpU/ZJuc/eCMIxgZ/vL296uWaZnFar8CFwxk8vhn/5McFdfsG6DDaL&#10;d3HiHVFnclGSytLV4wcna+ZruNipGMgDjBPPFaml/sa+AItLEPiPxp4jssRsI/KWz8svzhfKFzJj&#10;P+8PQ1015+0z4OeG7gm1JlS5UrH5UNx5gYfxFii/hx9a8vu/jNoE95m21d2gRgSJVuGA9SgCH0zg&#10;55ranmeYSWunyMp8NZTF6yv/ANvHc6D+w/8AD7SyL+fxR4okmVf9ZZJp9oQS2QQWuZGAwec85/Ip&#10;H+xt4FsbmTf4w8QRxXakS8WashPDBm83DhuhwFzXO6r8YPCV1ItzHrE0+3aNvkTrlP4gMr1zk5P4&#10;c1zd3+0O7z+XYX/+igMq+dFLKJEXAAYEEgsB+Z5Iqo4/MJaq33Dlw7lEd5fiepr+yd8MYhOx8Q+I&#10;NUkIaMOLuxhxgho224lJOMgqW9DnsOY1b9jvwXq99M2n+I9XRYkUo1/HBKyyHG8lkYLjj0z09Kzj&#10;8fvD0enma3eczYU+Qkcvl8dduefXjdiorr9ovTdGkVNNmkui/wAwWSN1xkZOCUxx6Vj/AGlmTdkv&#10;wLXDmTpXcvxNbwB+xr4Aurm/t/GnibUYLiBgkRs1hgjkQnk5dWBzg4weo5AyK9TT9hX4NTxq2neO&#10;Ne8pNxk2y28m0EnogQE478814ZP+0R4ccGeO1uLaRiRKYQ0uQeCAW2EZJGPQ16D8JfifBrTzWdrF&#10;PHbLIzwS3UbIXfvhgXA/E9SeKdbNMwhB1JbehOH4ZyqpUVOD19TlfGv7KXgDwzoEuu+H/GupXs0N&#10;01uba6thBv2qWLIRIxkzjgD169TXoXw0/ZA0LxJpEGv6l4jvRZxXCwyImxS4Cq7OEZmaMFWG0E7u&#10;csFxz7qPBK/E2Owgtr7F3FFM067RmbAUbA45BBwSM4IA+Xpt6u+tdb8J3A8Npe2mp+XYWzNNEsiu&#10;GXckanjbzGq8cH1613VM6rfUfrCfvf8ABPFp8M0Hm31Np8tr/h8jJtf2XvgJo8EX2rUNWLDdvlNx&#10;DG/+zxhh0457flXcaL8CP2cYrdRv1aYWysrD7dGgkV2DAPtXnkcelfIXxO+IM/gG3F/qccl7ltwW&#10;Iuiq2G2ByOADg46/d9a8Ttf2tbWOaKW5tpIkdly5LkYOQflXbng/5NeZh8yzCtHnirr0Posbw1lG&#10;Hfs6krS9Wfp5qPgL9mDU1tvDcnh+8eSB2lONR5fePmDHawPC5A4PNZT/AAs/Z3guAbPwndzzRtu3&#10;yas6sMY44gOAMdua/P3Rv2h/AV9O+t6hc38UzsXRYIWOG6YJLcfKBjg9effldU/acgj1Aw299fC3&#10;XLq8iIJFyDwQzjcM8Zzj2rV1swvZNfcc/wDZOT2upfi/8z741X9nr4E6ldzahD4fvIy/IzrRBP1X&#10;7I23HbrnvXmmofsm/A/WLqOGe3v7S33BWhXU1ZiOw3mzDL+o74zXx6P2tLszrGdXuFtMHINnGWyM&#10;YJ2uuSee4/Gt2w/a7s9yC/eWckKNptU3MueefOXBx6hvwqJ1szW35f8AAHTyrJn9pfe/8z7I1b9k&#10;X9ljUPBkfgvTdA1LSbz7Q1x/aceomW575ibzYzEyYOP9WD8o5zyeY8Nf8E6v2dpLg3ms67rMkEmc&#10;QLdwRY6Y+byGJA59Cfwrx3Tv2x/BtqscUuk6h5hTYu1IT06gb5jxgDFaTftteGLe4Qw6DflVU8tH&#10;AWzwMf608fj/ADopZjmCl7y/IzrZBljXuv8AM+vrD9jj9lqwa1T+x7a+NqgXN5ql2fMI/ifyzHk4&#10;/D2r0W28AfBLwPOkmj/DbwuJLNd6SzrPddTsA/eycvjk1+dz/treEDknQtQcDkBvIwG/7+GsfUf2&#10;3dLuzIYtDu48/Mm9ogqn1OH5GfpWk8xx0laMbP5EUcgy2MryndfP9D9aNmh2q27w+CfBcLuuEUaW&#10;vyBhnBLSjHPtXGarqfg2+1aVdW8AeDbmZFEbO2kBm2+gKzcjPQ/1r8lbj9tPUbq8W6WylECsQEVo&#10;wMNwAeT0qfTP2q7m68QwHTfD95cXdxKFCpcj5wT8q7QrZHt79ampVzBvTT7v8juw+V5Ql7zT9FI/&#10;UOT4M/s9/EDVLfR9e+Hek28oLDfbm4tUES/M+xVn+ZiDwCwAJyQcYPL61/wTm+G/jZLLxB8MNXh0&#10;ezlm857fULbz45EWQK0avG8bpHtBBHLE8hlzXP6L4k1HVbyO51Ly7bVbcqrxwncqNxujznBIJwTx&#10;mvvrwlrM7eCtNZ42iuFtWJRRxuB5z1+oGOa9HJcwnOcqVTpqeDxfkVHD04VqKtfS33nyX4L/AGaf&#10;gP4ctG0Xxn4Q0TU7+KTa1zp7XwRvciadiW78AKOgyOa6b/hn39lu8vPMtvhyCbbfIwge4wcA8MBI&#10;QVI/D8a8k1j4gy+HrRbtpBb3LsYoAE2qJGUjBUHhV5yB9BXyX41/a98dfC3UU0jxPplxM11FvWeB&#10;IkilhckBkzkjkY68kGvNwOdYnETagur0PcxvB+EwtCNWu7J2113+R+kM3wB/Z3gsY5oPAlokcp3N&#10;GTPJIuDwC6SLtznpg+9cpqXgb4LWivp48B6JGrbgoCXCzAH/AGhOM/UAV+XWpft+6vqDrGLG+iiU&#10;nIEsahhngkIo7e+Kwn/bZsBcm4fQbyWbMhMv2iNZH3HIyQpOQe/bp0rfEyzKXwRt9xwYbBZLG7qV&#10;V90j9Ij8DPgzeQvDqngvT1llmLK8cl0u2Mjnhp2JYH3Kn0FXX/ZE/Z9m0tLibR0E02RIEedQT22B&#10;pW2gY6ZOSe3Svzvv/wBt1ZbC2ntNKmt5Rg/NfDDAZyNgi4J6ZyfpWnY/8FArhtMGm3+hyzRAdTdK&#10;jgtwTuWLHHYYzXNRqZnZ8y/I1xOAyi8eSa+5n6PfDzwR4W+Fb39v4a8FaDqlqZB5ZvoA0yKoA+aS&#10;aWTOe+xQe+09/Tbz4bfAfxHqEmvap4J0iK9uQm9IUljj3KAMhUdEzxwQoPc8mvy1sP24rO3tV2eG&#10;/NXGQ7ajtz65zB29KvRf8FD47aWOJPCMc3l45+2sy5A4/wCWWfyp0a+YN2a/IzxOW5alo1+J+uWj&#10;aF8LdKjc6F4P0mGWM/eltfNB4GcbmJHFVbHxJdWzy/Y9L0G2YZWArpC/uwTls4mBbI919favyqg/&#10;4KKEaTdbvDqR3Eh25S9KKR0IUNExzjoexrj5P2/7e3juH0fwxeLJKV8tpb8MuQPm3BYgD19v5VtV&#10;ePduX9DKlg8uSak15bs/buz8ZMEQXthpLXHBkdLNUD4/2SWx/wB9E1uXHjvSWdmuLPTnlUZAMCs4&#10;Hryc4zX4UT/8FBZ2mMUXh252ZzkXw5yO37kFea5XU/26dW1C5W8TQZImh27cXWTgcctsyRzz696z&#10;hPMtrfijVZflV/eqL5Jn7qXnxA8MGOSC/wBA0uSRskH7IjLg9Mg89AO9c1d/EL4bx3dvbp4U0YXV&#10;xt2/6JGW2ngn7pxxnk8V+QXgr9rbxZ8QNTg8PaPoE8Adzum+1NJsj4+Z8pkkegIBzX0V4b166sdS&#10;RbtfMinXCmTc2+TBCt8p9c9OnrxXl4vM8fRlyTdvuPp8s4Ry3E03Vpapeq/M+9fGWo/CDRdG1DV9&#10;L8K6VPPpt9DZm2k02J3knlbgAkKQrbgxYA4GeMkV5iPG3gySWRo/h/4chSQ7l36fFuUjrnHU474r&#10;ufiJ4Qi0xdUngkZftt1pjthVJUxuSWJY8527SeT1x3NfN/j3TtH1CKW1j1GWK6RXkgWOQxESBcLk&#10;rkYJPKuGHcdK7uI8xr0q0YU5WVv1Z8/wTkuGxNGcq0OZ3/Rf5nr0fxC8HymRk8L6Eqw7txSxgOw4&#10;7hlP61Wi8ZeDdQC+RoGjbYlBUppdmw+bqP8AVEev5mvyS1P9qDxd4S1HUNCv/D8Lzq7JMnmSsd4+&#10;UjcMenp34x0rg3/af8SpIZLXw7DAc9VkmU56HjpmuWlh8zkr8/4o9yrSyODcZRs1/dZ+348ZeH7W&#10;PFp4e0TyxjCnTLfgg8EYUc0HxxbXDRMul6VbkNkuNMtcsc55DxnBHtivxz8Pftd+P382I6PBMyYY&#10;GUyMQoPPTH51nap+2P8AEJbkvaaZAiDOAPMIJz1GT/n0pLD5rzcql+JDp5Io83Krf4X/AJH7ZQfE&#10;UxXK/wBn6VpjXXP7xNOgDPgZJOFwOBnjFEX7SfjaKNYrYw+Wgwu2BQOPQDj8q/EmP9tL4pNeR3EW&#10;nQwoqMhEZkHDoUbsOTk/0rPb9rzx7nC6ZFGAANqtMAMDHdjWzwuaJaTd/UzpzyLrFW/w/wDAP//T&#10;/J+7+I3xhlB+163qLng/ORweoOcVyEnjv4grdyNLqErTSZDF1jJO7rnK19fXsmi3lmPseiW9sxP3&#10;jl5MDGeOBz2OK5YeDvDF/Bbyy6aiTO7bmYFV68EtnJ/HgV8pQx9JL3qSXyR+y4zhnFNr2eKk/VyN&#10;b9n1vFM9tNrWpXclyZZFTy3HyLHyMqRgZyOR6V+ifwMuba6+Jlvo5t43dra8MmXRzs8tQFCs23L5&#10;xkg8bhjBJH57+H9asLCb/hGRbxxRQsyo/mSCPbvyBtU4J+ua+7P2Z9bsr/4s6ZcRJFvktLiGXCFi&#10;4CKVyc9OOSc49uteVFOWNjUatqezmMPZ5NUoKV7R1d7u/Xc9i+L2jeHPD8Ol+G7Oxjt7eO1Ytbhl&#10;QIJHYhiMHOSo+VWOMk5wMV8A/EjRbfxh4cuNJTzLe7szJdWZtyI9sw2q0bhNu9SvTvnBr9F/2ira&#10;yj1cahfoqrBYgRJEuD5auzENyQSWOcgLxwc4r4MivzeGKBGRFtQ7IFGWIc8hmzz7Vx4+bjjakl0t&#10;+R3cJUIVMop056p3v97Pzvu4NXGN1wx67h5zggj1B5+tVmufEBSOHzpmhj+4POcgDPYZwOa+/tQ0&#10;LQBcSS6jZRRyvl23ICM9/XjvWWth4eu4lOmxW/3trERLg/TqMV69POYtfAePW4Mkm7VT4ks9N1q+&#10;/eRXDb3zw0zBsk5JPPNaLeEPFkzthixjGSTKxIJ7j619hnw9Z7S5sIVZPnIdEU4H8VdrY+JdPsII&#10;I7zTLaWH5Q+EVWAHTCgHP19c1FbN5LWnG46XB9PapM+Ck8DeMZUXa5OOpMjH25qxb+APFLO0bFVK&#10;9BuPA/AV+i8fi7w4Y91vp4QBlGUjQnGc4GRz09AR9arXHi64ubrzNNtI4YiAfniV2Pc5J2gH0z+O&#10;a5FnmIens7HR/qXhVr7Rs+Aovhp4lnyUEbg/wjceffiib4d6yJRbSPEJio+Ug7ufYjNfeGsX93fr&#10;smTyiGzxgENjGRt4x6VzVzY2dqs1x5+JfLQLyA3I+Y5/TvW1LNKsldqwqvCmHjs2z4kbwNrmmsUk&#10;3qidH8tsED+6e9dda/CzxC6LKZvlmAYMUcjBPrX0zp9lfy2r332mba4KhlUzJtHGNxAIAzk+npXW&#10;XHmWy2lhfSia4WIMqo3CjJzuHTk8g88fhRWzWeysXhOFMNf3m/I4r4FeGLDwFLdeJ9U2v4gcmC23&#10;rzDGRiRgM5BOcdcnHpX17fX1m/gTVhBdSXNv9imEofIk3hCWwQC2fYZ9q+fdO02xvvErC5uWglUI&#10;EIPyZZevzZ/HuewzXtvg7S0Tw9ewGUXdxcBiU+XO1TgKe2COhJHX6V4WInz1Yzk9bo+gng4UsHUp&#10;QWii/wAup2vwx+JOneIfCVtawQXFn/ZEsbSJuZj54sUjdI26CNtgfBPU896wNKttF1PVJY9XgM+n&#10;6jBI1zFLGzKjzEhgCMBcqfmBJzwVxzm5pfhrTtGivb3SNTms1XV4YrjfEJGlt5IpwrKSAdwdWCkk&#10;k9wcA1Rt761PipdQuELWzssKBiruMHHzdAc5wecg8iu7iO/1q/kj5LgBKWAkvN/1+J8S/Ef9nu90&#10;bXZl8IxyHTbnc1uTKgCZOApyCRt5P5c15Yf2f/iBc3ASbHmLztE6gZxkdB/Ov098bxxRRQxoZDM2&#10;MqVAUpggrgk8jrnggZ56V5lYlS2xlYLg7/mI59eTyPpz3qMPnVaMOh7c+GsJVfM016aI+Jrf4B+O&#10;QWku7mOFtu5laUEnJxgAKcY6/SvYfD/7Lur63px3XCwTRgNgy53L0DD5PUenFfSqWNnqkAlXKXol&#10;wkcI2Isec/NI2csRkdTj16V0VhqJs0uNMgfylmAXG35hGRzgjvxjPQjnqazrZvWltoJcPYaCfKvv&#10;PkvVf2bb7SIgshW4kjRXJWdVBXOGIJTHykjIAzz04rzyf4DeMp7Ro3ubaHzlbZhzvPONuSABx3/x&#10;r7F1USG5zb3PnNI/zxEEj5QMAs3qcDj39qvLpcN4sYhiRCSQ0K5aTKgk4JP585/CiGZ1YK7Zcsjw&#10;8lqvu0PhSb9m/wAT/Zi93qIfbnOCxOe+SADjvWppfwF1oXqPaakFSOTymZy5jUNgbiFGepyeO/Ff&#10;Zt/YTxIJpoCqNu3GRSoBGOMemc/XHFUdP02Ce6+1wOUPK42fdBHIYY+YEZ5HPv6bf21Va1f4HOuH&#10;MLHWMfxZ8f3X7NWrXk1xd3uqwRuXeNAN5LlMfLg4wBx2H9Ko3v7MqQ3MPnagYI59ihBGzMTgdCxA&#10;JPpx1r7mj0y+u2mh0xQlrGmWU437WPzYzgjpwOuM1FeWFxb281vpwN68oJaNVLybeFcgEHG44OOx&#10;xRDO6ydlIUuG8F9qGvqz5I0L9m/R/Dd7D4hu7s3q2UyFYmUMjMT8u7kjAxnHf6V9T+C/L1yAWVxM&#10;5kZ1RXjZVIO4nBDIwI+oweQOoxW1KWNtCuomV1K7CVZcbWVkyvI6gcZP/wBaqvhm/eOCOa2Zcibe&#10;DhcBlJ59evasK+KqVk3N3aPTwmAo4dclGNkzov2lNRm0w6fe6Xtmv5k8pAsQBiJhBDpKSdpIPQj0&#10;7VZ0G6k0iKyhfbIJoowvJJBVQDk52jJOBzXPfHTxHdWXhbSPEVjtudSEzqkcMskbh44kG8NkYVMg&#10;grnLd88DoLbQLK3gjcN9pnCht8u5UY8Z2ovfngnnuBiu3N2nhMPfs/0Pj+FqfLj8ZF91+cj5o/aF&#10;8MaXrV5HeaVpwkuLs4mMUWz5843fLyeBggZGQO5r5L/4Vnq4uPLh0+ZgJOwbtjGPzr9DNb+0XNtL&#10;dW0RjV2XDAN0B47HqD/9euJvILuVg72bKu5TuYH274xnH51eXZjKlTUEetnHD9KvU9oz4rT4ealN&#10;GmzT5TtdgwO7O4Yzj/61dpH4A8QrdfY57BoUWRBvwxPltnAySfmxjtmvpWPdpqRXL6eZYXndk7MT&#10;gBcjI43DnJ56Z5FGpjWH1KWF7dUaeZC+wfu1LDO4EknA657fpXZPMpSOClw/Qh1dz5s1L4R60bq+&#10;Ii3SWyoyqJCCUkJ4w20nbjBA59q62z+EhU+ULVk2HyfJlfa/mg/e+9nB7cV7drOlXslrIZGkuog+&#10;/bFFwu9uSHPXA/EfQ1n3lt9mlm0+5coHVJQxO9V2kDGDz68VEMdOStzf1oaTyahBuXL/AFqeSX3g&#10;eK3v309bcRIWVCQXZ42ZT1JOMk+1cv8A8KwW3hCRiIzu7rnzScnGcjnr3I/XNe9Rz3dvcJPJKIGe&#10;SDYrBixMa4wVxnntnANVl1FFtY3udwUzoSARzvRunGMHjNaRxc1szGrlNCWrR882Xh8WbRLJYmeD&#10;LK+JG+ZsAjBxxx2rf1bwxaXIeK204iKJxEwLnce+cnoeOM9frXqHM+myTQhJZFlIMYAUrtDAbjjn&#10;I549ufTVm1J7pbkQwCMjyRIqp99mOD69SCOf61pPFPmTSOellsOVxb/BHH+EvhTY6lcWyS+H0uIp&#10;TuZXlkAft2YEHI64xXoGnrbaJYaTbaG7W1zb83CbxGJGzheoCqF6Dv0rvfB17p0NvJFLA6SurEYO&#10;0jC9weg4x6+hrwayu4ZNRVZJFjj3AmVvmIGcEgE9qdSvOqnBrQWHwVLDyVSL1PvD4L3mp6t4mhnk&#10;spJI7eKYpIjozbSo39WBIxwQfrXr3jrWrODUXhkikeT7NC4mCkqw2nK5UAHnJ656jtXifwG1KV7O&#10;C4uHYBt8EjngtHtYo2CQcnaOnXv3r0HxFY3k+nzaolyXSazt1RQcgRjzF3FSxO7BAHH45rCtQay2&#10;UX0f6nLDEKWfqa6xX5HyJ46itvFw1LTJeftrJuYZdVaPPllOB09Oep5618u33wT10xyGPT7ZvK3l&#10;ssAQobGV3YyecYxX0jb2rwX9youC7JKC2RgsRnJyc8rzxn8K2JFuZJJfs7uzsHAWM7SQRkg57HtX&#10;Pg8ZOklCD0PpsxyijiffqrU+d/D3wh1+2gFzJo9tvO7a2VIORxkDnvx6n0wa43VfhD4jurkyvp0Z&#10;UFjnMZfHboQMcfTHPNfdmiwzy26abMxtyo3q5kZTvU8ZJIXAHH96sXWNGYgCOYiFARIwU43BuQT1&#10;z0/Cuipm8ovfU8ylwzQmrWdj4T/4Ur4uuHMUelx5GCxUpkAgEce4ORUTfAvxnDMHksI4Yjghm2bQ&#10;CAfmznHX8q++oYbGxsYFRkk+zNuVsbiMgZG7uAD3q5p80MF7PcRspEwliIeNcbJU2MSuByARjHT0&#10;9MIZ7Vb8jrlwjhUk1e/9eR8IWXwW1zUDDNfzWeniWQKjsCyruGQThSNo7+gNXLj4HeLIDdNHLa3Q&#10;jk8vdEflz13AsOn9K+4r2x0uGWGD9yIZAvmJGvIBI2n5iQCR6A49hVZ2lhsWkjaGFv4M8svzEYfh&#10;h0HOMdge1Zf21VepuuGMNsfCqfAvxvfbIVEJj2hSx4yT1/hqw/7PniQW7HzrSNRjPzEg4GDxj1/P&#10;0r7Xju9WlCWkpDqxCrkLgcc8dO3SoJ7ARxiKAldpLbBkKQR1J6c9azWe1U+h0PhLCtbN/M+KI/2d&#10;L9oyyX0A8oqHbaxAJxwOPf07V7jo/wAFtX+FFta+LLy5ivI9Rs5VhMcZGxjhTksBlgDx+PNex2mn&#10;3KxfZYUDQ3BUtvOfusDn64Hb6V3/AI+s/L8IaYWEcqOXRYGfAySjZTg46VvDNZ1IuMnoZS4doUKk&#10;ZUoWfz7Fz4fS2t9dadrWpTqUmEZVGKqzShRl9rE4DegGfev0H8L6laQ+F7LTbaUs39m3UwONpKpI&#10;QT8ysuQT6n1PpX5jIm3T9GjLi4e2GXVQXGwBNo5yOOnPAr9KdEXSdP8AA2iaxFtiW0sL5MFRny2L&#10;MwyuAenbjNelk7/2ib8v1PmOOqf+yUf8X6M+QL7S7HxOLVLgTSW+0NHMAfMBx13Fcbz6AfhjmuT+&#10;JPwrstY0W2W+eVF0qy8tJmVFmUkglcHqrDnHZhnFd14i8SW2gwSzm8FtpxVQz3LNI8ScbBHIWOAe&#10;QRjJ4rgPGni+LUdBWz0uWO5t54IJfObPMgZSPfHBGOCf5/I4Kq6clKmz7+rSnWp+zqRVu258oXv7&#10;Pfhi+s2kg1Gd7iQkbHhQYKjJz0/Hj8K4u/8A2bLG3leKW+2HYjqWgwoR+hYggj/DnpivdLeeK3Mc&#10;iPIiPKNyu3yYCj5iwyck9uwx1rpVlnnhiigttwuVDg78cKW6nHcjnp6etd7zSvF/GYvh3Bvemj5K&#10;g/Z1tJJUT+0HdsEKvk8MexGevPbHNS2/7OVtGlqG1ZSbn5mxF9wA9znjoe3pX2Xa36LbeVPDMsxV&#10;gDFho/m4Hb06nPFJPb6bpaPtmaJ3AJYEHb3AyOOuKhZ7iOsiHwzgf+ff5ny/YfATRbSCOe6vLt2Q&#10;n91GoO2MjlySpUI3H9fSt3SPgd4FxFNJcXMbIRKFmKrlOpK/J83rwMV7xbWivdC4+2tGlwPJkZJQ&#10;g2u/IJUkc+m3vSWl5pthdrqGj2cN9cBikcl3tuNikbFYclg3JXAwpHbFOOZ1W3eTCeTYaK0prQ8e&#10;l/Z78DXQuFtL25QHeYWKK4lXPGQQdpI5z6UyP9m7w5GgW21B5GGTt8teOmd2K9hg1mLUJ5pbmFLd&#10;YWzIqIqqrEgbWG7IxnjAOK1LC+uZlMspJMrYJyFz82d2fmBHX045rnqZliF9s3p5RhHvTR4HD+zn&#10;pXmk3F6UKtjJhUhh2IIIratf2bdD3Kz3YdTxzCOg9OcjFe6x6nbidVfLq4IU5AGTnp1/I1Iup3kV&#10;4IpEVUkQ7GXBOAMk5xxjHPNY/wBqYhv4jf8AsXCramjw/RvAGk/D3UpbGxcTbnieSXaVbaDkKuCe&#10;Rn8TxX0N4WvYotVQsVmeJT5HAUoWyBxwG/DHJryfVZFvfFN3Ekfn+Ukc0uV2hQGXDA/xdRjHv6V3&#10;+grBPqdjDNskkjmRmKLuYISBjPAAzjPNTipynaU9Wzuw1GEIOEFaKPvT4+61Npdnpl7flktk1awV&#10;th+UjZKSG9jkDHqe1fn3rk17d+IJZIpGt2Kq7tM3AIcZO0njC8AHGencV9ZftQeOvDvhGwF14ilf&#10;bZ6hp8itHCzoclhhivQ9FGccnntXzR4z1Gzd4riIOkM+z7rKsYfOcbQCD/vZFe3xMn9Yg/L9WfB+&#10;G0l9UqRW/N+i/wCCeH+K/gvoviDXpNYFxNALws7hVBJcY+Y5xgnqawbn9nrSYmO28mDEYO4KMH6Z&#10;yPxr6au18yG1T5FLZxkrnOBzx1/LmkbS/s4SVpxKZAS437sj1wfSvLp5nWiklLQ+2qZNhZycpU1d&#10;nzhF8C/DcMFzFY6pOswTypsBRyTlgPbtVD/hn7w/erAralJAq4DvJsGD9M8/hzX1Hps1vo11Df6h&#10;EZLd4pl2YA8wMrR4B9ieT2xXGX95bbtqtuwQSQBnjjA55/CtXmVZLSWoqeS4WTadNWR4bN+zxodj&#10;NvGrPcRMSMoFx7f/AF+9akfwF8DbAbrWZhKeSCo79P0r2O3ucW5kgZYS2CSwzuHuD0AHH4Vf8q2n&#10;/euWYt3UBl/AkdKj+1Kz0cmNZFhFqqaP/9T5VurOwt4llNwzyglHRlXJ7lh+HSooW0yGAvbGZtnU&#10;/eAb+6enBGfyr0jTPh14ii3yS2d/cXW7fHK9s7bRzgbSg4wcY79sViW/w88ZpdeV/wAI/fBmLctZ&#10;y7JFJ+XPy4HHbtX5hSrx11P6rnF6banO6fpnh/T/ABNNPLbKsjAsEaQFQQQd2DnBx69q+p/gPcvp&#10;3xb8MWz+TOdWknijSM7AAlu8hcHJDkAdMd8ivkrXdPvdD8ZXenXFu0JJw8cyMo7ZLZwRX278Bn8O&#10;L4y0XUTb2cerXa/Z7a8sWJkgjeBiSiy70LPt5Pcnp0A6MM17alJu97HhZ9d4HERgrWT/AK8z3D9o&#10;iK61PWY7NVSK2gtp4POSUOGkbYxUpsGzbkY+Y5z0GK/Oizt7jQb6Zb5POgkfZGZSc5BBww2988f4&#10;19//ABz1W/v7IfYLxWmlN6sOBskOCgIKjk5UBup65GOlfN/hfV7nUbmGy1i0jMcjPHNHlmZSgUId&#10;o3DaxA+Y4OT9ayzqbjiqj6NL8jDgZ3yyl5N/mzzS/t5lkkuL3T2OnuVBd422YA5Dc5+uKyJrKwgt&#10;ol0gxwKvLpGNuQe2SDyP619WX/wl+LN8Ht7bRLmaxuFLxs74+R+gZXcDPPGVyK5ez/Z9+KECSq2h&#10;yqg/6aRbmB/4Ef1xXm0pTtqmfT1MRQb/AIkfvR8vxyNb3ts9xam7it3D7ScE/Nk8+/8A9auv8Uay&#10;/iWKRNORfs8K75t6opYI3y4PXC56fp3r2mf9n74nG7X7V4baW1lYeZskhEgAB+6d4749DWZefs3f&#10;FSVzHYaJL9mYYVZpoCwAA6kMDnIrqXvSTa1RySxFJJpTTT80fOtjHbxxzXW0SPN8oAXmI4JOF/u4&#10;9uvGcZrtLLRbW38i3muLi3E582ZWIdAigAlOOvT149xXt2gfs8/FbTtTgW80Mm2cuHWOeIhgwChW&#10;Bfp3r1ib4A+N7u2uLC60pEYpiFmuISykAkDG4+gznqKivOo5WjF2OdYnDQ+KovvR8i69/ZkZt7jT&#10;nE0DKd7gKxCIQCxxggkEcYz3rk59MvSsE1xEjxXrt9ljkTbJLleN3Pyov3icgADnk4r6kvv2Xvin&#10;HDHLPpsLAqysovIxn0OB2Hp61gt+zt8WVENx9lt5Li1XZDm4X5I8YG0kED3rRqUEkNYijPVVF954&#10;/a6Tqmi2tvNLci6tiNrEuViSR8jeBgqSuTk/QcHFXrSDT5tNkkhQLcq4PzAKSOnAPPJPH0Ne92v7&#10;O/x51e2g0+eS2FuT8yNKh3YyQCQuWAPQE/yrt9N/ZR+IWwJqC28TqF589SpHf5QvB+tR7Opy3td+&#10;SZcMzwsHaVRL5r/M+P0vtItvEtpPJC7qIkTEhDASbjk44zxkAg8cZr1zwtqNtLPNq9lfJbRQxlWt&#10;MRqxj25Vy6n/AFnPIA/Cuy8f/AG68NatYrrlp9lim4huLY742faQQx4+YdcED2rhfDWh6h4X1680&#10;xY1miu42ZpsMS3GMgLuwR+dZRs2oy0krblV66nRlUpyvFp7eh6Pba7dXeleMZ5I0tLyKfTbglwnn&#10;hvNliwRyAyh2XC9gW7mvPLLTtSsprfU/tTwR28xfykAchjyrbRg8k8+3Nd1f2KXeh63PA0bXMsFk&#10;/mbcbpIroxby33mYhiOcHk8YAFcNb2s63MVmlwVkknSSRt43AjC44ByCBwMDp+fq8R/7xF+X6s+R&#10;8O3/ALDP/E/yR3esW15NaxXW9pdkZJdkUBTwSSd3qMEH1zXE3M11FbrO8kZRMqAoCkggkZHGT+Oe&#10;mK+rtN+AfjHxdoVvdNfRaNHcptMUkR81k5IbK/MoOTxkcGnXP7IWuCGaC2120gkkKkttmJGOowW9&#10;29OoryKWXVmrqB70+IsHTbhKor/M+Z7bQYZIE1K21A53BmjBxJuAzuLjHPJPGeO+KhGlX+qObdJF&#10;3xqUJkG4BRxkFQM7u+TyCPw+nbH9kfVrYbbrxJE5bORHEyrhiDg8k447e9bkP7NfiCygeGHXLCNN&#10;hGVSTCk555PAzT/s3EL7P5HNV4lwf/Pz8H/kfIev+G9R0OG2vzILm3lQbXXaGUphmZlGeARweCcc&#10;+tYelpcazcLcXl6llsBCqQQHJxgBjlQWr7S/4ZVv4vDsOhjxDHIqPuLzLI5YkliCNw4JOccDsBiu&#10;duf2QdR/5h2vWlsi5IWOKQFh3wA/UitHl1fbl/L/ADMafE2E5damvo/8j5l1vUra/vGsLr96sXzh&#10;4txdVQ5bO3PHrj6+1c5d3/2O5dYA+ZMF1HHylsYyckjb0468YFfTj/saeIr+ZZm8VWyPtO3MEm9V&#10;Y5Kn58ZyeTW4P2PtXtwfM8S2b+aFSQNBId6jk5AYDP8AKnHLKqXwlf6x4Pb2n4P/ACPmbSb61vL9&#10;9MsInAlPyXDEKXbZ8qNjblSw5x07HNX9N0/WLDUppbB0mNtEQyS/N85IJwjf3SAQeO2M19Ix/sr6&#10;zYXEUtl4qto4YWV1ikgklUHuMlsgH0HQ81Wvf2ZPEt/cie38W21uQojBjhmYmNQBtYuxLZwMlic0&#10;nl9a/wAI/wC3sI9p6ej/AMj5U8QDUI7S/k1G1kSSVfnDKWyzsCSfmIBJ5XPXoOBVjwJo1tdaSs/k&#10;gxNJje4Jzj72CMA9e/619J3v7J/io6dfmDxDbXsjJlYhC6MzZzgEnavt0HbIFeMaLoereGtP/s7V&#10;YwZRdsoVlIaIqpGcMPkPGDkfjk5rKvSnTjaStc9HCZhRrO9KV7Hnv7QN54f0zStCgsbLf5kpEafw&#10;l2TacszKBjPTI65Oe3aWNxq/2WG5a2kht2VXjccME25QEt+H06fX5M/a717UtN8VeC7OCRCkVjHH&#10;cLsABPnkYYEcggZ5HXuccfTB1DxLp+s7f7PWWy37pBDE5BCpglHPClSQSDnjgHNelmcb4TD+j/Q+&#10;W4ffLj8bb+aP6mbcz3U9n5jwBWZlBTKrtYAA/j61yk91dLMGmWOJWP3RIpUHHQZODwBX1r4Y+Cep&#10;eLrGfV7nVH0ezn+aEeUsjyZxltrkYX0J69qpj9l/TftYa58XSS4YkjyI933gSPv55rzKFOXLzW3P&#10;rcRmtCMuTm1R8Yy3E0jxzIikI7lVVlxj5cdG/TrWw9tdIUF0J4EnnYRMoyuMnuWPc4+nrX2Mv7J/&#10;ht4UtZfFU5jTMjAQRqBuAyeW4wPetz/hlnwjdwGBvGk8qOQ6DMfy4BAC7nYAfQcnmu32U3pFHmzz&#10;vDR1ctfR/wCR8V6p/wAJJo+l39oY5XgEhyM7iiNncSQMKMADqBXmupXlzPBqV/apM4gG3kEqo3jo&#10;fTJx35r9F2/Zb0IWV3BL45nMVwpB3rCzIr/K3JIzu981kH9lrwLHbTqfFMzSXieTIWjiCsikY4Bx&#10;ngeuc9q0oqUFeS/rQ5q+a0KmkZP7n5nwBFLcGRbid23PJB8pO7GYzuHOR0PXNcrd6xHbafGfL2b5&#10;sHKl9+zBXGOg+brnH51+i0n7LHgazs1W48UyyTRNGfljhB3QjaB1OOBVDRP2d/BOkRsza68yqXfE&#10;kMfDOAB90j6YxzTdaz1QRxMJxtGX4M/P3TdWjXT55vJy08wjYAZGNvYkYGd3WupbV7CyubyTZ5J8&#10;5ArKFAbO4E7hkHp0/lX1/a/sn+BLgiD/AISmTcZGly9ugjDMVJ43Afw4HpXXr+x18PtTgkXVPGty&#10;iuRhlhRVTGcD72OrEk9/pW/xvQwnjqdNe8/wf+R8e6B4h02JnE04kWZG+Xy8ZIHABHBz35/CvLdJ&#10;kkkUzLbsI0G52VG2jJwT8vtn17d6/SPT/wBjv4ZWUZS28fGIoCMskR3MRjJ/efLz6V8la98F7j4e&#10;a3caLq2pwzLAVdGSTMU4JI3rzhh09xkggVvOXs9ZGNDEQry5ab19GvzPp/wVay61o2kWOmuDDcKr&#10;wwFcPlISFKhuc4JyAc/Wuo1+2t9H020s/IQzvYQuZPL6Zklj5JwDnaMg9fWuK+DHiyztNcjjnXb5&#10;CymSR3+QRrtULGB1J3E47c9unV/ELY3iazlsblo4otPjVolGVkLSykE55GMEY5+tdeMmpZdJ/wBb&#10;nzWDpShnkU97fofDVnJp91rtwIwIYVLnjjd85wOv5dq2o4Fur6S1KfKFJaWQkBShPPGOw4zXqvgj&#10;4N3Hi74hvbRCHTtLLM8l1cHMaqzZJw2Mvk4Azzivti//AGfPhJLAbW18RMqToFbZLbbmcjaTkgn3&#10;+teRhaHtFzxenqfdZhm1PDy9lP4n5XPy8uNHvp7pI43eZA5dZHJK9RnJ5xz12g+nau0jZJrWV7nE&#10;SW+8smAylgABu25Pzdj39OK+6m/Zm+FMcccbeJLj92SSWe28s+u7CjrTR+zL8JGlaeLXZVCqA2Lm&#10;2UEZ43Dy+Rx3qMRhasn0+85qGfYWC1b+5n543rzR3kkQTzXxmMRHIXjg7SCcDkPkZ+tRJPO11E1w&#10;xQOVVkK4YKBglWHPpn/69fqBZfs5/CK1V7tvEMm5lJZjPAQFJ3HqvTJyap3v7Nnwa1O9hDeIJjMO&#10;UKTW4bp2ITpilHA1uy+9BLifCX3f/gLPzm1sSQRpZxhnt4n3K7sAXXGNqlsnrgAHP+K6rHqFnFBb&#10;79sl5EeGxtVgcYcdQDx9OT2r9LLj9l34MQywG91a7WdCHUieFWPvgpyOPSpb79m/4Kah/wAfuszy&#10;IG35a6iDE8ck7M54A69OOlaxy2qo2aX3mP8ArVheZNc33H5iwW961usj26wTwKC0W7DSBekgxxhM&#10;DJB5460ryJeBAjMzR4KMQp389g3Y/Sv0zm/Zx+CTY+z+ILyAxHK+Vd23yYOflzETj26DtXP3f7M/&#10;wVuJPtX/AAlOoRFG3rsvYFAJGBwIgD7ZFY1Mqq9GvvO2jxdheql9x8A2+oxwPtgy3l5VUUc8DGcd&#10;CSTmp/Hk+vJZ2drcBlihdtrYz0CK6ZHGMg5PtX6B6X+zP8FbSaOZPEV2ZYvm3Nd25Oeu7/Vdc1zX&#10;xK/Zn8D6l4Pkj8F+Kc6xH5jKt7dQMs4JUlSwVNrHGAT6kd81VDK6kU27feVW4pw1WcYq69V+p8s+&#10;B7Hw3qeoaGL/AMrMPlyQbd2AwGTEwPygjAPIycY7mvt68TRp/hvb/ZrgwH7HqCGNF2yeU6SxghEC&#10;kZJ6j8O5r4x8IRa+mof2dc2cMLWhjimlEhY74lUlQ68MfUZ7+1e+as16NO0DVlxJeMmoIsSNt3GS&#10;KQE4LqNxUZOOT1AJwK9TJqqdeol/L+p8vxvSfsaN/wCZfkz5N+PHha+0ObS7HWbgwwDLLbwnzJZP&#10;ur87gFEGM46nPp1rxzVUbTkvrHTLnzbOB4W2MpZocqo2Ow+Uk47E9PXIr3D43XXiW/8AFNjYWtsb&#10;aScqIWdjGGCyYC+XIwDfwnPfaSPSvsb4bfs4/COPQNW1j4mazZ3F34hn+0C3ivokW1R8EKWycknk&#10;cfLnHWvLy7BOa5YvRH1+ZZzDDU4zqJtvsj8yJLqK6nt9M0y5SWfy0dQeSSy5wMLw45yCfbPetCHx&#10;Ei20drIWPyKp3EYJRiSV65BJJJJAz2r9J2/Zn/ZduL+SBbmLBGDjVY/vZ3A/Lznnn27VMf2YP2cr&#10;hkS5vQ0dvho86mjKqjPAC5O0k5I9at5Z0uvvOX/W2kteWX3H5gDxNby6nbR+WiJ56qhHHX5cY+7w&#10;OcnHIqXVvFs91dqihpbdf3bqRu2smSVAxgEA9Bn196/TmX9lX9mW/IgM5Zl3NldSjJHzZ67d3U9f&#10;TvWzYfs1fs36b50VnfKs2MkPfRMwDcEnKkjIB+tT/Zb3VvvM58YUOql9x+adzr2nWemhxKirHhoh&#10;HwwBXBGMZAA6n1z2FJDqEFvcRWkVxGEkjDI7DcykcAnGRknOMcHoe2f0vt/2VP2ZxG4t7qZkk5Z/&#10;7QUtk++3j6cfSpT+yj+zUlqbK2uZIkjPRdQUFSw55x3B7UpZTN6q33mMeL8Mmk1L7v8Agn5eavdx&#10;WJSS0h/dn5SX24YknMhRDkdyOeuKtWOtX7JLY/aXitGP7xCqoTjBJYj6HHPtX6X/APDKX7OjhGud&#10;QmCx4Ab+0U5xwMttycdq25f2YfgFKYZ0uZ4miO4g3yEMcn74IIb/AOvS/smpbp95p/rfhE9VL7v+&#10;Cfl0t4JIi8s6yKVx8qYVQByMnPJAHuT0rQgubG+WSA3Cxoo3JGFIY7RuAkfAUAfMPQnjNfpgv7Lv&#10;wMhEM0N48XktuU/2h8vXPzL0fnsaB+zf+zTa+Y9xMWlkBLSG9fJJOf4T6/5xULKKndL5mz4xwr+F&#10;Sfy/4J+Tt3qt6fEk6QSTmGVYVeNVG8oApJyccZAxzivavA1hb3et6dJd27SQ2U0PEh3MZncbB8pH&#10;c5/D1xXs/wAY/wBm/wAIQavb658NtRN7ahTG9sZDI1spBwwyAXXd3ySOh4wRwvw38G+NDr9nLYWb&#10;RQPPC00kkLFQkLbgU3AqeTzgHNclSm/aRpdbo9qOYU54WpXg9LPfR7bW/ryPoP8AaNmsPEF3od3Y&#10;qjSzatbQ3NjMpZ/IXernAyq/KSSQc49cHHhXjbw3oVvbkGHzzBIvlBX+VWJHzDHIwPz7133jLx8/&#10;jq40XVrnTW0690XUoIZYLmMRtsnimTzY2GGGSACCpUgjBzmqU8Flf3L2ep3Ys0lkAVnGAqN1O/8A&#10;oeoNenxXL9/BeX6s+M8OWo4Wcntzfojya/gtrf7OtuhQSbh+7UNzx6//AF6zbeQQ5M0hcMAA5BQY&#10;xggjg5B7HmvuzRPDn7Nml6HFp2sX9vq04OZZZHlT55OyBSMDoB3P44rRh8LfsuzQYt7OxMYOMmef&#10;C49zJ1rgpZanFN1I/efUz4njGTSoza78v+Z+d995ysvlRyTKQRED8xAJ3Z285B65/WsF7ldPnX92&#10;5uVKuDgAqeuSCDn1r9RrSx/Zs07TWjsILGXOfk+0yg/LxjduOOOnaqN54f8A2Zpphdm3sXeQAEPJ&#10;Mx6d/n7flVvAd6kfv/4BnDi2Kf8AAn/4D/wT8xbq9uJ0W3vdq5kLfINqlieMgcgE+tW4790QKLfz&#10;cfxLgg/Tiv0xj8LfsuyOMWtgdmF/1sgHy+nz+9WT4X/ZgPLWVkCefvy9/wDgVP8As520nH7/APgC&#10;/wBb6d/4FT/wH/gn/9X6Cm/ak1eUmO20yESkjbkykZA6lhjH4jrWdP8AtV+MEuyF0mKeNcbWBK7i&#10;e2C5Ixzn1r8ln/ajuICI9D8PLDdKQR9quZZV47BFUfrTtQ/aq1qG9DWmgxMoB3q00vJIyCuYwQAe&#10;OQa/OVlOZdvxR+9f6x8Oxdr/AIS/yPvv4reP4viZdRX+oaT/AGXfMggmmgA/ew9f3g3EOV24U8EZ&#10;78YT4e3mnw+OfDUVvNJLnUYiqSogG10lUgZZRnGQPSvzwuP2otfliRY/D9uH6/6yToSeMkdD29Kx&#10;9W/al8WukKafo9tpl5aTxTwzGRpmjliYEEKQoPTGD6mt8JkWMVaE5x2d3qjHNeM8plgqmHoTesWk&#10;rS7bao/UXxB4quvEOtPoIgFteW8l04QvHJEFdodpQoxAZjk4wMZ6Yql4b1G78C69FrU2mxTTZJRp&#10;h5kauMYcDO0kAcbsgelfE8/xA+MOoaha/Em68J69oNlNpS2kP2HS2eG6nMisZ2LwrGqO4G4rhzwF&#10;9agn+M3xv8QSHSk8GXNwUfypE/sq7Z4nOQflWXd65GK3zfIcRVxCq0rW9TxOE+MsFhcE8Nib3u+m&#10;lmfqZrHx/wDim+1FawWXymZFuIQVbJGCSnP9OlUdM/aA+LM0D/2xFp1uoClWSASbiMZLYPAPY5r8&#10;vfC3jT456Qm3WPBGtalbhWuBv0u4h8iMn7sO1gPLUjgEZxnJ71v3fxy+IpEr6f4FvIlmO6UDTbnn&#10;HRf9dwAcHiuaeRY/VKd/md8eLsl5V+6t/wBun6KXfxu+ITt9r07WLJySQYpLNdinp95SpGD79vSu&#10;dvvjl8abad44df0qNgOUNuCQeMALtY/iTX5u2/xa+Leo2wkHgW7WLecNHYXhTc2QMkycZB6fripo&#10;/HvxYmE8MvhC/kubgnypE0+43KoYAgAMQwHPJBJ9accgxy3mvvFPjPKGv4f/AJKj9J9M/aG+L7yL&#10;Jqmp2M0aqFBt7aMHPuW5/JavwfHb4srrkWoR3dvc6aGZWzsBG7gcKmMqc4H518WaD4f/AGqNc0/7&#10;J4a8Ka9b211GZPtUOnhXjIyAVeVMEE8YxnPfinadf/GTSZbDw94iudWutaWSO1Fk2nRQXBkbbsDz&#10;uzhpipB2soBzkjuKeQY16+0X3v8AyOWXGWU3sqDt/hX+Z9g+I/jR8ZL+9TUbHUSkUR4gC4VgOSSd&#10;oxn0FY0nxo+J2pyRWf8Aaf2OWRBkLudgeOgx7859a4m1+Ef7UfiVft1j4ev7C3ZGEaz3WnxM7FiV&#10;Y5jIOE42qPmOGLDkVWh/Z0/afnST+xUfTJJHx5lxqFtdXeQCrKwMSxgAgNgAEHOCRwEuHsW171Rf&#10;e/8AItccZZGyjQf/AIDH/M+jbXx78SZtszaxdRxRph0SRl3se4IbII/lWq/jDxTdPPbNq+po0qgt&#10;/pswZR1BX5uPwryfT/2Rfj8unMdR8cXi3t2x2WrXVqy78ZVRL5QdRuAJ2r0GMZNZ95+yF+1bbLpl&#10;5F8QjJNKlx5v+nQgoykiIEtDjgYLYyT0yDinHhrF/wDP38X/AJHLPjXLnr9Xf3R/zPR9a1jXm05b&#10;LVNVvdSssbliupXm5HQktyTjpmuEm03zLWbWbW4+wQW+CWJB2E4UbC2SD6DIBJGenHhur/sW/thX&#10;dvPcf8LAdIgpfH9phnLLnB2o4HJOAC36jk0n/gnV+1z4l0fT9Z1z4hW0lyifbIbOe/nZoLhCCqOy&#10;ZCyejKGAIwSOtbw4WqOalOre3qRU8QKCoyp0qDTafZL8D6Jh1jSdIF6NQvHnXVDYwWbt5KrI890C&#10;SoTaXI2bs4IAIHOThTa3Wj38E37m3vYd2+5UhZA6NkFE2knd1H6V8i/Gn9j79uOOwsPEV1aQ6xa+&#10;H5GktE0TykuY53dN84gTErM5RWJO4jGcAZr5p8QH9uzTLyfVNVi8YRi2OHl+y3AjUoBkHamzIGM8&#10;fWu7N+Hp4mpGpCSVlbqeLwxxhTwFKVKpFu7vpbsl+h+xL+P/AIy2xX7BeXt1AyqTJJIYtvZsiUrn&#10;AG7jr2resZviBDbSPfeJtQmlmy0k7XUi8+kahyqgZ7e2a/EgfEj9tPSYLm5nvvEsMUcP2iZpbKTb&#10;HCpwXLNDhFHOTkD3qWDx3+2teRJLHd+KbkSRpcRD7JcSF4pchZEHlHcrYOG5BxxXK+G8S1/EX3s7&#10;5caYK+lF/cv8z9pr7xH4ztpI4l1++uNxxkXBAz6fLjH+ea5y/wDGXjuG3mRNcu4ZBkrmZ2PydR1P&#10;Gc5r8fD8Qf21LSU28v8AwlES3JACz6fNgnGDt3QDHPYdP1ro7TxH+23D5ySWHibYo3PjTrn5FHO7&#10;b5YC7vUjmsf9VsV/z9X3s0XHGCX/AC4f3I/VbRfFvxGvYlGraxPLAyrsEZlRskZJZ93OSDxgVoP4&#10;z8YSXJtjqU77SVdDM6uoxwQSwHp/jX4l3PxD/adjuJmk8Q+JLKaIEFd9xCNvLfMDhRjn+lTRfEL4&#10;0T6Vf3urfE/WbbWrZofK01mufOnjcne4fhF8vGSGIz2zVy4UxD/5er8TH/XjCLah+R+0t1431TT4&#10;Cr6vchyAdkkrfIAOud547nn8azk8feJb8b7fUnmhI5KySE9eucnIPY1+LEut/tRXxivotS8T3W4t&#10;EHBuT82AduV4OVKn8arSeMv2o9LQlNb8TWqkY4a66eh496zfCVf/AJ+r8TWPHGG/58P8D9rjq3ii&#10;9kZrrU7qIB9yCMup24H3+oPNZU+r6payubma8lyCwYOXVieoAY9eO3Hb2r8UhqP7SGqTrrE+reJJ&#10;ZbTe0crSXpKmTh9vs3ft61sWnin9qi6tI4rfVPFE0ORsAN4cjHGDjpTlwpW39svxNafHdBaewf4H&#10;7A2vib+ypkuGubqRlkPytNIUDHngKignHYnivNvil8bdI+HktlrmtWOr3+n37GFriIGeJJCMouJT&#10;8zkZIXdkDnmvzWGtftYSzNL9t8Uq6ryc3nI6jHrTf+Ef/ab8cFdE1eXXb23aRHMV+10LferDazeY&#10;NgZc5yeQM1pS4Yakva1E49dScTx0pQfsKLUuj6G38Zvi9pfxV8UQazDa3VjFCEyZSd0cOcrgDATI&#10;y2QSRkEE19seDvjL4e8T6VDpHhe7n1FtLWOKVjBLGkS5IAMhAWQkLwTknGa+XL39lL9pK10G9stN&#10;0SyWznZt5ivIEN08cYJVC7AttBGFyMkjAPbw7VvgT+0D4TZLO68J6jbidM5tk82N1T1eBmU46kE1&#10;62NyihWowpKduXbU+fyniXE4bE1K7p3599Lbdu33H6W6trmqTDzvtVwQVGRl8gAd+c/WuF/tXU7L&#10;UHvgLqSKV8rJlmVX7jAOV49QM+9fAN54A+O8KKt7p2roHIASVJwdvXOG42/jU+n/AA8+NUbMum6L&#10;qUTz9TDFIm8KOTgYLMBxjk+1ebT4cSVvbL+vmfTVOPG3dYZ/f/wD9PtD1qzu7WK2v0mmlSPaHkEj&#10;HkFeSST35/OuntrWxsrUS2GUMRwdsWSeMqO+Oo5NfmBpnwa/aS1W6W3j0/VrdJRkNczmAED2lkXg&#10;9sf411kf7O37TcFwlxpui3VxdRHOYbqEtxgdrjc3XGcde+a5pcLJv+Ov6+Zq/EF2t9Vf3/8AAPtP&#10;VfEOqmdo5FLW8e4uSrnydwyAzYwRnPHGOntWXd+PbPw9qT6Brt/9ieOIzSieQLsUnCt1BO4j5dqn&#10;3Ir471T4EftXTLdXuqaDrEAlV2mDMUgKDlh8sgTbxkKoPpjpWHB+zd+0Hc6TL4qTw5PBDZrJJJcz&#10;SLBKoVS5cGSRXYEE8qCD068V0x4co7Tqr+vmcc+Oa+9PDv5/8Mfbp11p5RqOmagyQ3Co4aF2+YMO&#10;WZlxkng5ya5/RPG8usSzy+HtenukhkZZQbmRo/kPKnJHQ4OMV8eeFfgl8cvHHgs+J9Ctb6+0Gyka&#10;2eaKYC3hbOWEjb/72MgjuDXt+i/sQ/Giezga8m0mygmUFke+VPM3Ln5ipxlfU8c8ZwRVS4cpwupV&#10;df68wjx5UqNOGGuuvr9x65cjUB5BW9u50f8AeMiXMgQKSflYA8E+nU9TxXW6VpFjdRAtqF1DFMoL&#10;R+buAcdGGckEc8dMdK43R/2Pfit4ega5l1Pwrqcm37t1dmXGMLwWZVBHZwfocZx3Vt+yr4nl0IWj&#10;T+HZ9TgO8yR6jLtWMkkguXIyDyMjdg8n156mSJqyrr+vmddPjOSd3hX/AF/26dFp+mWlu0lwBPc4&#10;zH55XdGWj+UDaTjI7nArL1uSU6okUF/LOLZUaSP5cxGQj59g/g98cjIzXz/42/ZQ+OWp6k9h4duN&#10;J1EH5pDY6nACj9ejSpzzk4/ECvn7W/2Wv2gdHkY31qs85BAKapbSlkBxwRPnHtSp8Nxvd11/XzFP&#10;jipaywr+/wD+1PvTTPih4f8ABWpy38GoRanqMCmV7YSxlYooiolds8guWVFHUk8d69T8LfGj4a/G&#10;vVdS1HwvqEmnxaVbW0VxHdgRzfa5HlOQu7ayhRtJUfMcd81+YngT9mX46XOqR3FnBa6Skp8k3N7c&#10;ReQ4m+XbnLhwehxwD3zUHiT9mT4lWGqSJa6roV9LvCyT2WpwqiynJ2OzlAH+U5X72a92WWUpYV4d&#10;VF6/O58k87rrMFjpUmvLXtbe36H6haneW/ntcRXi3YtiwCx4Zj06KG68856cVMk7Mvl/Zn3Y+48Z&#10;DKcjoSM1+UNp+zf8arhXuLaL7O0TeWZH1G3hEpAH+rLTKWH05PHHSuoX9mH9oO0uWtQbYmFQdv8A&#10;bNr37LmYfNz0HP5V88+E6X/P9f18z7KPiHWX/MK/v/8AtT9b9Lt45LWIzLIisRxt2gntw3UcdPUe&#10;1azXemSM0EcoLxnBBxn8celflBZ/sX/tLasJZ4ILYFELhJ9WhDqqNwcmXAOW4/Gtqx/YQ/aKukme&#10;eOx80nZhNUXZlQCQZBuXcfQ8n+d/6r0mv46+7/gnDU44rOTf1Z/f/wDan6giOJjtJaJAxWQFDhhj&#10;oCRjk4znPGRVSeCCG4Zr+MWwix5bSlVUg54HpxX5aXv7D/7RyzF4rO1mMuAIv7YiUsxBGdpdd27G&#10;R68euK5i4/Ym/amkhe4uPB9wF9PtcBdgTxtTzsn2FJcLUv8An+vu/wCCZvjWtf8A3d/f/wDan686&#10;TeeFZJooLzWbG2DguDJcRRgt3wCRnPtzWrc3nhDj7JrFneowOGtriOUZPGDtJ5r8NfFn7JPxw8I2&#10;kWq+JfDD6XYSSeUk11c2wTexAVWbzSFY5HB/lzXWT/sG/tLWUUct34YS1jlRJY5H1KwWN1kXcu0i&#10;4yTgg8DitHwpR5OZ1l6/0zCPGmIdTljQd+13f8j9jL2DRlcQXzJG2zeVyGyg79uPft3rhNQ1nwB4&#10;SvbLT73UYbL+03eK3UuSHkX5goLHGT7dTX5ZJ+xV8e7V2vLrQ7W8gjCqBHqlqWfeQNi/vT82T0Po&#10;a62z/Yy+MurotrY+F4LSaWRsS3mo2saRRjGPlV3OCT6ZPasP9XMMv+X6/D/M9BcX45afVpfj/wDI&#10;n6bvaeD4Clre3gUyFiI3udrMBgsRlhnH6U3Ul+EumQx3Wo3VraxAjDzzoigKAR8ztgg8HjuM9a/M&#10;O+/4J/8A7QF3elbaz024i2lvM/tW22Agfd+Zs57Dj6kVLY/8E7v2hlmSW6tdItY8A7m1COTvjAEa&#10;tnHtn2zVx4dw6X8df18y/wDXbGt/7tL8f/kT9N9J+J/weeyZdI8Q6Wm1ieLyFNuR1IYjBI9ef0ru&#10;/EHizRNc/Zw1f4hvHC2jaFeXEFhfqcxzIkioJYzwSAWxuztPOCRX5u2H/BPr40R2zTjW9EgVjgx+&#10;ZMzkg8N8kB98Zx6cV7/rf7A3jHxN4csLS/8AjeL6Sxt4YorLUNPu1sIZIVwsaOS67UGVVjF04xji&#10;vQy7L8Nh3JqqndW3R4ec5vjMZGHNQa5Xfq/0O7v7nw5rq3J1i8sZbe6+Z2E6MSEB2AEODy3PXjGe&#10;a861DwX4Ju5/tC+IBarcMsRiF3by/NnIK5O5fUc8YxUHhv8A4J+XyW7w+PvihpVqFYoi2ulTXGVO&#10;ThWlWHdn6HGOK9Q039h3wjHbmPSvizLEVf8AdxtoC4O7rtG9W56ntXmUsjw9N2WIX4f5n0k+NcbN&#10;f7o/x/yPNx8P9A0zVkvT4qikSzRZJPMnhjyU+6N27gYAznJODyO3VNJ4OvL1Nau9UWJrRNq7bsLE&#10;qvkn7rYOSc5JPbHSodd/YK+3XEsqfFC1S3ZWQi40GbKqrblDje3U8nAGfpxXkkn/AATc1C4tQr/F&#10;HR3UN8qLp10ANw6hdnXtzjjvUVMjoN+9iEvu/wAxLi/HdMJJ/f8A/InsP9v/AAut7p9VbxJZ/aQm&#10;0SNfIcAZU5O70zXSaHrfhi9g/eavHqsbKREY3VwU4bIbj26k4yMda8Nm/wCCZkMyCH/hbVo6Ns+V&#10;dInJBxj+KRcn09qo3H/BNCWNy6/EyzdrdgFD6LIgIGdxJErZOP1qXkOFt/vC/D/Mz/1px7euFf4/&#10;5H0d/wAJZ4Bk0mSwj1NLR9yxOFnQyJMCDjKZ5HfI6dcVf/4Tb4danFcWf/CQWMpUG3mH21FYHGSv&#10;D5Bwc+vvXzBb/wDBNt7jSpb21+I1lFOqiUpPpssQWNOTu2u2CAeRg9K9P8Of8EtfEF9o4msPGmmW&#10;8ghFxAGtZHR+Ny5JUFVY43cNj3FXR4ZoVLqnWv6L/gnJieLsTRtKph2vVv8AyO7tLzwTpF0t1Y+J&#10;lsIQfmh+2QyROcD+/uPQdj61tR+M/AbXXlweILaV3UMwW8jGVzjccMO/HGK8P8FfsNeDtQ0+eL4h&#10;fES1i85sx/2TpZnQ9mBeYRnB7YQV3Fl+w1+y6ZIY734g63d3EQ2ubewgiIB4XduDYOejVyyyTCJ2&#10;eJX4f5npriPMZK6wcn9//wAiekWvxF+GmmXKaG+t2ay7N6wm5UsUOfm5PI696m1Dxd4T1K1m/wCE&#10;X8cWunXKKpELzwOmAe4ILqCAe9czafse/AHw/qsGq2PjvxCwik3NDNZQSCYZGN23BPy8fkT05v8A&#10;xa/Zw8HeOLqy/wCER8ZzeGdK0uExpbDTi7kY+ZgROiqz44+TAOM1SynCRf8AvC/AUc7zC/N9Uf4/&#10;5GTY+PfC0M32bW/GNndS25aKUC7gUTccOOQVBBHAPB7122g/HfwfpM2m6b4RvLTWb0XMMNrplrdR&#10;yyzPuAKbRuZVVcszdlBJrw0fsg/DGbR449Y+I2pvfFwIZ49MjxGGHBdPtPzDcc7sg/oa6T4Pfsu/&#10;CT4bfE3TvGeteM9S8SLpm50s47NLcSPjbiUm5k3R8nchHPTPWnh8uwNOan9Y2d+hWOzfNK8JQ+pv&#10;VPub/wC0T8X9D8P+NfBjP5tlp95NHeanK0hNvslSWOAeWHdX8qT70mW2p6YrG1z4yfBWaR1XxZp9&#10;3hSV8i4APynnDK2e34/SvVvjR8Df2dvinfSahpV3rHhO8mWXzRZJEYJfNOWLxl1bO4Bjhue4PWvC&#10;fCf7Ivwl8P6ut3deO/EFzCpJEa2VuhLdNm7z2wOmTt59a78zhgMVNTlVs1poeZkM81wNN0oYZtN3&#10;1+X+Rh3Pxw+AkkLxtr9vNFKQCZLmWT5uowx5B9MGtXS/jR8HbctaJ4hsEiCszR/aQTtHfnOD7Hmt&#10;nXv2SP2eby/u5dI8Q+IrBHYHymhtrgcA4O5pFxznGf8A69eXj9jj4Uw38lne+NtaiNyoK502IsjA&#10;92S9OQw79K81ZPlzf8d/h/ke9/rJnSVvqn5/5np7fGb4NWUy22p+KLGJpQSm24jIVQM/MQSBnHcj&#10;2rLi+Lnwlu4F1DTfFFlLHubAedFbCttyd7KR04456jjmsGy/YY+DNxC9wvxQ1W0mZ1eJk0xWKqoO&#10;FAFwynqCc9McHrW9D+xB8HbO3jnsviz4iiu4nYebHptqG2yDDLxICd3P8WOenXOiybLuXSv+Rj/r&#10;HnPM/wDZH+I/Vfjx8KNL0l9SbV4dVaHDG3spoZJiv94KXC4xkk5GKzB+1J8EVVRNrBgcgExsJGK5&#10;GcExK6E/7rEe9WvDf7Gf7PcOqv8A2r8R/EN3DCpWSB9NtrZZnY7s7hId6/3l9OCa76y/ZF/ZftbS&#10;K2l8ceIHeNQCUhiRT7hVyB+daQynLbW9t+KOepnmdOV1hflaT/Jo/9b3S2/Zj+BS6mdUXwnavMRw&#10;rKWjUr0ZY87R0qtq/wAJfgH4fguDqWg6LFGm53FxDEzqGIHG7JxkgADoTX4x6d8ff2gLa5PmeLdU&#10;QzYJPmLnI44yvH4YqTXfjB8YryATT+KNSuS24fLOiLk8HOwDJ+ua+Hll2KvZ1fxZ+qUsXgrOfsXZ&#10;f3Ufqlb6J+zVqMQgvfDGm21u2USWKDZxzkApnHHVT2NdL4U+Fv7MvhzxHbeIvDGi6a2owHzYn/1o&#10;Q54KrISCR145GM8V+JDeP/icIVD61dPtYtguMAnr8vr71rWnxC+MU0sRs9UvHkQbkCMGcBRuJHUj&#10;ABOR0xTeUYlLSt+LLlm+XyelCS+SP6UrX4iQ2NtJeweIGso0+Z/9KK7M9im49fTHX3rOPxtt1Bf/&#10;AISedi2D5ZuPnI7ZG7d+Yr+b5/H/AMZL25dm1m9knmbDfOGZmbnBJyTmmJ47+LVvJ5baldrMCpBI&#10;XeMc9xnPvTeVYl/8vl97OeGNwV/eoy+5H9MT/GC+ZE3ahdPHkD/XEkEDpwc9x1/Gn3HxTjhlhYX8&#10;rvJxlJmbjrnr61/ORp/xc+M2mwtjxDqAiVmEe1l+bPX2B5H6V09j8bfjBIoEfibUI95wAyqxJPOM&#10;bT3PBrGWCxa/5eJ/ebwlgpbU2vkj+hhPFkJd7uLWp4GfO8ec4DHHoDjPpVY+O4TGsK3d1ehwQMTs&#10;A2evJbI/SvwUX48fFNIN3/CR6hJhcgCOMnI7j93xVrwV8Vfir4l8RpHrXiG/i060IleHKrJLg5G5&#10;kUfKTgEZ6ewrJ0cUk5OS09TrpYfCSnGmk235I/fmz8cXkr7lvpPMACGJ5QzHbjvyTjivyB8U3t54&#10;N/aNvNREcsl1cahGlvOgQyQvNOI1kIZWwoVwONv445+0PBD/AG+x07UBYi5t7kPcG68yPzopiysi&#10;BDgncCcsCNuMY54+VPivo1vqPxRtPEVxBLB9nvLPEKMxZnW+VDlFLKMYBOCQ27dkHiunJcVUqe0j&#10;N9DyOJ8upUKlJ019rt6H09qPjrXrW3CwXO5oQNnyLtGQRweADgkce/auAvvjiNCmZY57ZZIyPnMW&#10;WBBzgfKc4+td3rljBNpF9E262EsUigqCrICMA7gcgg8g8EV+KXjN/iJpeuajaarrl5JLDLJHIfMb&#10;LlDtPcZ7fnXh5PQqYiTTqNW82fW5zWw+GpqXsFK/kvxP2FtfjJ4s1TVLGfSzbX9ldRStPJG/ly27&#10;RBcOQ2Pk5CgjoeO/HYJ8S7q8eS0truO4vvlZ0aVWcAkfe4fkHoMHnH1r8L4PF3jEafDCdZv3Fsjx&#10;RHznCojEMVHzZ7An6Ciz1X4hebPND4gv4pIf3rsLiVWOAcN97rj+dezPIajd3V/M8CHEGH2VD8tN&#10;D95ZfEWrpLDHFEklrcs5nZJvK8nYvyEIEw+W+XGQQOeeRVS88aajFdxCS4uJlchFIZpGDgFs5HKg&#10;Y6njOB1Ir8TLDxR45nRIrzxZfRNLj5ftU2SD2Pz4HpzWm6/ERWNzF4kuxEDzI11IMc84O/BPWsP7&#10;HqJ61bfedcc5pON40L/dofttD8U9Wiae2+0XF2jrueEyIUQhc/Pk9D0xg9PTpg3PiK6vrVvIjjjN&#10;0ySSQxbVX5juO4nAYEj068ivxc0+Dx1ezPPFrt9FcyjJkFxIQ8Qx824Md341LZL8TbeY3EHibUIW&#10;CjBW4lOFIYgZ3cjA4FE8pqNW9v8An/mEc0pXUvqz19D9mL/WbJUFxqkUbQxoqHcwAbDZERAHzDPO&#10;D8vtWPqfxYQ3Cy2NuZmij2+YjtFhAMBMrjoBgD0r8XZ/G/xFmkZD4n1CQbsktPId5HTjd7cVBH4q&#10;+IzERnxDeKjZPMrY5/GrhkFe2tb8yY8Q4O+uHb+4/aOP4gXT2P2u5drS3i28OzYKjlQGflsEDHXF&#10;Za/GC50m3nkstVl07+0cySyWk4818/xMVGWwB0IOBx2r8i9Q+IXxY1KzgsrnxTeyW7gYR5SQNnt2&#10;Ofzrk73XPGlxcE3erTOj4ZiDgEj096qjkVZayrfiwrcR4O3u4b70j9t4PidqGsRxwWevMWQLjyzk&#10;/MSACsgySe/HX3r4O+O/ijU5P2l9FMkwuv7Kl0252lY1DSSMm7cNg352hTkkc/XPtXwt0zT7Lwx4&#10;d1C0lSYy2sZmWUFpWmbDbsqeGUjPIOASRjv85ftAI8X7SdjaSQgnydMdlXk78Agc5B6Yxj0+lacO&#10;TksVKDk2rPf1ObjnD01gYzjBRfMtrdUz9pdQ8XqJtReSEaXEm3bDGFEaBAp3RHcMq3bG3gcCub0r&#10;4jmWRDqeqiKI8oCuUlzniPzOSQQeNvAry7x1rL6nBdGztRHc2gRHEhwIyFGQC20DHUFuSCK+UPib&#10;4c0P4ieB9P16ZY21vRUOyO2XzV8lS25GD45ByeOT+Qrw8VJyxM3J2XM0e9lmCSwNNxjduK/JeTP0&#10;1/4TW2uIw0NwmzOCoMYBB5J284zR/wAJ+Ix5dxMrSZwM7c47c5HavxI0T4fLqoMdsqxzthljED7m&#10;HrgDoMdenQd60j8IPEdpZyX2qJHAEDOcRSfJH/tHnJ9cfSt5QSdnU/D/AIJh9Rk7Wp/iftBdeMIX&#10;VVkaJgxwAHXP6HpWLceI9Livkv8Az4oiYmj2bxsIUgkgZwOT14r8N7zQjHerBp4+1CNT5hEbrt9h&#10;kZLe3bvVmLQ47i5GmMphnBb5HgPzY647nPbOM9quWC0u5fgYRpNXSj5bn7dyfEiykgXTpb21FtDK&#10;ZwhZM5YBWw2R1wMisrV/iTodhGk/2uyWMnad08aBfTlmxz+FfjvY/D+W6lWIRmJ3+7utzhse4zj8&#10;cVnap4H1WGZtP0bTZNQuu7LbHyVPru6HrUrDKTtzlPCuK5uQ/W8/F+wuYftNo0FzAcEGGWOTKE8M&#10;GUlSPXnNXrH4q6XP5ixSLnk7lG7HHHJ4/nX4sXPhjxzpcjxXulxs0bEZ8hgMqT3HHOPWs1NO8bTj&#10;y7e2WMhicrC23bj7uD3B5zmtP7JvqqhDxMVo6L/E/dRfi9plpA4DR3DRDLMGVFA9+uOayrH9oLw1&#10;q0KNbskG92VMnJYKMlhgqeAfQ471+GkWh+PYLyOAb3+0NwPJyPfqMf54r1Pw54YnvtNNzrE62s8P&#10;DboCSwOeUwAe2OlFbAOnG7qX9C8LyVXb2LT82fr9D8T9O1yGQWtw6RxqSXJJU56bcsffOM814vqX&#10;irU/ENnr3h6K6FwtzBJAI3RTtEg2h2BxlcN34PevkP4WaQdP1SWazspft0ZRYJnj2yReYR86xEHq&#10;MrknnPHGa+qfCehzR67r8iok1rNHELe4gl2yyJjEitjJ3FxwR3ryp0mqqu72t+aPbjTpww8/d3T8&#10;7aM53wl4Tk8E+DodK0iSSzsYNTt5tizkrODIgbKADIPGSScFRgYPPU6tqT3Oq+bJZw+REoZGYkbc&#10;IdzSBsgAHPIBz+tdfqOg3j+A7vU44jAtndIyxgg8CeNTuKfePXhiQOCDXx1458XLY6ndW6TfZorS&#10;RA8m1jI8gBypwBhckjJz0/P3eIqUp4iCXb9T57gFQjg6kpfzfoj2EftI+C0vX0xL22aODcFeOVEj&#10;4O3ALuCQeuRwR0rWPx+8ENp1wserWVnKQRBI0ySt7ZXcMgn0OK/OvxtoGoa7q51SxZrea8wzIqhX&#10;38nIVR0Oc4HrzXJ3XhXxLsCzR3MSREKpMWACVyQSQc5HrnisqeTUZJPmPTxGbV6cnH2aaX9dz9Fd&#10;R+PcEMstzoGsaSJSm0oZ4eH6ksWYH5gcYHGR3rp9J/aD0kaJDd6zeWiueH8mWCQHd3wrFgP61+UV&#10;v4Ev3mEjCQYO77vOOD0/Gvb/AIfeDzqaHSZpGilhfKsYdqsrHkAjoRk4GMVWKyijCF1Iyw2bV68u&#10;WVJI++9R+K+l65Yxpomv2EEiBl+e6jRwsmBkBm2nAHfntXPxeObaeGSz1DxdaqgkYtEs9uwOeQcE&#10;4Bznjn0OeteFw/s+X0t087XSqsSLv/dqww5OD+h/rWnqX7PDNDHc/wBqW03B2ExKDtHOQc89O1eT&#10;yUErc/4HpqnWd/cR7x/wtLQdNt4bC21mxWK3OfLWWJciQ/McKRjnnp+FbafGXwdCskjeILJTJjeq&#10;TxkjsAOep6nj618iz/AiVYHl0y9hu/KGGSHDS++VDevXOMDJPv4vefBHxtNdS6hHuj8uTAHyAhcH&#10;BALgEDgcH161vRwNCo9ahjiKuIppWo3P0V0L4y+FTqANj4qgjbJ3LPPGcjd6ggAg99wyO1eu2fxd&#10;8K2UBmHiCyknn4Oy6i+6CC38ecZxzz7V+Sdh8J/GF/M8n2eVp7Yxgkxqu/eMbsFsYP0+uDXrdp8F&#10;9auLOO6jtZZHaNmIKICwHTaxbj3Bxj61VTBUqb0qGUXVrb07H6Caj8atHLBo/ENr8zNED9oh/dsA&#10;T03c8jg4x9ahuPi3dGzS702+huUt5VSWWN1kA3cc7DgHBHX8PWvgq1/Z68T6kRItsILclUKMU8wE&#10;9cqpO0D3BJ5+le9Dwvo+g+HLvwZ4bhDWENtvfYAGeeM73cHIZiQOeOnToa5MRThdck7nfhsPLlan&#10;TSsfRHiW2b4kX8XhzWbWe5MEDXMcm1lG8EL+7YfxgE8cAg9xkV5P4Wu9X0ltSZL+ZrBJ4oRGcEIY&#10;IEjkRfujaCo24A719M/DSWK+8YQK2JLU2T7X+XB3FTnGc8Ac4BXGc4OK8u8V6fD4U8beItJSIzW5&#10;vBL+8CSqyvBGcJ1IC4x0yepr0q0m8pjfq/1Z81l9NLP5pLaP6I8A8T/GTSPC2tLbXN6qu7RvmQsv&#10;7sfe24O3cBx0yN3p104Pj14eu4BHBrdtFPNKQXmkjjwhJOzG4kkKOv0OOa88+MHw60L4h6LrNjpd&#10;us2pWzJPayrtUggESwgADhx2/vAV8aQ/CDXtGjee90m++zjjaI1BJzzjI9B9KwwOW0KtJNyaaPp8&#10;zzDE0ayjGknF9dT9HLb49+ENGBtZ9esltV+ZfJnhZSGOcjHqe2DTNS/ah8Eqgto9YheONQVcXVuD&#10;npgguCCOa/My++GOuahI0em6XepF9470wSSMYHGMDHaucuPhD4re8EEel3hJALlk2hSTg546CvQh&#10;k2HtrUPGr5tjFLmWHT+8/SuP9qLQYbqN49ZtIim4eUl3bsWzjO47/wAc8d+TXSWH7YPgyKOWG61i&#10;1S3iXCobq3YsR1wN3r/9avyom+Enii2kYLpN3wcAgZJPTPA79q14/gl4wl09NYl0W5S0PV3YKSVP&#10;XDc4J4HvW8MowsHdVPxOWrm+OmrPDL7mfqta/tRfCrU0ButRs12BG3m7gG0t6DJBI68cjpUUn7Sf&#10;wktb1GTxGDImGIW5hK88nkcEcdvpX5cW3wpvrWD7RNpV4pA3AbgR8pxztBIP1HNWdO+HV/fTSKNG&#10;upZNm4bJVKhOPvfLngdhzRUyXD3vz6fIKWcYz4XQs/mfrJp37VnwUlEkV74iZAQPmeWMgZ+hrH13&#10;9pv4SWl0trYeJ7eRSS24zpsX5epZSR+GK/NPS/hBqV5cWw/sS68tnJmZZVX5ACQFLKME+pzjHSu8&#10;j+AzahArW+jT7wMuWuUbj04H15rOWW4Vu0pnTTxWPXvxo/mfZN1+1T4Dl01kXxPblwdpwz7/AC84&#10;ynlgkkA9sHr0p1l+074TurIafaa9bfao5ENsFEjeYGK4XaFDb8cY456jsfhOT9njxPDqBMdkLZDn&#10;aGmBG0HgEjIr1zwX8GT4Iuz4i1m3We8CH7PCH8wBjwWJ6DbyF5689q5K2W4WEW4zb+49TDY3G1Kk&#10;YToRim+z/wAz7r0vXNZ1ZftMUrykSPE7J2QjngHjcDj/AOtX274U1Q2PgS1R7jypLXSgxkPyrHEB&#10;lyGIPQDgjPI+lfn58P8AWorhptJs40UsAQdpXHygccZPP+TX3n4Ud9M8GQpG0ciW+ksAJNxAYYZV&#10;2Ejd6fMCR1HXFbcJK1Son2PC8ToJUqSS6v8AI+Q9Ovrp/BunJcQbIzZxhsZ3PuQEEbQwyeo7HNfN&#10;E/7Rvwu8FapN4f1m/Jv9LmaPEttK/lMrYOCilSCOVPPX6Y+p7PW1vvDtu6uoi+zoAir1ygz+Z6e1&#10;flL+0B4BuG+Jt5rNvAPK1cCZdq4XcgCMOMc8Z49a8HLKNKtWlCq31sfbZjWxOHwinh4Ju6TTu9Pv&#10;R9HSftgeBUuIz/aLyCUsXbypk29hxsyeeRxjHU1rWX7UfwjubeeS/wBemN0qjy8W1wevUD5MfTpX&#10;wxZfDa4EJup7JniYjDKhbOecDgUW3w61AXEyxWMhPIGIycAnjt1r6CWU4N6cz081/keB/bWaf8+4&#10;6+T/AMz7o1n9qr4SEvDZ6q2doUFrWfBVeg5Q/hXJP+1J8Mxc+a2oT7cAHybeRMkZ6ZT3r5Jm+HWo&#10;QK4ntpfNbkDy+wPOeM9afD8O9RR4/MsZGbkf6s4CkZz+X5UqeTYJLd/f/wAAJ57mi0UIr5P/ADPt&#10;KD9rT4VeSIbjU70qdpYfZJSCT15HX68fSo/+GrPhO7AJeXwVcgL9mcMwGe+cc9s/jXylafC+7v1M&#10;cOnTs2MqVjOM56dP85qCf4R6rHdtHHayvOqklPLYYx6nHHtSWU4K+7+//gFyznNrX5Y/c/8AM+tx&#10;+1f8LrbckWp36KRwPs0jdh34569/z7Xof2vvhtaW7xRa5fNk4A+yycZPP8OK+S7f4TavJNEl7YTx&#10;I/rEQD79Dj8ah1D4S6pHcKbW3lZT0BjY49zxQsrwV7cz+/8A4ASzbNXG/JH7n/mfTDftZfDmxuBd&#10;/wBpX93vJ4ED9Dnkl+npxntWZN+1j4Cu7cobq9XnkeQeMEEEnIzz/wDqFfM178KNb8lmNlPIV4+W&#10;MhR9MCoo/hN4njWQppk8rqASEhJ2jsTxx0Oa0eVYLe/4/wDAMXnWbp25F/4C/wDM+1vhV8W7X4ka&#10;pf2mmXt0whh8x98LBSM9ASPz5PFe2w2lgsSq97FGR/CxVSPqM18+fs4eHb3QYtUkWAw3Eibp0blh&#10;yAh45GBngDnP4H3o6t4Vuj5/9pW8m7+IsBnHHda+ax8IqrJUlofaZbUm6EZYhrmfyP/X89vvBvhm&#10;3iHm2FpIy5UKIkyC31X8azIvAXhWcxmPSLRfMX5W8lGGQDn5cEckfh+teimxthbZsnBDDALYHzOc&#10;Nn0AxVCe2s4I4kE6Cd8M0aA42tx9OCDnpntX4rTxM9rs/rueHpt6xX3Hmd74O8LLfMI9MtTGMDck&#10;Sk57ADB9amXQdB06ZEhsLeE3EbKGSJR833cnAPBwRnFd9Nb/AGdjPBb7lVQRkYVmHQAHgZ68itJ9&#10;NW50ySaeBxHmAL5aHdv6sxYcDP8ADkdK6Prcras5pYamtVFfcc1p3hLTpLozJZ2sG23DJEwjVwx+&#10;XJ3DIHB9wPSlk0dLy6WKC2jmaWQOoUKWG4nABAI5xjg571omLTFBZGmKsgDgDLo44JVc5Oc7uRg8&#10;89hr2umw26m9KyC3jb5JQvJbAHKceuM4zzmsnXd7sPZpIwf7A0yJJXvbdZZo2CLGqplm6bQMEsQ3&#10;Udx6YrJe2FqpQRbQX4Vgu0Ar9446NXRzTkSyWWoK++XG1kIUgMRySOoHbjr1rlbmSGK2k+2yyS3j&#10;kIGXgLgjJ3A/MTz1B+tb0pye4nFLoX5X0+zjWH92k78MWTEYAIAZSOpPOeMVwvjIWUot9Ts4vJht&#10;nKEqPmOcEncRg4xnBxXZPpceoxB79ZJnjK53sVbD5wMdWIJBPbgjNcnrOmINNnjfay+dH5ZVd2Th&#10;htLEgKD689K66Ekne5zYlNwasfUPwb8dWzzWfh9z/oIZmjeQbZNx+b1b5euMn+dL8RbvTfD2uah/&#10;aFrHdf2rHFBpzwN5brOt7GVc5Yk7SMNwMg4Axk15H4Yt44ptL+yoYjHKmWPAQZA5wenr/kV6J8V5&#10;IF1Fx9qDvp3lSvwDHI0cyFI4w4IB24YlOuGzyOPWyaP72ol1R+dcb01FUKn949SuL6TULebzlLxS&#10;Annrz1Hfg1+bfxV8G6X4k8T3GtW/7hZGkDqoUjKHaSMDOWAB561+ieoKbqK71Y3C2YW3Kzb8soCg&#10;5f7wUAdSMc+oFfI3jrw0tjm8VWktWIV5NjbFzypVuvzeor53Ka3s6t0z6zF4WFWk4TR4NoXwx8Ny&#10;28sF60kmGLKQdpTA/hHv3J613dh8HvB01k1pELo3c08ZkRwGHlKQQVbA5YnB9OOK6nw41zGXS2xb&#10;B0w0u0Fm54zkcAHHbPqa9z8H6TYLb7ZY/Iu4382CaR1jMykbSu/aSAM9uv516+LzGpG/vHNh8ooK&#10;C/do+e9T/Z/8L2LRG4SSH7Su5FD4xyRzke3Yke5q7pfwNsJEt7N0vZ7bzwAB/qgpGfmKgjGevX07&#10;nH1Zc6dMJI5BatftaqwtnlLb13cnlw27vg4ziqkmvarEEZtP+wvGDvBm853PUNsCYRQO2Tk+mOeD&#10;+16zVrmrwGH0tTVz50vPgXZ6edJ0xXuIPPcyxSxZDDzGwdyyBRhcchiODyRWbbfAC2F7dmTxOZJY&#10;YlxgxxL5IB5c/NwnOcZPp617X40+JuoLYjTowJpWwBvQpFFnpg7hywzknODx7V5tDqt014ramkQM&#10;7FQ6SIwJQA87ScAKQCOnb67wxFZxvzWI+pUXZNbHherfAaeTWJzZ6tFewvIwSUgrv56nrz79D6mq&#10;6/BDUw7Q+cjhRlVXJYHuOBnj/PWvp60ga3mljZ0wgDLhhtwe3rkEDHXNX0t7yBPt1q0aLK2WZgw2&#10;EkgBmXIGa0ebVlo5GkeH8L8SifJh+Cusw3O8SwCFCB5rhgSSOVIxlcZ6niqH/CodQtJXe4MXkpuJ&#10;KZc49APSvr95ZblmVsSRMcjP3Vb7pBBJyTjNZGrwNFpl4ZGETxxOQoBB5U5/H6U45vV2YPhzDb8p&#10;vfDHTxH4R0iZXjjYlF84Ab0xjpnOc8jb9Oa+W/ilNpkP7U8arDJbyRPpoLqCWaSUp85U5BZi30P5&#10;19hfDa/ii8L6W19ahWihJiIUbAoY4bGR8xxzgdPSvhn4v6lNq37U6GR8ZutNhyoVmi3CLDAZGSvU&#10;DIrv4Zk5Yyfo/wA0fK+IK5cBD/FH8mfqr8VrKLTj4jvIIhtVzIwkYLlvKjBJKjAYnJDY69BXkPhO&#10;w06PSUvrWCT5yG2yPkD5RnIAx6+9e/8AjnSLTRdX8QWEqnUokZfPcjmRfLQnI+YsOc4BA54wK4bw&#10;+bG906SSwhSK3DAqhXkZAzjJbB9s8dq8HMJWqVV/eZ9Nkk19Uov+6vyRi/aDbvHexKI3RGVCxypz&#10;0GB+HXP51U1S/wDFGpQzRSyPci3O9h8pjZDwcKODtPq3Tmuoks7MFDJbqXiZssQMncOvQdcCrKaV&#10;Nb+WIGAWTcAqLxyc7eP54rz4zS3PQk1e7RwFtp9olq3mWUeQcgg9S2DgDaT+ZOKu2GmwxSEiIYlA&#10;KlR82R7jBPPY11r6WrSJDJtwjHcQzDgDtxz070R2sKOwiYJtG1dpzjP+yefxIqHNsbqI529SJWEu&#10;VjkAOGwRj6Y79a5yewsA3ynypFwwIOWyOmc8dCfcfWvRdYslufs9vIrqpQkkfKSRyBn35+orEurC&#10;2gaRCMErj5+UyecZznr6g/4EXYzjVTPJ9c0ebUL+ERxiVUy5AJ2ljxnacHPX86zZIEtWEM0f7rKq&#10;xVdxJ+nX14r1udLm3ik+zwjUI2TASKREkVs9fndQy49OeCKxJEuCi/Z7UysSN6O8cZVM8nLnB2jq&#10;O/at/auyRpCadzkbGawSPykth5ciH5mjAYDBHHOF3DIPAPfvUOsLp9xbPFHZglYv3p6Y246Ejg8d&#10;s5z75rprrT4xMohtcuyllJlWR1A5B2lgSOpGM+v1palFaxLGUtxaFEUBnhU53kbiXx7YA9Oe1ONT&#10;W6NdOh5zZ6tead4lS5nt5WtAYfmkeXgx4Chiq/puGOO2RXtfgXUbTXk1tZLWSyZYgoyXY7HDEupY&#10;ngnlRivJtSs/7Pv5Zr6N0tLqFGYvHsAYOpQccZZfUfrxXY6N4u0jzNW0hrbZctaRxkQxAEqy8nd9&#10;7jPcEZ966LczTiuxzVo+5PXozv31rV0+FHiRbUKPLvIIy5+8zGaLDEDoOenTtjAFfFurLpMHiAf8&#10;JHA6XSSNukUFkmG/kF13DcRyCVwOOfT7Pljil+Ffi3SJCsKjUI4o51GZBJ5sQ2NgjlSvBIwSeBxX&#10;w/qSC2v5luw0sltM0W7orLv4DDA3jHQcHPII5r6zN1+/Xp+p8LwVd4Kp/i/RHVa3oOlySN/ZTLPZ&#10;GRhG7hRujYZ5AHO09TjtxkVgI2qaW8lhaSSJEjFP3UrLGxI6gDj06D/GrNtdxWGkl5QrGObgsVBG&#10;4EAAnIPHIxx+Na13dQSNHHvAR1UcA8EcdvTnsTXkRqNaPVH2kqXNqnqYv2vXJX+z3NwlztGMT2yS&#10;kKOqg5U4zyORiup8PTD5l1Ew2YcFVe3hK/wkYcKd59PlbIPOTjFYAnijttxJF3FLuC7cgRn/AGic&#10;4yP1qYXUdrG9xI/+lFt0YUggN3yOwwO3rzVVJJqyMoUne7/M9Y1fU9K1jTFttPvpHucrvjcFSrRL&#10;jLeYUYKAMgMN3U4rj9X1K+WSJ9WZiAgMLv5kaZYEkdhyBnOTVCLxNMLSQX8CzC7IVmdIyQQSu7IA&#10;YcA8gghaltkuNUuzB9qZ0t4xFsYYKLwFKudwHOTn6+lckYqO+xtFNK6Z6h4L0vXJPtHkq1xIDGTK&#10;xcOPmyG3BuQCAeT9eM4k1vTNWcBvD98+qwLu86HbmfcD8xj2K24Z9AD+AJrCtLCyuLxrKzluILZ3&#10;XCu+5t3TPzBwxyclgR+FYF/p1/Y3Cpb6/Ok24nd5YJ6YA4IIwOMVnNx+Z0Uozbb/AK/MsaV4s043&#10;8eny7bFYWAmW7ja3+Zs4L/JkDOcDbnnpg5r6Pl8deGtJL2+qyk3EcTeVMSFjXC4UL5iqCoC4C4A6&#10;9Oa+e7PxD8Q9LM0EOpxXyOY9oaMBtjZyfnDY7A7ccZ+ld5baxdys8uoeEBq6XEWZd0u6PGNpChpS&#10;c45GFHODnIyJ5YN3f9fkKrGo1f8A4H+Z3ek69o9xJNc2t1JDcSJJ8oTaAAu7n5tpJ7YGc+tY3g/w&#10;jI+pi/0/xUZixUGC4iXEfBwhXcu8e/8AI1xrX9nqjSWvh+JNH8mFgVTfiJcH5XZyzb855bjtzUPg&#10;Xwh4sIi1RbuDVEEhaKCBwZV2tkllBz+GOe3rXLJJRdmd6ina59ieAfDX/CMeKbJtXAuYJ08iARqd&#10;q/MOgydh5wmeAAefXhviHpOnW2p6wmmSz39rbuCpnm8yYfuYztMgAJ29PUdM96pBdUtL+fXdbjW0&#10;njFu6ySJ5c8sUbsDEQ2flwxIH3snjmtPxLb6F4ru9T1rTby5it7nJSLcUIURIu0pIjMuMYA7DivX&#10;xdv7Kp201/zPg8qk1xBVcnf3enpE8V8J2c1vBIZ0eSSQ7lIOW53dSAT+fNaGswvqVnG2xXZMrtIb&#10;LduSuT69jjrzSaRa6RalpLK6u0kRNjLuUBSrEBs7BzyfbHvWvEsuixtGdXvBIwljjW0tPPlUEfNl&#10;D1Cn0JBrxqNRczVz9GxUWkpJHmB8PwJJK8oMaAfeZieOyhQec9sc96y59IJMgQIEkdcLymWIIyQT&#10;n867eGDU75hHFrKSli32eKWxU7kJyu9YmLrxySQD2xUN94V8QILkXNteXy/eJ0+xnJEi8hSzRnja&#10;exPuOtUpSezJeIhHSehxy+H31DYzzb2HPPykovbr0wO2eaz9O0GWQtp6PczWy5+TP7tSuSxwf4ff&#10;t3rpI7vV7mV4rjRZ7N1yMNBcvNwc5lGz5FIIIyg3dBx0vaZ4t8N+FpQPEN1Ck/LqJt0QxyCcFF/J&#10;vyFaxlNK1jGrXpb3X3lrR9G0+3toyYY5mkLKVfLENwQd44Ofp7c102nw+FLWTy5rCB5FBBJHllXB&#10;3AElhxnocYyRVfXH8Sf2lby+GGtwtyokiLyvsO8c4KqflPYfkelSPpfxahnVtSltI1yHJkndM7R0&#10;wMjp0zj6V0YerzLpqcmIdtdSpNZ6M9/duAijDSRrG6cA9iBjGPp9ansrV40yriCP5SEDKAWyAMtk&#10;YGeuPx4r0220vWVtYxcGzuJnQqXjuX+QMPlwCDksOD8/DcnHbNn1XVINQjtdIt4YpVIyocAvngkF&#10;i3GR0/I1nNqLvI2p1ZVFyxSv53RycmkpfXCqzqUixnkFVx1yc4Ocde/6V558QbdofsSW1sqRxBnB&#10;jlYjDMQMAe57ev1r3yzXxHNcyx6vrcUcUeVaCN3lJbGBnYu1jkj7rHvyK5b4leGptDhtJDKZlvbO&#10;QkoMKqsxABVhknIGOvrV1UlFzWy9BYWq3WjTk9Xtvb8Uch8P7SeXVlaFSkYjwS3YdG+YdST7D9K+&#10;t/CWsajqWr3nhxIFtUt9DcoxkOwtCVCuPlQhgr8kAjOBzgGvD/Duh3ulwQM6wxwBAxZVYkjAJzu2&#10;4PWus03xFbnX7nWfDVxJql9feHNRYRRwCELGEREd2JaNirLj5to56969LhO7qVJeS/U+I8UKylGi&#10;l3f6HCWOjponh22Cowh+zxDg5AOxRketcRBY2klrAhj8/wAp2IaQElVkyDgkfTpXoGqawLjwzb5l&#10;KEpErMcfKdvtiuP01ka2aMxOwDsFYDd6cCviubXmP1rDxfIuY0EtbS2xaxxBAq5244BPOBj171fS&#10;0h2RrFGAzkcgdfbH/wBesISxS3IeOTyyGyc9j6Hr7VJLqcUBUCRBKCcMp7DvjqTWyd3oXKLW5Fd2&#10;Vk94yyt+9BIHHQ4H0zisa7t2ivCkkhkhA3EqHJxnOCOST6AVq/aIZWD79m/JZs9CT1rJN/Yi9aKV&#10;PPUgr8x4I7jGOh9/Suim2Y1InZ6b5cG2IjDMu5VPDY7Nt6qO/P8AOtGE2st2fMVTkYORkjp0PHcC&#10;sY6na/IsB2owHBbhR6cfpVG31J/MMinyS3AJxnH4k0pNoz9k3udxcJamPZGqrjrwMn3PSsdbcREl&#10;iAMZzxkj0qKO8gulDzzsWAwB95cDkjoKnjmWaNWM3GOvoew+tYybNYxUUUJLe3lUI+UDdhg4Hfr6&#10;0qQSRnzLZ/MLAg5AzzxnjnI7ZNTTWzzRhoS0mSPmBxnnjrj9Kg8+5ZBEFdmOMnpx6+h4oc7jWx5n&#10;4buxp/xC1qNrg2qTqBv2cq5Zsc8jHfpXrM1jZXsrXN/aQ3E7n5pGiVy2OAdylQeB6V4/o8Nxc+MN&#10;RucK1qTGjrycFnbazdioxzke+O49eNtcJiOCaIRoAoySOnHrXVUk73T6I4uSLvzLqz//0KyaJqUc&#10;8MvkmNHDeY3zFg235cY47VuW3hTUIovtLRvcTyLkxlRzz0ySffjP4V9xr+0hokcMTjwrc73YLsVQ&#10;SpI6nCdPeoJP2o9IsJxBqHhqbT3k3eSLl1hMoQcsoK52+9fkEcDQf/L7/wAlZ/SNTPse3ZYX/wAm&#10;X+R8hJ4V1E+bEkBaBimMoWLKRlgw6cN0war6X8OfENxK8d1dXaw8+W0W7OCMKQCueMDvx2r7Dtf2&#10;rbXUbuS00vQVmWDb5rfaDhdwPGVQqTwOM9+cVot+0y8cyx/2RCnmAlQbg7jj221f1TDL/l9/5Kzl&#10;qZxmW31b/wAmR8rp8J5riWCa6luy8aIiiKLYoC/8AyMn8fU9a0dQ+EWoyIssUt206Eku0Jf72B0U&#10;LjAGB2Ar6jH7SOolGJ0mFCBwplJ7euPWpLT9ovVbhlWPSY3J6nzGAz2xxyKawmE/5/f+SnBLOMzT&#10;v7H/AMmX+R8fWvwh1OK/jm1C3nljVArKtu2JccktkZB+lZfiH4FajqsjyaCs2niRlYwtakpwD904&#10;DDOeRnFfa1x+0TfxTGNtLj3D3kOOfaq8H7SOpzAodHjWRc8bpAMZ4P8AXrVRoYZO6rP/AMBL/tbM&#10;3r7Bf+BI+Mf+FFeK2b/S4542jDCN1gkkB3g/eV85ZSeGz2HQ5rh/F3wM1rR/DFxdk3DzgoIS0TRR&#10;hhnJPUZYDA7192aZ+0f4qnvjb3XhtI0Qn97vlVXwflKhvbk+lbGrfGm+8R6TcaZqHhqC6tbgFGje&#10;4YK49chDjHUHqO1X7OileNZ3/wAJbzTMFJKpQVutpI/N74W273epCPVzLJJaRNLFCSFbzUYNtIHB&#10;HAxk4z14rzj9ob4lT/8ACReI9PZDbHT7dY5BgcgtED5YwQGkzz6gk54zX2VDpWm6ff3IsLdgJn3d&#10;SxyT6n6/j1r4O+M9z4T1D4u+M9Mv7WC3uo9ImDzvP5XD28bKHL5DuGHyIoycge49Thir7TFT9P1R&#10;4HiFK2Fptd/0Z9xXmoWMtjHDaxyebdx7sFdj7XH8Q/gx0Of1rw74vaO9j4bstC0eGeaOTy921XnK&#10;MOWIfBYA9ACen4V0HhLR9JtPC+nXvh7ZarqVjA/mrl5SJEDABpN2ApOQDke1e8+Fvj14v0LQ7bSr&#10;OGyjjs0RN7WeGkIwCzZOTu65PrXzlBQhVvJuyfY+rqyqumvZxTb87fofEXh3wx4mVRHHptxJCFXL&#10;m3kOM88kLwD35+te8+DtEu7u+RLrQLsTQKGV3SUpxhRjcoHQcf419F3X7UvjGDTsW1rAl4GK5MK+&#10;SRnjjk8jr9a85g/a8+M9zq7afLPpgXHyFbEsXYAZABIA68c4969Go6FW/vNfL/gnNTrY1KypL/wL&#10;/gFabTdbR3u1juplCMBCqOU3k5Uh9u7IxgfNt5PFefyv4mubOSPUdIu0ullUqggcgqoAwWC4wcsC&#10;eMfSvW5v2svjo1u8Mem2MUjSjExtlEYj6kEFuo6E81zSftr/ABQm8/yIbBJI5MCJbVXZQeOTx0I5&#10;zg/WsaeDofzt/Jf5lRq4xaOnH/wJ/wDyJ5d4k8FePvE2kDTtE0i5uCQG2Xdq8KwhSGIWURZPBxyS&#10;T05ry0fCTxrY30b2WjXE0y4eXFncFOgyuCmST0K555r7DH7c/i+O3jtGsE+2mRfMBtkYIioc7cHB&#10;DOQckcVRf9tX4sGxDPp1rbuzEmbykL7WPyts5Xp1/Su6lGlBcqk7ei/zOWU8ZJ3dOP8A4E//AJE8&#10;fg+Dfj6NHuItNufsbx7/ACls5leRhk4jIwAOe/pgetN07wN8RmIU+HtS+zOCjjyJRkjOSF29c8Z4&#10;r0i5/bl+JUVqZI763dxlcfZYwQe2BjGT6VeH7Y3xtunLWqRpCANpayj3NnPJBOB2HXpzisnQpW96&#10;T+5f5nbTr45OyhD/AMCf/wAiefv4e8TWFubW30G/ik2MWY2kuOBxuBzy3TAJ/pXEXOjeJJdOursa&#10;TfotvDKzme1lWP7pJJDqpAye/pX0fpH7Wfxk1BmF/cWFnGjYLNbK7HjptDYwT34rqG/aa+JAGBqF&#10;jOnG9GtEwVxggncAM/lXM4YeLtzu/p/wTqWJx719nH/wJ/8AyJ8z+ArhprG1sJtrCKNmZvK+WIHn&#10;CEcgAd+/NfEPjqyDftZFdNV7h11LTCOSQQFjbJGOigc+mCe1fd2qa/GNUGoRWcGm+fIVCWqhVG49&#10;cDoPm6c496+K7zT7bxV+1NIC3k2R1CxWdzIUcKsSF3D9jgE59Rxzivc4V/3icunK/wA0fI+Iv+5U&#10;/wDEvyZ+m/iTVprzU9YmjjNs0t48boR91VVQRtGQOn/6ulM8O6H4i1kw6ZoujvObn7rI6pubacja&#10;Tkrx1xjHeuWtPAvxR034ja/qEdwmseC9fu9q77lZZ7W5SMIzBc71hkKbXB5DnIGAWb6C8J674s8B&#10;2rnSrGxtnkwskgj3ysoGOrFvbI6HrXk5hh1HEzVR6N308z0spxzeX03Rj7ySVnpstzhIvgv8Ztv2&#10;aHw9JHGvCmW4gwCeWJO9iQD93r9BXT2/wX+NmWmFmkG/ICrPGWTJyCDuwe2elaV/+0/4j0u6fTr1&#10;lWZCE2C2j3ycZDIMEEds5/DrWwP2i/FMwZIoJjNj/VvZBcDsdxTBz+VDpYHrzfgE8RmzXwQ/EwLr&#10;4SfGIyERaJH5W7IcXMO9RjqQTgnPOM4xUcXwD+JBvUvJbRIiSS5EyO5yeQeQDxyMnrXb2nxr8b3c&#10;Ty5WE5wqyRRqTjvjrg+9cpN+0prkN6+mahqEWnXKHAW5gRC2ehXIAbJ6YPNT7PAvZy/A51XzTVKM&#10;PxINb+AnxBuhFNpkG+SFm3R3LxBWQjgblkzn1/TtWUnwO+JiWqG8sVM6jAHnxsB2HIYZHGeelbQ/&#10;aN11WdJNas5XhXe+xYQVXjkrlio+YZz0yKuf8Lp8aXCo9reKEkG75Y48Mp6c7cVMo4L+9+Ao1szS&#10;s+T8Tzi7+BvxP5U6csY+XbtniwPcDfzj8Miubl/Z++LFy7PLZIW24ULPCCcH1Jx09q9Qvvi98QGf&#10;at58zEhMxx7emeWCn0qhF8X/ABndE51AKQTjbHGMgH3XpWLeEWzl+B2062Y22h+Jxmnfs/fFuGWF&#10;009YXiJYvLcQuoJ4AQCTI9+K9Di+BvjrTrRY4dJimlfmd3ljO5u+wM7Hr0GQAPXoYbn40eJrW3LS&#10;6ipA4LFUK5PGD8nWoV+M3jxkwbsYUAKFVBu9M5T+XNPmwfXm/AU3mcv5Px/zPGPid4a8X+HtRi0X&#10;VNIZY7xU8uVpVdDg9ABlCQepwcdxXG6XoNppst74iv5VNyiIzLNgmMI2CF5zyOQMHkjB6V7prfj7&#10;xr4jsTZa7DDqEaNuVTtUow6EEKDn6EZryTxFdXMGlarfLE1qEgctP5j/ALtQCWZTnI244P8A+quZ&#10;SiqkY03pdHsUXV+rzdVK6T22HXeqRT+DPF72+MpqNoOIlaTf5y5wxGQvBOTwSeDxz8g+Lri5utXe&#10;OUiL7Rh3jzkojYyWx3IGeK+lng0q1+GXinULaW5lthqNntkMbNGHeeLG4pGFPyt97K89Pf5t1LRd&#10;Z1LUbm4s5USSJNy+chHCjIJyTzgDt+tfX53aNeMpdv1PkOBW3g6kV/N+h6T4M+BfjTxh4clvrdLa&#10;2s5Zw0TXcjK0qqMFlCqcqc4BPfpXTD9mP4iRQr5d5pzHkgNNI2FyDjOzuevH864iw8YfFiDyFfxP&#10;dwTgIHUyAwYUYO0BBjJxgZ4HFejab4++Js1vFG3iVVkAxIHiWQE7udu7DDjqCetfPVK8l9pH2yoV&#10;JaqIxP2bvifI8zLNphjK8A3DnIJ5GBHkdex9s4qBv2VvitdRQx5010TdljcMCNw6ZEecZ/D9a7Gw&#10;8X/EOAmZ/EpZnZcItvAFAzg/KyHP512dj4+8cyJHHLrWQeXCxQIc9AeE9uRWf11LqYVcPXvpY4vS&#10;P2Y/iYLGC11dNPkeBlAdLhiWTqQflB+XqvHXrVn/AIZX8dxXVvNZR2ySZdXEtyD8u75TlAAQRztP&#10;I/OvQP8Ahanj+xY2NnrluxRAzPd2yOypk90MY/memT2qTTviz8ULqGS8utYgSE4Mfl+QdydckeUC&#10;D9Ce2KX1mmveuzC2Mb5UonORfszfFZrxJk/s0hFP/LySck5O0bRgfj361laj+yz8UGO1HsEZ92X+&#10;0Hch7fwZYe4Iz6+nff8ACz/iGbpvL1kmN1GCyR5Q8nIIUDHsQaz9e+JfxZX7KbLWD5oTdKZFjVMY&#10;5wEQEnPTJxiqeMoNdUawo49SteP4lOx/ZL+IfmvqLSW9xKqBI1edVBxg5ZsE4yTwMcV02m/s1fED&#10;7YZLyz04BMlVW8O1MZ+X7i8cjj2qha/GH4ppaxCTUpDIi4woiIOCcNlourcZBzjpV/8A4Wr8RHbz&#10;l8QzQM3G1nhXk9eAmPwFL6zherl+A1RzN/yficd4s/Z1+MNvDdvpel2dxGYZQfJnU3D8Z2L0Zj1w&#10;Dg5/AV4R4NmvvC2pRyayDDNcPt8iYhGRoznaFXB3DGSCM9a+rH+KHxFf9y2vXIcZOQYuv4xmvIdf&#10;0vV9e1dtV1fUpJri4bdJKIIVmkI7sY1RS3bJUkjrk1jVxFDl5abfzPRwdPF83+0JW8v8mch8QvGc&#10;un3F1/b3i0pbakVez0wRKyxrHsWVUbA3mQuMA8rgkdcV654c1698caIutaBbXOp2N7uxeKyhXaHE&#10;TbpFIJwyFeCRwPWvmj4u6fda/LH4fg0yKwj06EpZyhG33SzbTN83lBA2QBhSWBAJ5Kiu++Bdvrum&#10;/C250DyF0qO0v7qAQjaxWJn81c7ehG/B5yTkn5s49rHxtlNJy7/5nw+Ua8Q14Q7db/3bnuPgv4X+&#10;IfEN/Pp1ppk1qpIM10xMsES4+YkAvlic/KOpPbt7Pbfs1PIsR1DXH88B0WUWnluyPj5ckcYxxnj1&#10;BPNfOulatrOnaTDDFq84SEt+6VzHvySedpzVe58T+IUtHH2i73S43HzZ8tjH9w7uMduvrXgYarh0&#10;vei2/U+5zDD46b92qoryX+Z9Nxfswx2Mc0Fh4n+xmbOZBBJ5jgHo5D4OM8cCo5fgNqmoeXBJ40LP&#10;afu9q2zhRt42j5sgY7j8x3+S7jxbezQtm5vBOT5f2iOS4DhDwFA5Uj6jPvV668Z+IrBNsVxd4i28&#10;mW4QJtGBuAICkenII6+tdntcL/Jr6v8AzPLeEzH7VZfcv8j6jh+A2uJEoufHbJEBhE8uVCT2GC+c&#10;4/GuhsPg/wCKLmMQ2/jaO4ixghYHLDPIyNxIOK+O4/GXimNvO/ta7Af5iGuXLfMQf4iO2eOfrUOo&#10;/EjxlMY5Dqt06opIkkuZgcA4OVikG7I6cHHatI1sLa7g/vf+ZlVwWYS0VVf+Ar/I+xJvgqEjls5P&#10;EViHyVBWKUMj4wDhX2g8dMVCn7Oup3HlM/i23ZQmRvtH5bHU/PgjHY/nXy1D8T/H8i+XHrDLCQeB&#10;O5bnpgB149iSSfTuJ488TMZ2fW7lDKpVisrpgZxzsYE59c5zRDE4H/n2/v8A+CZvLc1Wirr7l/kf&#10;Zln+zlZzWwgu/EsRmj6GO3IwMYGMyH6dBWeP2U/DLOfO8QLhSNw8tifxzJwenNfJKfFHxHgQW3ii&#10;+jZMJ8t07MqjGOXJG4gdTXolj421ySyR4vFd9Mm0l2uLvLlz1LbGAA7DA6etdccZgmv4T+9/5mE8&#10;vzeD0xK+5f5H0Zov7MHgmy1EXE2vR3KKQNjpnuGwWMvrWd8fPgXPqFjp+peF7VruGxi8qSOBipUK&#10;WZDtJ24OcZ+ntXht38QJ1bzF1aadSoB3XIPOOcgHkZ9efWtWy+JKxgtFqzyM4IbdcOMDtwTznHOM&#10;fh30lmGDdOVL2dk/P/O5jTyvNVWhiXW5multPwscnd6fd2TzadNdCN2ygAREeI9yxZipwf8AZ/Wv&#10;TPF1j4Qtfg1cW9nqNvbGy8M3tvHKzK0iiWI5GCysXJHyZ9a8y8Q+MtYm827a5lUwRHeu4Bcclm3A&#10;kHA6ngfjX5t/tAeNU0PUNHl0HXZdRs9esLQSRlivlIygqsr7mR22sd5GOnbkns4WhHmqqHl+p4ni&#10;C58uHdTR3l/7afZtppl3qGmeVbsiFkUlN4XDEYySR6Gvofwj8ANKvdBtb3WvHGk2FzgtLbmWOYLu&#10;5G5hKgDEdQK+K9J+JHhpDItprVhNOi7Ffz4ym/Hy5w3P0707RPFN2fDsWl+Idcs77Vg8jNKjwxMw&#10;LEopRWAJVflJGM4zXx1GlyJurC/lqvnofreOnOs1DD1uXrdKL+Wr/Tp9/wB6y/s8eBLgm4l+JOmj&#10;ftYbWjK47EfvqzYv2dPhhb/LP8SdKuGlYnMhi+TvlB52B+HPfNfEtt4iv/JY6TLb3Uu/IyVZM+is&#10;Dg+/JxWRqereI7mWH7ZNaQyRnABlSPaO4wT0PfFd8KlL/nyl/wBvSPMeX4vb64//AAGH+R93t+zt&#10;8PoJFkb4p6WFOSFcxYPvzP0z+FS2/wCzZ8P72QtH8TdLlaQ7sIITnoeP9IPavhyy1aHUribQ01mx&#10;uNWCZ+yRzI02F9EDEnAHIxkYzVWOXxnBeGCxSBJwODG2ZR65B5AwBmtFWo7Oil/29ITwOMescY36&#10;Rh/kfflx+zL4Jvo8W/xJ05CoKsQIiCD2IE9VI/2V/ClvH5p+JmnlSCA22PA/HzxXyTbXfiCZGjuo&#10;YoZ13IY3PO4HHfB5yOOvNXYINWuRHugMs1qxwsRzjdyA4zwemOPwxURxNDZ0f/JmOeXY1K6xr/8A&#10;AIf5H0+P2UfC9z/pFt8UdPk3L0CRFMHoTi4/rXRxfszaDGEik+ImnsFx0SMfTjz6+SRbeI1jeDT7&#10;Fnkc7DwFXJ6k4UYY55H496qTS+Loos3sbQSLjJboADjn26jOaUsVQf8Ay5X/AIEyVleO64z/AMki&#10;fZd78D9Pt9sY+IOj+XGgX5kQMHb0/wBJHG3t+vaqM3wO8MyKg1L4j6Qu3DsoeNTgHHQ3BGO1fKU+&#10;o3duftM0SiSOMzbnYHCIBlzuHyhRg5H4+tcXc3DahOs0t1GY8NK7IdwPTacklccEcjHUUoVsPL/l&#10;x+LIllmMhq8Z/wCSxOi8T/CvQfCXjW7j1TVIdSlTDW02n3rPBPbtuJEkcT7TyPuvypHcdcudPC6T&#10;ODpJm5J3KWAOeehfOR0PvXGyfYPtWH1eGMxIxAdRuBz0IDKMenGPbNUh8RvDVhm0bULLMZI/eXaK&#10;/POCCM10QoVG7xvYupiKEVapJOXV6a/mf//R6nQtN+J18kMtr4L1aKK5Ypl4Ps6gryeSeOO569Ov&#10;Fej2XwT+J2tTfbbDQlu5FYosty7RFSPlbBlVW4OR056jIr0iD4nfEVZA58ZX7nBBG20CnJ6kfZx0&#10;6elWYPiV4/SFluPFd3IBuy8gtc88dRAAMV+Xxq5Wvsy/r5n7dOeeu75of18ji7r9nb4yzWc0R0a0&#10;CzAoyxXRiYjp8zqqFSRnkHI7HmvMPGPww+PGhaGJU+H8k0VonlD7Pefap1XOzdsVZJH4AO4AnHJ5&#10;zj1rVfjxf2FxaWD+MJheGXazrJGW2MRkFREY+CvBIGOeecV1UPxi8Teeqt4juZcsPmJiBKntjywC&#10;DXR9ZyxfYl/XzOd0M+vfnin6f/an5r6z8W/iH8L1N14r8F6rab4QVhuUaB2GcA4eLkg/l+VbPhb4&#10;vfHfx3bmTwp8JPE+qQyRiVPs0TRoYsDDhxEuVJPrzmjxx8Z/iP4z/aO8S+AfGuqG88HmSSzMBPze&#10;XKsZRCY0bJznbkA44LrnI+7dI8S6l4DsLXSNAu5o30qJIFcGTyimBgxiVpSOOOuRjGTivVxuGy6h&#10;GM50372u7/zPn8DmmcYqpOEKqvF2d0v8j5v0S8/ag1aytZvC3wP1qR5CPMa7uIIFG44zuc5PQ5PG&#10;O9enWXhb9sC4tkZ/hCYn+Vgj6xaDhsZBJIAYDqM8V6ZN+0p8SNPWS0e9cL0DthmXOcYyPQZ578VL&#10;a/tC/EXUAXj1aRmDAK0RXbkDDDDAcZrz/rOVf8+397/zPVeDzxrmdaP3L/5E+cvEjftV+GLc3/iX&#10;4LagqspIXTryDUGAA53BCuOo4Gc8+lfPfiL9rrxz8P8ATpZvEHw41PTgjCNWux5SCTAZVLBSEPPT&#10;BOMetfpAnxa8XSXjzXuqXcsjjbgTOqKp6jaCAD74+lcjqWo6Jr8ctvr2mpqcEhyVuWa4RgOhKSM6&#10;8djjNOOMytf8un+P+Zzzw2dPT2y+5f8AyJ+YWl/t/wDjvxFrUWnaJ4Bh1G9u28uKGC4lkmkcjAVF&#10;SLk47Ac18s/Fjxl8QvEPjPVPF/iPwzPol9cogeCWCTZEvlrEGPmKCCwXOSMZPFfuq2gfDny1EPhL&#10;R4WikM8bx2cMMiyrtO5HjQMG+VecjpVnS554dduNfk165nt7wHOnymGS1KgYCMHVmbaQGU7gQfbi&#10;u7CZ1l9FudOm07feebmGQ5piYqFaqpK/pb8EfiTof7WfxS0HTLHQ4rezkhsoI4FDxtucRII4yQCM&#10;cDJ2gZrsY/21fHlpcvNcaJaPPkArvZVAXAwRtPPGM5Br9jLXR/h5oVnLbaD4V0nT452aYrDYW+Wk&#10;PDMC0Z5x715ra/CX4Laxrs13r/hHSbm9uyXLNaRID17Iqrxj0565NYyzjLG2/Y/kdVPKM3UbfWNF&#10;6/5H5jwftt+O59/9s+G9Lu0zkAI0ezkngqd2SCBlienStL/hsjxBdW7S2vg/TosgqzK0zIR23ZlH&#10;r7V+v+j+FfAHh8LDpXh2zFrAFMcbW0LIgQcKAVy/J/iyB9ea4vVdE+HK6/8A2vdeC9KkuVQJ5rWk&#10;QYKg446d+oB9KHmuWf8APkUcqzjZYj+vuPyu/wCGztTRxD/wh2lxqu3ITz0wqjDDmY8n1+gAxWO3&#10;7WuoWt1eX9j4fsUN5taOKf5o4GVdvyFCshGRuIdm544HFfq2/hz4Z2dlPt8EaPLJIoeJfsMW1iOV&#10;DEKTyxHatyw8P/D3WobEav4N0RnijLJDJpVoSpYgkANGWC8d/wAeaUc2y1a+xLllOcbfWPzPyIf9&#10;sfxFLtx4W0eUggHeJ169TkT8DPvgVQtv2v8AxnZotu/hLRJI0GWV0uV3N/eytwMfTBHP0ro/2wfh&#10;vbaf+0Lrcul2UFnYTfZLjyLKBIoY4Wt4mcCOIKFbli2QMnnvX66Xfws+Fdt4O0S3PhrT57CwtI2t&#10;4p4EchZUDHzGYZY/UnvXsY5YGhTjUlSvzHg5fiMzxFWdGGIa5dN3/l5H4xp+03eXWox3174H0cHl&#10;sRtdDII6qDPgdPxrqb39o/4oG5W2h8K6VdpJEu2FUuZsDaGH3ZQ3yg8jjnOa/RKTWPCeg6g39l+H&#10;NPhilwG8m2jVlEI2A8LjGBx9M9663T/i1pmkX8uu2SWtrqKoyi7UCK4ZW6o0gG48qM9QMD0rx/7V&#10;wD/5h3/XzPqP7BzqKv8AWt/67H5c23xk+Ld24Q+E7SITKxQvHdwJEq99zS8jjqScniuPuvjF8SpS&#10;01t4djG3IPl/aD8wOejE4446Hj6Gv1l/4ai1ACFZL/U7hrpSQscjbFUk/MNvOOeT+dVI/iPd+JQ2&#10;pya7qMQQDrdybQrkDiMHnJ4O4kYxgVqsywcX/u5H9jZtKOuLPyLv/i18cYbcRxWzwQXCmRGSFpGC&#10;KQc5OR8pA5xX098N/gf+1H4x+HmofFDR/BP9uza9MnlSQSywXaIpEYkiRflIDc5ByVDe1fb8vxBt&#10;tFsoUht1MNqj+fOgZXkjdctukXa4GckAHAPOO1cnonxw8WatcTWuga/e2NlEgjUT3Msx3ISUO5iC&#10;xIUKTwORwK6KWe4eF506NjhxXC2Pq2hXxF+ydz5NT4zftj/Dm81PwXN4P1j+05XRMXmkTXDW0hHL&#10;ROqkN5gIJ3FxkZGM4rE1T9tP4+aLO+keKPC8K3AYlUns7qGVsYx8vmrxwc8Y9q/QrTdX8WXmnSav&#10;feMNW1N7lQruL+WMCIseIliIAPbpnI5NOuPjHrsbRLPdvdpH8v765meaLHGQzNuBxnGD05rkq5xg&#10;pybdG7Z14bhzMoRUKeIsl5H5yp+278W5pY5ovCenyMmFLfZ7oqCQcLnzeCfzouf2yPj6t08Nv4Os&#10;rfZ66de5AI3d5B1A746Zr9Jf+Fq3bSqF1N4JXHzgTTnazAFWYGTGeOvH61T1T4qa0JRc6tqc8qlA&#10;7IlzJLHMIxgHYz7VII4IB7iudZll97fVzoeRZu1/vL+4+ALf9rT9pS6tUuYfAVvKG+Xzk06+Kbse&#10;0mM+1JP8fP2g/EuY9Q8D6cyDtNY3K49QDJL1IOPevvi3+L/2mxdbhrq4dSMJLcu7vnrkZAPr3rr9&#10;C+KUmsLJpGnu8VwzBWKnI3AcZxyec9fxpPM8Cv8AmHF/YGax1+sn5dL+0j8S/DjBLrwbpmmzmHMU&#10;i2DxSMq4JXLyjK4HJHTAr2bwh8T/ANp/4hW9r/ZPw+mmtLny3jmj0248koMHcJTIy47huQelem/H&#10;mfRNW8e2EHxR1i407Q7K3t2nuDbyXTMZZHW3Ty4lMjKZARwSFLBscV9JaP8AErR/C/gLRr/S7pLR&#10;ZbdR5KyfuxjIwFX3GfxzXo4meDhQjX9je54mDo5hiMXPCqu7xPnaS7/aXinXTrjwfeRkjPnf2Y7J&#10;u4OAySA8ZwO/qBg1i34/aIYSXEWhT2i4Chl01ySTxlS8hGevHPIx3r6P0r42yXiyZto3Ls5DlVYc&#10;nOWJP50w/E83kghura3njgzldq5b6Dp+IB6V5H9o4P8A6Bz6OXD2Zp2+sv8Ar5nzLZal8etHC2Fz&#10;4dvLu5jClX+woGcfNl3XcoAbHUKB1zjpTpNV/aQSbH/COXCSYMhX+zwVZO20+eMemK+stO8W2eos&#10;7pZWqKgDfvVUjqTtAIAH1/HHUVnN45sYriSKLRbI26M6kxpEWLKxBwoGcbh3o/tLBv8A5cL+vkYv&#10;KMxTs8S/6+Z8xrH+1ReRPIosdOSKJ2U3ensg27d+f9ceQBgAA5JHHPHgt3D+1zJqN94SvYptXGpP&#10;E5SeJFhkjVg2yKVMRojYAddwIBIJBBNfa2pfE0f2jZ2Eej2ltc3jP5Tukce7HBCqeSeuc10v/CQ6&#10;ezp9rFmZRtaVFEY2jn5gSMkDHHTvVxzehDWOHX9fIirkWNkrTxUv6+Z+ePjjxh+0jLol94V1LwvF&#10;pWn6myGSK1k3Yww2mR0kdsblBG45HUc81N8NtG+OWr6kmmSWNzqfBdpZ72BUDDBwzS5x06Z68iv0&#10;fF5o5UBpYmEoLEAJ8xAzlsc596zZ/G2iaJI9nHZeaUXcPLhVhnr19frx75rarxPGppOin66/oc2F&#10;4Sq0taNeS9NP1PDLb9nL4j+K9Ons9Q8UWegMYc+VJrNk8ueQ3KQhh6j5s1n+If2a/i1YWBPhv4k6&#10;DMkcrFUk120NxIjABQQyqAQQf4gTnHQCvo+L4i6FfvHbW626zMDtDx7W9s9NoI6ZpuqfEXQLeI2N&#10;3BGxRfnCQiWPbnueh7dD161jHPKW3sF9y/yO/wD1fxrd/rU7+r/zPh2++Cv7WdtPDaaZr2nXLTgh&#10;5f7W05lDcZJJIK4z2yOK81ufh3+2jodzcaTbRy6judnMtk9vfLuBx8skbMAG67c9ulfoH/wsKz8Q&#10;XJtLfaj2+5FOwsxX0AQYwMDg9Pxrc0jXbhLnyzEtsd2MiJV3BffH05pT4gpR/wCYeP4f5HRHhXGS&#10;V/rc/vf+Z+X+o+EP2ubh4otfs9Ugt7smNpJrAFNx+TAIjYc5wPXpzXS23hr9rbQZ38NtqL2cVnty&#10;s9tb70DdMjYT0z0z0r9dNM8Vz3Gm7tNn8uYXMSqx/d7AfldgBgHaCeO/euS1vxGvh2C1/tm7la0h&#10;srrcpj80zFJQsYxgkso5XHZsZznHtUMdh54Z1pUVZPay8vLzPla+Bx0MZHDxxEuZp63fS/n5H5qa&#10;B8OP2wNeu5I9I1y6dpMyMN8AXYDy6jA2j269Rg4OPU5Phn+17K9tBqt+ipOoJzFaE4PTO1W6jk+1&#10;e9eE/G8ujPe3VnZxaZBd7Gt3Crslg5wqxqqBMEncOT09a3dU8V6tq67ft5j3kjKoysFPXDYJ5/lX&#10;kV85o3ssPH7l/kfSYbhzF7vGSV/N/wCZ4pB8O/2qVWFs2Z3jGGW0JBKkgltjDge35Hiqdx8Kv2nd&#10;YSSxv9ajthNGHOxLK2k5GdgfYWUkcZAP4Zr6S0nxW72xhm1f54sISH43MMYbOcHt/SuotfE0NtHi&#10;4uhFNMvlhWcRsx6HDD5Tkcj+Vcqzminph4/d/wAA6J5Bi9b4yf3v/M+BrP4XftceFrFNH8Pa1De2&#10;tvzDvaCdxHnn94VYlV6dMdcACuWvE/be0BpLdZheEucO1rbyDGQBsYIDj9a/SaTxlPokUNhDeRxK&#10;xxG3yru28hTjgkD1OT19a4XVfiEulXkKXephhcMAMSZ25PckkAUpZ5Sb/wB3i7+RrQ4axT0WMmkt&#10;veZ8oeEPgn+1d400zUfFXjHxXomgXFyRDFba66wfcO4LbxICEEgbnIAOOTwK4H/hmz9oLSnu5LfW&#10;IZYmuGeaGz1EJZHf95sRSqFPGfXGCe9foFp3jbSrhgYr4yzbvMVjIWVm68joR2/Crup+MtQRQLW9&#10;SJm5PlyKB1yQM5x9RjrXR/rS4xUPZJLt0OT/AFDcqjqe3lzPd31+8/PjTvgB+0PFLJNBqszqndr9&#10;ivyt6i47HuOvfFdPYfs9ftV30pjTXywTGN+quAGB5OTcDDY56d6+yIvGt/E6Pd6qweZ8MWkCc9gC&#10;CM9OnIPORzWtPr9jNtf+0TO45Jd0Y+49B9c1D4ofSkjWXAb+1iJfefN1l+zh+0g0Mcl34ijllCAk&#10;nV3Dh+ynFxyMfTgetYWtfs1/tIyaNOvh7xRLe6mXHmxWuoNmJVbIyzXJySDyOR0xX1nH8Q/D9jcn&#10;R4bmCW+ZBJ5P2hPM2fdLBQS2OvI71tjx9ZWaPNa7LfBAeRnGFHo2TwKuPE9vipo5anA8vsVn/XzP&#10;y4174Sftw2EbR2Go69dt8yttuUxgDlVLNuOM4BHXt2rwnxrrf7Snw71ibRfGfizVtN1mfypXs5ZW&#10;87aR+7cjBVQf4emRk4xX7Uv4zk1633R3IntJOC4kDJ8p6Kw9D78dK8L+NH7Pl78X9Z0n4jaNEHur&#10;S4WwvZSOXWCNWjYdBgI7ZODkgDrxXq5RnNPE1XTlSS07Hi8QcPYjA0FWVeT1tufA3h3wx+1t4jlt&#10;0bXNbjS9tzPC4WQho24BwoG0N/CTgntXuug/AP8AavSNZL7xLqKmKFHEcolYFnH3R8pBI7k49zmv&#10;0s8ZajomjXljZaR5lg2k6PFbXI8t4opeQ8Ljy1yxT5x0UgNgDBFfNfij9oLwxpk6aJ4h1lbO6ZWa&#10;CT97bw+X0bCkhXc+rn5c8AU8dmkIVXThSTt5f8AWVZHXrUY1p15Rv3f/AAT5G1b9mT9qPVb0XOo3&#10;92s08ZQZujgKzHcpVHGB34B9Kqx/CH9r7whHFo2la7qNraBC0ZQ+YhQE55Ks+c8gHmvrvT/jr4Iu&#10;rhVs/E9mzSHYqfa4iy5PAHzbcdNx49cdq6Oz+JZmsppLLW1EJUrHGknnY/hGFUdOnQY/CuCWfSWn&#10;sFb0PW/1Vv8A8xT+/wD4J8C6t8NP2w2UTXWvawxBChgsqRqG5O5ljAHYZNYN/wDAj9r7V5JrF9U1&#10;W5itlw3+lS7CpPIG3rj0GTX6Ew/EK406wuW1fU2s7WWQs8cr+hxuHRQT1+bk8Zra0P4t2GipbiDX&#10;LMiOKVZYWkiJkVhmN8gjkEnOfQcda3jnu1qK+4U+EpJP/apP5n51eE/2Q/2gvEuqWnh7xBr97o+l&#10;XDBJ5pjfTRQxN99vLRCG4P3QeelfbOpf8E5/B+t+HTBN8YrrUNSCeXbmXRZ4YV5ySyt5jDPPPyqS&#10;c9a9ds/jhaRzvIPEFjE11yGEsYVEU8K3IwPTGfQ1BefHrw3JqkiX3iSxiAgxj7ZEFbJ75bGQOP5i&#10;t6fEEmvchb5HBX4PSa56rfzPgbWf+CePiSwvprFdTXUPKORPHHOQ6Y7J5IK4wcA8njjkZ5O0/YS8&#10;Q4W6mup5Elyyxx2F4zAcbdzeRjPXPHav0RPxU8KyETQeOtP8rgsj3UBXkc4O/NNT4x+C1yLrxfYS&#10;bckH7XCF447PXLPifExfwfmbx4Hwr19p+X+R8jad+wcLPR71JZ7+O7O17cfZJgmQuXDbVboc4+QZ&#10;JHNTr+xBrccENy1+qPPGHG+GV9hHLhiIOCegHB9j0r6Cv/i54XvNRZ7bxlY+Spzg30Pfjgbug70J&#10;8aPBlpazxnxNY3EyYbb9rjQH0Klmwe+cZGRis5cTYl/8u/zOqPAmGS/i/ijw+X9jm4hNpHc6qogi&#10;5dhuUhjwAB5ZwQ3JznAOTivPvFP7DvikJcX+j6rBMrDIYyiJVbr8zMATnp7HrX1JL8bvAExdpvE1&#10;kpcgbVu4DzjJIG4Z79OuOOcCunTxBd6vEjPfJHbvH8srByjYHy8jnJB49ayfEuKi9YJfJnTT4Fwc&#10;07VG7b2a/wAj8aNR+D3jyPxk/gm0tm1LWVuVtRDbyCaSSV2Cr5eCdwJIGR+OK9z0P9hD9pTWrcXN&#10;v4ZkslkyVe9u4LM5B7CaRWP5V+w198A/DOm+E/D3xnstPS81dTbmVifmmjuZDDNnJXgRsdoz1PTO&#10;Kw/FHxA1q81Q3F7Iz+UMKPMHCr2UDJJx9cmvazHiGdFQSirySZ83kvCEMVOquZ2hJrfsflin7AP7&#10;TETGOS2tfLPLBNWtzlunQSc1tWH/AAT6+OsxaLVntbJP4mbUYyrDHoC3619sQftJ/C77Q0j+I1D+&#10;jJMvzDgj7nX2q/8A8NK/CS7k8ibxEBghtwSU4Pcg7Otcf+sGL6U/wZ3y4SwS/wCXv4o+Jk/4JyfH&#10;O7uAo1XSokbcA0l+7ttJ4ztjbrjpWJ4c/wCCf/xvvNWk0e+hFg2dqTyy7LZiCTneMttOPlOw5J5x&#10;X31H+0j8J44z5HiIFhhVLQzgZbpn5On8ql1D9rDwZB9msbfX4yGZVLJHMVVPU4UHAPJwCR6EVUOI&#10;cW9HT/BnPPhPCLVVPxPkiT/gmL8WJYxKfFGkLwMgyTtz7ERYAqSX/gmT8QUcq3jDQQRjO+SbdnHf&#10;91X2xZftQ/DeRktbzxTEEC5ZvLmK9gTnyv6V2B/ag+ByfJ/wkkEhXgsVuOT3/wCWfrXRSzvEz3jb&#10;5HJU4Yw8Xbmv8z//0vzYk/af+LskZSSYhiTuJafG0jG3HmVlj9oH4ifZfIjiiSTO4OFlOfcgvg17&#10;0fhV4HMKO1k5PJALSZxjA5yPy7Vci+GHg9GWSTS1CMBsBlb5/wBc45r4tYrBJaUj9rWS5tfXE/19&#10;x85WPxP+Jut30NjbiFbi4kHz+T97cQADknvzxzX6V+AtaaTwppT6lL5t3aBUkcHbuVflJ9s+lfPt&#10;r4B8NaXbS6jp2nx29woIV1cswLH/AGie3419D/DnS45NIsbGSJ2Uje+44Oc84yM4zXh51i6VRLkj&#10;azPpMkyyvh1J4io5t+b0OL8L+FbHX/jx4vu0vGiubaZ5XGAiPELeG4UmQZLNkEdPujH0+oPGuuDT&#10;4nvIItk8xKiPOWU9RnBwcVw/gTQdN034p+Jry+t5J4buS4QFS+JIE05R8uzawKMCGwfug9Kg+K9/&#10;s1+3t1INuoWWMrlVyW6+/Qda6s996GH9P0R8pwbSTxWKX95/mz89vEfxm+OGjeJNW0OTVII3t7lo&#10;izwDcQDuUgnOAVwfTFXNL+Ovx3jgKQ6zaMGy3NtHuUnGcfLx0/Wux+I/wovfFOsS+JIbqG0E5WKR&#10;GDbtyYAYnuSDg9sAYrjbX4P6tZlWTVY0jjPIQndn2Hy5z9a66dXDSpp2jf0Na2X41VZRvJxvp73T&#10;7xrfF74/COeKbxKPIuQFKGOPKDGMI2zeM455P61Mnxt/aBnkCx+JI02ntbwr9ckJk16H4f8Ahh5i&#10;XP8AwkF9NJGkeQYo0LjGfmHzAnGBnAauJ/4VrdWuvS2drrG+3hkLI+0lmBP/AHyRxntxUxq0JNpx&#10;jp5CnleJjazlr/e/4JdX4wfH542D+IbcqwOW+zxZ/PZR/wALl+PCRGP+3bFVA+XNnHlc9CD5eM+l&#10;eoWngXT55re1M4Mk7KgZgq/M5wOnGMkdak1/4WX2jXAgv54QZ0JjVUOecjDhtrKQfauNYije3Ivu&#10;R6M8mrf8/JX9WeUn4u/tAXKbU8RQbfQW0WCPQZTvRZ/F348LcMy63atJH94tboTz2xtxn/Gpb7wb&#10;rsCm3/tCOMMD8qR9PxrjZ/h3qzSeYt8DtGM7mU4713QpUXuo/cefVw1eOzm/+3v+Cdze/tIfHLTo&#10;PKuPE9gAD0W1jZ+3opOK4/Xf2gPjFqyG2m8V2hiGGKx20YzkZGflycd/Smj4OTMiXE17FtdsnGWc&#10;DPsMfnWNefCe6jk2i7iVeP4SRx0zj3rpo0MJ2V/RHBXo49bXX/bz/wAyGH4nfFS3vPNPisM3Db0i&#10;U7gOw+UE4/L8uP1n+E1t4j1jwpoOp65MqXd3axtJgfOztj5id2A3PIA6+nSvzT0P4RFJoLhrmKXa&#10;2TxzlBkqTk9ulfoD8Ptf8P6dN4MtvEQEWtvHCYHET8ozkYjbBUk7fmwcDHIFeRnMacuWNNfcj18t&#10;pYinCUq0nrtd3/M8n/a20XULb4la7qGmsEjBAEyrlvljWMkvg9FiXC+/AySa+hNb16ddCstRnkH2&#10;f+z4BsDHLEKDjaDjnOBxxzzjp5j+0ZpV7deHvEnidYt8z3AiiZnUOp+yoT1xkMWOep6Dpiuk1S5j&#10;svBGl3KPFeTxWUB3xoACuxTnB5AI9eR7EYrrz6blQoPv/kjwOEaSjjcRF9GvzZ+dfj74n/Fvw74n&#10;1fR9H1s6dZEh44kijAMUuXUKdpPcgnPPc15hL8S/ihLp01s+sMu8EsqwxBST/ETszkfXAr7B8d/C&#10;/RvEeuW0mgxJYWiqd37xpd8hyd+XJJLEkkds8AYrmf8AhQ3nQ75NQRAP4dmQwz65xjPb2rTDY7DK&#10;CvFX9D0sblGNlUk4zdn/AHn/AJnydJ8RvidcvFJLqu8W6Kg/dxj5Qu3soJyD82evU1s/8Lg+LHkr&#10;bza86xbPKUrEm5V9A23cMDpz0r28fBKRiWS8gADlSqEn8wOnHQZrMb4OkygS3aQR5Jyq7u+BwcYP&#10;rzXa8dhn0X3HmrJ8etpv7/8Agnkr/Er4mzYJ8RSyAY3I0UZByMfMChB4FU5fiP8AEoottH4hkWGP&#10;GFEaYUDkADZwPbp2Fe8WnwNmLK97qISNwcGBNxJ6AEHG3jGTyBSz/BKOaYLZXXlDG4iVQWBzg8jj&#10;FR9ew3Zfd/wDV5Pj9+Z/+BP/ADPH9M+Lvxf0uKRYPE81rDIHJWOKJAxyN2AEAzkjpzWNd/FD4p37&#10;yTXfia4IkkD5MUZbONvXaOMdB0r3WX4LRWFtnVdRitk6734TgcE+vXjv+NXP+FHWN0sb2+oEiRFd&#10;WEJCkEcEEkcEj/PNZrHYVa2X3f8AAKeTY56c7v8A4n/meADxz8SQplHie4Y9c+UmR9MrVObxx8Qr&#10;jMx8STyk9SUXGD6rjB/EGvpxPgNbuiyf2kwKDLqYhjao9mqS9+A+ktpv22zv8TIy7klTauwDtwMH&#10;OPWo/tTDX2X3f8A2eQ41r4n/AOBP/M+Xj4o+KEDySP4kurcSdRlUDD0UDAH6V9n/ALN+t+I5re11&#10;zXtalvXvJXhQSIuY9hwCWGCSxPTHAPXmuAtPgS2Yhc3U8YmdUUiLg/Nyc9D7Z7/SvU/h9ZNpFta6&#10;Vbq6CLUDDHtQncYmXrjjOM46ZOetceZYulVpOMLX9D08nyytRrc1aTtZ6Nt6/ee0+NNHn8Qawzuq&#10;eXFHbKQ6BSVVpnBUgsAoY5LEdcYBNWfElhbWfg3ToYEV9m8tsXcoMkztvzxuJY8sRzXUaVaWLeNF&#10;k1S6WSZbSOP7P1IDSyBZG6dTkYx29Mg63ijSv7HaPw+Ejv7RvMUMZFcsvnHD7xkt8pxgHbnk4JwI&#10;xrby+i/P/M87I2o51XS7f5Hxd8Wfhffazpdt4i0Yk6jGPKuACwRlUfIwA6Hr09vevAG8D+JbQCW9&#10;RkjVcnBkbABxz8vAOe9fesZjsreVreFiMybW9x0+p+nFcReSmZfs8kpV5cq3oGOPmYHAOewriw2Z&#10;VIrk6H1OLyelOXtHo2fKVp8O/GmqOhjhaO1cFlkLSA7R13fL1HbNdPN8PtetEhW7jEkhVioTeZH2&#10;jkjcB1HYda+jIdY1HTmZYrOOSK3UswMrh3O4ZwSBx1zxyKu3MN7rMbSwhLdkJ+VnEivlQAki5A5U&#10;tjB4P1rWeYzb12OSGUUo37nypH4H1GWQW2r2zWKSAuFeN245AJ2qw5xx9OansPAVxqQuzplkgMGV&#10;UybowzAjIbaCU6j7w719VJY6pOJoopY7KO1LQpvU4Xbx8pxuIJIHzZ7Y4NLB4euZLLzrUfZwUCSx&#10;48tSVLZGMEnb/CVw3fPFS8yfcHlFNa2Play8HeI57OSa30iB7Xa5DbyhGz76liowQP5GsfU9A8Sy&#10;aUt1pZs4I5W8uORpNzghdwGwqTlhwOOvWvtm9mXV7aC0v7WKJskR7AjAsoyN3AOM8Adcdc1j6f4Q&#10;WDUENs4mvN6qGjTG13GOCR275HA9KcMz6tCnlUbWTPjG58BfEi7tFtobmFpZDjy4FYTcgBWLAfdz&#10;n5gfUE1uad8GfiXqcKRajqflW0bDcsYw2F6ElegJ69fcen37qPgiS8t3e+tlnj3CBJI5d0oZyAMn&#10;ao2gklsHAGe1cUfDt1oV7tllR47fcGDICBu5AITdnByRz6HNJ5xUtZJL5EU8noSd3Jv5s+Ro/hH8&#10;QbK5DxXkhZcL8o2+ncEE4HXJ96+jvhn4ffwrAlzqtw8t7cuUZ2csEAHCqpJ2885x9a9L8PQzSiSK&#10;8fziuDjbjAPAHIFPuIILa5vZnKiK33s4I6fL9euK4MVmFSonBnr4HL6NGalH8T1H4XzSSXEF7Iwn&#10;hSZQ67MEqjFjxlckgHvz+lR/HDSY/EXiI2miztZ29zHcShoGIYI0kbAKS645J5UZ5xngVZ+H99br&#10;LpdmkbkXDI0ZiQlgwcA7tvQc9fWur+J0kn/EjmicXcqWt3F84GTLHJHgZBygx2HTA969bL5/7BVt&#10;3X6HyOZwf9s0b9U/ykeIax4D0nxX4VXwlrCedG6kRMTuIcfdbJ5yp798mvzz8T/C/UtD1F9PjG3y&#10;iyuBGCQR2yODxzX6VeGtQQEQ3TrNOd+CARxnIwPUA4Jrl/Fdgf7Xx9naXzAGyAAckD2rycBj50pN&#10;dD6XF4GnVfLP7z4E0X4aand+bGqyB41358nJI9eCAD0yPxru4vgfr09pHdyLcBJBlS1uSeMjoDyM&#10;jrivubQNPntrZJFQL5eNySEZXg8kE8f1r0C21L7VcNJqMarIieWGEg+6fm6Z9/b+tbVc3qtu2hlD&#10;L6EEla/zPzRb4KeIBvJRvIHIkWEkZ7DPbmuO1n4HeML+xGowxOBvCZSBhjP3c5POfXiv1Vt7fVJJ&#10;ztu0WGViVlA5UAAAHkhhjOTxz7VSvp/sMIutkF00WFChd4OCM8jPHfA6ZxWdPOK0Xc6J5dhqi5OX&#10;8WfkQfhn4tsoSk9nMGztBNq2QSSD0yfr6VAngDxpLL5rJNHEOAVtZNpb6EZr9THso5pZryxItooS&#10;0qW7KCUJ+6Eyxzk5OCOf4fSqXiBm0KGS3t7cNcTEPcEoTjIyWGOOnf2rreez7Iyhw/R01a+Z+a2n&#10;/Cbx5d3Ylnt5/LdTtzbsqnA6nqfrketTaj8M/F8EohSxnX5VIUWrBcHpjI6da/UTS7q4sLOSJ9L2&#10;vOp+ZSd7AkD5lPQ4OcDGKptbTSw/aZCksuRgPt+7043cjB9PSuWWf1Oa/Kj0KeQ0OW1395+ZcnwU&#10;8fC3iuvstzLFL0CwZZDnoVByM9s102hfAjxC17E3iOCaDTgQ8pKlQyj+HJ4DHpzzX6DW7JaTxXE0&#10;ixorg5Vm2g59weuOxq1qzreabLIkqq80yHDAFtvO3AIx0PvWdTPq0tFY0jkOGhJOzfqV/C8+l2/h&#10;/TtLs7QW9rHFsSFVXYqqThe44r6b+GXhWTxR8MPEVrbzyRvZXokiAO0g+UhZAVwBuCjnIxmvm7Td&#10;NuoLW1KyxmIl1ViTyS2BwE/+tX2H8C7OeDwZ4niuJUW6nuwQyZIyYUVc9/wx06V2cMRf1tN9mfL8&#10;d1YvAyUe6/M+Q/Gn24+L/EWkSSCKxhuZFDSFiCFhjO1nw3OcjJ4LdSOtfGPxf+HNj448P3UVqP8A&#10;iZWria2Pf5VIKA8/fHbOMgV9kePp9Qk8UeIINZ8lH+0zhmhbCOyhUUuxx1VVzx69K8tbTydY2iBn&#10;CFCxKgEkqC2GGMjrj2rnxOIlTxVSpF6qT/M9bKaFOrgKVGorpwX5fmfl9N8EvHEIikbT5ysg+UhQ&#10;5z3zgkDH+FNb4VeKrSKSeSymbbgNmFuCTiv1GbS5NOmkSOFvss7MCzDJUnKrjGc579cD6VWhsLKa&#10;Mvc3DQ+WCu+QMwHt2zweB+VepLiWr1SPNp8H4S14Nn5bp8IfF17LG0GlXB8zI/1DY4HIBNdZafs+&#10;ePrixa6i0q5LqpcDyc5TofxHp1r9CLCJkuBZx3iyRqSVj2lQMDOQCSwBz3/GuofVrjThGEjlmhkG&#10;/wA/O3Yx+6o6dhkcc49aqPE9W9rIJ8E4ZK6bufmxafAr4heX9pl0a644ZTBgA9hk8c1Fc/ALxf8A&#10;bpHm024RAoZsxhSpPbkYyO9fqtp+pvq8S3FwY4yjHfMSA5KDOT0DngYyM4+tZ0usxvY/8IxJp0DL&#10;Jc/aReMh+0D+FV35H7vvtxnIzWq4gkrvQ55cJ0pJR137n5kL8EPGlgymHTLlotxAOF5A/wAK3rv4&#10;H+LvLV7bTLp1YZZ2VAoAGe/6V+ii2KWMRZJ9j5BEZbG6QE4XJ6/ng/y29SubZNGjeMFpGXiLB3Kz&#10;ddoxyB1OO1cks/qN3sj0IcLYeKsrn5WXfwS8YuzNZ2Nw5U7CQY8AgZPAJPT/APXW1H+zl4+uWhha&#10;2mfMaNjzUG0Nzt5wcjvgV+kMNhd3UAvLaYMqqzDy1+RSQM52qSOuO3Sus0mUI8cltK7tCSrGRtz5&#10;5LZbH644rV5/VXRGc+FcLq9fv/4B8L+Cf2a7nwveQ614zsTH5WHt45XVxJIrDkqBjCjPXvjtmvrf&#10;TNNvdTgdoLd/sunxxGVk2KoD4RTtLDILEfdB5Iziuj+JespctZeQUSKNWxu+baS2Mknjp+dVbXxJ&#10;4evdCNtqFp9pu1iiiim8xl2kbfmOCDggZGMrnGeleZjMRKvO8pHq4DCrDUUqULXev3/5H3/ELG1+&#10;AejW9zH54gsrcA8EiXzQBkZ/hc18OeJ7R9SnvZ7aP9/CzbOShB64Tgj8fyr66sdVh/4VR4fs0Ln7&#10;XpcUgjjVSoGVdXl64HQlgQS3qTiuK1bwfpWkaYNRnKtPfKZQkS/KGb5u/Tb0z/8Aqr3c2wcpum19&#10;mCPkOEsfClKvzauU2fmD8S/2cte1rxBNr2gWjfZ9RVpXVdqiOYEh1b2JIYEcc+1eRn4G/ETRSsVz&#10;orPG/EZWZJGPc9MnPt1r9etS1G80Xw0hsbVH+2XAWWQsR5cQXJ3EcDOfbnBrxN9TniugYX+xs7hI&#10;lE2cHBy+6QYH54HQZ6Vywx04QjC99D21l1OrOVTltq9mfDfgv4Na34gu5LC602SOUqCDHLG6YI7n&#10;sR3z0r1KD9kvXpnEwDBd3QzRg4PXkCvqXw3a6nafa9Vtgkjz7s4BVC6njbnG/rnJ4BJrtLVdVmWS&#10;3TaplI3qTkFSvzYbA+bPPTmuWrjqnP7rNKmBpKNrL+vuPi27/Zi1CxMMMhbzJN21fNXJC9SMAnv6&#10;fjWL/wAKDjYkiwuJeTlhdRKCQeThhkc+tffTWbX/AJQuW8qRGIPksQybegLYOcg4J6GrrW2sE5im&#10;Qp23IScfWqjmNRLVmMsFQe8T/9Pxy4NvLbpJP+8lOVK5IGB0+UDgdgc0y308TLHF5nlLtYNkkkf7&#10;pJx+Aq1rF59kuy1lphtokJCSMrZJHcbj1PBx+lRxahIqJHNYst2pMruFJDK3TOPlG0dMfzr8mTdr&#10;o/q52ctSy1pJb6fMiMJFEYxlMN1/vDGRx0Ne0fDq4v7vRbO9uYwqrFsJUZLbWxn2rxqa93WtzHFE&#10;S0saYOMsCWAHb3r2Lwykek6Xp1kZDG0qENGTw0gPIA69M5x6V5+Md1Z7ms0rE+m+KNLg+Ktn4X0r&#10;T3F3bz3kl5cCUjz/AD7IomA/HCrtbHXrwea6b4vaUGm069U7YimyRxk7cYYZxk4z6A18ueI/EU9n&#10;+0XvWKWJI0tojMhIYzSWrCIqwGM4+Uhjg9DwTX3J4t0q61FE+2WF1dEqrq0a5cHp8xJAB56ZxX0W&#10;c3VHDNdv0R+W8L1VDHYu7+0/zZ8+21hZXkEiOEjVmY45OSD94g9z/Kse70NLNhLEY2hAKO5dVkG7&#10;OMKeoxnJGK9PuvB91Y2kYjil3qfuOyk4zjkJnByeetUNH8AfaLh38Qx+UykbIUkyj5P8RVSQM9QB&#10;nvivnKc9XqfoksRC1zwnUtNtkCSLukKMBgr2b7vtzmtaLRLvTrtdMOlBGnUsE3IGIUliBkkZ/vDP&#10;Hpjg+z674K0201Sx/slDDubcywmRwV/vBtoCsrYI5we4FbsvhfUptVSLVXfUbIWzBftBMKlywJHy&#10;RjrgHPtmuqWK0scc60W1JHz9Hp8lzHC13b+WH+ZgSMAKMkhRjOB9AastpVxa20d/NFIbRm2iWVWw&#10;AePT17Cva9b8G3MenSzaZZW9rdoNwhjuXmRieCMFBxgn0Pt2rKXR9RuvDlvaXe1oUXbKkfmJKXBy&#10;CGZchcE8ZB7YAqfrBo8RFxTieHTaFMxQvbyATKXiVhsLZIHGcZ/A1Wk0uGMAviIqwUs3CL2JbPp3&#10;/Suq1zwvrcVnpccAd5IomADxS7Q4P3HABzjt3PGazIvA2ppNG+rCeRpbdm/dRy5jY427lKNkEZyD&#10;jHHPNdkaytdsyUl2M6yt9JEd7m9tzNGsRjAJ2yM38KvjAI43ZH9al0yx0PUdT+yapcRQrI7DJYKB&#10;gZUMzMApYjaOcA/eOMGus0XwlqS2l7BqTMlvcTsrsLeYK67cgqTEdnIXqMjGQOTip/wqrVLq3vLi&#10;yuDG6u6pEwk/eIMMCSUycjkgc57VSrRu7uxEm7GN4K8PXNvc+TfXkN7cEsf9GBeMYHKxswBbAOAw&#10;yCc9q+ovhb4omt/CtnAk0nkRCeOQScYKu6nKjg4Ixkdq4Hw78Mdb06BLq8kNvMkMvdpwBt4wuwdd&#10;xzk8YyB1rsPBfhjxHZeFrG2trI3gFw7lp73b5nmOQ7KqiTCrnIUgZxwM4B5qkvaTbT/rU5MVVjGn&#10;GO6PPPixrFr4gbV/DlxL9lSeTcu1csAbZcyfNgE4AAO4dOCCARufDeOwuvh3oyXaxv5ltEhbLlZl&#10;aMZJDDjJPTP415J43Our8WPEul6zFbTz2YilWS2Mm2QvbpsVjtZmYLjcxQEEcHFep/B3Tlf4Y+G7&#10;q8lNxvtYzH5ygSRA8BBwOBjC8dMV7+fx5cFS+X5HwvC1S+Y4j+upxq2UEF9Lbx8xwXJRdrELjnHH&#10;oBjHv+ddFA9jcR7Ig6zQDoyFRz3GcdqwrXQ7zU4bu80yKadIJdw8tPMbAYqCcYzj26VZiiv9QIju&#10;tMvbObbkO1s5xtzgjaRnIHSvmlrqfplZpSsZn9iaVZxsdPt0yzcs7MzBicknBXJPXNctqUEvnNhx&#10;tYfdTIU44ycdR7HNdFOl/bSs1ta3NxuJO77O/wApHXjB4+tYdxp+vi2urv8Asm5O4IoZbd/lw2Sc&#10;lenPTNdEL3uYScUrHL6neSW6md38mMcq8IO1AeuWPQY68fmOabNqYS0LmdN+N+/eVRh042jJ564H&#10;XjpVi68LeMZ/IlOmXsENqxlLPDJI0+QOPmBUD046DHB5q5LpV3DqHnxeHbye4mjSMiWN3iQRjBYI&#10;VAAPJIOVHRQOa6rKyOR1G23cz4vEnh/SbP7SbSNp4yCbm6CGVHPA8tm5j74ChTj+I1as/GltdwLN&#10;JOJ1nYofKfa4I54YZ6dRz6+9W5PDetWV7BdzaBLEAAfktGJAPHLKmd3Xr0zgd6dP4O1a5vUu5NAv&#10;MzN84Fq7Zxyp3FTg9uOoqG4vdCjFp7o07CW7uYhdMsthAQSImO47AMAMTzWjMGjt5bwS+Z8nyr1Q&#10;E989On0P4Vk6haeLWQInh7UVjUbVK2sxAAGOm3P5VANB8UzxmWLR76MKM7Wtp/nx1CjZ1+v51ySp&#10;N62O2NaC05ixJqd3c6a5tblkES/ICcBTwDlSevXHYdfeuZ+F2o3r6m9hahYmTUZneVSd5XaoKspO&#10;McYz1xn611Nn4M8SXsMdqNIuiLhj1s5Vx67mKj8BjtXE+C7afw74s1eGaGS3azupCzFTkNICm1h2&#10;bg8HpjmrikoTRnJ3qRcX/Vj2HWvEVvaePmkutRksoStlHLJGkL4jSaRgAsiNufPK/MvTHU16B4vV&#10;tNn8q/lmkkee4cXMmEb96+9XKknaMMvyjgdgK+S/jv43/wCEfltL6IFWuYYeVKqwEEjbmHqG3dem&#10;cHjgH2+88Vah4g8LWOv3k9xqcupKxa5vH86Z1Cqy7t3PI6HuOmAMV7OOhfLaNu6/U+NyLTPq8X2f&#10;/tphWuqMZ5rORw3DFRg5KsvY9O2aw7ae0u75GcBIz8u9wFCv3HygE5yO2MY55Nd54Z0fVdXkJtrY&#10;yXkihYxj5m3j0A45PSoE+CPxRgnef+xZpVXlB5bfKx6t2B9/avBhZtn3dapGKSk0cpBg5sbkkGVi&#10;xSNPlO3GQFyQp4z16d+uNmzQzpN/ZjlipYhCoKuGIDAvnkYA56jPHTjqtP8AhH46a6lszoV+CiK6&#10;sY1CiTBJ25HIzxzjg1tf8KY+JFtiS00W8w7ZOUCgbjzgDdnA6Z68+vDlFs5Xiaa+0vvR55a3t40f&#10;zxgSKoOxdxZhz0Yg9O5z9KtWWvTiaEo8a2xDvMzA70K5KjnBG75eSc4ziu0tPhJ44E7ed4eubmY4&#10;wA4aJcntubrxzxiq178KPio98YZNBmkjbneNq8sMFQN3AH5E/jQqd3sc9XEwf2l95z+nXlldealu&#10;+52YfMoH7tm6EjvnHUetRTSzWMhkkmcNbcbjwSR2IODyPrxzXc6V8FvGVk6eX4clR0cN57bcqN2W&#10;xhhxjtyPzqx4i+FXjy/uB5OjXEboOTviG8+p+ccDp0qfZO+iBYyn1kvvPOU1fxXeaa+nT3kAtriR&#10;dzXWSxQfwqoZcgjAJzjnmupLzSPJcEKTOxIZQIwFC8kA+wHA/lW1B8FPHk7Zn0qR2mTEjF4tuBxg&#10;Hf1Peuitfgj48iIeWwldVLbleSLBB7Ebznjt0olSk+n4AsTQWvOvvOS0y+aaVpJ4yJVUbi3Ukew5&#10;4x/9aue8SStKJ1UgfaJAAQOc4yAfrXuA+Dvi1Jtsull/MB2ZnhQAnqFG8ZIHOOTXkfjPRNd8Na8N&#10;L1G2kikkIZUwMAbSQwcHDDA61g6Mou7TR2YbFUqklGMk35M0fCFvqP2+0t0lfLSxqYo0LOwZx0UD&#10;d9cYPvXpGpadeweC7LU9QuZobQajdLAzAF44Wjt5CM4Yc4ZQT1+vNeX+A/7TvNegiSECTzEZdh3Y&#10;G8fMxxgYOPf3FbHh3w7rXgZ/EVneQefb6jqLXEb7iFkaSIFhjheTg9P4SCcV72WL/YK1/wCtj5Xi&#10;GVs4w9v63NDRb20mkT96pK5U7X3Ddg9CM5qfxPYmS4WUKxJ2AMGwMnHGfX0qtpMovb0RpArusmGB&#10;G7puwOBn9ea9xl+DPjfWo4ry3aPTUkjXKh2R1H+0u0j9civCo0ZSfuo9/G4qFGSc5JX7nkGkrq8Y&#10;RoA7ScAZ54U8gZ4Yf/Xr0axk+0W+518mUHy2jyXhDE8fdBKg4/A9ua7iz+BfjR1B+2A5yJEM5wx6&#10;ZBCggew6fjW9/wAKU8bRutzFLExHBVpztIHPJxk9O+c1v9Qr9IP7jzKubYWX/LxXPF7xJWaC6tX8&#10;k4OQ7B1HO3hwSufUEg+2cVVuLCWS5IviogYgEk5HAHUAdCc9zxXuR+DHjFMOJIMjJwbggfNnIwF6&#10;d/fGamg+Dvi/cFjkt0b7pAn+Q8/3dgx+BHvUPLa/8jNIZ5Qiv4iPCrPTbXT5jcCaC5OSuJF+QLg8&#10;fMM/Q/yHFbFjp9pf3ctxBZxyB1z+9+6FIPJzncPQfiCRXo99+zx42uJHInjBII2NcfLhs5AJXGP1&#10;qKw+BvxCsrY2DmzeJQCpabLof9k7QRzzUxy7EJ6039xrUznCyi2qyv6nhF3aTS6g8ergJO542AZd&#10;hycDpkck47cgVHd6VJ5YFtGflLZViAxGOOu0DOM8819AXHwI+J+qO0l9NZOigbAsvz475O3PT/8A&#10;VVpvgj47lHlXZgWQjClHXkDsd2MZ9Bms3lOIf/Lt/cdS4iwyS/ex+8+etJsby5hf7ZaeSq4KM+1t&#10;x54Xa3O3vnH41jeIbV7e0/cx+S/yNjIUDP8ADwQQR9Pxr6NPwD8dRkiys7MnG07pu2c85PXP1/Cu&#10;b8cfBT4gW+hz376XFL9jVS3kyK7bU/iCDJIHU9TjmonlleMb+zf3M3oZ/hpVElVWvmjxXR572XT4&#10;laAmGKRgrFlIBPHB39z7D3r64+Cc082meIrSdhGslzEvDAkExDA3DkHg+vrnORXyro0ctvo727Qu&#10;mxjlwy7OeSQM54+mfavrH4MXttFpN5bkRGWW6VlVWG512KCSoU8Z7kn04xXscMP/AGtejPmuN/8A&#10;cpeq/M+ZviLZWGofETW1uk81GvrlDtDFvMBAAUB1JHHrgfrXlek2lsNcu7CK6SZ0fAkTc4LbBngn&#10;OO2Aa7P4ti+svGWvzxSb3F7c7XZAEUmRiBhdwwANuAOR1NZ3gbwr408V6+bfRLCBLhlfEi7ViiU/&#10;ddyBgEcD8h7Vx42PNWqJb8z/ADPWyyp7PC05yeigvyMm7iu9KjnuWkachFVcrtXJAwSu3J9j1/Ou&#10;IuIbo5eaUFn5KAAZBPHQfp2NfT1z+zv8Vb0xrqklmxhwVK3Od3r2GOen41lJ+zL8QJ1b7TJbMSxx&#10;i4HA/wA+tYzwFa/wP7jqw+c4RK7qr7z5vaxie7SdFxKmAxOAcnjggZx9fpSW9gLG9vrxmkdrtowd&#10;zZihEQwCE5B6nt39s19T6R8Avih4euxqGkmxW4CMqtMY5lAYFWOx1ZSSDjlTWXN+zD8SLqSa6Way&#10;ilnzwJRtweoxjHTuADmnHA1raRd/Q1lnuEbtKord79dT5wuJre3MVytw03nkmIxtjCqeGIJ455/r&#10;T7PUporxWuG8045AJP3zyCSDjJ7k19FD9l34hPB5Mt3ZSypwArFEVTjgHaSfc560kf7Jvjp5CfPt&#10;I1kH3TO+R7EeWaPqGIf2Gaf25gktaqPNrLWbO+iEtykKqSigHhVOCN4K464656frd1G0e1ij1Kyd&#10;ZrGEeXEjeXMf3jD9385bODwQf8a9lsf2WPG1tGsbXFk+SM/vZO3Tqhr0jT/2fPFBtY7e/udPlRME&#10;KXkbDBs/88xnPU10wy7ES+wzz6uf4ODvGomj48s2lEhlYlZASjo/yurjnaAAOeORt9hWvaXFxa+e&#10;I9kKStiRNoGCcqGYHGDzmvsC6/ZpuruJYY9St7JASzCHcSxPPLMm7Oec5zSw/sxolwkr6lC7chsl&#10;zuyMfxZ5Hv8AWuj+xcR/L+KOf/WrBPeX4M+EviBZKUsHtZ22rau5SIZy+4gbjz1AziuKlhutKkLN&#10;ZTEGNw5I2BWYYQ7s7TkgHHcAivqr4+/ALxn4Y0iDWdDkgvdOtY3SY/OBDnJywXPBzw2OD1rxdLTV&#10;dZtvMktGgQr83cF48LwGIGMfXI59xz1aE6U+Waserg8fSr0VOlK6v+p96CDTdL+HmgaVMjQ3EOgq&#10;6FlK7ikSE4PQMDnIPUV4/B4i1G50i7bVJYkgtS/lrIRlotoCYDDPU8AHn1rsfjRJqlv4c8E6raPJ&#10;bt/Z4hZUwF3SwLGd65wVGeQDwMkHvXnF3ZaHpsd+PFN3b2Z8lkE88iRoq98NKQOfUGvqc7bjUp22&#10;cWfn3CLi6dfn3Uk/8z0nSrO1vfAl/qUcX71AjxbB+8EgQj+LKrkcAnt7V5FqOgSzXBv9Qh8x1Xc8&#10;LDcmJGAY47/UEcjNfU3wnt/CHjPwS83gzxFp2tW02Ile3uopV3pwynymfLL3q3f/AAZ1q9PlzPbm&#10;P5uVllXG72C4Nc+Iy2pKnC0eh14PPqVOtUTnpf8ACyPnHT5YZbVrUIUCEKBwUU8cKR6A4NMmnltz&#10;K8aD93wQR8wJGecHvX0PH8E9ZsoktrO5hESAnO9g5cDC5Ow8Z698VUPwJ8RXiky3lrGWIJxvIPHp&#10;t/WuH+y8Q3pFm889wt2+dWPBbaY3SGeFRIob5sYGCvX8q6SG5vPLXNmp465HNe323wR1uFWto7m1&#10;8ktnlX/ltqV/gTrTMW/tC3XPOB5uMn6CtYZTiFtE56mfYV7z/M//1PtOL9or4e3MEcVzooLSEnyt&#10;sXOPTIBNYXir9onwTY2yvH4bnkYkJHHGiHeT2AAPGOvHFflxF+018Po4JdRisZcwtGqxOVWZ9+cl&#10;eq4THzZYHkYBqRP2tPBl0Y5xoFwpRyDunhGAByeDn8xX5l9UzF709Pkft6xeRxaarfjI/SqD416J&#10;rlu9tqHg6SG1u4ijiVo8MmOnyruHt0/CvIpItDe4UadIxSCRnjE3LKpJwpIBzj1HX0r5In/a68I2&#10;9n9qTR5LhQRlFu4A3PfDf06fz49P2w9HeaQ6VoS2s00g2TXlyGiRR97ekKb2yAcEHHI+lYTyPHVX&#10;eVP8v8zrjxPlVFPkq/8ApT/Qg+MOuX/h/wCLuramkXm2b3GmzSNs27/s8MbMkTnpjvjoSOOa/USS&#10;4bXYIZUfy08vdt53KxHB69OvUc1+aHhe88E/Gq18a+LPEni/QfDGrTrutLOS6fzIUhg8oGNpFQSM&#10;5UcBMjdx3FSaZ+1h44gsYYSNKmMdukUrJHdrvKKBuYjKhvQjjJPFfQ5nlFarRowitYqz+5HwmUZ5&#10;hqOKxFWctJSunZ7Xf+Z+u3hH4pf8IppMWm2Og6bCoJMkxEkzyAfxEkrhjx8vQc4rWi+PXiiW4ZY9&#10;E0qOJWVUcrJ8wPU4DcD2r8pE/ak1y7gjtpNOtIEbKFoxcCQlgD5jSGNgSeeAg9frQT9qDUdOiktj&#10;ZRTujH5vtE+CvYnFuOvGeuDzjFcMMuzKK5Y6Jeh6lTNcnlJznq35SP2Ib43+JLcox07TXQFfMxHK&#10;pP8Au/OfwqKT9oPWzdBDp2nrD2VhJvPqB82P0r8btX/av1yaB4/sVpbybVMbCa5lPBy4JKKBvHAO&#10;PlwWw3SuXuv2svEMZXZp0ZjSUhU+1SlGHTobcE8jJ6Eg4wOtdKwGZ/zfijjeY5N1X4M/caP486m3&#10;yNp9iGByQBJj2xhvzqvc/H3WYm2Lp9k+0ckJLj/0KvxHf9szWSc2ej2scrfeV7q4csQACcBFxnty&#10;cd6qXH7a3jwK6/2VpsAThg5ueAB1zv5Pbtz2qfqGa9/xRP8AaGSrX9Gfs5qX7QniwHda2On9MDfB&#10;Njp6+YDyfY1h/wDDQ/xFW4jiOlaRMoIDFDOh/AF8dPevxluf2zfHd2bn+yrLS0jbHl/LdStHnpyZ&#10;PnI9wBnFMg/a48a2TKmo6fZ6o6qSZRFcR5J5DYBwBg4OAPb0qZZVmm/MvvRvSzrJFo4fg/8AM/cQ&#10;/HzxWLR3jtLBZVAzuWQKTn13en41BfftA+NYWi+w6NaXKSsUIjR3YOoLEN86hRgdSR6DJIr8UrX9&#10;tX4mQbYW8N6cYsHEbR3OGbdlSPm4IH5Hmsw/tw/FhpjcJpFjHbBvmjRJs+37zzeoPtk1UcqzPrL8&#10;URLOcm6R/Bn7tW/x91l9NmR9Mso7zYyqjZIEhXKK4BOAcjPXAr588PXmpaLa3seoXlteNLcyz26Q&#10;I0SQJM24wF2ADLG+4KwAJXAIzkn8iJ/24/i+u9jYWSl8kF0kY85wRlx0Pf0rktQ/bQ+N+rWz2EV7&#10;bWiyBgzwW4MhJ54LM238KqpkePqJRqW9b7fgFHiHKqMnOnzeiWj+9n2t478YaVefEn4kXmpXXlsY&#10;rKNg1u7LIWt0GwGEhsMPl5OR1z1r2P4ZeJfDcnw38OQ6MRCsdoI33kjDxko3ykA4DKcH0xX5TeFP&#10;jR5fjW48deP4LrU7652mSOz2W6uVUInQ4A2fKcL+PWtPwv8AHnWtDvNWt9BsnTSr28e8jt5Y1nkj&#10;lkK8NKCg2kA5G0AHpzzXq5nktSvhoUk/eVvyszw8l4hoYfHVK8k+SV7d97o/aXwT8T9V+Htncad4&#10;LstPlluWkllmuFcys7HcEBBUeWCe3qTzXTwftFfGNpSbjTdIlXphUmX65JY1+Q0f7VfxFmtxJF4f&#10;tphbja7+VKpLZzuZhKQAMHIwevWnt+1X8QEjc3HhqzyzAplrqJsjOVBD49OCD3rwYZHmMFywenqf&#10;W1OKMmqSc6kbt9WmfrzcftJfFpH22trozjP3fLl3Y9M5PP4Vdm/aW+KdjawrL/ZX2lzlk8h/Lx14&#10;YOOe1fi3dftgfEDT2lE3h/Tgzp+7ybldvoTmbn9Ky4/2xfHKxETeH9NnR+WLfaBzx3E1WsnzT+b8&#10;TJ8QZH/J/wCSn7Ty/tbfEZA6RW2mht27zHRwqRHqCPM5I68EAj86z4f2uPiq8U3nx6WGz+7CW8hD&#10;A9Ccyg/l/wDWr8c5/wBrzxjLGqt4V0gBzgkNcOW6cY884z9ahn/az+ILRxrY+GdKtoYmLHbFPIW5&#10;6EtMSoPt+FX/AGRmm3P+JH+sGR9KX/kp+ykn7YXxEit2neDTlGFU4t5AVIOWPMuOQRx27+lZyftj&#10;/E3UdMS70yTToiyhwJLNz1AwAvm5znPf/Gvx1/4ax+JSx+VJ4f02Vl6F0mZd/G07RMAMDsOpp9h+&#10;0x8U4V/d+H9JkjlyBGsMytz6ATZprKMz/n/El5/ke/sv/Jf+Cfr7D+1z8ZrsxQLdaWHf7+20IA+g&#10;aTcx+nH8601/an+L17Oi2txYKqLmUNZ9892L8HHUYPbFfj637S3xZaSCaPw3p8UIGAi20xVwB0LN&#10;KT78EdMe1Mk/ar+KUcRa38N6eGORzFO2QO2POzjHqDxmh5Rmb+3+ILiDJf8An1/5Kj9iW/ar+Jxc&#10;XNvPZgRZVgbXPmH65+XJ9jXkut+Lrj4h6nceINZ0S1hvr0j7UsChPMdBtDScj5tuMnAJGM881+UU&#10;/wC1L8VYlMkGk6bbOJAN/kSkhgSSpDSkZ+o6VAv7VPx2vmc2EsK+Wu7MVtv8obvvDduwMHbjpj3r&#10;Ktw5j6i5ZzTXm3/kb4fi7KaMuelTafkl/meoftri1XVfB9npdm1kq2tyxUMWVvnX19Mfj619P/Av&#10;Try++E32PXopmTT7zy0Ep7LBBIvp8uXOPbGSa/POXxT8VviD4jg17xtpF74lFlbySbII/IeOBRvc&#10;qURlXABb5kY9T9PZfh1+1P8AE3w74aTwQvhm210W83mLc3DvDc7CiRrHJsyrEKigEjdxyTXqY/Jq&#10;8svjhoWc467+bPEyniXD084ljZ3UJaba7LtfsfpX4O+IOv8Ahu4c+H9N0y3lRZEe4vjLLcnG3aYU&#10;UIpDDIOWHQY4yK7i4+P3j21iEc8NndmXO6WO3ZNnf7hlYAY6kk/yFfme/wC1b4+t3Fxe/D+0ji3F&#10;Qkk83LdwH2EcZFVm/bA16RUt28A2WMbiBNIeSOD80ZJzn8q8GlkmYRioqNvmv8z6nG8R5NUqOpzN&#10;t91L/I/Rx/j94oWSOWO/02NX+c+ZDIWIYDbt2yKo+nPsaydb/aT8dW721hEIvLlyPO8h2iBHHXd7&#10;nOePevz2uP2oPGl3FKmleArSJJPlLxu7SAtwCMIP0B9K56X9oH4gTrb39x4Wi1B41aNSJp1OOOXC&#10;qoyfTqPQVvTyPHX1X4o46nEeVbrf0f8AkfpTpfx58eX8pjSWztChCghEIxn05yT6DPWsp/2h/GV7&#10;qElvGbZVRyqzNGecErl9vQjHYV8KeHvit8TdUma0Hg2x02WVXZZJDcNg4yDtLqCSD759qff+Pvix&#10;ZkAeELK5uiu9SYp4sbe5AkOMduce3NWsjxWz/MxfEmXb2/A/QOX4v/EZ3M7XdtFag7GAj3ckcjdg&#10;Dr0456iudv8A4wfEmwVBb3ltKzFiweFVPTI+72xznPpxX51a78cPijbXKLrPh630kxZ4RJWZyDnj&#10;c+T1xWzb/tD6mysNRRzdxIu8GAhVUnCgDzenqeSfTvSWQYzfT7y1xPllrWf3H3tb/Hbx898kpuIf&#10;soRyQIVDiQnj5tpHT2FdbD8XvHk0TpZ3pV2JCubZGAPXO0rk4Hb/ACPzi0v416hfyXP2jSb4M/MX&#10;2ewLcg5+dmlzyAeeg4xXo9r8Z/Hdi5s7Hw/rV6XXAludPX92WG0P+65K56qeT0yKUsgxm6a+80XF&#10;WWbOL/8AAT7Ys/iP8QJ7uKfVLqzuYo93ls1vukU56hCqhenU5PHHrVLxJ4u8WeOlji1KSG6W1Zni&#10;kWFVkQkYI35+6f7uOtfBV98Vv2mNYSey0TwtdpcEeYTFpkgcKOcguXBx64x6E1yWm+PP2r43lElh&#10;qrvvOETTlMnznaqjMJGc+g75pT4bxsotcy+9/wCRpR4yyynJSVN39F/mfpL4D0m40fxRZXbOiBJY&#10;XkjJOCA6gggeuef5V7H8ZLa2ebTslIriSSN4ZWVUSR2icPHj7w8sfMCRgknkYAr8Z7u3/aD1PxjY&#10;atrGheJZtUJS3EZF1b7og2UVzCkY278gnqckkivpjxPq37SyaDdR+JdC1/Wri8nt7lngdUW3ni+S&#10;NEwr5iK/38dcgHJI9XAZBOlhqlGUk3L/ACPnM04sp4jG0sVGLSg/m1c+n9FGq+Gr2STT40aXKN5g&#10;GBvJ2nbzwB1zj3z6d/F4v+JXnMI764AUkYWQ9j6k5x9K/Ku/+Kn7QMNze21n4d1fT3tp+B8srwxP&#10;n5G3wlTztw47Ajvkd5p1z+2NDZLqC6Hr3keX5zSqbErtYbtwzAWII6DGRwOeleV/qxi4rSaXzf8A&#10;ke7W42wFR3dOTfnFf5n6Zw/ErxfBcJZT6tcrKP4d5JC4yDxkn0xXc6R8Q/Ezjyzrkz/u3UNlcGQq&#10;QOu7HJBGf51+YE+mftWeINHtvEEWj6/YIELKWgtJlfauMMBFGxVuD84U8/KDXPWPjr9oO38lLvV9&#10;VsUaVkult9DtZ2RQMowBEeSw6g44wdxydukMgxsf+Xi+9/5Hn1uJcvltSf8A4DH/ADP1HvfiP45t&#10;pYgdcmeJsDMYjba3p9xjyPenD4p+N7ZlhbWWkZhuBO1cj3+QcjvgAV+emgar8X7HD+LbXx1qTXWG&#10;3adptnEhA2sxjDQEoMZGM8kjniu51D4pWtm0duPBnxASYjfiSO1lnjtwSDw0OQxYrzjA5HWp/wBX&#10;sb/z9/F/5GkeKMu60f8AyWP+Z9rRfFj4nJKqR3xKOeMRqR9CNvetP/havj+VXi+3SwzRdf3alQOh&#10;PK4I/Ig18C3XxL1WwMzw2fj3TBd200tlP9ktHiLJlFeVBbo6qrj5s4GOcHtf0XxR4sTTLe5g1b4j&#10;XU0qqzKthbXaTpnaxile0JIyCAWOMDg4xWiyHG2/i/izOXE+X3/gfgv8z7tj+J3xKtykZ1TKfd8w&#10;RL8xPYgrlT+nvmp5PiN8Tbggfbx5kYyQ0K4IP/Ac/iCcHqCK+bdMi8Q+J7ZLi2n+IVijIPkm0uwk&#10;Rto5LIbZOpHQN+A7akujfEAXjtaL8Q1jZnKqlnZQ7RztX5rdhtUcA4zzk54xKyPGda34sJcSYDdU&#10;Pwiex3PxV+I1iflvmUYAO6JSRjPIIAzms63+N/xFk3LcahHEd2BtRcY9SCOvqP1rwTU774kytcaf&#10;BpXjnzLcH9432O6cuw3LvT7CoQAbRgM2c544FcJdW/xm1e8MUEevaXClpJLJNdWFqg8xAMbT9lDH&#10;nJK4OcYzzWMskx1/drfi/wDI6qfEuW29/D6+kf8AM9j8XahdXMNxqc1pHcfaJBJII4wiPuIBwOFy&#10;cZ2gcn3r6D+AF3A/hi/glaM3LXEbxBh/pEg2A5O75cjBwDjbjJ61+cfiLUvG+mJe6ZqV7qsktsNr&#10;xixgQsxw4LMsOVHIPAzyOOa3/hV4d/aZg8K3vi/wB4S1PxTqWsyLNBqkpt47ZIISypBFBIySDaQw&#10;OUBJY8gE115LkVahXVWbT37/AORycQ8TYfE4T2FJNO67dPRnceI7/wAZa/8AEbxDqd7oraZ4cmvL&#10;5Lf7QozdKJSVnX7yjJBHUg56ZGa19F+L+veCdMmtdFuRaITmRUjjLEjjdyMnHb8cV4F498bftR3V&#10;6i698LvGFk17IQ9rDZpPardf8tPsgaCRolOCwUllXOMkAVoaBpXxSu7o6Zr3wW8cwzZYpII7Zxgr&#10;lSXktgpIyN2MemBXPiuG8TKq6lNpXv1a3+R2YDjHBRoRo14N2t0TWnzPW/8AhqPxuqzSTapPG6jI&#10;XyovmU5wcY9sn61yw/a8+JXmHyr0uiHHliNGducfM+wbfoB+Neq+Fv2dvFupRNe3PgHxnakRqy/a&#10;9Q0VvMy33RGyLsG0ZxlcE/l6bcfslaq9qbjSvDuo27zMCYJr+xBUZ5LMkYDdScHGcYyM5pLh7Fr7&#10;V/8At5/5HT/rdlVv4P8A5LH/ADPnaf8Aah+Kcslr5d/JapckA/u0OCew+Xj/AOvU15+0x8TtPuzb&#10;S6xN5ZQMrBYSD+h47+9ei2/7IXxxubhoZNLsrO2Acq0t5AWBXG37sT9STjjjGT6HyG1+CP7WlrJH&#10;ptt8LZ5LRoFDTPf6XuicMwbYThSrfKSrxthRxz8xFw/jf5//ACZjfF+U7Kj/AOSx/wAz0PT/ANo7&#10;x5dWs8q6wIZYkyWkeERSgAkAKkZcN68YFa//AAvX4pXiq39s7iwUgIkYYgdd2U+nvXzv4q/Z3/bT&#10;spRcWHgt7lLg7ZGtH04ypnvwDkALgttHb1p1r8GP2l4Jo9Lvm1bSb67j82201pbJtxUnLb4l2kIv&#10;QSActgUv9Xsa1/Et83/kYy4sypPSjf8A7dj/AJn0lD8cPilIhkbV2jAzlQkWcDk/w54FTp8ePHuE&#10;J1tgrcbjsC89OQh/XFfOmkfAb9qTxHqQ0e5ljt7zT3MpFze6dbSEFQ3BjhckYOOmMjpXu1t+zX8Z&#10;vsomu7q1e4jjQG3h1iwjWXOAcO9iSrdWJ55OFxWP9gY5b1f/ACZ/5Gj4qyt7Yd/+Ax/zLc/7Qvix&#10;Qxk8SM5YEqqBcEdcqSvQVlN+0N49l2S22txxxTACORphuLHnHK4Jx7Y5707X/wBlz4xS+dJ4d8QW&#10;OkspWWK1fVYJ9zAD5WlNupYY3bi3Xj614H4g/Zk/a7OJxq1peDbllj1y3iGeQeQ0RwRjjsP4u1ar&#10;IMV1rfizP/WrL1thn90T2nUPjn8WGt5raTWzcRzeYjJvUrJG3GxgE2njORnPpV7wF4ktpImg1mG2&#10;Z50eKIQqwyhH3XYk9CfQ/jXw237Mf7eepTzpbETC0ARW/tyzZiAB8qkTBmGD3479eS//AIZi/brF&#10;n9lktiqEBd39uQpxjkn/AEjdx69jW0MgxCacqqfrdjlxhguRxhh5K/ZJfkfcP7fNv4nuf2PvBete&#10;GJ7r7Rp89mLo2Rwwi8oqfMA+YBHCk4wQRzgCvwZWXxN498Rxx+KL651C+nkVS95O80xY8ADzCSSe&#10;AB3OAK/oZ+EP7OH7QumaDYad8WfifoUeg2tqYpNIt4o7iOfGChuLlvLY4YDdsOWxySTmus8Ufsk+&#10;CriP/hKvCjeDbfxNG7GG+vLVp4Sw5RkH2n91Ij4IdMnjB6DH2VOpCMUnbRH5pV55Tk1ezd7EX7IX&#10;7OXhz4FeFo213wja6T42mhS6Opj/AEq4MMgK/LP88UZ4IKRsGAwW+9X1/plxr1zPN/aGry+SeVCE&#10;LtHGOQuc9cnP61+TzfC7/gotr+pz3lz8YtCmunf95G2qWhjAUjakapbtsU91AA7nJJr021+FP7ea&#10;2rwn4qeGNNZ0Kljd28pHUMflsR9QeoxWUpJyTbVvU7INRi0k7+h+heqJqls7zW+sXZj2n5RNISD6&#10;9a5m18Qa5Itww1S6JQ4UeY5xj05Gc9RXw1bfBz9uKGwb/jIPwstugwC6RSnA673a3GT7n86oW37O&#10;H7ZN7vn8Q/tC6KGuNyyeSo2xoSRuXZAg3AH1GOmeKwqQV7xkl8zppYlJWlFv5H2q3i3xh510razc&#10;tbgkqVZvk6LtLLyOTnr9K5S88deNhcvnVbn/ALZyTbenQYcdPpXy3afseftIRTCT/ho2JIGbKmIP&#10;tdCOPMiYbHJ/2iaym/ZC/aaiZo1/aB0oKGOA0ak4zxnNu3OOvJrhrYeo9qi+9no0MxoR3ot/9uo/&#10;/9X2DSIPgfpMEdlB8J/D6Quu7c+nCVAy9NzuzHPXqc1Zi+K3wU02JbTVPAXhKwt2ZkKNpFpgGMk5&#10;HBJHf+eK/IC7/aF+IsjXa/ZbS3F07uxVpQA5AUlcuR0A4HFcDqvxL8QawYZrmythcw8BlluMYxjA&#10;j8zYB7AAfpXxNLCY9/HVP1CtVyhL3aN36M/c6Hxz+z9eoJ/+EP8ACvlgn5v+EfgCqw4yWK4J/wAC&#10;elc74k8f/s930J0m50HQZbO6RklMOiW6BUcHhXRFcMSB93pX40n4u+P/ACo4cWarGpXaFdc5XaSS&#10;GB6c8HFbGj/GP4oabcm402SziuJEKeYEDZGRkYk3L2wcAccU5YTG21q/iVTqZTfSi/uR+xPhLw18&#10;GNFS2vfBmh6ZA5G6J3gjnUB+SG84OcEZBXOOoArsPDlp8JgjK3grQ7KUSOPKGn27Rna5KurDPDY3&#10;qMggHBA6V+Olt8V/jBG0QubfT5QBvCNbKEyc4b5SMNjuMEjjmteH9on4oWk62MR02KQFfuQEDd16&#10;BsA9iK5PZ45aRqX+bNqmHy5702v+3UftDa3/AMNNNwYtA0G1ERHTSLY89sllPXPr3ob4peH7K9d7&#10;O30OEkZGNLttwH8IyEz+Br8Srz9on4z3V5IbmWwkMTYH7o7MH2DAdu/8+auSfHr4t3VgjNb6b5Db&#10;fn8t1yUI+78/XPXHP86qVHMNP3n4szo0sru703/4Cj9uYfjvplkn2a4m0dTKudkVjCNwHcjb0HNQ&#10;S/HzTYwsqW+lXZPyArp8bqTnkfKgI/HjPrX4lL8bPipLOImttN2EMy7EkUBhzuX95wOx7Y7da6rR&#10;f2j/AIq6NELa3i0tUdsrvRyMHkEASA++TWc4Y9LSp+JusPlj1VL/AMlP2Rtvi4hjaSfRdHRnOUMe&#10;mRqcHsTzz69PwrxL4y3viLx3FZeFhp2myaJr1lqYuYriyhCrJb2zvHKpijVvMQ/OAZAvHPIzXiHw&#10;V+MXibXbW+u/GxsxdRvElvHZxgeZvBJB3OcnAz2r6Tt7Z9ev7R/LUNFa6l5OcDazwHLEFTnC8gds&#10;cnoDGWZjiVio0qk2/wDhjDO8lwywk6tOml1Pmv8AY1+C3h3wl4Qk1nxPprDxDNNJEk8jsghhVFb9&#10;0FPEu7DFiM4AAOAQfs3xx8RbzwvcWeh6n5z3N1bxzWzoYs7T90OhU7jgbgDya8V8K6H4m0vwTd6X&#10;p9zGiXMT5gDMZQUVXeQsflOFIVcAEBq+aPHviPxBp3hPUfEHh6fzNV0xIriGWfM4YRt0w5+ZfLzg&#10;g+3tXp5viantuVSavbr+Zw8MZXSnhnVnFO176XenY+zLb4t6xYIltrP+mPMT5mLeLfhzj5lKnAPQ&#10;ndge1dJN8UPCbxzW9xAhsNq8Np1ogJOBu2mPHBB556fn+My/tBfHG/uEu21S2hQsrgpbRj5l+YZL&#10;K2fT5uMe/NVrz9ov416ksqXV1YXCPlTm2Ck5552Fec+ncVhHB4v/AJ+a+rO2piMvbu6On+FH7UR6&#10;p4F1i1UwWNs6u0ihxpumoybe7ZgDLng9PqOa5S70/wCB8JnfxHo+jlg5BzounkltuckLaDI6nONt&#10;fjXJ8cPi7HtQfYIRjJ2wPz9TvJ6VZsfj98Ura8xNc2CxzkBy0Ujce/zNkeoIPFa/Vcatqn4s5n/Z&#10;rdnB/wDgKP23it/CEej/ANnaTpGkQ6YSGWFdGsfKTPPAWJeDn/AiuM0/wV4Qto5l1LTfDl1LIyss&#10;beHbQ+WONuXIIYcZHyjpzzX5naL+1X8T7KBbO1u9MihTJWKWAqEXk7QS/wB0dhn0FW5v2tfihbtI&#10;Te6UWJz+6t5GKnHJGHIrktj1dc34s3+q5fvyK3oj9bv+E48U6dC9lpzaOkcg2lTpFsi8AgErGFGC&#10;OOe1cNrHxB+L819Aov8AQoLYMd8cWlI25QcjhpD16N7H3r8xbP8Aau+Jlz5dmmpaYZ2JCvLBIpYs&#10;eFJLAfTNULz9o/4ozb0utR0l2Q5OEwwb8XI/wqbZhF/H95t9Wy5q7pq3kkfqnLrN14g+wzeNotE1&#10;gQlHTfpNuAWj9Fbd8uOq5IPeunku/hxI8Elz4U0KSaQEArolkV29g2YTwPUHivxxb9qT4k6fZS20&#10;Fzp9zIxK7tjB+T1VgQBjsQK1dK/aQ+MniG6tr61ubLzLXINsY/kYkYywJBOM8FSPf0o5MwS5pVPx&#10;JlQy2UuWFPX0R+rfinxB8LPC+ivqMPgbRL2XzI1hhi0axRpHkdVwCYMcZz6npUF74G+FmvpdLeeD&#10;tBaNiUZY9PtYZUK9QrwxRuvPXnP9fzu8IfGb41a3450i11SPT1sbi5jVzHCzYjZsMo+fGcEkE8jF&#10;foTbi+tX1BFkb5oTJCWBbBA2tuYZAGRkKD0PTisamPxMLQlU18mOOT4Vpy9nZeaPyB+AmmW3hz9o&#10;m4g1DT4ptPY3siWUqrKhiYM6RgShgTGvzDP93NfqOl14QtdslrpVpEJgCMWsK8DoPlQcj2r5I0rw&#10;TPoXjRtTu4rO6so4MxmZQJBM6rkE43ENu++GHGF6GvXtY07QNa06TRSPsJukaNZrN3R43K4DI5Y/&#10;d9hg1XFOIn7eKU2lZberOvgLLqU8JOcqab5nvbstD2Iaz4esvLtkihijxlVECBRz0B6j16Yqxcah&#10;4WttOS/l0y1USusQxFCwPmPsHIGBnOT6DOa/JLxHF8WNG1y70OPXL+T7E+wt9qdRt/hPzN3HNY9l&#10;rXxHtrMRX9/e3ELPwRdOdjeu3OPXnvWFPKqvLzKvf5v/ADPTr4yhzcn1a1vJf5H7CWul/DLVXkA0&#10;/T3njfnbFGh3YxyAASCPXrU2s/DX4Q+J9PjtPEvhqN40mWRJLBpbSXJOPmktWRip4zk4+lfjNr+o&#10;+ObC4X7Bqk16r5UlJ2P3WypPJwSM/L29K6jSPGnxCumW3j1XUbe5I2xgXT7SPqD0x2NaRwGIp2qQ&#10;rf195y1JYSq3SlRt8l/kfsJBpfwl8Eaa9vpHhq0t7GZkWViDKXfbsUO7lmPykjLnHavP9U8P/B3W&#10;idTsvDWnTRXLeWZIU25YHGRsI6EYyK/OyHVPjHbhY4tdvo1kG0r9rbnnnIzg/jVibVvixYCZ5vEt&#10;/beUFLMbnaqgnp2GMdhWFSnWl/y+19Wb08FQh/y4080fccnw6+HMd2Ib3wysMcZMkcgmLK56dfMJ&#10;XOQfmA6e1UNU8AfDBLyE3WgQHaDktLI5K8cEhyMDAxnOPavz+m+IvxVeVorXXdSuFj4MnmjacHnG&#10;Tk47cVSufEvj2RjcJqOpSzTndjzGBP8At43FSCcg/wAqr6hif+f34slVsJ1ofgj7w1Kw+E9jkWuh&#10;28uANhZpGGemO57ADHtWbplh8Ko5W1C+0SG1uEJjILSx7e/CnHJ7nGT618Nz+I/iXcQJfLPqLtGC&#10;qlJV28A9QPYnnbViLxf8QLmJLSS5uyDGEGTG67VHZWB449M/jWn9n17fxX97GsVhdvYf+Sn2/e+I&#10;Phvp0Xk6dpkCPJGVHLsBzlchQQBnnrwaoaDqPhVLZbbUkRJRgySEO6s5bJVD6DAHQD0r4qtPEfjy&#10;9ZLZrmaPLBFLNF9w4A2qq9fqele+aZDpNvLDCtzeyT/LueSdFyT3GEH88mssVgpwjrN/eetltajU&#10;bUaSS80jv9a+GGq2niKLxfY3SXPhu8ubdHsQC0sTyIFLupBXZKh4yARz61pWHi/XrKxia2sdM8hJ&#10;plhd7aB5I0t5GijAwGyUUAfmDnmvUrNLi3+C2qtY2ywG6nJeUNukfywuFLk5bbwegAJOMmvl43N3&#10;a+HLHUWYTzM87F/lCMWldzwx3Ec9lPSvZxNWf1ShaWun5Hx2UYSi80xcZwTSu9lpqj6Otvjd8S4J&#10;nT7NZ3FnNhGMloYSF5PyvEyKcHn1Brprf4/+L9Pl8kRww23lqoS2ygGAclixchmJ6g4xn3z+eXjH&#10;xJ4vGrrBpN/9ltLuFZDGVVlRj8rAEZzgjIyf8K5qDxP8SrZCv9ttNtCqPNiVsbRjjK9+p9TzXH7O&#10;tJX9p+Z68o4SMnF0L+dkfqpaftE6xBas8t3NFJI+VQS5KADHzE9QO2CB61pp+0L4g+1JFpmrsomU&#10;iQqynDMRxkE+g9xX5CX3jnx5FMbi51cq8RZcqnTI5JAGMdOTVbS/GHxBvJlv7DVZEZSQzCNAikeo&#10;xj6cUvqGItf2r+9nNPE4JS5VQ/BH626r8aPFlpqKC31O6nHkGTcs/wAqStnG9VOemec49q5iT9o7&#10;xDZ2q6Npks0Jk+eVRNL5fPOSN3U/41+b9v4u+Joj+0HW5AJRtOYRk59in8qxY/EXxDNzvt9WmjKn&#10;/lpACD33YK45z1IzUwwVbXmqfixzrYXS1H8I/wCZ+m4+I11rMLSRaoyBHAkjO50kYKuOH3AnAG1g&#10;M4xU9j8WJ5NObTpY7q3+yyItmYZJEUxID8m1WG1OTgbenH0/OvT/ABj8RGmeJdZkScr5n+pQAgYG&#10;SdmM+x7VVufEnxKkne5TU2YsPnPkx4I/Bf5VnDD107e1/Fm9R4Vxv7H8EfqJH8WfEtviSLXdRtYp&#10;lw0EVxKyBSeTlmbOemzA785zVi1+LWpzKkOpzXcYhLrD0dyW/i3lQRgDr6fhX5ff8Jb8TgommvQc&#10;qORbqc9cA/Ln6fyp83in4qXBin/tgBip2qYwD+Ixzn3p+xxHWr+LJ5MK9qH4I/U2D9qbV9Aud8Nz&#10;MzwxFFZ5FYlc87gw2nkdTnrjNbPgP9pfxr40nmufEjraxsqrGi7JF54Yr8iZ9+T1x2r8ZL7x58Sd&#10;Cuj4jk1Ni8Uojkdo8xt/dDKRtIycjqMivp34E+PvHPim41H/AISXUEuYLeMXCuYEY7yQMMVaLgAn&#10;AxXVWjiKdPmVTT1Zw0KeCq1fZujZ+iP0F+NWtXtx8KdbtsW9tZ3EUMKXSbhKm+VS3zFyPmICgEdy&#10;MGuO+HPxT8eeD/hnZaJDKZrHULu2sor1Jx9uhMrqrlYmVvl3dyR3KjGa43xpNqWp/DHUrOzzK8oj&#10;8nbAIx+7kVlJkaUhQSOCOckYGa9r8GabH4f+BNteXVlBcX9zJaSBwoBiYyKGDshy4VgSucn5u+RX&#10;oZbiqjwlSc5Xav8AkfOZ5gKUMdRpU4pJ2/8ASjQ8S/E/xppl8sg1PUNrqrDy53BUnuRsb8QCe3vn&#10;EtfjD4zeTzF8UargH5lF5DsKk9v3IZRz1JGDXmHxCXWdQ8KXl5ot82m6jp1szxSCLzRu2nI+blSe&#10;xPtkEcV+Z0PxO+LGqSNHqHiG5eJwUZiVU475IAH+fevk8Iq9VScalrebPvquGw1NRjKldvsj9mov&#10;jzr9rGIG1K5kWIkF2uJGO/byGbzOD06gVaHx28WLKkwupI3cFFInkdiCQSVyx4IHAH6dK/Ii3+MX&#10;xZ0uOCwsPF90iKixpjaxVVUABsqTnGPvHkd6qv43+KeqW84tNZd4LpZPtDxRwR8uAH3OFVkJz2OT&#10;1FdXscR1q2+bMHg8PrakmfsZB8avEd9FHLD4klupd2RBG0nmADtzL14IIK9eMVPP8b/F1rCY9T1e&#10;+iZQAEw0IZVPRRnqOnqT3r8TNH+IfxE0AfZdD8R3luzAkkOrMQR0MhyxwD0zx07VoH4jfGCzEiQe&#10;JL5be4wZFb94hzxn5gwOe+Pxpzo4m/8AF/FkQweGtd0vwR+zz/HrxRDC91pmsXe84/4+JXZVZQcd&#10;SQoIPOOtYZ+OvizUZCbvWbtFiA3NFcyxFSwwvyq4yDjI3fXvX40r8Rvi1ayG6sNXlWQAqGKx4Kkk&#10;4xtx+YqunxR+MImE8muS+ZGWb/VocZ65Hl8g9v6UnhsW9q34spUMHHR0fwR+z6fF3xaiv5Wr6i+3&#10;BJe+m7H+7vyAenX0q5bfHDxEYvJivrozBicS3Uzlh327mO3gnrj2r8X2+JHxkkTzo/EMgJUyELFH&#10;kjpyAoyf8Kybr4p/FiO4V/8AhJpGGcAiOPjGMjAQ461UMPin/wAvfxf+RNShhVq6P4L/ADP2xk+O&#10;erxxMiahOSD86PeOxH5ux988Cr9l8f8AWpGe2S6uXkPzbFkkYqvqOSSP93tz0r8Opfil8VbzZv8A&#10;Essjw7lXbDF5gA67f3efpjBrO1H4qfGDbtfxbeqMnKqRGwULk8AD0/CtY4HEt/xfxf8AkZTWES1o&#10;/l/mfvba/GvXxcLM+pTmNcGSGRyDIqnlSGBZSQOvBFdTpsGn/ELxxa/Fy2eVra3ihtIopY41jj8t&#10;JDPkNuDgBwM4BJGevFfm/wDAu98T+IPA+n6nrl00813FIrzkqJnXe2MkofnGOq4HHNfo3+z3bQab&#10;4Dhs/Omm26hNmSY5/eSRjaBlQACcdBjPtmt+HsTV+syoyldK/wCDPK4wy2hDCRrQjZu34q+p4R4v&#10;l+D9j4uj8TweK4rnxjaanLG9v9ojjQ5SSF4o125XKOhCZYfKCAMlq5fxN49igkDSXKIzEbPMUbiD&#10;xxyRkdq7HXvBHws8VaheAaStjqs9y800UjlxLIjMoeNyBnA4wcYXK4IJr81/2sPhE/h/WtKvdKmu&#10;rtLqAwss8hYRyRMR5aHOCoUjaFGB0wK4MXTjicQ05WWp25V+4oR9xyaS0/q+h97aV8SbkyLpc0yT&#10;MhKFUVRIMd8r1x+dejx6xbCZFubohFxkEZfBGfT0+nFfgNa+HNUB8w2JMmcKVl2sCD9Qfyq7D4c1&#10;pmAMVwWJG0eYw5Pbk/nWn9hRX/L38P8Agms8dKbuqNv69D9u/Fmpadpl5atp07xteZINxKMbgSDs&#10;ZgBt7ABuuc1xafEDyZ8fayUQbsq8bAeuGDHPFfitfaZriyGKa3YlN33tz4DHH8/wqhb6RrLSsEQj&#10;AwQxOP51o+GYy972v4f8Einn8oLkdC/z/wCAfv8Ap8WLjXngM2oW6GNRCqQhUYqvALFT97nnnPpW&#10;9/wkssLsFluJEjBCKszuw2jpjufqTmvwS0Hw94iR9tzYJJGASWYkPz368fkK6ibwdrBVi0DRI3Aa&#10;PcvB7Z/rms62Urm1q3/r1LpVudJxo28v6R+yT/ETUUu5EawvY1ByJDIBvP8AdKtyM9O/86mh+I2r&#10;XeqbCskaIgcvuxg+mFjGQO56D9K/DVfCGq2sn7/zS23P3mOB756VND4J8QXFx9qsAH8v+B3xxxkE&#10;ZHX8Kv8AsSFv434f8EPr8tvq+vr/AMA/dew+ML/axFJqDGPp88y7cYzlTg5H+c1q3fxn0WCKS7Gt&#10;RlFI8xfNBkTnbgqoyOe/PevxH0j4ba0sM1xrVqHluCqxrEXIVRnuOO/Wua13wVr07TONK8q0iPyk&#10;vndzjcef/wBX1qaOXJycFW/r7wxMrRVT6vr2/wA9ND94z8T9Au1CTa3EBIu7Ys678kZ+6CxB9cis&#10;xtRuHbdBqzTxno7gKzD1K7GwT6bjX4p/CPwRdSePNLnazd3gdXAB53k7V6c4B5wPSv0TGleOsfur&#10;K6C/7MgUe+AXB6+wry80w/spqEZX/r1PXyXBqtTc5+5rt/SR/9b80k+G3iY2xeXTWbpjeQAMnr71&#10;paT8IvEM+WS1jSTdn944X5SPT+Zr63EIf95tKk84BwoC8DHqePyq5Y+dA63Kzxw7cgpht5JzjaQM&#10;fnX5286q20P3yPCuGUle/wCB85WHwE8RyxP9pWC3XcACxyNpYc8AnHfpUcXwE8WR3jLFJEI1++wO&#10;Mc9fujI659K+1be8hki+WXc+ADz0I7c1Tu7+1g2ecI3IwQVJLAZOVwMkjivPjneIbaO58NYRJOz+&#10;8+PNV+DPjiwhcNcxyAbSAGAUgdOeCcZ44rnpPg54stgZZBEzn5wQ5Y56kj8+tfbjXmnag0x+zSPb&#10;xIA7RODGrP7EAg+vcVHHa2s6xwQy+ZE5kG5sjhc8/LuKk8D371tDOqy0a/Aynw5hpO6v958kWnwJ&#10;8S/ZhemJbl2Qlo9+0467sj9f5VU1X4T+Op4obL7LHbxqMgI+Sw7Z7n/CvuY2ltHuAbJwDkZGR3HL&#10;L+tV7uykhkkWNf3hG4OBuKkD72F4/wDrVnHPKt7uxr/q1huXlV0fAlv8IvF/kvJe2zKhU+VmUIN3&#10;Ygnr/wDWqeH4KeLYrGSe4tisargfvFwW7rkn05I7cGvtdrew+xrbSbt4kDTMqnhMZBIJwCc46j39&#10;r0miWWoPFJpryFHVSUmUbuOp+RuPWul59VMFwrhl3/r5HhfwYtfEPg3VNU0Nv3d5cQ2rMFHRWLAM&#10;G57cHvzX6N+D7WS71TQdGmUM0wu4/NDH92zWz4YMANvTknH17H5I0TQ7S4+LBgDgmXTopCQO0UmM&#10;Ag9eevt0r7F0WeOyvtNmhY5WeVAN5j3FrWbjjnk+1YYavz4ynPvY4M8w8aeX1KS6XNnUxLYw3Gkz&#10;t5UjW9+sMyrvWIJFBkh8Yy27gZGQucenxFdAPZ/2c7xSWroyXCKSDsYFVKA53ZJwwwOOfr9W6/4w&#10;i1Lw/Pq5t1im33llIgcFnnmjgcHHDB9hBPIyBgdK+StafShcwx3kCzSQSMsLqSCMrjcpGQQw7H6Z&#10;rtzvXENeSOPguFsHzPq/1PNdJ/Z5vJ7GZFv4fIGdoOd4yPk3KB78n06Vylz+z/r1he+XB5LocHdu&#10;IHoRgivsvS9Xjjs1g88K6DOQuCRjHykDn6A8VDdPNHdwxywTQLMMIWIwTjPJB49gfyrzIZrXV9T3&#10;KmU4ZtJx2Pj7VPgp4j2LNb2ccyIMM3mKNp7A5IOD7Zry3U/g34kt5HksxGAoIlxJwMn/ABHbr+Ff&#10;ok08McqWE8DRNNuMTk7o3243ADjDL15AyOma848aWRtPNks28prgZJVQwbHXgA11YbOaqaiznr5D&#10;h53kfHPhj4IeINev4rGUW9uJZAMPKAxO0kAbdxGcYBxWxrHwH1631i40e2sB5yCMxqrhm2kdWJ43&#10;eoB4r6C04kTTJI3mRzRqrNKq7twGVIBIG0enTOOa7GIbrOLUdPuHllWNljVISm11HzKx3AFMZ6jr&#10;joK6aubVlK99DKjw9hrWt/mfDkvwt8RWdyFkhS2niYAkkEA9jnnuKJPhlrVzNJLNDFbxz4YOWyoJ&#10;PzbQM5+lfaL3elTWc0VxAklzKSZZI0G4YOeueBnt2rmYdNtb5n3PtRVAMgQ5Axk98ZBIPYdcVqs3&#10;qbsh8OUF3PnfTfglcTtH/pcJUqCc5DA+gBGC3t06c1pD4A67HZvqFvcRRt5oKDfkhMZByvRuBwR3&#10;r3+3023gncSRNJHEhLSIpbcABtYZI4HfjtwD0qzcavHYWgikcLGrZZd24EDK5GG4yPfOewrCeZ1m&#10;/dZ0QyHCpWcTzXwjYeJ/DCW7ahcrK0FzCsW3LMDI2GJ4GTtyoPX8s19veCvG76jcTLqLwCWJGlVs&#10;FSI8kYfIONrc5zznPavk3WbpFt7O6iOd93CQv3uBzx0r174d63cjXdSe2uFEYtZFlRlLO4YZAX1C&#10;4J659s151d8753udVTDRhTcF0O/1T7VeQRwnTPs4vIJDERGu15xCGUfK33Qqg52HoOnfzmC1162m&#10;thcWBto42B+RkZVyegCknB6/d4/l6NousX9t4hNrqcjSwXEDwxyOVMhyY33Kw3DDcjg8jnJo1v8A&#10;eX2beXe2/c65U85BAwOa6OJp2rqPl/meb4eJ/VZX2cn+SOeGh6HqU66hq1gJ7jIBk8sEjacDJP8A&#10;SuYuNA8LXd1OkehwxKpJ45ye5IxgE+gJAHfnFegR3BiJXY42nJAOT7jGKrX8sNyxS0iZCxzng7ie&#10;uM9K+fhWko2Pu6tNOex5bL4M8GPBKbiwjQgtjC8M2cYPvzwazT8PPCi35a2tUjYqu3aPmOecnJGO&#10;eOK9TeJkZXUjf1yOG9+vFZ01rZTFDcblJIBVPnzz0OcfjWkcVP8AmZnPD097fgZmm+DbRLVLnUUg&#10;IgIKMFLHA4ywVs/hj8DWV4n0jw0lgRNapNyAjbTkbjnA6ZB9COnFeiwWMNnZxsyMFLMRuPJJB9Bw&#10;uO2K4nXPD+o+IMWVrqK6fGmXd3z8xHQKBk4POaKdR812znnaz0ueYXHh7RiVFrbIq55CjkY9e+D9&#10;apzeFtMaeMONkaHkIAcgj8M8/kK661gktGMN9P57gkqF3Evt6np0xzzV+W3uXLP5WwyZKnaM+g47&#10;Hiux4iSe5n7CD6HCxeF9Ht4pIXh81pVKqynYo/i9gcdD61U07wvp0rCeOBCGIyQnTkYOT7/lXbXt&#10;tex2huTLskAZlUsc5757A9ehqTRrXfbIbuURJtDsitlC3OOB3+vHpV/WpJXuZxw0G1oYN54e0fSo&#10;mvYo0VkC5IwRls4HI/WsOKGRJluJCoiY53Aeuew6/oK9D1JVj0mcQsxSTqpxuwOvHocV56IStxAd&#10;4Zjk4GDjnjJ7VdKq3Ftsv2ajNJI+g0txbfCDUNXQnymecFlm8xCEhjG3ytx8t92QQVAPqa+arPxP&#10;f23g+LTdUjjubCSOIWyxqqzLsJDszKORuHpnsT3r7/8AB2g2HiH4WmG9gjngk+0fK6ZG5o0wdxPL&#10;EjPUdAehr4JuNHjXT9NhSMCSIyxeUxAdo0mcZ3cnkdAM46e9fRV7PB0Lrt+R+c5Pzf2ti7Pv/wCl&#10;JHlesvB4mu7G6061EMsDvG8cDEKFXB5fP3uufrVCDwnqsrmJxPIXY7hntjGcj/8AX+Nev6dpdk08&#10;bROJrcTSKhRD8m47iGPUtnjn0r0OLQ7aaX7KiSM7tuL8AbcDrjuTx1H515dXH8nupH11PLFNc83q&#10;fJdz4KudPuTPChQZIYMM5U8HhgQQeoyMVFp+ka9pt5CVAUlt6JtUZ3jIyMAYxjng5/OvtKy8FnWL&#10;sQw2s1ykI+YRbpHVSRjO0HGM5yTnHSs/xn4c0rwnfokdpJdqdseGVjuz127ugyOT9PUiiObOXutX&#10;OSplFOMvddrHgN5FKxM0Nl9surRArliFXkZIPGc549K5iPT/ABk12moC2gRT8qr8mMf7ucjv2NfS&#10;em6BHrkc0tvYG3WEINi5AfGMEMVw2QeTnntWfB4dSDWpWfT5omXAILDkHjONo/P/AOvUQxiV1b+v&#10;vN6+B5rSueOTC/ls54zarCbhT5hQc4KkEcng/T9M1kaJ4b1I3HkeH5pEQkExtt2M38Q+bjGMYz6H&#10;BzX0Ve6Wk8b250zzAi5wpI3E5yOB6dD781DY6BBb6cs76aYF67ZJHyN/b0wT2FSsbaLshvBJyTbP&#10;G77RdcZIPKj23MZZmR1+XjsByBz0J9q56fwzq73Qu7nzJZW2heQxOw5IwOB75/pX15eeFY4NLS+i&#10;jjjEJAZWLseRwMkjd0z7VkS+HzdWiyQ20FvEqbUCjBOR94b8k5Y9cevrWVLMLbI3nl8H1PBtNs11&#10;W31LSvEOmxJayq29CmcgfMgwDkHAznPvXTfCKXTbDxRNaJKLKCO3ICBDul27NqkqTgZGevTjrXpn&#10;hu0muNftrC7UsJycNF5Ua7kGdpAOWxznp27V2vg+3tNG+KWo6dDpUtq1zb4EqriMgbH+bH8W7HXs&#10;ck54pzxPxRt0vuZSw8Y8suvpqe1aIItT0iOOVSxlKHLDKnAJ+ZDwF4z646EHFe1+GptOT4T2d5ab&#10;lkkuzbbSAUCo7tt25JXdjOTz0xxXj2rEnQr5sF1kXyyVXDDJ2ZQ88gngj613vgDVIX+C0NjciVnt&#10;NaliJmG0lgGIwMt0VhjnHXgd/XymTWAqv1/JHxHEqUs0of8Abv5s5TxDNNqFvfJcgAhQyKCQArH0&#10;wM5Pc1+fer/BzUoby5jgt/8ARYpZQ0hBA2sWx165HQjuK/QvVrjzTIiHy8lFC5J4BBPFZr2C3m0J&#10;Eo3DnIHbrnkV8ZTxU4Sbi9z9Dw8YezSmj8wIvhzrF3O08NnPuDHDurDcc9QCPu9gMDitGw+DPiW7&#10;aS3lgeBG5kDMVGVHByB78deRX6K6lpKxZjMDIY+FCID39c8/jXOz2byyKrCOOTLAFogQCeM8Hj05&#10;rseb1dkXDBUWua39fcfnZN8IPEIvgkETplicjkAjuSf6V2Z+EGvuVlRZN6gAMGCqOPfPf8a+y7nR&#10;fsxBmVXZgRxGcDoTkcVu/ZLVrSOHy0DvgFfmGR34zx61nVzeq7I1p4KjFXS38z4am+EXim0driE5&#10;cqdwkIzn049fapoPhZ4t1KP7VcRLEz54Vk/h/oR6c19s3CaHyLm1D89SzryMce/B/GpYtMsZbYhL&#10;F4yu4/JIeAOnBAHSsZZjU+ZqqdNLbT1PgbW/hF4ruHElsGjV+FWMgDI9cEZz6VWg+D/jvyN13pbT&#10;g4zImHbvjkHcOvp1r7uu7fRvJaXEgkGPmZj24wOeAfaqcU1ltaFbjYSCNrbnBBHOfbHcYPvWtPNa&#10;iSRM8FTk+azPz31D4NeLIWlAsGVyMryNzA8dBznPY1kp8GPGFv519qtriGO3fJZsAIowxHuB0H9K&#10;/QOa2spnEZgjuI1HVZixKjoQpfcOPXk+9VvEWh6Tp/hPWpltBDG9pIAcsM5GO56mumOd1V7pjPJs&#10;O2pNMofAXS5bT4caM28GOQylRuycCRlwfTAx0r9GPg61ld+DbSFJo4JbS+dmklYEBSDg5JYAgEnP&#10;HFfnp8FhbxeBLBZI08iAy4bfzlpnzwpz0xycenNfePwgMr6FFf2cQTOoLGwZOo45BHJ6jrnFehw1&#10;O+Om/X80fIcdU2sDFdmvyZ5S+meO1urjVoIYr2zmnnYNHOqqAZDg7SRkcg8A/SuU+IPw1tfiPpGn&#10;r4ikMZtbljEzSBMqyD5QzA5HHGOtelW960eqyo53CaeXaoww3FieMt0x71R1e6ieyv479yuJQy5b&#10;lSBxxzjnoATXl1pRUpNX3ZeFlU9zbZdD5b1b9nHw2LmJ7eyaCRVKRyebkgg53bdoU8DOOtVl/Zh8&#10;MXdkVdrj7SAHlDzK+OOuCvy/geOle+W14uoCOfT5Xu1kHlxNukxvXIxvzwc9ecVWvND1yR4pUhkC&#10;Y+bGBnoNpJY5Hqc4Fcv1ma2bPZu9ptJ+aPmvVP2YfCcIjSMcn5mJkZg4wMZI6g+mD9PXBi/Zv8NI&#10;2yS4d5XfcANiDaTwvA7dMV79eyzLcPFOpEsJKkHqp7/LnJ59KzYo7hpjPHFKscb+XiUoW3ZGSSD0&#10;J6e1Z/X638zPRpYWNvetf0Of8OfBzwXoM+4WYupGDBhLlsAcnAUfX/PFdDf/AA58HzvJ5ujW6oGL&#10;AqDnac8E9vp616NZFVjZ7eNQI8891J4OcdRz1rLv7KDBuJAwPT5DwcjI7+tZTrTerZlGS5jy6H4a&#10;+BxLIZNJh3kgjptwPXP61kah8L/AywHydKgZSoK+me3p/n2r0vyEThM5K5Py5IPvmrlhYvfLK4j2&#10;+UM4Zcj24BqIYia2bOuTiveZ5Bc+DvDOj6Vb6Pb6ZCke3dIo++WY527geAe/WodG+Efgt7Ly7nSY&#10;mVSSrKT15yPvdRXsmqaF5rCdw7uSGOwH+EZwOfwx3qnBN5JgwkgRlIKspCg9+R1xnmrp4ia0uS3C&#10;UVZHztqnhXSPD3xJ0DTtLtPsttcCKX/aZw5XOeuAOx4719CNoz3zfapTl36/MB046bR6VwWv2Uyf&#10;ETSLyaPeqtAkLMp4BY5GPrXtMfh3S5UErM6l8khZXRQT1woYAUV6jko69Cvaxgrvqf/X8ph0fXLx&#10;GttMsLh5A53N5blFz0PqevQZrZtPDevA+VeJKiKuBi2fBYe/6cV9zj9pX49yG3l0nSNEubfID2oU&#10;wTIg/jYtKoAGPugMR15Fc5H+218RYrO9C6PZz3tlKYm227/Z2IJGQ5l5GQemelflfJQa0qP/AMB/&#10;4J/Qkcxxrk7UV/4H/wDanyCItWGIYYbgGXkIIXAwOPvEYPPIOcY6ZrO1Gy8UTQeTaWV1IxONxgJQ&#10;n0x8xx9BjvX21pX7YXxkvQ093p2iHyP+PiIRurxbiPLGWnwevJyMHoD1qS2/bp8WRajd2GoaXpyr&#10;asAsqI5SXjJ2/venGAfxxVqjh76Tf/gP/BI+v4/ltKir/wCK36Hw9ofhHxuxaG60q5G8YV4w+0nB&#10;zkYx/njNaul/DLx8uotFLo8shVsCQgjKnOMZGMjgkjGB2r7+t/2pPihf3rtZQaG1k6CRH8tz5aYy&#10;WmIuOAvQ8A5zgYIrYvf2nviBosC6nf2ml32mxw75ZreCYGI5G1mXzWyrKeNvOegIPDaoNv8Aef8A&#10;kv8AwTklm2MjZewX/gX/AAD4jufDfju2jht7nw3dTRDCl44JGHAxk5QcHuQO1c7/AGTrlpbz6hrm&#10;kzwFG2QgQMS7t0ySBxtyck8dPavvaw/a/wDGOqTpaW9hpcUgXzHWUvuSM8qSvmAjPHY4Per/AIe/&#10;ap8V3GjyXWvaTZJdQr8/lbnj8zOGA+bcRkHGBn2rF0MKv+Xj/wDAf+CbRzjH3t7Bf+Bf8A+CdNk1&#10;jTEvL2eaSO3ePy8LCcq3Vi+SflwB6deM81HYzXN49tarMgiLgbhG8bcHIAIU8Y4Pavt1/wBsHxDJ&#10;FcG08M21yqDZmCF5iWPRgm8ZUe+PpWVN+2P4usbdLg+F7Fo02iVGjkhlXP8AsFiPfGen0qHQwz/5&#10;e/8Akv8AwTs/tDMLv/Zv/J1/kfKul6fdWnjiC5k0tbC7a0kWR1ZsEErjEpULJ7gDAOcE4zXtGmNq&#10;a3Wlps8yzimnWeZd0jIXtplj2Iv3vmILZwAOQT0pnjf44z/GJdKnvfC8NsbZm8m6jjdZCr/ejIdj&#10;wSAcHuMgjJroE13w54I8J3nim4eRXsEMyhYVdZGkQxBCigtgl/vDp7dQYJRjjKai7q6PMzuVV4Co&#10;6seWTT6p/ifG/hTxJINI8U2GrrJdyvdqEmd/9XlFUOR0wNgVTu5zjoap6nA8U1rd3f8ArC4IYYG7&#10;cCcAHHOP06DvXT+DEsbPTNVW801LsauDFDtbdKTlznIJHAC5OM8DkDitjTNRbw1qen6vqeh2t+DK&#10;qRWl67eXPIh4UhSCTkbgBwcc8V6+dv8A2l/10OPg92y+Lt1f5mlBb3EAWTyJY12AggblHfOCc/jT&#10;F0h9weznu44AS/lJI3lrJ0LMJNxb1UZwPSvpXSP2wvFN2kZPh7TIxyvHmBRt4wBuOMYxjIxXT237&#10;V/iRmYyeH9LYqMqP3iFR3BO85P0FeYqFBaOr/wCS/wDBPTnisY3f2H/k6/yPmVtSv/sX2CS3V2YD&#10;bMAzMfbGMZ9eeK4PVtG8TahN9mtbOV0Y7WYxEhQeoDHgdq+zNQ/a11CxD30+h6SZUYqFVGL5HGN5&#10;lHfrxx3Fdb4V/as1HxbpFxd6d4f04Toxj2SO6gPgcsOeMHPv04604YbDp83tf/JWTPMMao/7v/5O&#10;v8j8/bXwDqEjQRyP5Uatsk3r9zBwSMdePTAq9d/DDUNCills70y28xPyRg5KnpuUAfKTkAEnAPPW&#10;v0OT9o65iuFttR8PWPmoAXEBd35IGQCPu57k9Ki1f9p9dNV3Phm2ljhbDMC5O0jOQqKxP0quWi9P&#10;b/8AkrM/7Sxl0/q3/ky/yPzauNJvbWAWUMSKZBkBcd8HAyBwc49e1edazpWqLbyb3KrdcFwT1znG&#10;0Z/M9vzr9WpP2mLS5tY7u08IW00rHBEnyKnpuypIP4cVw/iD9sTQfD0sUNx4NtJZJ22qoU5YE4yD&#10;twR9M5q6SoqVlVv/ANus0ljMZJf7v/5Oj87ND03U5GRYYZZDH8odxnCk8gscdeo9M12B8NhLNmv/&#10;AJpgBgsQwUnPHBxkfxcV982v7WOl37SQW/hbRoDD8pim3RyIQcfMrKpH5e/SrN1+1Houn2sz6j4P&#10;sM26IzvHgI6tk/ISh5VRkjt39KVSNGT0rf8AkrKjj8WrL6t/5Mj8tvEENxi0KL5LidSrMPlJXgZw&#10;Rx6jIzXq/gBrpBdM0aeagldgykHBjIzwWCg85GCfevrD4jfFn4dfFLwR/YWr+GEjt7uSNkns5445&#10;bWU4IcFos5wcYK8g8jHNeMeHvDWgaR4V1XWpp3uMWs+W8vb8sKuMlQeSep7H6VzVqkFaMZX+TOmN&#10;ScqU51oOL7XT/I6HWibmSN541Ux3zqhc7JRGP7ytjbuK8ADpx2ritQs5L/W0NoSZIc7iBtKrycHP&#10;AP4V048S6V4s0B/EejxqIJbaa8gjdlVlMv7xBjdgfKfbB9q5/wAPeK7mwvEiZXkJfzZrVCEyjA5P&#10;mAEgY5IB/XkdfEa/2r5I83gKb+otxV9X+h1Gn+AvFWp6aNWsLO5myCNoRiN+AcBkVhx0IzjPcc1E&#10;Ph/4reM7tHvIpXLAExSEFcfeA2nGD6+3FfSejftGw6fpCWKaFDBDEML5buFAzxg7McdySScZ6msy&#10;4/aluYLUvJpFuNjNjbO5DRg5Vt2CBkc4NcLw+G/5+/geq8yzFya9h+KPm5/h54+muAraVOIkH+s+&#10;zv8AM3pgrn61KngDxpZXAaTTZtmNxBgm3e4GFI+le0x/tdiVpUj061Lw7i+65ZV2rjODsOTyKbH+&#10;199raZYbK0leFclUld8A9CQOQPrSeFofzv7hvMMx/wCfK/8AAkeQS+H9egk3RaPebnBZCttLtVsY&#10;yBt6/wCetUZPAPittOkSzs71bpj88sltKGIJ5H3enoOle7r+1q0aJKdFtSmQAfPONzYAHPPf0rat&#10;/wBqfUNkpk8PRoy9hKzA/kOPbNL6vhl/y8f3GTx2YLagv/AkfG+s/Drx4FQWGk3VwwIZ/MikAOPT&#10;5R+Xf2rlJPAPjsIDN4fuDggqPLlAXrwQoyR9DX2UP2v1umktTpdt525twLyAqo5BOBnp14quv7UF&#10;3dElNKtRydrec5DBe/tn3qpQpR05/wAGOGNxr3or/wACR8k/8IP4tvJmjn0y5hUrn/j1kKg8cZAz&#10;nj6V0Vv8PdZFpHbvZ3W7gAm3kAAHTPHP1r6pT9obUbp226fZAAbseZITj14qjL+0PqqpHJBptiRk&#10;fMHlPB91PQ//AK6ztSf/AC8/Ar69jP8Anz+KPj3xD4U8QWNg631hOIC23zfKaNVHPVpAoH1NeWW1&#10;8syJpYAWWHIfIAZdvQ5AGc96/SO7+O99Np09l4r0TTpbKVdkyGWRflPsyNz0xzx1zXxb4n0PStd1&#10;svoJayRvMCxyHlg53AA9z2z3FaOpTgrJ3R34Cdaq3KrDlt5p3Pq34a2lrbfCxLmaPfLNcMp2b1jE&#10;bRjZjJPQMNxzyc8Divgm+jgi1SbTkmeW3juLpQVJU8TON2OOvX8a+yvA0msaV4dudAsLqSf7I8by&#10;xunmRKqQxwMh3Egb+uAAeQa+OdSEl7qjX6MIXe5uwVj4Ubrlj0weucc+lfTV/wDdKPy/I+ByN3zT&#10;Ff8Ab3/pSOp8J+ENd1FxDYWM91Go3kW0bTtg/dYhQx//AF16hF8MfEfks76LqEaAsdgtZmLKc8Y2&#10;DnpnIIHTB61n+AvjZ4x8EWT+H/D96kKF2MwihjMwlAwpaQgsQOgB4x0713x/az+I9nIsc2uRK+4K&#10;wNlCSQx4HK+/4/jXhVMOm7zbv5I+ulja21KMWvNv/I5qw8PeLvDxSe00zUJZJGbckVrPFgABRvBj&#10;KkHsM54PauC1rwl8U9Z1FZJPD1+qMQ7jyZs9sbdikcADj8BXsEv7XPxGmDxQ6rDEyhsu1nAyhsYG&#10;QFHOccVUuf2qPjLa28DxataMZCuP9DTnj5hlV6/jTp0KKd7v7v8AgnJVxOLtZwj8pP8AyOEt/Bvx&#10;GhDpbaZqcQRNpzZTEkE5A2lRg9uPwqjF4O8dTahE0mh6n5kbHe5tJ1Zz043R4xjPrXWaZ+1d8btN&#10;hSLRtQs7exQNsU2avscOS3LB+B0wOla95+198a2XfYX1hufk77NCP/HV5z26Y710RwtL+b8Djnjs&#10;W1f2a+9/5HOP4e8ZiELDoeoKCSW3WkrYJHIGIxx78fhTW8HeLjcQCTR9QeCLDBRaSqpYfxSJtOef&#10;Rh6112nfte/FxrSF72+tvNlUkIbCJNvocKWP1Gfatu3/AGsfi7blYr+8so5ANzedZeUv4AEn/JrK&#10;WGpJu0n93/BLji8U0vcj97/yONvtA1+XT5rHVNJ1SWORkJZLaQYUE/Kw2bcdOcjp3rhz4bGjXKyQ&#10;2l1IVQIoubeaRow+Cyg7SSB2HqOTX0fB+2N8Q0DeReadLlBlGt3TD5+X7ud3HX+nd0n7XfxdfbNB&#10;/YxG3/lrC+WPsQVqI0aKVud/d/wTRYrF3/hRf/bz/wAj5O0nTfEFlr0l3YsloJBIsafZ3iVGODkF&#10;1CqfxPPpXbeFW1KXxjIdTurm1aFVUYCNv8xUYbm4ypxg4wcHtX1Vpv7V/jjykOqS6WhckELYyuoI&#10;GfnZZeB+Fcd4++JNp481DT/EGpaXYxapYAIby0jkUzIeVVkL87c5Unlc8VNf2Vrxld+n6mtCtiHL&#10;knTSXdSv+FkXNcEcPhe7vrYGVHlhSRZV3KVEy/KVB5U9DjkjpzXeeBdAsp/g5C8Ub+fLrjSOVO3P&#10;7s4PGRtycgEDr+fzT4g1rxC/h+7k0NxdXJlh+zpezGCCQmQKoeQyR7QCRkGRCemeas/BX4p+L7vx&#10;VqnwX+ImlCw1rT5W1VZ4FMdsytCkTRJvzvZS2A4LBlXO8ivYyz/kX1W/P8kfJcRxazWir62X5s91&#10;1bQmkmikIVmeTaAeGPBxnqD612CfDHxdsLrp8i9CpETfKMcEHAyf0qbQtV1TQZU1u0liguyxVTKV&#10;kwh45B3Lnj+ldnffHb4i6coeae2wxGXESkfy/l1r5qjRw2rrNr0X/BPoa+JxbtHDpP1f/APLdU+H&#10;95cxCP7FdGQN87GNs447Y4Ofcj3rkpvhh4rhLTafp92xUkAmKQ/TGBzxXvQ+OnxBlcPDd27hlDfN&#10;CoIT1yMjqRxWe/7QXxTiRUtXteclQ0I27c4HOc89q2eHwb155fcv8yaePzGPuqMf/An/AJHzbqPg&#10;D4jNEV/su6eRMgZimK/jhefpgVz8Hw8+JSnZJpt6qx5J2Ws7d88AgAY/Wvp6X9pf4s20ixulq42l&#10;t6wgqxDYI6jnHpmqv/DWHxL8wwtDZqQeS1u2B6Z2vxx/ntWbw2D/AOfkv/AV/md0czzK2lKH/gX/&#10;AADwG58BeK5oQyaXfqyqBl7WQnrknbgH8+Kt23gzxeYCDp94rqpUubWVHP8Adyf4gOeOle3w/taf&#10;E0MIZ4LDOfvCByCvqBvJz7Ul1+118QY7SO5gSykeQnKLA4KgA4yCxweOf06VP1XBf8/Jf+Ar/MU8&#10;dmTVvYx/8C/4B89XXw/8XXWV/s6680glSbVwDn8BgDNGn/DzxjNHFBdWcsSFl3ubaRXTGcsF7/ia&#10;9+H7X/j5lR/IgyQNwSNODnou5hnJ45xVtf2tPiDPH9ohhgGGIKNbqwBHUfLJnOfel9Wwa/5ey/8A&#10;AV/mX/aGZ2t7GP8A4F/wD5/f4XeJjKUS0kwrARnyWUuWIGW25x6k5IHP44nirwd4qh8Ka2W0iePy&#10;raTa4jkIOASTuxjHHtX0Un7XXxMeeW1AsndWPAt2Qrx0JOR7j1qz/wANT/Em8Bt0FoXK4dJYUIO7&#10;jaQCc9egyD605YfBrX2kv/AV/mOlmGZvR0o2/wAT/wAj4u+FIXSPB9pa3MQE++fgoBt3SNjae6/T&#10;9K+1Php8T9B0LQdM8P6pd2S3uo6g0ccEk6pMQQu1kTqwJHT6818569Kup3QuzbwWbmRrhLZMqkRf&#10;7wSM4KLk8Djrjpiuw8FfBT4YeIdDu/jR8RoLifUfDsdw2kxpKYMT2f8ApKyhAd0rKVGAylcZyGPA&#10;7+GIt4xu/R/mjy+OaieATa6r9SzoZlnht7kj7IMttcowKFmPJGQR39SPevZPCnwq1fx5pN7qUMT3&#10;KPKuJX2qJGUYON5AIHH/AOuvlzTPGdrr2g2Piee4WRNQhFwC4JUiQ7gcHH4cV6FZfEvxV4eT7BFq&#10;Vzp8SIHWJJHiG2QbgwUY4IOc9+teRTqUo1ZKsm1d7HVUwmInRjKg0npufTFl8DfFEIikurEBx1WJ&#10;4wmFHygfMMcDGax9e/Z+8aSyfadLtUkkfK7GkiQKp75BAOPpnP6+FT/HHxULeNYPEd6kjyHejyt8&#10;sYAIIPUEnjr0xT7X42eLipZdfvwASB/pDnLdcV2TxeAtyuEvvRxRy3M0+dSj9zO8i/Zq+J0Mp8vT&#10;IFTBGTPCD07ANxnof61XX9nH4sCZVj06AR553XEJ/wDZuPwrzW++M/jCKYMPEV8VOP8Al6kHH0z/&#10;AEqEfF3x66lY9fv2AAwPtMpz79f61ye2wH8k/vX+R6CoZpvzQ+5/5nv1r+z38SlVknsYOR1FxGM/&#10;UZOaUfs8fEZAyR2dsAxHBmUsfUggjB/lXh8fxR8dRQLPLruoEE97mTqef735ZqY/FLxZIg265fkx&#10;/eHnynk9/vZP5Vr9YwFvgl96/wAjkeDzK/xx+5/5nq8v7M/xEc8aZbZHGVuI+R/Sr+mfs3fEbTo5&#10;I47SFRIckm6G7OMdc5/z614gPir4lR0Emt3zBgek8pP/AKFV4/EzXJkDHVb2TjGWnfI9B9/OPzqY&#10;1sD0hL71/kOph8ytZzjb0f8Ame5R/s9/EgDD29sD7TL/ADPNWov2evHzFhLDbgN3NwP6V4TD8UJ4&#10;023OsTqPlyDK/B9Mbieaw7X4o3T37W41W4eEOyt80hH147e9Uq2C6U5f+BL/ACMlgsxd/fX/AIC/&#10;8zr/AIt/Anx7oVxo+ttZpcWNnKhc2x87ysSBiXUYIGMndjA7muRRJ412GToT3b1+ldjBrz3gM8Uz&#10;TqGwSZUDeuQGbcfyrkJ9YuI5nT+zZ5sE/Ok8QU/99Mp+vHX864sVGnJ3pqy82n/kejhaldQUKtm1&#10;2Vv8z//Q+SH+O+u6Npq6To7iztkYBkkspWVRjOQwlznPqDxWbH8V9YluodWRUhnsWeSS3SKWOKdZ&#10;OD5w2uD6buOe1foVZ2fhgo6S6JpH93K6XZKSuc5J8o/pj6Vzep6X4AFw7NZwNJwWjht4RgDoRtjw&#10;Dx7d6/PHm2WXuqT+7/gn65TyXPb2Vdf1/wBunwjqfxh8Tajo1xZXOj2UCzzY82GKeMIUA+XOOvIy&#10;fQ4x3rBuvihqV1FZwzaL5ZsHDLJZyzRsyAjIwyuNxP8AFj8K/QCPQ/hrfRIb6MwGPOEeONc5/wB2&#10;PB4H1qvf/CvwBfxJLG91axADEltN5BBz1+RRVRzbLo/8umv69R1MlzxPWuv6/wC3T4/T9oi70uwn&#10;0268LrZpcOkgkuJZHldl+4d4EfPYHA9Kx0/aZ1fTdJv9Kv4bq7huYkjCGceTEUbllwgLEAlc7j+N&#10;dj+1J8Gx4c8L2viHRLq+1Z4b9PMW7maYGDYcdhjacZJOasfCD4ZeFPEPgfSbrxX4djvJbiMTpmSe&#10;L5VlZT0YKN2zH3SCwx6160KOXvD/AFnk9353/M+fqY7OFjPqPtU5PXZW29DzfS/2k7+GXzJLQRJC&#10;gUqI3ZmBIxlucDHHAH51ff47R22sw3ug217Z+bsaaOWSR0eTduAUqBgfwgdCOtfV2jfDb4L2CPKf&#10;AunXEEUnWR3nkjdhgpgEYBzxu56Yr0XTtN+Fkcc1hbeC9EtIWU8yafbyEE5w4wjPzyT82RgDivOl&#10;jMsT/hv+vme0suz5r+NH8P8A5E+aPD37U/iCNf7O0rw6WlZtxKs8Q3N8zEqVxnrnmt+T9p2/kV4t&#10;X8JyXd2kfnFkugFycjcW8tiBg428tz1r6s0zWvDGhzFtJ8OeHXkTEkTJo1rGd3U5WRTgjpkk4rq7&#10;Tx9p5jLy6LoYZh83/EpscFc5ADiLb1rneIylf8u3/XzLWXZ89fax/D/5E/PvVf2k9a0lfKPhNLZ3&#10;jEiAzStu+YbWP3QVA428HP5V5z4v/af+IvivQv8AhH9J0SCG6usIzWsUrSPGHWRo0DMzAMFGcHBH&#10;GBX6nalf+FfEd0Pt2j6Tczsg2n+zbVwAg4AXyj0GcCufk8WT+EI21jTNIsPDci7gt0un2CvG5Uqr&#10;EIFZGxnAx0bnnIrbDY3LYzUoUndf13ObF5ZnNSDp1ays1t/UT4e+K3xb0XwlD4R8PfDuw1BD/ZSy&#10;3JvLOWBmkJwwVJWUnZyCVJXnAJFeMJ8cdUn1GHWJ9CW/u9OBe1le2lka3dzgkKJgBuxg5UnHTrX6&#10;ezfEBfiRpGnrrjR+IntvOWG5urG2kKM4+by3Kthm2/MAedozg4qpZazDpHkFYdIRTtVY20yzZ/l7&#10;sxhLDHHXnrnrXViM2wPO3Om+b+vM5cJkeaxpKnSrR5d7fj2Z8E6f8f8Ax00MkdvoMk05O4MtrsAB&#10;zuK5kxwT1IPvW1ZfHHxJqzLCvgs3V1gASvuKg/xFkA5GcAcjnNfpVoPxOa5v5LG30nTYLhF3b10m&#10;0QsC2DyY+56jvnNdFL8aJdFRCmmWELJKYv8AkHW0Z3JwSdqfyrk+uZZ/z6f9fM6ngc7vb2y/r/t0&#10;/NO18d+Nry2iFn8MWkuDukMkUpQZB2sV2hivPHUnrVOX49+LdEk3v4CazuBkHzLxlXjgnBjUHHQc&#10;1+mS/tJ61a3FxYafbW0Lx/NGP7PjRZWY5baQuCeSTjmmy/tB31jaTXPjK20u4VHJDNp8IQBhkAg7&#10;vxYcZB6CrWIyx703+P8AmRPDZ3FfxV+H/wAifl5qf7WHiKL7Rb2vhWWJmV9w+1GQk4zkbF6AA5HP&#10;1FO0n44+PdY0A+JToqTWchIUiSRRI2cAKBuxjkfzNfoH8SfGNv8AFb4T+NtMttDstNmsNOg1S0vd&#10;Ms0hnLRXC5+ZRyNoyeoZWIIx18J+Hv7PfhRPhZZeJdQtVsbOG2MGbmRiJrpn5LoGwNgZfQcV6P1H&#10;Aew9vGndfP8AzPIhmearFLCyq2k/Jdr9j5dl/aD8YWswhbwcrITtAN06yDOSMN5eD+Rq6n7Q/iK1&#10;aAz+BXe5iVXjLXJyquM5jEluSA3UEda9PHhb4Z22pGA3rXMySAB3R23BeynOOOnGM9a1v+EX+F2l&#10;zXUV2k11M2wfZ5VjiEbKMAKJAki5XBPDD0615Dq5e2/3L+9/5n1v9mZzGKbxK18lp+B46/7RHiy5&#10;eR38BI8ku1l3z4yFPG4+RkkeorG1L47ePp42lHgeGRmUMP3jtyenAj5AzgY5+tfQC+HvhSIbe6h0&#10;t8zzMrgNHuWReQFK4B3AgD0xXptj8JPg1qhhthJc2VxcRny1kuMFyv8ACuCcYPt2/Cp9tl6etF/f&#10;/wAEzqYPOYq/1j8P+AfDZ/ae+I+kW5i0/wAF2sCgneS0si7iQQT8oyw6dao67+1X8ZNd0m58NWXh&#10;e3iOrW0lpugErTATAxkx9w4ydp5x1xX2zqPwK+AWm3EVnd66be5k2vEjsDJ14AXB6nnnketb+kfC&#10;v4QeF9UtNYsnN3d2kqyxREYcyRnIyuOxA6Ec1r9by6Ek1R/H/gnC8Fm1WLTr7+X/AAD4jtz+2D4O&#10;TRL7XfhjqV1owtRYW9l/Z9zEFAUFG8zazbjjqc5GQcV6ho/jH9oS4to7j/hSesSGPAYKLhWDHgA7&#10;oOPbFffv/C2m1K3WwtJi885KyFpm3hUYN91g+ec9sZ6EHFda/jn+y9Pj1I21y8owHEE8khQn/ef8&#10;u/FPG5hga756tK79X+hnluBzXCR9lQrWV9rL9T88f+Fr/tD6RvtIvgjrW98Bd4mZRzz8ogx6gCoN&#10;S+JXx6+xXGnn4LavpyyHzeJpU2gMDz+4XjnHXGK/Su18c3N5brNMJ4kdQdryMp2nnoD0qtd/Ea00&#10;+zt5tSuY4La8mjijM0jKJJHOI1Adhlm/hB6+nNcsauXPal+L/wAzsnPOOa8q+v8Ahj/kfmPa6t8a&#10;bmyRIPgtqs0kob5/NneRQPmK8QYAOecde/ajVZvjJdW0ayfBHVLJLNBvaCWdSwznaT5ByM4wuTg1&#10;+okPjVoo2ktptiFzwrMFIPod3fr6Vhap8QNcs3nksWOyVciTc2S2MZOPSlPGZfHX2T+9/wCZ0UaW&#10;c1Hy+3X/AICv8j8yLfxf4w8GJDq178Hb61njLMs89zJufaDyWMHRew/Krx+LPxC1f7Nr3h3wLGyX&#10;imOSGG8PnLKpwUePywc4I+bAB4A6HH6BJ4/8Q3jyWiahcRQTDBCyPlgBg4x0HOeK8o8A/AbRvAA1&#10;XxjBdT/2hPJDPp7m4nlMH2h1WReHRJGCgBnkUkj0Oa68FDA4iFSfsvhXd67+fkebmmIzXC1qVOVf&#10;43bZabeXmfNGneKfjLJIl1B4CuVilO3CsThh1+YRdK0U1H4xzPJOvw+mUwEGORdxMa4+bBEYHI6D&#10;n+VfS+sfEZIb82F7JPFLAf3b+a+Nw4yeR27H1xXM6p41j0yCS7OoxSoATIzSOowBgFvm5A7A9eBX&#10;mrG4GT0ov73/AJnuPK82irvEL/wFf5HkAuPi/qFxLY2fgq5dcgiSWCSRGB6ExKFLZ6439utdTb6z&#10;8SNNgSyT4cyyx26/LcW9u9silM5b5kbqBlRkHPfvXfaX4/gdEuJtj+ZyssTMA2QAMg4OSD3qVviJ&#10;4eFzFYTWbusbF49rA4wMZK5z7ZFP61gvh9g/vf8AmRLL80vzfWF/4Cjw/VPHfxiFq7xeBJIrOQ+W&#10;DcySo7n0/wBXg/ma4OH4r+MNEvjdzeCHlmUYVJNQKqzfcyAYgRz+H419bX/iTwdHZzXclr508EbO&#10;6E7iFLYOQSQBnr26H0rzrVdd8LEpeWulxK0Ywsg2grv5wjZLD6jHNCxWBasqD+9/5l08Jm+q+s2X&#10;+GJ6T8MtA+Oeu+Cn8V6r4Tmtbe9kluWitpBuljkyylYnlDyjG1Uwp+7kckCvzqvNc8U3HiW/ubSz&#10;vrW1kupxsWGCQQuHZpEK7Qc5OSucgcdK+yk8VaVaNJMmnJcQEDPytlQADglh6nsa5a//AOFeX8/2&#10;9tBiSaTcSQihtzDltwHP5V6q4hpOPI6Oi8zxafB2KjN1YYize7ta/wCJ4Ml94mMzrFcXQunAzFPZ&#10;qXwB/AFQnGByMn/Hf0nSvGevwvFBfwXEw2+Uj220Dnc5b5SeAML05PtXu/hrwv8ADzVXZbm3WKRy&#10;vyME3kMOTyoPGOldjH8Lfhbaqy2enxKXkMmFVcs2cknjnOfWueWeYVv3qOvyOt8PZhFcscU7fP8A&#10;zPmJNL+Ic7XMKRWiwOSAwjxyT8hLf3gMDGOepHIzUi8L+P5x5kkNqXyWV2+QKRxn5MKMnPOBz6V9&#10;RXXhf4aoiJdaTEkmSUyoI3L344B6cmrH/CN/Cq3Y2bafaq8qk5wuSQNx6HJwOTiks6wuyo/kD4fz&#10;Hd4p/ifMmmeEvHp1GaKW5tCk8fEcgfy4ihAJVlZT05IZj9BT9T8H+MdPdmij0p4xg+b5s0QYkcZJ&#10;kwAuCPTmvoC2h+Hk90JbPT0mkUMoVl+8V6dQR+Ir3T4X+G9IuNM+yNaxxQ3Uj7ELbgFkwSM9MA9B&#10;jv2zXdluLw2Jqul7Kztc4M9y3H4Ggq8sRzJu3337nwBdaL8W7R7WOLSNPdLvdsAvGVTs7qxYg9c5&#10;zz2Fcfdat8RoGmtb+xtxdI5WQGYyyKUGRgA55HNfoB8d/B0UN7onhSwtW023ulmuJHU7YylsoXZG&#10;TuAYM4ORgheQfT5nuvAfgy9WZrC3tbu4t22zK0aMxYcEEnnPv37Zq8fiMHQn7N07szybBZnjKXtl&#10;X5V0v1/A+c08W/ED7UNQt1tbdMEiN3OfkzyG9Tjpj8K34viT8T7JUIsbK8hOVB3yhzu53hgdvGMd&#10;MZzgda9LvfDfgKNRF/Ztqk+dhQQKSABx0HtjHUVIPhn4YuxG8GnWUpPAKImdo5GfQCuOeZYO15UT&#10;2I8PZp9nFL7jyrWviR8UJhAbe2js5uQw2tIW28kqR3A5PJ/pXJwfGX41xWUgEgiLEMszW8hk+U9n&#10;bO0kdcZGO/XHvf8AwqCylmaWx00RSROQWRl+633sZzw3Tion+DlrPM8kGjrlRwAwGBnv6Yzn8aaz&#10;XL0rey/IiXDubN3+tL+vkP8Ag18a/jG2vaXFB4GPjGE3gknt0DvNcqiMPLXapRdpIcnB6fWvsf4k&#10;eL/H/ibTNJih+B2q+F9ZtJRNa3EZRfJ8wFXU/IwkRg7BlbABIIwQDXg/wU8Lx+BfE19rKwiylt7c&#10;xlo7gxshlYE7Sp3ZIXt17V9I2vxe04yLa2+oIJ1JaNjKZJWYrt35fJZtvGWyQBjtVw4gwkIunGm+&#10;V/Pc87GcJZjOoqs6ycl12/Q8l0aP9oS7hktrXwjft5IYZuUjA+9hihVFXAHTIPqeKv6lon7R9hp0&#10;2p32iwmFH4to1jkl2gZEipjJKcZyevbvXqs3xmlsRFG+ozxeYNygyMQ+4f7PBJwRxjvx1pYPjZPH&#10;L5o1e5ebhWVZ5BgnoCM+h78VxPNMvf8Ay5/BHXDh3N1qq/4s+W73x38agJ9Ps/BbwXroF81Y2aUu&#10;/O9VEhHRe4xnqO1WtM8Y/tEJPA8XhZAEUkP5LJK2Bhm/123oeQuB6V9RSftF6jp5ZG1O4UHJJ8xw&#10;Sc84bOf1qpH+0beifbZ6rc7ZAMkSyycZxzlyBz9Kf9pZetVR/Bf5guHc4lp7b8WfD/i34l/F3wjZ&#10;S6h4h8NLBbF1EQa3ZUhUkAjIlBI75JP5YFcE3x++KtzZz6hp+m2bQwq5YHChChzjaZeR78/nX6N3&#10;/wAa7nViIL7UJJDInAly0WM9dr5Xd9B04zivm/8AaIgtfFngK/ktrSw/tISRYmjtoYpRvdckNHGD&#10;uI6kt0GOc1ph8dl1WpGmqOrdtl/mZYzJ84w9KVaVfSKb3fT5HzhZ/Gv4l6jDHNYaPZTCSXIaGN3k&#10;V1AJPMhIznv1rtbb4lfEe78N37XNlNpmorIv2QJbqVkLYIEpk3AAKCNyDJPUnpXH/AjwiNf8Vava&#10;X0sttaabZHftAyz+cFYdOQAB1zyeBX03DoXg2CJre5ga5Ab5RK+wjjkrjAznJ9TRmeNwWGqui6N2&#10;jXIcozLHYdYiOJaTvpr00PmST4x/GOxhCalplrPJB995vMDEthgNqFVBA7gdP1o3fx4+Kcdqtv8A&#10;2VpE8oVTvPnOxTJOMbwCCMDPX8a9w1b4a+CCX1CO6NrascbHCSoM8gBQoJzz1/pXnp+G3hrUUb+y&#10;L2ynkYt5SyQNCr4J4DNkZGO1c6zHAtX9ges+Fs0Wn1v8DziH42/F6WW4kntdMjjb5BbtBIUHHRT5&#10;gPPbmoo/2hvi5ZpHI1jpWBuiI8qQAsueo88YI9OldbffBvWb1pDp1hb3bxryltjcCe/zAE+gxXL3&#10;3ws1bSIIk1HRw0xGAQvJye4xgHoDmtY4vL3/AMuUYz4fzZPl+tP7jKv/ANof4y3g8hNP0hZpF2si&#10;25cbTxk5lJHoanGtftCeLbYeLZtSmgNkFVBauttHBtIKusKNksWIIPc9M1LZ/Di7uNSt4YtOjgRY&#10;97NNGsceOMAM2M+/XGa+svBXhXQNH0+50290S3ivvKKSzKu7mZD93bkbcHjHBHtWv9t4TD60qWvk&#10;ceI4Rx1ePLXxN16f8E/MybVvFelzMYPEl7DIxZihuXIJyScISVz3/GtUfGL4s3Nl5A8cXI24CqzR&#10;iQIBx8+3cAMnjNfcOo/AyxIUwR2YMhGA8AUjjk5wR+orxvW/2br+7vJrzgIjKpSzeP5kB64I465P&#10;I6Gumnn2Dqv36S+5P9Dlq8H4+lH91iW/K7X6ngc/j7x/qF1a6pqfi+aWa2bfDyqFXwT92MLuHAOC&#10;CMc4rdm+KXxY3CT/AITbyDEw2hniwd3Q42Yxzkgj6jNfRunfCFNL8O20drZInlHZ5NyMSg5PLHnJ&#10;JOcZ7+lVr34X6ssJlsrKKOQMAFKrgkYOc+nrXPLO8Hfl9itPT/I9KlwVj5R5vrbu/X/5LU+eR49+&#10;JVxM01/4+k2XEbbx5kaLyMbduFCg56rg9waqWfjP4oaBOo0Lxu1rBExdY4blZIVbaQSVmL7geeDk&#10;Z5wDivoJPhZ4rub6KG8nsbCJg26TAJOP4QMDPbFWovhldmDyljS/eP7wj24KDq2Dz+ntTlnuFgtK&#10;S/D/ACNqXh9jqt74qWndP/5I+VNa+J/xg1G6ttTl8WXt/cQ7okktm2LGjEBjtjCKc+uM9s19HaJ8&#10;L/23ZtJTVNAHiG70+6jWaGZIpplkRlBDKGUkgryCAQR05rzWXwjc6b45eGfRpILGK5tmFvsZUmhK&#10;qXIUHkOCytgZ6d6/TD4TftA/EjV/h/petafHaW3lzXUUkYuL2COW2indYGCi5ETFVA3Bo1LdC3OK&#10;9qvi8JToxrTgrPyXVXPhKWV46piqmEp1G5QbW7Wztc+KJPgl+3hLLhIfE22TALGOYf6zBPROPw6e&#10;1T2/7NH7cVrM0iW/iQk7iH8yUAk+oZiRnHpX33e/GbxxeM+pXerLpyYXdDavMscgGSCQznB55AwC&#10;OoPWsW8+MesXQEsOstbRlQoEEkzqCucHDP3PGB+deNLiHCfZo3+SPpI8E5h9qvb5tnzTo/7If7X3&#10;iLTRe67retQXiklYczHHHcnaOw6f1zVS8/Yh/a4tmj1O0ur+aWFCySGRkkDHJ4G4YOTX0hH8WPFC&#10;SGa21m78tgPkM0iMBx1JYHoK2I/iprZ06R01eV5JRkKszsAT0GGY8kfnVx4koW0o/l/kZz4Ixl7O&#10;v+f+Z8d3f7JH7cNyLgyWerXjuUJc3LGMpzkeUzjccgdDwOxzWVafsWftmT26yyeFZEY5yJI038HG&#10;T8x5PWvue3+LetTTrYC5nZrYAP8Av2wpwCMKM4A7k1vL8R9fCgC8uZP9pZHYH8d4zTXFFHpS/L/I&#10;wnwPiutb8/8AM//R/N6x+NXxdVv319GVRgxVoozux/CQcgr9R3q1b/tAfEyKOS2d4Wyx3N9njORn&#10;IAKkDjp0r6QTwz4KUylNAtZjKnl75F3FcAgn1BGc8Y7VPF4O8EiRB/ZNsSAM/IMf4V8A8XhnvS/B&#10;H7ssmx/TEv72fJx+OfxYIbEsOT/F9nQHH54r7U/Z98W+J9f8L3V/41u1la6cG2gCLGoC/ebjk5PH&#10;bGPesiDwn4Ity07aXasOq/ugfbp3PP0rqvCd3plpe+RDDshts7Vi28KrDACgDkVxZliaVSny06dv&#10;PQ7sryzEUanNiK7ku13959IDRrXxdY6rpWo3DxJfafJGgZwEZ/NiYZDHkEDqMnHQZrzO30JtP1Vv&#10;CVtqMFwnh2KSKztI2jEkEckpkPnNnBJLbl6cYH09Z8F6Vp/ifVbM3CPKscNxPFGDHuM0cZ8sjeMA&#10;gkZAOcZx74ur/DGz8F69d+JNMgknufFMKzXQ3gIs1swiJBYAgOCDjgDt2rswr/4SpL+tz5HGe7xB&#10;B+X6M+V/jtqXjnwDYWHjLwZqKJFqEzWtxbywhljkTlZUOcgPyCDnke+K+dG+P3xmJk8y4sizZIfy&#10;MMv0wen14r7S+LWmNrHheTwy1v8A6TcB5I1YAsJE2MCDkjtjg9K+UD8LdfjgEf2Hdc4UiMbcnPOD&#10;7EVjltah7NKpFX80e3meGxLqudKckn2bOQX47fFxEM0d7YgnHKwAt39MnnuKRfjZ8XJSsa6hZxIT&#10;yVtx365zn9MVIPh/4j0+6MTaMYPNY703gs2DztXJI+mKu2fwv8T3LFYrNYihOd+EYZxjqeteu1hl&#10;ryx/A8SP156KcvvZRb40/GyaOEDWUhEDh8rCiDIPRsqTj1HeqPiL4qfGTxTp8tnqeqR/ZpSfMjgh&#10;iiEhPqUUE9M9frXpeg/BbXUluJ9QkEIwQqggliR178V3Wl/A03ymE6kLeUN8hVd2T2zuI6niud4z&#10;C05XUVp5G/8AZWMqxfPOWvmfMXg74mfFjQblrPStU3EKY9jxjCj0wAAePXP1rqNH+J3xUtLxbsal&#10;FduHZkimjLpnkg4GOnUAmvWZ/gTfaLrglt7uKYXG7zGaMRsCDgkZPT27e4ru5/hNcxaPbrolqL26&#10;hx5hQ9R6tuwAT2IJpYrMcO3dRWvkTgMmxUY2lUat5niUvxw+NatLu1G2zMVXiLaE28jG3aeueDnJ&#10;654xXPx7+Ljl/tE1nczu4IkMbq6YwMAB9oHHTHrXbah4K1xLlEbTgzsC2BkhT/dY5xmuFufh7rgu&#10;CV0+YZJbaI2OPyHNTTnh5bxX4G1fCYmDvGcvvY+5/aC+MEls1oX09o2A5ML7gysGVtxfIII7e/rX&#10;vXwF8VeJNc0nWNW8Qyx3d5bXEaCFIQbYQlCSSpznJJHIOO2Oa8RsPhZ4mvOE02RVYDBdDGCPXLcc&#10;19CfB22bwrHqfhuZCZ1MLSAAFS7B+AxHB6egrmzCVH2TVNK/kb5dSrqqpVpNrzPur4HaXonjHxVq&#10;dreb/JvNPlSW2J2A+XNAdu0DIBxgg8evetr9oHRtJ0H4b2XhrQ45Usre+aBhtCcOUkzl1wxwBgA8&#10;+9ZHwPvoNR+KVrNDZRQLHYXDO6rtkEYeEHfkdcnsfrXo/wC1LDY6r4QTS0RnZNSjb91jdxFjKjHb&#10;BHaunDv/AIS5f11PFlH/AIX6enb8mfmb438IXvi7Tpl06+eyVYQ0DqEjk3cECQKB8pPBwe/tXwxq&#10;Ft8VIL+ZL67uXlXKvI8z5YqMdTnJ4FfpfdfZWuItPtEIaGKQN50eSBweAvOc+9XR4d064cpcNDtQ&#10;LgupQFT83BycZxjOAR615GCzd0Y2auj7/OMghiJqSk012Py+jHxatwzWV/dKIk8wlZydsZPJ9R0y&#10;a0bHxJ8Y7dIr19bvXhO9UY3Mg5I5IORyMiv0UXwukeoMlr5F39pSQkw/KqHYSrZwd2AMjnBI6GnQ&#10;+HpGiFpCiSGLh1UxgNjuSQckHtXdLPo9YI8j/VNratI/Ov8A4SX4pTYibU57lQSWDS7iS33ju6jP&#10;sRXYWusfEXUbaTTrjVL7zUIjCRXThVOenXOO9fed54Y0zTNMF7FZvJqd0xit44QGi34zztyR3yeM&#10;DnNdS3hu10aOO7SMXToA0sgKhS5ABA53dehHTOCDWFbOYtJqCM6WR8snD2jZ+eUfiv4n6XIkWp6z&#10;fmeQDLR3O3ao6HAIJ/zwatv8UviVahVsPEGrXGOT/pjAKV44BOO3T86++YfDdrezR3H9l42BSzld&#10;x3AZPQDHPTryPelXwZZRNL/ouRJ8wDKAR+Wcj2rm/taD3gdyyWysqn6s+HD4q+Iviby7u68S6mZ1&#10;KoobUJIyhAwAArgAYyMitM6P8U78sJ9S1HUDInlmK4u2uImBxztkLAHsGGD719vw+F4IoiIbZIEf&#10;kAoAQwzz9PamrBfWMp+yMY40QoFRiNuR1x7e1YyzeV/dR0wySjbXU+LoPC/xR0W4E1he6jp7J8zx&#10;w3jwo3HBZVwvy9uK9H8C+EPG/iHWl1nxnrt4LCzO50mvZ3Mr/wAIUBwgUHlhjmvdbe11z94j3Kyo&#10;xwgBCnGecgnJyfbnvXOeKNMvLa6gaWDESKMjjG7d6Yx+tZSzKpN8ul31Ounk9COqPWbHUEub+aw0&#10;FUmurdGcSTZaJCqnAZYyGY9+PSul1aPxTY6M2pasWmWV7AyI8uxk3XCqrpH8v3s98NtweTXj3hAa&#10;tYajH/Z7NBLKxAAyxYk4xx2P4cV9KePrwzfDnULKzkmF5GdOnVVYgOFnVSjZzk45POcV6vD8V7Ku&#10;l2/RnyXG8WsZhX/e/VHy94mt7XVdQ+2ic/PhWCuGCsPlO1uCPY9Qfyr5X1t/Fun3V5p+pa1dXVje&#10;7gnmudphPAUsq8455ODmvqLxBazW+mNJO4muDIpAAKKEBHAGefyxk9K5m606O0XdPbiU/MsZHOwu&#10;OMluMc+9eHhsQoeh9vWwvPFc26PlbU/FPjW0sY7Tw9q9y8yqFjZ5WKIOmM7ecAdK5hNa+OdxH5cW&#10;tywEjBKMyt9eBn8RxX1zZ+GEmiEQiC3kb/LFhixHQnzF4I9Dn171qNp8UEZygVkPLZ3E84I/P35/&#10;WvUjmUI6KCfqeLVyX2j1qNemh8dxWvxfFhONQ1CQxzPgzzSybMEEkdgenJ/PmopP+Fi2q+Z9qmk8&#10;uMlis8yqCOnqu0DHQ19S61DdX7MYGLpESNjcxqM89eM8elaKQ2gU3M8LsiqFTdsTP1AUkj/INarM&#10;urijGWTJac7PlaNfivqFsjQX88tsPus7yrguBuAx/XtjNSxWXxfEhDaxOXyF4Zs5ABPRa+yLRLVo&#10;BOqKjMQpVOQFOcZBJJ781JqmmXbXP2PUGaFIWI2Ko5dTwxZeDn2NR/ab/kVgWUR29o7+p8n6Hc/F&#10;q21AwPqNyVc7S4kdXVhxwduTXenwt8Y9UkKy69fLbv1RbkhTjvuC7hn2NezPYNbTqqqyYyx2ncWI&#10;5+vJ9ay9S+1zzxuswZRjcoGBkZ6gk+3Q1Msa5O8UkbxyuCXLJt/M8G8RaX8QbQfZIr+4uLktgn7V&#10;MQj9ssOAR9enpXD2fhf4mXN1G2qazcQ2ztmSX7VKSoPHCkjnA4r6ssAWRhInlxxlScnAYj6dOnHp&#10;Ve/sHms5544Y0GVUZ3HaCwIwSTx9ewHFbUse4rlsjOtlFOb5rv0HeE7a30W2sYrO4kl2MdxkYtJM&#10;C2dzFufXv3r76+C1kjeH5tSZgY4dTdFbjABSMg49ASf618GaMvmLbBmR2XIABx3Pc19f/C7xrB4X&#10;0GLS71FKanqYABYjLbYV25xjnHY54rqyR/7ZfyZ5fGy/4S1b+ZfqdF+0jqjXOtaZp006J5NjPcEI&#10;vy7ZnVQN3XB8o8j0/P8AJ/4p6F4rstTOr+FtQltoJ2+YRsyDeQCcDkAE84Ar9EP2r7/b8Qrqwe4Y&#10;KllYoGZcKg3SMygjJ6kdSeT6V8124tofLv72GO/hifd5TOTHIgwQCVwRnpxzU47FOGMnP5fgaZBl&#10;8Z5XTpu92m9N92fFd1L8SJXedL6XhslhIzbj0J5B61DFqnxJ0m+gmm1J0KOBudhhTnG4kLwPfkjt&#10;X1/cw6DLcS71igMrblTjCjPA9fYc5966Dx1D4S1/Wn1Cx0mHSo5beEvaROohV0TazKX5AbAP88nJ&#10;O8czjb3or7hTyOaklGpL1vovlf8Aqx8wz/Fj4j6dczWMGu3F0kTmMPG8c0LlT1RpI8lT2yBx2rgL&#10;34g/FK6Rzc37NHIFHBj6AADdhcsQAMbs4r7R0/wR4J1QW93bxww3CFUljIGNwIG9MEDB4z71Zk+G&#10;Hg+zSSS5s4bgM2zC7SFYnAHB/AnPPXIrjWaYeL/h/gdqyGvO374+I7b4n/FvT7oyafq7LGwKACKE&#10;ArjB424+laVt8ZvjToKSRpfTW6XEe3DpEfkyQcAp39a+sYfCnhXSbtvsmmQ21xCF+bJkkJPzYbfw&#10;o6dB+PFbV98P/But6dsns4o5bgB8gqHOw5B3LghcHkc5HpSnm9C+tJW9EV/qziLfx3f1Z8bSfFv4&#10;rPpv2v8AtaRom+Tb5MBCkcjon6+lZtv8WviRsMR1fZK2FYtBES5HX5tuSBmvrK4+FvhW0VZJLJRF&#10;IMK0rHHQ8tnIGDjHFcpL4C8ANB5N6yFFGFijmOVLHk/Njgn06VUMxwz/AOXf4Ic8hxa2rP72eAn4&#10;q/EcPJ9p1qOTBBx5UGeOOgWib4ufEpkJ/tg85A2QwncSPQJ2xXv+ifDL4dTvLbRJ9oQHGZGwgUYJ&#10;CEcnnv7Vut8Ofh9awH7LZqzyNtEjyMNucdMEdR61NXMsMnZ0/wAEVQ4fxjX8X/yZnNfCTWvHGpf8&#10;T3xldSXFlKMQwhEUj5lHmEgg4B4wOOpr6r8MaXceP/GOm+BoZB/p8dyyOrbts0MDSRg9sAjOf6Zr&#10;5fs9dh0LUV0/YiW8W9YtsuCEVsAEHqAMHH419k/szeLdP1r4s6RaWiJOpebay7VdCIJM84GenYk4&#10;rgox5sXTny2Ta29TvzSChltalz3ai99XtqbPij4V2nwv0HTI7WJZNRnkuxd3AP323RlY88EhB065&#10;5Ixkivm/x/oOta5otxp2jai2m6nIrPBNDJja6jIUt6N0P519vfH+80m61WyWeVoZZDPl4SWICtH9&#10;4AkeZxjJ56DsBXyhcR6fLeQwyEjeJHjOMb34ALcdOeRx/Soz6VsdJrpb8jLgVJ5VCMtnzX+bZ+XN&#10;5Z/E3TL6SR7u6juFd1MolcPuU/N0PrzT4fFfxStY2SDWrgRKcnDggN2OSuev41+pl9odq9nmRYyZ&#10;euB8pz2IA/ziuJu7Dw9ZROg0eC4lHyl/LBQ7ifb+frXbHiRNWlSTMnwfq3TryX9ep+e9l8RPjLYT&#10;vcw+ILkylcbjIRx17YBrr9M+J/xIvY0tNQ8S3kdwxGN08jK4IwSCc8mvrQaVpkgeKawt2KodrhUw&#10;CMsQBtJ5Jx/k1kvolnA1sPssQliVmjCptxtwRg4GAcY45pVM4pTX8JI6KHC1SEk3Xb9bv9T5z1vX&#10;/HWmvb3txrd/NOMxQhZ5GfBxkfPkYPHX2rB1r4i/E3SoYf7F1vU4lkDKWnnZyApJ2jAAAy2QMDvx&#10;X2ndyWN9aQ3M0EcUqZVXSMSIkuOCBjqQoOMdqxNbsbvVtQSSVYlitz8ipEiRys3rjuMnIPc9smss&#10;Nm0U1zwRtjOGpTvy1Gv6/rsfKb6/8dn0f7dc61eTRookx5l0owRkYYARnjnhqu6d41+KmoQH+19f&#10;1ZZ/lOUadlYKcjBXOOtfWEGna3a6Q2iI2yG7ACiWZlSMgZYiMZypPGOwq3baParAj6lcSqEHyCJi&#10;0RUf3gOoPUjJ4oecq2kFv0CHC8VPWo3Zev6nxJqfiz4p31yw0nVdWml2FXkaW4B2jtgehrE0+38b&#10;28c/9pTagjtiSR1lnX05YjHcgk89a/QiO706OH5IwglyX2qN7E/n0ArNkso7+Fb2zLKrkghzgqoO&#10;GyMHjPXue1NZ6krciNI8IJy5nUfpbT7rnw7oegfEPxHrkMVne3qwRSR5d7qRTHu/iG5s/lyK+/vD&#10;toujC3gsZ5pVswEWaZzJJKw+8WY9cnOee/oKS10hrexiECo0TSKcYA7Yxn0PvUVqweV2jKw21vI0&#10;arjggMcn9e1eZmOZfWFa1kj6LI8ljg3Jxldy/qx9kz/DjwprPgS8m1lALxYGKXC4ykch2kBiPl+8&#10;cEH0P1+NPhLb6Jpvwt00WVyP9ZdFGVSd/wDpEgBOcc+pI6ivoT4p+IdY8I/DC717QWjmhbTrsXAI&#10;D5gVcruXBLAkAZPReRjv80fDfU7bUPhh4YWBEjlntEdgqFV8wsWZsHrlsnPftXr5wv8AhPoL0/Jn&#10;5hwnHnzjFN7+9/6UfPn7RmoeM4/EOmJb6ncQ2Nxbs22N28syI2DuUcZII/DHFfOcuufEXZtj1a6W&#10;IcBA7FR+RwK/SbxV4Y0jxBcWK6tarOIcqu5iNq8ZK4xn/DmsofDbwQuAdNiaNcbXLNn3BA69a58J&#10;ncKVOMJQvbyR9JmPD8sRWnUjUaT6XZ+c0fiD4hEnOr3XAwSZHPA/GtC38X+PoA9vb6/PFxx+/ZeP&#10;QfNn8zmvuX/hUngkM1tu8+ViCqszbgG6nPTgDoev1ps3wO8Aw2rS3MeA6sTmQ4DHoGx278nNej/b&#10;9DrD8EeR/qrWvpVbfqz450jxH8R47eFrDxFcxRy7ekzBiFz0K5Y4yaq2epfEDS4BYWWuajBDEzbU&#10;WSbA3MWJ4JHJOa+tbHwNougX1ndLZxXEciyfuxI2ETJBQM68ZHJP616+/wAENDuiLhpZoTIAdgYY&#10;Xjp9ztWc89pxfw6P0NJ8MSilzz1+Z//S+ffBp+0aglpYpFL5gbHnuNjE45O0oWPpjk/hz18uladJ&#10;LqTaZdODp77LmN4HQIxzxG7ABu3Izxg55qpF8NvH3mi6k8K6lFI2XKxWsihSDkYwpxg9BXYHw18V&#10;NStYoJ/D+plB2NpIAT6n5ckfWvyis25c0X/X9eh/TdKUUkm1/X5fieexWsKXKyJIxLDB9yewHFUt&#10;OZ7PXnMW513s3JzkFueCea9p/wCFGfEKSyj1CbQryOKVtqjyHYswGT8uM4Hr0ryfW9K1Lwx4lNh4&#10;it5rXY33mTa6ng8qw4PI4NHPd8ok4bxa36M+5/2fEjv/ABxY21tIryx29y64OWQheOxx079/Xoep&#10;8eRSW+msi3W+6mnunVCclwpj3EdMg5BJ9TXI/s16DBYX8+tXV/8Aa7u6ma3hjkZY1e3mtp3Z2ABK&#10;4ZUGVyOeeTXR/F60lt30fULThVjuV3EjGWEGCSOcHHT8q9rDRtlk+uv6o/N8zkpZ7BeX6M+cPE3h&#10;jVG1Sz1KO8XyXwHBRlK46YOSeemK4698K3E4uTp7XO5wDuikZELdfmJGdvsTjP1r08Sahqmq2EQt&#10;zMBvykas7M3AXauemM575x7119v4X8UDdjw/qEoIyU8mYDHYKGH59sjg18zTqyT0Pvmo8tpM+X5v&#10;Ct3ZzGeK5C5XDSPl3ZuMbdrcEHPvit+y8HR749Vubt8yMuI8ksS3GfmOTk9K+jIfAviOdCX8K38e&#10;3BUGzfcPfOMfrVmTwf4nicOPC9/huCRayjIP1FdM69R9Dmh7JPdfeeMW3h2dcr+8Kr0Y44x6H37/&#10;AMqdFYTK8sFrBPuX5sI+NmfvFSxPAPPNexz+Fb21tljj0LUGfrn7JOxGemfk7ev5VDZeHddmZD/Y&#10;l2sgJyZLeX/vrlCfr19qyip9i5V4W3PEbqKV5BdXtii3ORhpivzBckEbT8z84JIGcdO9a0dvdX7R&#10;2rWYSADHyNglj6c5r03WdDWK3LrpF5cXytyBbyrg9zl1HH4fhXLafBqs8gi/si7RmdgUa3lzhQe+&#10;zHQUThPsRTrwtowttGkigC26CGJcfulwAD3HQVJBZasiSAz7uSUxHsCKeME5bcf9on8K6aCz1+JS&#10;raJeOQCuRA/6gA/579qnXT/EMavu0fUCJediW8oXryM7f6VklLsTKou6OJaxvEzGlxyclgY92Wx0&#10;DHOMflmvPvDmnag/ijX/ADLZZVYW4DAAEcEk8qR2646170uj+IhiT+xr+KMn+KCUkg88HYMH615h&#10;L4zg8M+OrzSYNFn1KeaOLzW3LbC12/d87fliG+b7qsRt5HIrWjGTbjYyq1oqN/y1PpD4OXlro2so&#10;90BEH0+7jIjUMUKhXLnt0HpyfUV1/wAYrfzfhvY6isu6Q6mjwqvBIdQu0c4xtLEd8c+ledeC9V8O&#10;SeIrTUdQjuLW4e0uxHbsdqSEwlixI524B+YYGQM9q9Y8Rw3mreCrc20sTbpJJUEK5XEOzBZ+QQUY&#10;Ybgn04r6SjH/AITJr1/M+KlVtnlKb02/JnyPrejWp16F2k/eNGVcDIBOATx1zwKfJo+27LuxCToG&#10;AwT8uMFRwRznn/Cur1HTddutXeTSbfzgV2k7gFAA5+bAyfTGa9Fj+FvxGlsRJFokskUyq6twO2R1&#10;I4PvzXxtOnOSSimz9VxeOp07c8kr93Y8N0qxcL9gsLQJE25Msm0OqkjcCANxAPYfyrfk0ieGRy9s&#10;F4GAoOcHjPH869nsfhR8RdNlS6t9Ckk4x5bFQ/XBII498c1Zufhd8QBaRRz6Ve3Eg6sxjZvmOcEg&#10;qDgHGcdB+NavB1n9h/czy6mc0OaynG3qv8zxCSF4wYYkClgMBuB6Y9xmrtvpMdwpifdHuyPlHB/C&#10;vTv+FPePz866feBh90kKcH3Gf5VYT4UfEC0jLvY3TuAAP3X3sA8kDpj2PPSksJV/kf3MznmmH6VF&#10;95xdnpzabYufOVgkbsoYEfUHBGcjsQehqgJdtuJLmNrcJwoIySRwcnqCe9eiR/C/4hXiTQ3Wl3bR&#10;SLwdnzA5zxn0NUj8JfHmlxH7Po97I90yoRHGCEOfvEEjA67uSaf1Wq/sP7mc8MfQTd6iu/NHKSzW&#10;MkcTTqS0hBA2nI+vpWRcx2kbuu4LtOQ2M4OOgIru1+Ffj+aR4V0mYqrDGY+QcAjq1UZPgx8SpZWd&#10;tPuPMVsrtChcHnofT9al4Wr/ACP7mdNPMMMv+Xi+884vry2WQ3TxShxhjL5S469AQf0P41zHisma&#10;MJGmFVQeV2gsc8D15617WPgZ47GXWxuYpG3HBwQHOcZG7bjP+zn8q89+IPgjxV4Tt4r7xBp8m9sG&#10;NAvBK4BK46kdTz796zlh5x96UWvkehhsfh5yUYTTfqYfhtLSDVxdPIQJISpCliysMkMAufxC5PTq&#10;cCvqPxLAg8Fpq0rGEzWax73Qkkq8TKMnGAckkMM+2RXyXba25u447iPexDYABBTeMEYHLc/X2r2L&#10;U9Ss9Y8K6jZCNGWK3WaMEuH3s3HlruKhMZJ3DNfRcPfwq68v8z5LjrTF4Vv+b9UfPHjbU9NSSALC&#10;tzIWwCzsSoYgNtGQPp26CqhXUpNNjlt22mTjhSSFwBznoPbtWFcxTTDyXQKTIMhSSVHqp9MjjJr2&#10;fwt4C+IGuaNHeaTpj3KLIwI8xU3LkEfM2PxA/E818+4vSMVqfbSrRpw5puy8zx/WdTt7CK3tY23I&#10;OZZtzKY3GRjy8kyKuQcD8qfHq2n6laYuSIyykMpUSbge6kdCevBNet33wQ+Kl4CF0VyuNvnQPCHB&#10;HG/BYg57qenY1hat+z78QJikF54cke2AQqFeJYyUAJyN4O4P36celdUaDa1i0eZLMad9KifzR5F9&#10;o0vTopUeV5LWNndnIyQmT15JOPWnTXVhc2SLYTIVcKwxuDeuOR6Hmu0vPgL8TZpGFvok6BhkJvjw&#10;CR0BDnp096l1H4IfFuD7ObPw1JGY4wjqrLglP4uXOC3cA44rWNLrqRLGw25lb1ONsruC0i8x/neM&#10;jOGztz0JPp+Gfyrp/t8VxaRzSvshj4IQFjhjtJ+XqOMdOMVah+E3xgA8k+GZ1UMGDDyzkr0z81dL&#10;bfCD4lW0XlDw7cReYCzE4YnngZB7Z6c1MqL3sQsXC+kl96OPMsSt886hXXgk/nznr6VQglicxwxu&#10;Ai8Aqox6dMYzXXXHwU+IFyPMutHu5nVtwQr0x0xzjr+VSv8ACD4mLLzod8UwNuUGAR6c/rUqk/6R&#10;q8ZB/aX3o46KyNzKXnhaQKGPynceDjnPGT261W1eGK00m4mmPkwoVJJIPJYDGOST0r1S1+GPxJg2&#10;RDw3qDtsKlgq4OT09cjsa4zxr4E8fW9ve3Gq6Bd2lkAGmdoyRjJBb5c8jueBjsOTVQpT5tVoTPGw&#10;taMlf1OW8OJazmBNjEbd67ucZJOfT3xXfaoENpZzySMhs9VhuoUL/u2MaoG3KR0wxwM9QPfPnehi&#10;aPyYoY3/AHMQxzkSAgHJ757dT/Sum16ys7/wq1/OVinsblwRuycNCoUBSe435IBIwa9nIl/tvyZ4&#10;PGmuVf8AbyPT/jr41fVfiFrKalap5lhN9jXepCn7KSgb5W+9/e42sAOOteTva2s8busKKVPyheFP&#10;5jHOfSp/ivq2kX3ja61aNdz380U43sflLRJI2ecFgzHJ9c9MVV8MWGreJ5Dp2m2L3F1KGCRomNy4&#10;yxz/AAj1PavOzOL9rOXW7/M9/IlGOFp9Fyr8rnU+LF8N+Kf7NutM8L2WnNawx28oa4VopZIvvSgb&#10;QQWyTg89OTXP3Xgu2ng89NCsZB5anzhOqgHGMAv6dsYOO3etzT/hZ8VYMsvhW/cPk+WXRipPGQxP&#10;oO9dDL8LvindgI3hi+KRnIHyMGXI7Fuoxwf51nVdVyvb+vkFKWHhBRU1p3af5mInhDwxpds6Hw5b&#10;z+dyz/ag8h3Kccll2gED25rlZPCtnptwxXw1BabnD5F4khI4bJYMOensM4969J074KfEN5o9RutC&#10;1BGRNoiZR94n5jgtyO+B1zWvZfCf4m/b/Ml8MXstqgARGhGDgDk5BOf89q5nGrqkm/vOinicOrNz&#10;X3o8/uvCmn63Aur3VnNG8IYMiXClBtXjA3nPPctk49ORkN4OsFmWI2NqxjWRk/fBlUt7NISSMfNj&#10;p717vqvw98dSW6Inha8jOQ2BCxVfyz79vTivN3+Dvjy41S5vb3w1e+VI5kiVoJCUz1wQOv16+tZw&#10;hVs73X3mscZSb0kvvRxkllBd2sskFrAHkC53TosbeXu27Rv4/In16VyF1oa7kt30WzQvy372JuO3&#10;CHJHPf8AKvVZvgh4u+xTxDQr5Xf7hezlIAzn3AOOKbpXgTxNZSbZPC+pWk8uxTILKRxIqBgVLbdy&#10;gkg5xS1jsn+J3RxFJ/aVvVHG6P4biiVBDpdn5B/uTIMZ/IZ+vrVufw9HanNlp0OSDhmlR2DA46gn&#10;AHtmorzwF43tLvaml38IDY/49ZwhGcYyEzjHY/TPet628M+IY1O7Sr1WQ43fZpgGHTH3c/rWVRS3&#10;/wAzspVad9JK3yPGtC8H3Fz4s1CL7Np98JY3Oy5m2MDuByMLycD1H6Yr63/Z38J2Wg+PtM1O6sLa&#10;21C4klSJ7abzF8uWF1PP98dB8o7etfIelalBYeILldVikivE8+Fc/K4+Y7i2T1XpgjPWvpv4EXsl&#10;x8UNBuZNiRidlXzBuJ3QybMbeA3Hvjoa9bCSl7elfuvzPnc8inhMRZ/Zl+R7L+0isceo6FLZbIii&#10;XRLoyoTlkGSF+YMOee/618pWY83V4Um3BQrgPlcsSRkH/wDVX1L+0TdiC+8OWb3gmu83J2vHtVI2&#10;lUqEbBDDOVJJLevoPnJo1/tGNfJDSOWCgDcST6/jXNxHP/bZr0/JGnAsbZRTb/vf+lMc0i+U0oCH&#10;y8IEOFJzyABkce1cXqFndSTu7oIgeVwm7HqOMV9ExfAP4s3LLPbaDIkciqwcyxJJtODyGZSM+nBH&#10;Su1sP2ePibqctx/aNkLMJEzx73iZXdcFY/lc43evtXFSwNd2tB/czvqZ7hINt1Y/ej41NvPvkh2K&#10;0uEHDYcD3XJz/SquuzX8uNKijZEUN8uCcEnlieTk9j07Y7V9jy/s5/FN4VVdGi5HzYlhJP4789ul&#10;cu/7Lnxja4+0f2b5Y5O1J4eRnOMb+fzprBYj/n2/uZouIME9XWj/AOBL/M+W9PivLK1+0wp50rhW&#10;cv8AKFUccDr+PrW7DZXdrMkE1vPG6OreYSME5GD0/UmvrW1/Z9+KcQUyaOSIsFR50Cg/Xa3I+tXb&#10;P4FfFe4uHkvNBESFcbWuYHxyThTu4GTwKawWIbv7N/czCrxFhNlUj/4Ej5AuHvbYeXLB9oZHPb5R&#10;24J55POPSpVkk3LNkQyzIDtK8njBAx0/l0r6yv8A9mv4j3eoTGTR/wBxuO3bPASRnII+bj3qhqH7&#10;OnxRS632Whhouw+0W64HpjfxS+oYj/n2/uZceIsG9Pax+9HzBPpBaxWRkGSmNp+Xbk9sEADr6VSt&#10;tNtY5QlxG3yHBzjahPfaev1A5r6kn/Zy+MF86CTSFWNewuYR2wOjiq0v7N3xXRt50HeG/wCniAYG&#10;eQRvqHgsRb+G/uZ00c+wfWvG/wDiX+Z8+6lCwsIJIlZsuRzjtnHHpWXYW8rqbqVwlvIzAqeACrHP&#10;TGc5x07V7L4z+EvxA8FaSms+INJe3tTJt8xXSREYjgMUZsZ7E45rya3s2WP5mV45mBBDZwzkknHp&#10;muScJQTU1Z+Z7eBxUKq5qUlJa6p3ND9qG513Qv2dvDeoaQFaxvvtNldOEz+7mLhQG5IOQBjjgYPt&#10;y/wwe2i+Gng+XJeNNNtomPGCSuSevQH6V9J/tLeH4P8AhjmO3Kq1xbLE4JAQ73uONhAAPBOfxz61&#10;8x/CmxtrT4VeGpLq38sy2cUhaMkHkY5Y46/nzxX1ueK2Bw6fl/6Sfk3B8+fNsZNd3/6UzuLs2tw8&#10;FqsjkTF3d3wHUOScKRkDHt0qimmXQ1Ex20qm3+beHOWUbc7gOCQCKu6Jpeqancu+mWL3tnbMVUWs&#10;DzPHuyCGZdx7DAxgc10Uvg7xjcwlIvDt6TnOfsU5bjpyFU49RmvmXCV9Fc+99tTi2nK3zOdNmttM&#10;DApeMgAMPYZJ6dO/P86ufbIINPYXSqpUY2nJDZ9zt7//AFq37TwV4nAkW50DVJnjBwFs7hQHPcZU&#10;AqOg71NJ8P8AxVKXjvNA1Z2bbgCzmIHA5BKYyMZNR7Cb+yxPGUU9ZL70cLZ/Yn0/7VEsovoDtTyg&#10;RgE7iAc4Iz3YH0FbNhr2qzWcUjvEzFeSxUk49cDFdHe+A/G+m2ZTSdF1aMMAQPsE55BJc7QmCxBy&#10;vuKy08B/EK5X7Q3hHWD5hLDFpOBgnjgpkcetdEcNNq/KznnmVFtrmXzZ/9P0+9/bK1YxSx2mg29z&#10;MvC4EqoDjoxz2qLQf2w/FepX6WU2g2MK4LEs8wK49AfaqFl8CPiNE3mXfw/8YzAZykbaVGHxyOTI&#10;+3IznqR616Npnwe1VIRNN8DPEk0mCDJNrVqk2eQMKkYUD19q+AjkuMatp9//AAD9gnxJky2i38v8&#10;2N0z4q+LvG+twzeJLpLbw/EGKQaW00U4mLDY1xIGGYlUZG0khz8wwAa8o+JWpX/jTVriPxZpFu62&#10;skqWGoWsoMzwIcKlx8zb2HZ8KT3UV7tN8B9ZukXyvhTr1pJECRnW9PkXKgbRmSNT6jvXO33wJ+Kl&#10;63+jfD/WLLaVVS2r6VKCMcnnaT+lRVyXHSjytL1uY4XiPK6Vb20JSS7W/wCCeR/DPx1pngXx74Zj&#10;vUmmjeRrKJInbfJLcRuqLjKjcWxzn9Dmve/j9q0ulrpcc67Igsp55A27VGO56HJqLwX+zH8SF1az&#10;8Q3hPhi402dJWXU0s9QjuY2GGjxbyKIwVJQksTk5XGAD7h8dv2dbr4neN/C2v22pz2llo1tNDeab&#10;AYkF3FcENkSurFSrIOSpz26tXsYPKKkcHKhP4n/wDwc14iw9TNKeMp35Ul69f8z4y8E/FnWvCNxD&#10;4g0SGBpZAYzM0aSmIE/whuRn1Ar1+T9rvx15eZZIYyf4lgjxx9c8VxPjL9jv4k2l7cQfD+1u7CzH&#10;7xTJqlvN5mBkp5bQDDMeA24AZye9fNV7+zd+1rGcv4b1S5QJlVibTUcuDx+9E+QucEjYGIzgr1rh&#10;pZHi4LlhOy9We3W4pymo+erSbfov8z6ol/bJ+I0BLfa4Ru5UNbxDP14rUH7Y3xDdQ9vc2knGQDFH&#10;z2OOM9cdvxr5LT9mr9qvcVl8HXd4HKl5JTp6yBf4kjK3RQYIyCwbqM9ePQLn9mn4wSeFrmXRPAOq&#10;2niJFXZJc3WmSQFwwL4CToVVgMYwSD0bgVbynHLaq/vYv9Yskf8Ay4/8lX+Z9CQ/tjeOo0xc3Njv&#10;LHAMCjn04bJxWlafth+P47d5b99Olwxwy2zKQvoR5nJ/zivhPVPgP+2DpMD3f/Cro5wqGRytwjt8&#10;hGePtR69cDtXzZceNfjo+tSabH4B8q/twUZSlwCoGcZ3OAcbTgZ5wfSmstzHpU/EylnORPen/wCS&#10;s/XiX9srx3LEWW009Tg/M0R5x32+Ycfia5u8/bN+KRA+ywaSq+YpH+jyMdgQlgdsp5JHykD6ivzO&#10;sPAv7YFwT4k/4Rm8vUypaFfKaAIeiGJCWTjJ3Bs+terweDv2n0ubd7j4XvE5U5IW5ZSZF2gnZkDG&#10;eDuI9a2ll+PT0nf5nLTzjJpJ/u3HXqv8rn6Ex/tbePWjMp/s9Bj7n2dsjPckv+XbrUtx+1Z49XT/&#10;ALYsFu5I+VVg5ZgOhBYHk+nPoK+EYPhf+2OLx9Qn8DGeG6JIjXzYAowAvz7ycfgPSsPUfDn7Yuhy&#10;mM/DJrkOCxVYbqQBeMBm34Pfj8fasJ5bmL2l+JaznJesf/JWfoLH+1R8RJoPtCWFvETglRGGB7EE&#10;llKn2IrgvF3j7WvHmpW2u6hp1pbXEKND9oih8uV4ydwBYE7grcjIOMn1r89rvxx+0pFaPNL8OpbM&#10;2srI7/Zbtl8xfvqFGdoAz1OMd+1Ylx8Qf2s721Uaf4VuEDybYylnLKOOq4YEdMc8eves6mS46ouW&#10;bVvNjjxDldJ81Ja+SP0L8J6xpdp4ttrvxXqEUNq1vdRZm4E8koWNYo3ziNmLYy2R2GMmvqS80p5t&#10;JsNOScNcXyXa7EZBsjUxKrBTgcDpnGSD9K/K/wCDfgX9oDxh8R9Luvil4Nm8SWGkxyiS1mVLExCY&#10;KnmrM3lsjoCMFTuPTBGa+v8AVvhp8RfCcV1pPgnwj4kmg3lYbkX9hNPHbOpJt45ZH83akhLxsfm/&#10;hyRyPWo5VOGEdB2u/u3PnMTnkKmPWKjflX37HZXQ/wCFc3ceu6rcQILWQJEbv5IWmkICgoG2t14D&#10;cZ6da9cg+MvxGWwS5uNP279zLss5JEKDnJcHaM9gT3x1r87dS+F37ROnPdHwp4O8YXSwCSWCLUJr&#10;a6j89nBkaXex87eQcAHC9VGeK6DQB+3Zb2UWlL8OwsMQZGaVdgk2k8nN2OTg/dXGMHpXkQyHFUr+&#10;ylp5O36H0lXirA4iKdeHvLur/kz7avv2hfiRYXCQP4eebfwrw25fPc/LnI/GtD/heHju4j33Nqlm&#10;qk/LPBgnAyT8rHAH618aPpP7aUcclxN8MoWeLDMqEyFxg5Axcjv29K4+XXP2zbwNaXnwmaOOEjzP&#10;MhuAGK8jDeeOCQentmo/svMv5vxJlnOUWVof+Ss/QS3+MnjyGKS5lW3liwhRFt3Qhe5BLHf64AHp&#10;71j337R3i6wlH2jThFAH2tJJauoHylsjcy5HGMjuQK/PjVPE37VNk7m5+G9yjFg0DpbzukG1hkOU&#10;kc4wD0OcUy6+IPxp1G41N4/BdtfQ6dHunleS4WOIYDEFslSMHH94+nBpPL8y7/ihRzLKOq/8lZ9/&#10;W/7SXjG9uUjtbGLhgSHgYMUwTn7/ABjqeTWvD8ffH1z5rjT0CKPlzayBzye2eT6DuMHvX5Dt+054&#10;4gkgsz4YiSRlKRSNLN05APY4Ax3Oec16BF8fPitpupSwWvhuCea4iglR7eaS4wo5Cna4KhyDuBOS&#10;MUfUMy7/AIocsyyf7K/Bn6ZSfHnx2rgf2eoGPvG1l6k8A84X35OKqXHxu+JUbR/6PBKZS24RWkjl&#10;V7fdc4PQH17Yr89f+GifjZevCIvA8HzZC7lnQuwOM483jPTqfxrKX4+/tAJK9za+BLWKOPO4BZ8l&#10;fvHpLnPTp65qVl+Y3+L8USs2ypL4PwZ+iU3x1+Jn2mOMWLOGAGVsJQufck4HXqcVieMPit481XRn&#10;sdS0gahaTg5QQgOCAeV2tuBHrivgvWPjx+0bJpbXUXh2w0oKy5d7e6kZefukGTbg9DyDzxziuO1X&#10;4u/tF6nbxxMdJhkYFkIspztLZHO+UhSBx8wxyBRPKMfJWcvx/wCAdGHz/KoST5Nv7r/zPpvw5Hq0&#10;96NXltjEsrSYeTaoVdzHueQuOcen41514Q+KesaRNPp+uNCkWsxeRbDPBKzZUK4+UsdpPUkgHPOa&#10;+DL34rftI+IdYi0m11u7hu7hzbRCFUgjO47SQgTrweTyOMEV+jOg/B/4/wDw++Eo03WNBt9dv7pi&#10;tzIxjeaILmRJ4UiLIwVuN2CSWyy8HPpZTkNTDwqKbXvLp8/JHl8R8VUcbWpTpp2g9brfbzZxmpSS&#10;xa47efHbxRthopW8liM8AkkKwZugBB7DNe2Wvxu+LmlRR6XaQ2NrplvCht1+zNEQm3IAIfB79+xz&#10;Xyv4tg+K9pDcQ6pZ3N+9ym+VYtOLIrxsFCvKy4B78DB44GTjc8Nf8L01izZbrwve3ll8uA1opZSS&#10;R/Effv0ryI5DioL3bX9T6itxhl9Z/vE7en/BPoCH9on4n2UDRQzWe8tu2qW83J+9n94cc9jnntWl&#10;aftF/Fe/uoLK4soie4aNkGO5JLYHrx618p315450mH7VZeFZ0vIXYTebpjBY84I/eI45bvxgY71y&#10;A+J/iK985/G2mXyrEj+R9htWB4PCsHnX5QQdxU8delaLJ8Y9NPvOafEmU3uo/gfbmtftAfELTLkR&#10;DTrd0k+QMC2frxn+VXLP9o3x4tmwWwtp5ossdzn7oH3enJ9TX5rH4sfErVrxINJ0t/JDA+XHZPPu&#10;ZeCctITnnnsPrXSah8RviZLZjTZdDeG4vQBDDFbN5+6P777PM3AA8AlCDyOxFEcjxiS2+8mfEmVN&#10;7P7j9Crf9p3x21o08OhxrImfl2OyDBGckDPTPapLf9pnx1rCstvpVshhIZjJK6jA7AL19x3r4t8L&#10;+M/ilrWoPpek6PC14rfvFZJVLLFgthRMRnk529Ov0+iPDnw9+M+r6sZn0KNI0TeRFAZFIcAr+8a4&#10;VupAbggEYPPFN5TjVol+Jms8ypu7/Jnrlv8AtFeJ5ZRHeaTbo4RcsofaXPcZYcegzU9/+0f4m0x2&#10;V7CHaPussZYe3/LT6fnXnEvw6+N0kkFzN4dSAu4CR7S7vwNv3ZsDaTyeKpWXgv4n2ovtI1LRLi61&#10;dELLFDZmWAguQEZvOGzgFick54A9c1lOO3t+Jo8+yn+kz0aP9oTxg21hbwBH6MyH+I9P9bxWi/7Q&#10;niOFore80q3l80hdzxnDFv4cF+/pXls/wY+Odwkap4SSKLo+QUb5ecYNxtx6muNbQPiqNRbTo/CN&#10;vPLaOJGicuSFIwrErcMMEY4zx7ULK8dbb8TR55lF73/Bl7XJbW+1ye/i0ptNt5WLosTAxKSOQi4J&#10;Az0GcDPGBXVzabpuo/DTxNDvC6ivkyw7wrSNhMKFHDMxbgBQST3FcleaT8dNMitjaeFLVUDDMUcL&#10;zb0fqAzSHA57HOOe1fSP7OGh+IPGNh4j0vx5pUmnx3HkJHvtleFFKsuIgNzLIjDcSfm5BBA4rpyf&#10;KsRSxCqVErWfU5+J+JsHiME8PQbbut0fn74bt/EWq6ZHqmtZ+2wzujJKSCDnaUYY7EYPv+Q+g/Bf&#10;xJ8d+ALWWbTvD1rJJOoXz9ytK3PQhmU7e+BivpjWf2ZvCfhqa6uNTuvFc0UrmQNZWcM6LIfvERiN&#10;5CrHkAkAcgYGK8mv/h9aRQSX1tJ4nFtC7rh/D1w02M4JCiQA4PYHgVOOybFOq5wSd2zry7i3L1hY&#10;YerdWST0vdpGjJ+0f8SYoQ0Oj27gcFQpZuR3CvUmi/tNfEyaWUtpdqlvErffiZJC69gpbJGfpXJ6&#10;X8OtRmkZ9LOvvveMxh/DrRlgxIyT9q5PHPzA+vWtu2+HniqVd89vrCReYY96eHbreOuTtFzgr6nO&#10;PrXM8rx6Vo2fzGs+yaXxL8Gd7/w0n49W12Pp9ks4k27njdV2kdfv1Kv7T3jNYpV+yWhuIwTjy32M&#10;M9QS/wClc5J8EtXv2VV/te2YCR/Nn0YCJti5O7F5lemBuHJ6V8n+KviN4H8K6/p3hlvF1jdzXssc&#10;MrLaT7bZnGT5pDuDjodhPXkCj+zsy/pohZtkbev5P/I+z4f2rPFd6pS2sbM7SN6lW4JGegk9PXFS&#10;QftR+K5m2x6JDtQ4bKNux/ewJDx+teX/APCjPixYwpfxCK8trtfN/wBHsbuYyRkcbTHnGc/KeenI&#10;Fb7/ALNHxEktLaYPOs9wDsh+w3AEeQSweUyAKcesZ9OaHgMy6fmi45nkXV/hL/I6S7/a38SWMRaf&#10;SoI48/fLNgjtjDkg+xqAftf6s6IJNKtXV8j5ZJO3sTmuM/4ZN8faejLamWaG4cyuGsLg7Q/HTcxL&#10;cdAFwPWufuPgF47sp0Flb6m1wo+dRo1yULbSdq4YjjpkkfTrhvBZj/VjaGZZB1f4S/yPUv8AhrW+&#10;yfP0SM4wCFlbgH65qB/2t7iFg82ioqMSwCTtnjocbO9eDal8E/ihZTnfpGpSnYT8ml3xAI5A/wBU&#10;FH/fRwawrv4B/Gq4skuv+ET1G4hvI2eJVtpopW2YPzJtygIyBkg98+sRwOY31X5G7zPIEtJfhIo/&#10;G7xv4Y8e6jD4s0zSX0fVJfku3ibzFuM8b2XaAHGMbgeejetdR+ztauvxB0GDT9RI2SsWM0ZV3UxP&#10;hTwwDEcZ457jFeM6l8JfjNpmn/b7bwXqUkcLuoDpJlWGfkwsblnO3gY+pzXcfs2aX8ZvHXxa0/TN&#10;C8J3Xhr+xVa4vby8Vz5aKrJjymSMnzC+zJyRnOOBWtDKsV7aEpR0vd7FY7ifLPqVWjSqa8rSVpdV&#10;bdo+tvjsum2Wr6XYzp9puYYWkkxISiGSXhQuMqe+RjOa8i0HUtR8E+JrfXdM0iLUJIpN0P2hXlVd&#10;/IYDcAWU9CenWvtvxr8I9W8aRW954lsJYr615VrCCO4yjsGZGExQscqnOQcrkAciuB1T4Ffbbdre&#10;O2161ndnVJFs4GjQ44Yosq8Z6fN7YHUzm/D+IqYqValbW35Hm8N8ZYTD4GGFr30un8235dzmZP2m&#10;PHjYaaO2gfkhTCVB28tks3H179uayh+1t4oDEyy2mwZB2wM2WB7HI5HpWhH8APHJY2/kardbULfv&#10;bKCCLJ6YJupGY5ByOODkVzd/8EPHdmHltPDuryGN1BMFnb/OnAJUNdLtIOeG7dMms3l2Z/zfj/wD&#10;aOeZB1pP7jYl/a58R3DIdGRZWQASJJauQWxzsKkfL7kcdOaB+1n48Cef/ZZeEAHcts3f/gQ6f/qr&#10;kYfhL8VWzb3vgzxAXEQfMSWgXzAcbQTPJjd1+bGOmSOTmeIfgj8cRbfZvDnhi4SSJEkmmv1tgkYd&#10;iMKy3Kb9oGWPy444Oaby3NG9Jfj/AMAhZ5kKX8L8D1GH9pT4iXMbXMMduMkAJLAVCepPzgn6Vs6b&#10;+0J8Rbsz7bSCJUfqYtyuP9kAg4+uefyr52b4WfFa4sw+m+E/FEV9pbrHdkWNnNbXnZjan7UvAPzK&#10;xYqV7k1pw6f8X9KtYQ/wr8dXCyNtkMcemISMkHpJIwHHHA68noTpDK8z6z/E5a2eZNryUvw/4J9E&#10;f8NE+Nt4gkjhMjHA2RcJnpvJOAfQZ/Cmt8ffHMRMYSBmXH3lA+teQQfDzxV4gsZL5PBfxD0+8tG2&#10;pb+bpUKsMnLESRurZ/3vTjvWLqHwr+Mls9tf2Hw/8cXEE7FHinuNCZoiDndhAG29QPm9+KqWVZm1&#10;dVPxf+RhHPMnvZ0vwX+Z7cP2gPiIW3otsI84+6M/XB7fWqi/tFfEtpdr2kQGCScJjg9M49PSvMpv&#10;hn8TbjUF0tvh34r09inmLOsmlywE8DbksMHnJyc+3HNHU/hN8XtAS5afwN4q1WONljiNtNpJZyzY&#10;37VLcDqc7cDGT1xzSyrNP+fn4v8AyO6nnuSdaX/kv/BPTdY/aA+IV/pFxYzWVldJcIUeGQBlYN1D&#10;ApjH0r5bvXW88W/2pLaDT7VWUmKNxt3gYJwVwBxn/wCvXY6V8DP2kvtbapFo/iOPS5DuMFyNFe8V&#10;MHeqCOTaxBA2hiOD1JFeuWHwFvntlPiLw/431O4l2mZ4U0aBI1cYKmMyEtjuQwIrCvw3mFX+JNP1&#10;b/yPbyvjnKMIpeyptX7L/g2KPxqsrTxL+x9favZTy3VqIxMu2QHiOXG1SDjAIPGOv0FfNngiIy/C&#10;TwvZW1ut+40+FZSv3hx3APb0r758SfBzx/afAzxv4V8V6nDe6MNPdNCtrWzFvew2sMW7ZdZ/cvOx&#10;UZKKFzk5yc1+GmieIviJYWcGgafr/wBktbNVSBBbI0zD7qKzMCp6jk9h9K9/Nsjq16VOlSt7tt/Q&#10;+M4Y4nw2ExNavXvaW1vW/ddz9RPhx8e/iB8N9Pl0DR302WBW35mtyshB6KWVhwg4A7fjXcXH7Y3x&#10;hEwihsdOYDG9okLgE+gLg1+QzXPxp8KXVzqss66jcXkiq/2hZyo3AMu1TsiBI/uenSt6z+IXx98y&#10;KG10y0uWLbVSO2lcnPbDN144+h4rgWU5lTXJTqaLzse5U4hyKtJ1alJ8z3925+sMv7W3xpWGd0Wx&#10;BUAr/ouR0zj79S6f+1Z8eJwGuYLBUYfe+z42n/vo1+ZOk67+01eEX62NjbQOrjZdWhVfkXczKQ+7&#10;jIGc4ycYpD8SP2jXhlS28LQ3U8WSzrazlFK98ebjHBo/s7NV/wAvP/JjB5zkT2o/+Sn6mx/tL/Fy&#10;5lYwPZW0XVtsPm88ZOXY4/DgflVaX9pv4uQyNG2owsQeqaZG6/8AfXmDPvX5b2nxh/aI0Yyy3/he&#10;2uDD8zZgnUptOMsonQgdulOH7T/xmcbm8B6a5PcW13z/AOTFaQy/NOtT8TkqZtkrdlS/8lP/1PYt&#10;J/aX8SanGDceJruBoztbMxx+PPb3FdpYfE7xRfotzp3iy68lizDZcHBYkliRnIya/BBNZ8cwN5o8&#10;QXfmBTHhWGdh559R9fwqwniv4iIhVvEt+qsc8PxnHWvz+WSVr6V397P2WWc4R/8AMNb5RP3wuvHn&#10;xKuLaZLXxve2E0w2+YNkmDnOVWQMo446Djpg81gL4/8AFWiaOI9X+IF5/aGWO7zpD1JO1ULElR26&#10;4+lfh7Z+OviPayLjxRqXIOMzMQM59/ep/wDhMfH9wwkfxXqG4HIJkyR+JpvK8TbldbT5mNPMMHzc&#10;/sNfSJ+zelfHHxnJbxzX3iu+niJLE5QrJ6DY2SPY1PffEbXtQc67oWozJq8jeX9slbbKExjaZeXA&#10;5OAOOtfjA3iXx1LCVHirUGQAcB8A/keadp/ij4iWiC2sfFWoRqnCqJDwPb0qHlNf/n9+Z2f2thOa&#10;/wBW/CJ+1Fj8XPizbEFtXluUKnIa8kBDchcdu3PGe1ZFv8ZPjjANw1mWUSuzBVmYgKTnbhgTgdM1&#10;+R//AAk/xUuAY4/F+ou7D5hvxkDkc1DY+IviVb/6OvirU4iFxhW4A9h6VCyzEL/l9+Z1f2ng2/8A&#10;dfwiftDpfxm+LV9FdQXeqXERl2eW+/PlkMCSOAORwQc9eK9B034reMFlil1DxRNGYRtlX5DGwz97&#10;bt4bg+3NfhZF4t+KMM3nN4s1RmGAh3gkN9ccda9N8AeKviXeeJLCPW/E19fWDS7pIZGARuDy2MEk&#10;Z4GetX9XxEFd1b/NihVwdWSisNa/lE/faDx8JNCvb+/1kXMS27Mu5EAJ65PX06V+QPwV8Z3OoX2t&#10;6r4+kmuzFrJl09ZpZ/kS4eR9kUSgoSNuAGUnoV5WvqXQfG/hvX/DV14X0y+C6vBbvIV5SfYflyB3&#10;A3cHOB3rxLwJ4H07w74P8Q6rf3EpOjahYrNMWXc0Rkk4IHHfOVO4gk9OK9bLMZOph6nNe6Xz6nxv&#10;EeVUqGOoKFrOXZW3XYw7jX9c17xdr1vY6zf+QkSTfY72QlD5gG0qylF9Rwpx9a9L8GeLLNNNg066&#10;uJlvoOWYEsm7J+Yf4dq8z8Z+CvD13o9/dQzS2t/dWrKk6M6kZQKhVh1wQDj3r8+tBbxrqZlt9S8T&#10;ahbwW7GPZ9okBLqSCBk9vT+VeNGk8TFv2lrWPra1RYSUYKlfmvtb9T9W7v48X3hu8FtNFLdQKzmS&#10;aGT5iD3IGcEnpuH410Om/HDQtdibzLxjcp8/lSzEvyRjknHf8+BX5LXVreQWH2KLxLqEzSEmZDM4&#10;RsnkHacfnWUuk+NY8k6tdRW8qlRmdjuweEXBLE8cYq45PFr+Jb7znq5ur/wPuaP2ff4haJpcn2+I&#10;zNE3BTdJgjBHyqWwMiqtn8ZNDtmnW7gmtjuVY3jZlCnsuSy47d/pX49zX/iO0ijEXijUCsKANvuZ&#10;G2Dgsq5JyO3vVb/hJPFUd2Uh8RX7wuoLEzudzYJwAT2/TpRHJpf8/PzMZ5vRSs6X4o/ZDXviLYXH&#10;lXVrPdW4fkKs8sZI2gZJLKuckYxntUyfEG3tIo0vLm6kjSIyqZ53dto4IDFjz3OOBnmvyFnv/Gt/&#10;aJcWXia+mljGwgzSLtGBwAWFJZ3vxJuijw6/eEWsgj+SU/I59TnHTn3qXllRrWr+Y3jqV7Kh+R+v&#10;cPxabUNVkstPN7HawqFguPOcJJIv30KvtK7eqtypUE57GT/haVxonif+3QmpXktuptz+8ZIWY8nc&#10;xDLIVxnjGASDwcV+OMvjr4l6XeNptz4l1OEQyMRulY4ZgRnaepIP611+ka98QtftmtLLx1qEjPkt&#10;GrFSQVxySASevet4YStRkqiqfmzknOhiE6MqTf3J/mfvTofxn0bVNKV7JrjzZoycNDtdQPlb5jxv&#10;z0/MccB8H7Q+hzRu9taXPlwskbOYpDHlsjaT1bGDuIBA479fwn1Gz+JiNu/4S/U1CAAYkYPwMH5l&#10;OSOOtVvAeg6h4h8eabbeKdf1G6CXCRyefJ5jBCctgy785AxgggZr3YZtDk5m9ux8zU4UqqooxvZ9&#10;7f5n7t3vx9k1e01Ox8O6halkjuYRK95BGI2VMrMcFjwOdi4OOuMg18veEf2hdM1HSNP0bWrw2kd7&#10;qUkbiQtILmZY/Mi/eAk4BUkKR84I9s+fz+F9H8P6HrkdlFd3zW8VzBHZxzxAuERoysZAAO5cEAEY&#10;I+UkHFcn8NPCtzodjbWd7F9vNpexCP7SkaNEs9rnYoKqH2mNcjOVxkZOSOOnmsq+HrS25V032Zti&#10;chp4bF4aC153rfbdH1G9t8N5JjqGoaXbXO0B99wgYAk9fnznk8Z6dq5678R+BtOmluI7eHT5VPlC&#10;S3/cuFHG0eVtIUZ+nWvPviL4Wk1zSrvTNMvBps7KTDNHEhw3UAhgQR68V+ZWs3vxasb250+7v8z2&#10;zvE7eVBuJHbiPP09q+Uy91sRde2tbzZ+h4zA4XDpSdDmT7JH6w638RL77MbzS4pL6EqT5ovWTnAA&#10;wuckYHXI6dK8eufjjIjRrBpvmy7v3m+5n25JyGBUnP0r4Rh8YeN0gglu9SdJraMooSOLaR9AoB/4&#10;EMiuD1fU/iHqWpNJDeuHk2gHbErYA46L3/8A116NDLardp1fxZzVsXhoR93D/grn6Qn44KllI2qQ&#10;SxIZRvihkaRHBOGOC3JHHbnFbX/CdfDK5lW5uNSKCKPmKR2RShIIJQ8rz93pntX5nR+K/ijpyAPc&#10;I4Z0BBgi3fKOACY/x+vNVI/GnxBOqxXN7dRPg7GbyonIU47lCSeB61byeo9VU+5sylmuFWnsP/JU&#10;fp2NV+FF1E+rRQW06od4lWZt2Vyc/fznIqlH8UfAEV3Cml6jMZlyiGK5nACsMkA7wAOOfp7V8Hpf&#10;+LLpo47TUESN4SgVfKRWZCCijCqFPJzgZ5xXLTan42gu3ntEeRLZwhnZypV1HzKScYPOOfUE1y08&#10;sm7p1X950TxVGGvsF9x+jN/8WtD0+aeziuLm/uxgLFDcTuzqM8YZ+cDg4yOa4aX9oTXbWV4o9Dlh&#10;aHY0ge+lU7HAK4XcvOM88jpXxifiP8RbhkitmdpIgvls3lueefvbc8deuc+9aUGu/FDXdUFxeXWG&#10;iXfv3I0gCEYySMjt05rSOWzivfl/5MyljaEmlTpv/wABX6n3Na/Gb7Za+XqtrcWhlVS5W4kmibce&#10;MkOG59xnNcwPiB4f1W6ltpoIYo4CzKJjJypJO4Fj97+Ij1596+TdTf4yacs1lfmWKa+UuqSDy2aJ&#10;hlSFwM9zmqXge18Q3mp20mu3Zu7VCJGtkyS+3nYzYyOeo/pUvLpRjKTnb0bOiljaNScYRo3v1aVv&#10;69D7stE0k2c9zaQQ7miMokhJWQsikrJuRvvD+FuoPOa+b/hP8Q/E2teKLTxHHdvY3UN/5cl2s/m3&#10;GJk/eqJCSyqQCCQR+PQex2C2F3pUCWKMyzrKrRjKLk5DIeFwM+g49a+a/hp4RgsfFkOngsEklcRr&#10;tCM5eLJc9Bhe3Hau7I6svYYjmk7pfdueFxbg6SxmC9nBJOWtlvrE+y9U+Jtxok4v9M1GW0vUl3Fo&#10;5pXkkVl2lHd3J+YhW+8ACBgVk6V+0D4xsNKvTc6rqc6WV06JctdSp5iZzvCRuB8vOMDnv3J8P1yG&#10;G+uJfDuqyRNHD+7MqIqkbsDflu4xkZ4B6Zrzr+wfFGhRJFZakzW8ZJWQSoV3diQQR9TXLSu4WnUd&#10;/VnvYrC04zvSorl9Fv6H3FJ8f9es7iW3l1DU544xGDIby4X7/OBh8988/TNb1n8WfFjJJc2moay0&#10;TD5cX1yU/wCBMJTjJ6HNfnFc678QZbkWUOoeeshKBnMJQyehwh4+vBNa2l6v8WoNMkmt79zB0ZE8&#10;sLtHbGw4+mMVlPBVbXVT8WZwrUG2vYf+So/QFPjl4hRJIZ7jVoWTPD6jcNnJ5+9Jg9f88VnxfGrX&#10;pWM8FzfKOhBu52baMHOd/UnA9q/O+61z4jXexYtRMa+XuVVKKcoD0IjA4xVuC7+IMqSWuoarOAke&#10;S6zAA+xAUf41f1GolrU/FmaxVBu0cP8Agj9LP+Fpa5BiVV1Msyl3D3szHPTrvP17VrWfxv1tY4Vt&#10;NS1O1ePBEQu3G4Z5+YPyBnPODgV+bs1x4807T47iTW7kCNflHntkHsuMY5/l+mVBrHxHn1KJrnVr&#10;oxEhmKXeMqxGdo2gZ547VnHB1HtV/FjqToLfD/gj9Obn9oHxXY3nlNqGptGWXa/2yY/UEFuMHvnm&#10;qFz+0vq8DqRf37s6kkm7kKhSP7pYE/pX5xSReN59TeODVL54CSse+cgtHkj5ipwCR1rLe3+JMd2Y&#10;oL+5AQ/Lm6YY9uuKqOFlfWs/vY26VtMN+B+o8H7R2vHS1lgvJ3ugCWT7ZKAM5x82SMHvnFdtZftA&#10;+LtXsPKN6VaMAbt7b2yAC+9XXp2Ixx9a/HW6l+K0l19jgv7szlckfapAoU8AnqMZ966Xw3pPxLvN&#10;TttNfWby1FwVDutzMQox14I4A7Vc6dWnG8a9vmyqeFw1Z8rwt/l/wD9btN+J0/j2C50/xd40v9Ch&#10;ilLxi2jCs+OGiLlJQyc5IZDwR82c4uJ8E/hXrfxe0vxbq/hjTNZ0nWomjiuxaeVcR3yM0hklKlEY&#10;HBU71LE89zXyhothJBDZWV1c+eoARJmYvNI6nG53Zsljx1HWv0b+FDW//CudLbUY9/kX0rjcm8DL&#10;gAD0PX+Vd3D+a1KtZ05O6Sb/ABR81xvw3QwuHjXpqzckraW2fl5HKar8QPEuh3Mmk6Rdtp1jYyPD&#10;bwJsjTy1bGECfdAH5Vz7fHvWrV1t7+9mMwJ24uSN2c9QT37Z/DpXifj95LzxddNbWxMQvpvNcEhl&#10;Vi2Bg9h+HPbivlD496t428G3lp4g8Maqk2i3kflCH7PEzrOg5BdlJwxGRk8HIHavCli6860oxqNa&#10;vq+59NDKMLHDU3OknonolfY/RST9ofXFikSGe68+NSQiTbyWHReuc/nXML+0Rr9xIyx6jfqxXCxt&#10;Kdu7joUbPcZOR1r8cJfjN8c5NrReUCcNj7ND/PA5FF/8a/jLaRJIPLkjkA3Dy4OjcYICc554rseE&#10;xra/e/8AkxxQ/s+KbeHen90/aC2+NOshWa81K+WSLlla7mKjPr83IA/Ksi8+N2v2knm2d1fGNhg7&#10;7yd2PUgjMmR9f6Yr8Z2+OXxoWRZpbpQiYVU8qAMnsCVJyR0BFLJ8a/iXLNk31x50gzlobc+WFGMq&#10;NhxwOcde9RLAYzrV/EUZ4C9/Yv7j9oR8X9d1a0Nvc3WoImeZFvbm3bb1HKSq3HpUdt8V76wvZL6z&#10;u9WkkTcxM+oXboDnkhXlKkD0xgdulfizN8Y/ifDN5p8Tyzog4i8iFsP67dlQP8UPi9O0FxFrs0ca&#10;ZfaEhXaCOd4CdO/PH5ULAYr/AJ/fiyXLBa/uH+H+Z+6Fp+0JqENzKkk94mcks1wZNv1UsQo/Kmaj&#10;+0RfIVjk1O5VWAJKzPHyB1ypyP8ACvwjf43/ABp815l1EsN2OYoN3HTI2VJcfGr4y3DI0mowtuXC&#10;h4ICcdePkH41r/Z+N29qvvZlzZbe/sJfd/mfuRZ/tAT37FW1O/xH1b7e6qqjux8we3XrnHWs/Vv2&#10;jIdD1K3hj1K9lS4GRKb+4eP1A/1pHPuOlfiXB8XPi5b7wLyJElU7jFDAPveny9azV+I3xgtLL/Rb&#10;y5kSOTe00kcbk/Nu2tIyElc9s4xxjHFNYHF7Ot+JrfL1LmWHdu1j98rX45STKLtbq6EroxIe8lfA&#10;wcMoaQjB9QK6rwX8QtW12c2V/fzSC83RHLyMoXnByTgHJ6dTg47V+Vnwl1L4n6ppaeIvHOpPcxz8&#10;29iFiiUZ/wCWhCIp5HRc4I59K+5vg0LQ+NdOj068upCxm3RzNtRT5bEqDzkAdPyz3rkw+NqxxEKb&#10;nf3ktzsx+Q0fqVWqocvutrvor/I7TxN8UPFPg/xZZ+HNPaWzuLGwuZobslGieMzxx7NmC3U7uTx7&#10;1y0fx1+I8rrc3us3CySH59r7UKnAyqq2BntV7406NbweMLa6KNJI2n3hgZY0UBWmgZwXUguS3TcO&#10;ARyTuNeBeIfDtz4v0efRtFvptGdo3WO7tpDDJBLGHdHLKRlSV2uM9D61ef4uqsX7NTaWnVnLwZl2&#10;HngHVnTTld7pfce+S/HK/d/7P1fULx5yCxRZpc7enILcdauj4w3V3PBPLeXk/k5Kb5pAQwHXBIzn&#10;PXpjmvxL8UWHx1t9Qu47m+1Z5bKUxlxcXThtpwQr5IIOAeD0xVOytvi7qMoW5fWbkOOqXF1u3AZH&#10;Lt+lN4Wo483t/wCvvOv2dFy5Vhn/AF8j9rX+IbMxFsblZyPljW4kUHJ5YknqMevTtXOXHj3VJJHg&#10;sYr3coIxJJMAfcsDtP071+PFxovxfhv1geTWVlODtF3dFRxwrEsMHFbl14T+Lc2lPdxDUbSVHSPy&#10;3nvnM6sDlgc7QFIGQTnnjvWcsC3b9/8A195UIqF74d6ev+R+s1v4r8RzQq95K0TRjOFeQgc4yMse&#10;3XtVhPiLqWkP5ctxIkKDA2TuowenIIxX41weGfjPA7xoL7zgDtcy3SuM+uGAxVc2PxpDSCa81CID&#10;P/La6AJ77sngepp/2a+ldf18wVeN9cM/6+R+2Fp8R9WLI9v5wE+Vy07FmB656jnvXMR+KvDltqQ8&#10;zwjbrPFg+cII8KSxUYcLnPOT+dfj9Y6h8ZnVFTVNTw2QGF3eAjHXv37V2KS/GtLSWGXW9Xt4Zot2&#10;97mY7Ap+8wkbuenFOWDnDT2v4/8ABHSjTn/zDs/WhPiLoFxqiQz6am5GxukTABAxjdjt24xW9e+I&#10;fDE8Aube0SOdQzCZTtIOCcbxggnseea/FtYv2gLtp1fWNVmA+U/NOgJ2g5A2jPHccVCsXx7ZQs9/&#10;qq2wyHCSzqmCP4jgjjjqK0jgai09uvvZEpUHZxw0vuR+3Fj481LT7eGGLSim07dvmRqUG/G84fhS&#10;DuyBkjqN3Falh8R9f+3xra3K21qcqeu8MDzjI6Hscc9a/Iv4a6z8SfGGtxWWoa9qVvp1scy3HnSg&#10;46FM4yTycc49RX3xo15pGi2tvpdzci42sJI2jiZWwR0bczPI3q3GT2rycdOpSfL7TX1Z6lDKaVSP&#10;tFS0fke16h4GsfiN4uu/EQm+0X9xYgtbsrs0yRZRpIsFQ7qCpweCeoNZXhvw98OtZ8Pabqt34dtE&#10;mu7aKR12bcMygkYBIGPQV6JpHh4m58OanEN0V1YX6OpZ4Mo8bkKJE5U5GSeOh+leP6Bo62Oh6faT&#10;W+JIYI1bBxyFGfujb+I4PWvpM1xlSnhqLi9WtfuR+cZNgaNTFV4zWiemnmz/1flKT4PeHWUCzaVl&#10;UhWm3KTx1BUevbAxWpafAzw+yLcSXLyI6YALgDzD0DkDIz7d+K6VNb0HSsW9qzSTgDEszkFwv8WN&#10;+04+h9faui0i+a9AjiicMD91SPmLenO0/hxX5NPG10r8zsf1KspwknbkVzzkfAfw59oDRXM/lZPG&#10;R09MkdvXFaEPwH8MSSGOO5lkyThiy5A6jqvNerXdpf2bRXUtskIcYXcx3Ajqcf56+lasC6g5jmsL&#10;X7QyYyrZB+gHOawlmdd/bH/Y+FWqpo8w/wCFAaDAERJpWA5IUjHPvtPP4VaPwL0GaZY7SeSMYAAY&#10;jOfTOBk56V67ZPrjrtvbM2iAZLzPhQQeeBn8sVbP26KQubZZFDY+b5l3A8fKRuPPcdKwePr31maR&#10;y7D9II8i0/4J6BbXMsV1PIw4I5xjjHPFdC/wV8LAlhcNEq9Wzn8Bx1/Ku9mS6udl7KY7U52yDkDa&#10;R1Tnk9OtbFhcaXartuXY7/lKSFYVft8n3s/n+FS8ZW35jX6pRStGB5PD8E/CdzbBVu7jb08w7Q57&#10;gkAY/SmP8PNA8F3VjdQMbsSzqhEpyME5zwPXFe+xSWMy5iz5TDjeSWB9Dnt+Fcr43s0/s/TnWMkr&#10;dx5C4JK5x3xShjqrlyuTsSsLSS5lHU3vCWkw2OsWOuW9pbR3cbfZ3uEj+eSF8kpgHjY2SCB1JHRs&#10;V0/j7Q7fQ/B/inX9Kha5mTWNPkkt1IDNIxkRGORj0HUnGc8il8HadczWltaxQM+35gCwQgbsjJJ9&#10;a7vWLiHxD4G8YXul3kU8T3tmJFUofs0trcvG6jazAkNjIJBGScV9Rw7VlLD1nLov0Z+aca0Yxx+F&#10;UdLv9UfLviPxLqWr2kenS2UVr5qhCkjfOrk8bcd+Px/Svnmb4daDHfTy34BmupGkcJL0b0AGQCT1&#10;69a9r8QRXc1xELRHiuUZWMp2MjFeMdu3oOc81oWWgwRyKJISZSMsCwzkjJxnHr0xXkUq/svh0ufa&#10;Sw0ai95Xt3PHdD+HvhSwu11VLNZbiEZMU48xAwOQfQ8DjIxXXXtpoerSuzaXESMjJG04xjC42hQf&#10;bGa9VttCsJbdrl1AKMEIZo1KkZB3e3uM0Rab4Xt4riC5gE9xMoWF45NvksGBLsApDbhkYyPWnPGc&#10;8tWzNYWEI+7H7jyHS/hZ4HvbhIdRs5FDZI2Mw47AKD0OO9E3wN8Dx3m65tnjtpo/9csh3ICNucAe&#10;uOBnrXrFvDpUMs80iF/KAYKRgDnrgdTWVJPZRRiC6kAEr7syYEg3nAwOpHsP8aUcXV3UmZTwlF6O&#10;C+44/SfhN8PdPuYpNKkF8xbYVZyqIp+bdIcKwOBgDHJ6Vt6P8N/CWjalc3V3DA9ntLJHvLEBCcEZ&#10;4IIwoA7gjFalzPAt3PqFnfGNkjVG/c/uyEXChjyDjrk+v5cteQRXFvaahJfGW4C5cuGCFc52qFxh&#10;RwRj0Ipe1nJu8nqJ4SPKlGKTRwniLw5oniLUJ7y30uCJfLMaK+fMKQsGOScfMMkcc9q4qf4U6Tp1&#10;35b2uy5hZSyb3IJPTkHjIPevbLbTLNrOa6Ljc3eLG0MOrMR9O/1zVy30lYYhPb3jhmcPu6SKSBh9&#10;vJIOQM11wxkoLli9AlgKc3eUVc8sl8EJaaXLrsIzbFxGcXDfKxydmwMM8KegwPXJFT2r6PpFul5Z&#10;eVbal9siRZnBdtrAHndncTg9OldrrNzoHh22Sw1y5a2juv8AUxtubawblsAA4wSMY7561wvibT0u&#10;E03ULBVeBb62zLGGEfQ9ARk854/+vVwq8/xbCqU1FNJK6PqjStejOj3l7qghtwgkdnB2Rx/L8xZi&#10;doUEZzmvUTpWnW39oX0RUW63Fu0bRSt5YRYygITA+UjgZ+XptJFePeG7M6Zp90t7bs8MoeT59218&#10;KdwAHOD7fgK9gttUstZ8P3lqtxFZ3N3enNoZRMckh2VWyOm7IyM4GNo61eT/AO7Ym3b9GfM8VxSx&#10;+D7c36xOK8SXSw3vlQ3KlnOQrEZyx6cc4x69+teXXfhTSdV1GWe/tEaVgvmSCIF8YwoBOcfXr27V&#10;61rmmW1pcFBEuZGVdzYDEjvu9uvHpXH3YEc6yQsZcHkLIF3c9OpBx75r46nNx2P02jFSjY4yXwJ4&#10;eW1mhg06HYpDKPLXLZ6ZJycg569sVzcvg/SrSQbdOSMSAAvHHGWXPTIx0/z6V69KDd7JI9sXlnp6&#10;kDrxz/TFZ13ZSSSbTsCsRktlumMYGO/1raOKmtGy/YR7Hl2reHNGezF4tlEbmMCP5U7Z5YhgeT0+&#10;neuG1rwzoYMciWcECugdYwgycEEndydx9c17hqFvGLaQuQVfkq5+XA9yM15/rZsIbuPOwB0AHAPP&#10;Geeo+pFdeFxMr7meIw0WtjgRpPhrULaK2vLVbCPeTIdgkOc53D/eHHb26Vg3en2duI7S2j8zysyT&#10;bSAJFZsLkcgc9+45r0LXZbaS3M2zO9d6OWA5UEbSo57nFchp6pd6mL2RIgVijVgRhkXrnnt9ck16&#10;dGq2uboeTiaSTUUjuvCWnaI5Xz9MTfn5gkKsWVFBGSMBmPbpmt2/8E6CZXuI4IlmYMQoXawA6FuO&#10;D7c5xUSSypaiSxuVhFwAqkrjJxxgAjoOtbNoYoXS1+2tOFOf3ikk5Gfw9q8upUlfmTsd8KUfhsUN&#10;Tkn1KGO+1qVry8gQRCS4lMrqsfyr85JwSDg89SeMk15NeWMWi36G32QvCzx9CCwIyGVl4J5/Djk1&#10;7hdwW+JcIufkPTGRk8Z6fpxXmni/TVaXTGtm2IWbzFI6kYBz1ycCujDYhyl7z3Iq4eMIJQjaxq6P&#10;d3OpywtZRRxG4cHlNqLwVfcO5x83PJwOa57w7FPafFGxsZrgTvJZ20kahVDANb7SpGc5HT3xwK6L&#10;wMb+6Rx5IBEwKEHnheQeTnrx615l4HvtKk+LVy6JKk7eRC0hZXy6Q7WyRnABDADOfXHSvfyxfusT&#10;Ffy/oz4jiS31vASf86/OJ7X4r8J2rTSav9qtrdTGVmRwfmORzlUbO1c4zjoOleRXWh+bcSR6XMFt&#10;JxKhWRW2kPjHy7SB6KcAjFepeN9SthNHbLOkrMVMkZlRpCp46E5AOc57YrmdJZLl5pbdEEh3AKzL&#10;glQMYyeeeDjp+deThqs4002fZ4qhSdRpf1/XU5zStD0trdNPbZJLKcNvDhiRxkfKT249q6+1Eul2&#10;Z06GSK3CBgpZGYk888pzj0xWvBaQ3kbFIES6cA7kdSQSchwWCnHTp17cVLJaTTWP+u3zr/GxU9Se&#10;wfOe/wCntWVWs5PUKVKMVp+RxMGnwXbS3k88V5cRrsQH5cDHUDaPSuh8PeG98okit0vpmG8DepOB&#10;83HHbGTx0FW4baC3BRYEuJFDKHZgpB6gEZJ71Z0tNRt7WC5hLqEIIeBtsibjt2kqwPOencH0odV/&#10;IxdJfMu29razxol3Y2u2LKpmcLgEgkncRznPTjr65q1/Zckl280GnwtJLIdzrPGzYXA2gkjgdh0r&#10;NurOcyRXMMMlz83zAcbV6YIJ5HPGDVrTopJELQRTxY+YLxwehzzXPKTt/X+ZvCkr3/r8jRu7C+gu&#10;VaK0Q7vvDzIgNw6g5b6VbNnfSDD6blSM8NBx2xkSVBI/lJtcvPJ2OzOCPUj29Kstex/ZSJI5kQYz&#10;siYnPbjaR+YrKzstDpha+5QutLn8nI0hosD5pEaH7uOcgP8ApUDaZfyQwma1McJI27AFIADY4DMS&#10;TxXSaXeWlvbMbqV5nmcnDxyKcn7oxtHQCodU825hEVmv75HVsbmjKEZweRnH4VhKpJaHqU+Xe5Q0&#10;GLUdNe3SbSJbWzLb45SJJASzMMPnKg9CMHvzzX6WfBd418B6bbxNtmkvJmA6fxH73HAwOtfnJY68&#10;13JaqL2K6MK+ZgSbzhTjIwRx74r9APhDd3UmgeH5RBmK4v54XfljGXRmUcevT0Gc85r6Pha7xbbX&#10;2X+aPzjxLssvgr395fkz5q8eXelDX7mWOJ4Ua8uTJG7s0hYEhfLw3Q85B/SuG16x0/WbCKLU7NLi&#10;InOx/uEg56EdQeelexeK/D2l6d4kaaAvcTB5HmeT7xcO2cA4GPf171Ff2Nrc6YjPB5YbdgOwBJDH&#10;nA6CvBxafPLvc9/DV4Ro0pK9mkfPn/CGaFNiSHQLZ1UYACqi5xzg8D6jn865RtC8FXwCDS7NY4pC&#10;DuQJyD0Ib0J7V9GGe2s7i30+3iWKSHdnE7CNjgMDgd1JwMDOc1zGpWlvdPLDOtpJJOMqQz5Ujt/q&#10;z09uahuS6mlLEqTd46Hjd5ofgeW3lSHQtPYqoYgeWMtjPUkngf8A1iOtZjDwssey4tbQlFaFAIl3&#10;IOuMj+HjnP8AWvZrfw9KSpks7IREEY3sCVHGWBh59/TPvWi3hXR7y6V4tKsADwS0uCx6dPLIHsRz&#10;TUn3KeJguh87WGl6OWeQWVs6ElQqpDgjPAy2M59f6V0cSaPPqUYe0jNtjGfKiD+p3gDn27/rXuU3&#10;gHw3gefpUGApIAlhCjIxgnHT64rG/wCEE023l2xaRbCNeR+9tyccc5PXH1NEqjYoYumeX3ljosLl&#10;lsISA2Yz5KbgMH2xz09aj+xaVdRqG0iAxgZ3fZ1bA74wP8969Zu/COkzTlf7LgJB4JntyffHP4U2&#10;XwLBJA4/s9SuMFS9sw6dDkgY9az52jX61TaPFLvSvD13N51xpVu6W+Cp8hTt90GMjntXa6fDp95a&#10;f2fPaIY5sFxJGpbaCeOcgA8Ejitn/hAdPiO9dIibOB8r2o2/qDS/8I9pelL51np8kbMAxkDw7eec&#10;gB849sVNWba3NYVoXsjhNMfDNF5gUQswXAGAOg4HtX0T8FL6PTfGMFxOwmQrIybmXqYWyPfpXhPh&#10;zwyr3c08ujT3od5AhjlRVBDA4cB1JznoRivZfBnhmezubjU0tfscwhuU2vIGCAptyFjLYznGcYFd&#10;WX/x6Vv5l+Zz53Ui8FiLv7D/ACO5+KvjkX62ttbRu8d3Z3bRXPzOoKzxjaAQAeMZ5zjpxg18/wDg&#10;28uI7uaKaHzbUiSRHaRipOPdVx16YPWr2mNeeJrPw/qdrMhRrDU7S7idsyxSWV4oUj5jjA3AkKAQ&#10;RxwazdD1E6Jqw+zj+0UmdkVUCyKUVgHKAZJKjPP4Yr0eIrvFv0X5HhcCKKyt27v8xZ7k3IaOVyvk&#10;MJCm7KlQB7dz+Nc3q1lZaoRfQyCFosBfLYjJ9/Q11BtV1XU/7Pswp+2TiFEQlVDFgqhjnpkjrWNr&#10;H2nQp7rSQiM1rNJBLuwWEkblWCnpg4PPbHevFjB2uj6ynXjFpdSQXF1cOkCuZVKBZAQDkDt0wcnp&#10;1Oa07r7SkYyVAjJymTuGScA9sc1mIfJhRo8WjKM7mY87egHXJq8WuT/pce6XjaVAzyw49jwcVPLZ&#10;aBVqXlcm+zTRSvaTEESKcKpIznuCDmqMr7m8qT92QdvzcPk8E9OR6nNaURuYPMm2lWQABcgZHfPf&#10;8au/ZA3mG5tQsrLl2BO5ehHCkZHrnjFS0TTqW3OYDvblp4xH5iqBGrcJ2B5XBHB45GTW3NpfhjxH&#10;DG2pS3oYDe0ULNG7Mn3NsgXeAhPyqOvckcVW1Wyu7iAm6R5oFG5ScAKTx7HOOmCfX3qlptrN9mez&#10;UEiZfLOOSoPUgA5Ax0P61UZNO6LqwjKN7nVXl5pdraqZZ4muYCN5ndQ5C+rZ+8o7EYHQGuZ1WeS3&#10;CRxxr5NwCDzuIBHXg9T6detZ+neFdI0IQW41u51pijMguFR2Gz+LJCtz0XIB4znOSda4srbWfDms&#10;3h12xsbuwWM+RO5+0ushwfIjHzFlHzENg46Z5rp9nzStF3OWnW5EnPRP9f8AgmBpqwz6Y1xHH5KB&#10;pCc8MOwUkn5R6HI+ldj4e0q5shBqd55c0s+xoyFyvlN93B3ZGe4wOexGCcFtO02y01tLMwvYHhlT&#10;cgwrsw+8+7+9n61X8Ca69/ZWlqV82S2jj356MyDnpx2xnP4UqrTg5I7/AGkpWV9LH6Z6PK03h3Q7&#10;WWJA9vp804VT8xUxEkoTn+9zj9elfLlgsq2NurymMiNcqGJA46ZAA/ID6V63/wAJVcaSNG+3RlEi&#10;0G4kmXeMK5t1IXkHsW7c/TivHtP1KN7GB+G3Ipye+R+FfScRytRory/RH49wxF/WMRLz/Vn/1uqs&#10;f2Evjg1zJHqNpp09iPmCm4Uyb8EBgNu1cZ9a67R/2NvjFo14BaaTaeWg2iQ3UauFwRgbec+pyK+d&#10;dW+Jnj+bzH03xjrEEzSq6+bcTz8pyDnzQB07j2rM1P4z/HQzCPTfEeuxRRAkNHLcbS7HBG5nY4H4&#10;f1r8r58NU6S+9f5H9HOjmcG7yh/4C/8A5I+rZ/2PvjVa2Nrb2zf2j9mZm8y8uovOkBOcMyADI+6C&#10;OoAJ5p6fstfGZABf2azdD5STI4GT2JOPXk84rx3wz8Rfjg2iSNqfiTVJrhyOPtjb1APzHO/OT2x2&#10;FdtoXxR+K1wxt38VX0DxH/l6vJlU56AnJrkq1MJdq0vvX+RdOlmcIJe0hZeUv8zuJ/2VvjFKi+Rp&#10;sYC4IVriIDg+hOfxrQtv2XPi9x9q0uPa3VftcbDn2Lc/Sqi/Ev4qCFom1u4l7lkvZSpI/uncGx+F&#10;Un+KfxUcI1vrd9wwy4vZCnXIBBx1HGeRj3ojLBPS0vvX+RCq5q9pU/uf+ZE/7LvjvUdSu9NOiXCX&#10;FrHHKJjK0MEqyE/KjJJt3rjnjgEdcnGpafsyfF3TY2WwsJwNowslzFKMKf7xOc+3Wi3+KvxQcMG1&#10;m+VhlWxescnsRkkVpWXxV+JMkpij127kZRgk3UjfmARg/Sp9rg9nzfev8ilHNFrzU/uf+Yi/An4w&#10;SSf6ZorSTbtuVdQCOgOS3PXrmuO+Knwk+IvhPwmniDWdHkS1sruHzHDrIEUsAGYKSQM4BPT1rudQ&#10;+JvxCls7mD/hIr2JnBRXE0nyE/xDDAn161hQeOPGDWUnh9PEmqXdg4ZCl5ePcM0bDBVnkLMw+pJH&#10;5VLlg1FyXNf5G1F5m5pS5OXr8RzHgDWNR1SC8a0hWNhazbPPUI+9BkFBnBH1A65r5C/Zt8TyN4P+&#10;IVlbzrNu1HTryRzmPb5kshkGwEKVDgAnkZIbgdPsmyjh0iK5eEhmZHQktztdCCuST1B4r4T0fwVd&#10;fDS/1HRrx5kl8TT2ypCkhVPOjmkwrKp/ebVZDg8DJJxX0fDDjLDV0tP+GZ8Tx23HH4Se6v8Aqj3P&#10;VrK9MJ1BJGe5llV2KSLsjGApO1uScYAwOuK9r0b9mv4mX4TUZrF1a5xcRrLKEYRnorFj8rHP19q+&#10;VdXsfEtheWvifTNVlguNPQxxxQl4LgvkZMYUt82V7njtzXp2g+NvjjCxttQ8e6pvmQeWHv5wUzyC&#10;chssM8g+nBIrghQpcnNUl93/AAT6HFYrEc7jh4r5/wDAPoe1/Z8+MovEWXQ4jYqcAfaoXySO4J/M&#10;1mav+zF8Wi8TaRo+CxLP/pMCjJPT73b9a5+L4nfGfSVtZD4ylmjTibz7yXftyOVIi5JH8Oa1tL/a&#10;E+Jryyzv4gnntVYoMPKrnDHlVxyeMc9RzjkVjfCLVc33ox5syel4fdI3rH9m34nwxeVfaId8jZkd&#10;biEKuQRztfJ5Ncjq37M3xchvTBZeHZJ7XIYMZocqwOflJctgkDOe1egJ8c/iNYI5udfmkQuPKdnV&#10;3KnnG7YNvXBAznGc81yq/HP40XOrpJB4mm8kSITC+2NCo/2gr/8AAgODx9a0p/VG21KX4HNOtma+&#10;JQ/8mMP/AIUX8WLOD7HceEL2WORwZGhmhG88qTgscL0OD1IrJuvgd8cbaNk0nwPdTGYgiSSWANFj&#10;ByPmwTkdgMV3ep/H746jV/KGrC2tY4yfNjNrJE7krxteMSLgZx1B9sc0rT4+/G+0mBvdflu7XJ3B&#10;Rao+TnaA3k8D1JWnGGE3bf4f5i+sZj2j/wCTEFv8BPijNYRQX3hGeFlVFeON0MbDHIcZGccfjSWf&#10;7PnjTT5d8/ha6DRE+UTIu0EHjGG6Zx1qrqHx8+Pt7Z/bLbxP5QAc+WBAjna2Oc26jjucgE9MjFJd&#10;/Hn47pbie38XosJXiTEJbfnGGU25bkd/UVDpYXpOX4G0MRmX8sP/ACY2bT4RfEGyF7Lb+E7u7kuV&#10;IJCrkAc4BkYcntzXiXxJ+H3xN8KaHa32q+E57fRkv4Xd3VZtpYkKGCk4wcY6DJxnmvb9J+Ovx1ig&#10;ea98W2t3l/LCie3WZMgHPlm3RgvUKxGDgjORVTUfjH8VfEmmXem6v4kgks7qIRz2twsROMncPkh5&#10;yMcjoRketKUcLT1Td/l/mdNGvj6mklG3W3Nf8jhdSu746Ub++kFtFbwGaWJwoCKFIck98ck4Ixge&#10;9eb/AAx8aXWp6b4Zl12C3upJL5RJeg4ZlaH7pwChxlTtBBAOCAME90+p2cunXSXl5b4jgmBy7yvI&#10;rIcrhlUEccdz0rwvRNe8La74v0Oy8BLm00wabJd7UMcZvw2y5WMRlVCDI4Clcd8V6fD0b4euvL9G&#10;fM8Y+7isI/736xPrjxI0L3sUaQp5eQy7W25wO59PWpk+G3i3XoTqWh6ObuEkrGyOkYb/AHQxXIGS&#10;Cf1qxatYS3KiVQ64BeOTJQ/Vc9D36V6mPjH4i0yEWaSWNssQCxqkOFVR0wMgV8bh40271Xp5H6HX&#10;r4imlHDRTfn/AMA8dHwW+JsUfmjQ5Ij/AHd8ZcH678flWJd/Bz4pC3d20OeZxk482Prn3Y9B0r2e&#10;8+PnjG3jiIktHXeoYtEejHHGG9eM/jXJ6z+0V48s3hhitoJzIzEmNMYXHCkFvXvjNdahhXtJmcMV&#10;mrdnTh+J41ffBv4sSqog0KcRYG8ySoMnnoA2evTpXJ3/AMEPiDbqEudEuJJy2fM3BwBj3c/h0969&#10;lX9pzxzcj7NfWFvbSBSGwuV3bj/tZPA4PH0qneftD+KZHVBZW0uDkMA4xjr/ABd609yOkWzaM8fJ&#10;XnCP4/5nz+Pgh8WC7m10CVfkZIxuXaQ2B3b2zzmrlp8EvHK+I4yuhT28aIqM+5WXOBz8z469AeK9&#10;li+P3i1rcxtaWsbg/fVZBhfxarlv8ePFcTShIbaNZBuDFSduOp+bPH1rX23dmFWlirfCvvOBh+Av&#10;xAguo5ZNImmQHsydF4BXDnn14rQvfg54zkPm2Xh66BfcCzMo9P8Aa6ccYH869AH7Qvi8KjwxWsm7&#10;nd5eNue42gfkas3Px68Y3UMayC1ZGI3KI/v47Z3A/wAqxfs+smZqpjltCNv68zx1/hz8TbGNIn0C&#10;UjG1mLZz1Pbrzj864TxX4P8AF+mfY5dX06WxhmLqfMU7Sdm7qCR249a+gJPjh4z82WKWO3kRseV+&#10;6IKc+u7B49R+dc3qvxS8S6/plxpOqRw3NpMMPEYTnk8EN1BHUEYNReMXeJ2U5YmWk4q3qeG+Bo20&#10;69FmLsxSgDaojIycZJz24PAPpXh3w98Qafqvxy1PSNQklW4urp7eGdgGWJ7cMZWK5GQ2zA9jX0Sm&#10;mWcKK6TzaXHbDcZljM7lUXoQQCc457/nXyJ4L00/8JnpPjWSULcalqsvy8xyFXEm7CEAAAkDHODx&#10;X02S+/SxE+8f0Z8dxY1TxOBp/wB9P5XR9g+JPB/h37a98LuZ9QePyo5I0ByNwz8pcYHYZNdFonwh&#10;1PxPaRNb21xc2pJYXPlKELY5BHmKfYkZ571wp1ica5bzTIkq2pWRopN2GIPUkY/zmvoKL9oDxNDF&#10;HbQwafFAp2RpDGQojxgcE4rwoSlyJSZ9tjKMlN+yjdve5z9r+z34ptzK9nHdMWIyAqgcc95AcVMv&#10;wF+IccnmrbzyIRgbmQYP0MjD8v0rvIv2hfE6IIx5CqvZU9vTNA/aQ8UGNiohfHbys1n7SPVv8Dhd&#10;DHdIx+9nJQ/AD4lfZTCbDz5pJEdLlZVVkAUh0KbyuM4bJ5yAOhNUR+zr8WftW+2iaGRNwGGiIKtn&#10;qpfkV2h/aH8aSnCiBHXoQCox7jNXIf2gvHMMO+VrZ5ccARgZPbv61p9Yp9W/wOaWFxyvpH73/mZG&#10;lfs6fE87Vu4mjTgs0Zh3HrkD5+M9+an1X4BfEV3K6ZpkipGf3ZSSBWI9zk8E1tL+0N8QTEsZktY3&#10;OCV8oMc55HPb3q+f2gfHMbxo62kZZRlREcZ656nGPrSlKhu2/wABRjmWyjH8Tzy4+Bfxetisl5py&#10;3AIOzMihkz+hPH69KoD4K/GAKkcWknJffjzo/wCR9a9K1H9oTxEhkjtbgeWRnLRLuRj2GDnA7f4V&#10;in48+LJI1X7dFmLaSSiknjOeCetNyorRNm1BZg2m4x19TBtPg78dt0jXekeYCTsxLFuUH0AIH5nv&#10;S658Ofix4Z0Ya7qejyWdskq+ZLiNzGGyBnDNtBPfHGa1rf45fEchhBqdrKzMWVTCVwmc43DuB3OK&#10;6SX4/wDxF+yNbQva3MZjdJ7doA3moww3UnOAD8uOefasan1e9nf8DupyzKOrjG3XfY8G8PTxxQi5&#10;ntHSRw0aOMl8b2OM5JAz2z+Havtj4VazLZ+GdBimLpJPr8ce1iQQNoIZiwA9RxknGM5zj450XXrO&#10;a6hhikWyjm3sYklfyyS2cojknHXHPTOPSvrPwvavNY6BfSPFFpum6jH5smC8bus7Egu20KQHDHI5&#10;yfSvc4Xj/tM35fqj43xIn/sVONre9+jOd8ReM7W71G5utNCq/muiyNwcF2OAevHUA1W0/RfEGvwS&#10;DSre41GdVLsqIzkAtwcDtz2H51xuvG1h1eSHR7dkSaRpoQXjjWRXzjBkHQ5zkdevSvYPCHxrufA+&#10;nLpen6bZMjcyOGcyM2e7HAwOgA4FfOw5ZVn7edldnv4ulUjhqbwsLtpdTyuz8BfF+dpv7Q8K3aSM&#10;u0eWjOBzkBX2o2PUnrxxxWlafC3x9BDtl8L30wdssQjoynGOEydwH1Feuy/tQa2DtGm2y7uBl2OK&#10;mH7UWsogA0y2faOQGfJP4V3uOBk7+0f3HjqWaRjb2K+//gnk9r8GPGslybuXRL5i7ZJe3yc9ATlu&#10;w4GMfTPNa1n8I/iTaGT+0NGmmhkYlPs8DxlUP8LAs+Tn0rubr9p3W/mJsbSHAzjMgbp67sVMn7Tv&#10;iB+WsLXBGeGc9PxodPA9aj+7/gETnmtr+yj9/wDwTiJ/hx4ySH7PH4ZvDuyCTBu4PtiqkPww8Zqn&#10;lDw3fgHByYSTx24bAFejS/tIeIo1DPplsxxkgF+P/Hqmtf2lteuIpGbTLWNkHO5nzntxuyBUexwN&#10;/wCI/u/4BHtsztpSX3/8E86m+FvjeRFI8NXqeWCNwg+dvyY846VnXXwi+IUVtJFaeH76QhQQHjwC&#10;fqO/4GvXI/2jvFcqEJYWIbryZD/7MP61X/4aP8cjK/2bYhuMH5wOfq/P4UeywH/PyX3f8AqNbNNl&#10;Tj9//BPKLn4TePUKZ8OXeeMYgYgcdfvVTvvhT44YKX0C/kcL/wA8WIUDjAxXtifH7xpdAF7ex2k4&#10;XBJ+b6CTNTp8bfGsmJGtrONkGOhOAfUiQ9al0MC9py+4ccbmS3hH7z4PTTp9H14TbGtrm2eVZY7g&#10;MpicEAjy9vDfU16fFfT6LpGoeKp7rbb2Nvc3EkYyoZPKLENnrnp0449q6n4k6zefEDV7bVdQ06zS&#10;8gYLK8Gd0yLg/vBuK5XAK5wccc10/wAFmhuvipplnMytbTw3MZJK+WpER+X5TyzHAwfSscFSSxVN&#10;J3XMrfeezmWLnUy+s2rPklfr0Pj/AODmu6f4l+Gt5DKwhlTUdT+zSbWE8UN08cjJ5qDGckYAA6ZH&#10;U1f8KajGviqy00XcM93ADvL4Zg24FsKTlWxzz0+leVfFvxhoX7Pvxi1j4e+Hra4um/tWZrmJBI/2&#10;i0vtkp2xR42PAu0r1LBSCMNx7L4ZMGlataeKItDGuPHGZUUB1R3x8m5FO+QYPC7sZ4PNexxHh2sQ&#10;pS0UloeTwDi4SwNSlHWUb3XqeuP8J/iHrTHUrbw1fyNMPNinRAgIblXUEhhk8qcggetQP8Afi1cz&#10;CRfD9wu7c5aQqWL55JBY5JPcnNdTN8evjvIs90PCcUVjFJGpI+0xZTAxJGZmIcA7QdpyM9zwOr0D&#10;9ojx7IYjqOnWlujxuRGzS+cxyAOS3QDk8fTvXM8HhY2Tk/6+RqszzCzcIR09f8zjbb9nv4jZDz+H&#10;bhg43MzTJuTnPHzjHqRzXRD4T+NobZLex8OXEkUTEFW8rfuJ2ls7+QB056VtS/tG+OtRS9sdB+w/&#10;atMCuVkilZJSGw0TMH+UsOh65xwRkVh6j+1X4t0+2MV/aWkEzKRATFKUY4JG7a+VIxgjP0prBYR2&#10;tKX4f5HNPH5i27xj+P8AmSxfB34mRSSLB4feRH4JaWJeOOg8ynWvwO+JluZJhojmS4+ZsywsA3p9&#10;7n1qS2/aN+I7RW84t7NXeOMyxeW0/lO65YIwfJAPXrgAZJNa8P7SvicQu19Jb278DEadFHfG/OPc&#10;E1l9UwK+1L8P8jWOLzRq6jH8f8zAg+BfxJhtpUm0Z5EGSIy8RB4IJGXKjOe+fT3rKT9n/wCISTpj&#10;Q54vLXBWKaIAH3LScnHrgccCu3/4ae10rNFa2kb44eUgKuSByd0mT15wPf2pW/aY8eK6Qf2daTDB&#10;yxVo8jtjkgnvzge9NUMD/NL8DX61m6v7sfx/zKGrfB/xRp2li18NeFoW1+WGRY7i7ZSszDlSy7jj&#10;YDyUHI7Vxc3wG8c6nAdQl8DmC7Bx+7aNi6A/KrPlSyjJIzkrnGeOfQYfjj8SNQ1JH1LQoYIbX97a&#10;X0KhgqyrtK7XkzuxuDAjGADzkCt6P4vfEHS4Gkhj0663v5k0kqzWrlmxyEV2XBAB4faxz0ro9hhN&#10;ud/h/kcaxWYxafLFv1f+Z8oeMPhd4/8ACqW0fiDS5tPjdWKNIVKyBF7FMgEYGR15zXlvhPUJG8RT&#10;zyF5ZDII/m4OB8uOnTv0zX6BeIvil4i8R6RNoniXw9a6lZuu4iFjw6jhomLk7wTwcA+ueh+dfA/w&#10;ukuZLm+uIpLcGYqquRnrwcbTkjHWvMxdKmm4UXdM+uy7Mqn1dyxaUWuz0f6nqXipotW07V7WaBzH&#10;F4duWyueCsarxGPm4zkFeR+deeW2p2wt4gMkBQMjGOBX094j0E6Rouu6zKgt4j4fuIC6g/IxjAiO&#10;Rz1GSOnJ5r5OFt/cXYvZfT2r2uLVyxpL1/Q/POBVGpOvJ+X6n//X+vNL+CXxd0y1t7g/DrQ5r6JF&#10;UnzbQNvQj52kMZdlIzhSeMnDVwPjb9nf476zdz3q+GbeOd23o0WqriM9AEU42gDscjJr59X9o74g&#10;wYB8Rag8OccXDn5R1zhs5HTNZus/tM/EtzINB8SX1ii5V2edpO3QBicc9+tfCR4hoy0dJ/h/kfrM&#10;uA8YtViF+P8AmP1b9mv9qHT73Unl07UfswYLH5d40qsipgbSjYJyMkkA56V5hp/7PP7St7f3N5d+&#10;Cdb1NkbfDPLqNzCqEjcoRVI3DJHYnOQcVt237TXxgeYxXPi+8dZEwzx3LFxgcn72B68D616B4O/a&#10;B+K/iAfYj4jvJLu3h3mSK5k8zGcKxUnHP0reWcUIe86P5HO+EcbJWWK/F/5ngOueLvjlpketeFNP&#10;8G6sb2S4ltCIpLy8jhk8sgwrsi3blPOdxPIzxVrT/EH7XMca31z8Ntcu7PasAi+wXaIsmDg7VQOB&#10;x6ge9fc/h74o+Ibf4B+PfGnjTUr23l3Rfa7mMDzx5V4kZlEcIQN+6bGV4I4Jr5q1P9o/w5rmv3us&#10;eH9fbT9KYoYLZr+XfEgXHO5g+5juyCMfzrtzCvRoxi1QUk/L/gfqeLk+CxOKlKMsU4taat/5p9+n&#10;TUw7SP8Aap1Szgvrb4fappEVzjP7m7HyjsVkRin4HOMe5rQtdD/a4tr2FZPCOqx2s6INwhuHDMec&#10;nahIP4Dp+fVxfH/Stcsv9H1uIzOMBnuBMNudpDRE464Bxz7itGfx4thHb373EU08+1N9ujSeQM/K&#10;cKq8LkZwOp4z1rx3nVBO31bX5f5H0EeFsbJaYx/j/metaZ4K+PkmjWNs+jmO5RCWl8ueQkKfuyJJ&#10;DneeBknoDXC6z8PP2jodT+1t4XvdQWYIJBAt4MtnJIAwq56YVQAOBXPyeL/EWnzTrq+pW8kVsWC4&#10;kMdwVZj5YFvkuCyDOM/7PJzUaeNYRHcNfTfuI+YlfiRsruOImIcbR1z6+tE87op2+rr8P8h0uFMZ&#10;JXWLevr/AJjr7Tf2jU0+/wDDR+CkuonUIHgeX/TUcl1Kg+c8nylT398+tb3xT+Cv7UHij4WaNpuv&#10;fC3S9SutF8maa5t7nz7x0h4WFYYyTwDgujOzAcjrTbbxXda5FG/h25ivzZkzTRrN+8iVkyzhQSWY&#10;jb36H14rUe18XSX1n/ZViPJmjaN5Y5WRFRlDMJyONg445yeMVrS4mpw0jRt81/kcWI4Lr1Hepib2&#10;7pv9T5Fv/hL+0M2oNGPhnqULv5ciOraiqIc/MuMk4YgfT2FdLpnw7/aStpmFv4Cu0wPKUyveLgD5&#10;tuZAxY/TnjGa+g7oeINOe6u57u2igVC7RxuxledOEByOFALfP8xHTbzXPah8Qtbitvs1qqpMBl5J&#10;llRVHbY2OfyANX/rFSlb9zf5r/I0p8FYrXlxL+5/5nj9rpn7S/2e9trnwbNLMsnlLNNC8bKpHCqW&#10;iGQM8Nye+c15rrWs/HaC8TTLqxOmshQGO3VvMUEYDO3ktIc46sxJPNfZ3hrx3c2YjXX1gMNyB88d&#10;wykE8gEnb/8AWr2S78XmS4Dz25uJC4IYzoxL44OTICSBzg9qyef4ZaOgvw/yHW4VzCD/AN6f4/5n&#10;5kad40+OmnXBsJ7KQyXCh1M/ytIqZ+ZVkgfbuGOnYcd64XX/ABD8b7U3WuzF7G00xllnEsyxxoSw&#10;CqVMUZPOOFHcZHNfqwnjdri9tdOuNMjZ2AaJneJ+FyTj52Ix19653xpaeFNd8Ha+niLRrBb0afdl&#10;pTbxM6t5LAFW25JBxj9KulnmEc1H2CV/T/I46+QZhGDl9Zk7eb/zPzv0zxP+0NrmlPrNtc2C+Unm&#10;kP5C+WCoK/J5YGSvQH0Peu0j1j9ppNCkEnh1ppTiMyQRorMNoLDH2c/e3evbv1PQfsnfDfxXNc6x&#10;bxW1leHQbu0N1Ddl4UEBbyZHQkKWZOoRhtboRX3JqeleHNHvbm9eCCKRHcqCgLKPQe2PTmvQzivh&#10;cJy/uU7+SR5+QUcbjlL/AGmSt5t/qfmG3h/9pf7I1oLa502wslExaa6VEVXGNrSum4jIztLYBPFS&#10;QaF+0tpyi5hS21K1ztGxoJVJXuu2MseeMgHP4V94Xl18Pp5HurmawkN6AW82SNWbb0BVjkEe+CO9&#10;NWy+HWqxJaS/Y4ljypMUiK/0LKcivHfENB74Zf18j6WPCuLXw4yX4/8AyR8J3uo/tDXFndypp1ur&#10;eWts/wBm8tJAzkMHTEHVOVYknBzzxXFDxJ+0PpUkckUM4eRlQiRo5GO37zANF8oPHJ4/Wv0jHgH4&#10;YW17biNo7lhl1RrjjBzngEFsHpWhJ4I+Fc8UMP2RBCflTypMAep+UnHufzprP8Kv+Ydfh/kRLhzH&#10;b/XJfj/8kfl1F/w0prF+lrHeXsSajvRPLYCOUuSuxcKM5PoMYI5r7gtP2ZP2mPBXgLTNK8C/Dyay&#10;1GARC7vmuLa6uZdp3BlhJYIxyFPVeBkZBr3f/hBPhVE0Sw6bBGEZJFKnJ3RuG756kfqa7y78S6ba&#10;XC3FtsilLDa5OCc9gcAitY8UUIpqNGyfp/kcNXhHFVJJzruTWzd9PTU+MPFHg79uDwhKYIvC13qI&#10;R3mLm3jk3Ip2ggRRKQoJGQOe44rhLeT9tB714ta+Hd2CAoaWazljjXdj5iwwuMHqBx+Br7/uvGNp&#10;HL5n2tUMh2gq5Bz7d8/zrHk+Idtbysp1CXdE20sZH2g/XmuGWbYJ/wDMMv6+R7FDJs1i7xxkvx/z&#10;PmnTPAv7UWraCL8+GrYvM2wQusqseMk4Yjg565Hevnjxl4q/aW8Ea1Hpup+FrOS4JOFjgmclsBsH&#10;a+M4IIxx0r9Jr/4m6bZG3m1DWtv2lgELzMNxbooyeSe1Y95478Mretqdxc7pbdeWGQRvA2g93JC8&#10;cnb7U4ZjgOuHNJ4POtOXFt/I/La98e/tLbv7Qm8AzhGwQ/8AZ97t+b7vIOOR0HftXP3/AMWfjpYP&#10;s1Pw6li7NjbPa3QI243L87DHXn0r9MfEXxq0CynihhupLiXcOVd1Eak4JyCeRzgfqK6mx+Jtrqkq&#10;i5uXuTCAVR3LgqecYJxj2q1m2DjZ/VjR5TnMtsa/uPyitfi/8cJb9rS30FLuXJ+QW9wG4OOE35wP&#10;XHbrXS/8J7+0ZqK+TD4OklDYBVNNvjjORgtn2r60+JGvJ4S0HxR4+0q1W21LxHJc2ZuQzqzAmPZg&#10;tlWMYBwuNvbg4Nep/wDCXXGg6Sm/V5La2RQzKspiKqAfusMbR8x6EDmvWxtbBUYU5ujfmV1b5f5n&#10;z+WrN8TUq0liWuR2d/n5eR8Dt4h/aetHjeDwXcp5jGNRHpl6yOy4+UHJBPI+talj4g/aqluIbefw&#10;NeweY21WGlXOcqeR8xxnnGOuSK+sR+0DEJE0ya/vvsu5RG8N/KQV6gncw6H3xnpXQRfE3TtQtzNq&#10;viS9uPvJ5VzdzSgAqNy8tgjA57VwzzHBrV4b8j1I5Lmzdli/zPn/AEbwd+2b4gs7jULHwRcGK1wG&#10;E9oIHLNn7qvIpOMAmsdtE/bRbUZ7KL4f3txJAq7/AC7GQldwBGcMw6E45HrX1bbfGFnlw+uXsbJ8&#10;ykXMgxx2+bjiseP4h6ot7K9prN1AM+ZMEuZlLj5iC/zc4JyPrWSzXBdcN+RusizdbYx/ez5qsdG/&#10;bV+2qLv4dawoRS4B00hSOnz+aPmA7YIOcc4pt58H/wBqGwsdJvP+FbanbDTZo1hE/ltNNI0jy5WH&#10;5Nwd2BAw2AcA4r6lufi/rUse2XxJq5Qqd0Zu5pMjHIOWPykcY4HSprPXrzxFao1vf3cjJIJEW5nk&#10;ZRIn3WwzHBGAQRwK6KWfYSmnyUbJ76I4cXwpmdVp1sTzOOqu3p5r7j5Q1TQ/2tLidEHww1G3Mqbm&#10;VdOkIYkH5RjJA4Pp7kV0/h3wB+0tqd7HZyfDXWbAkHPn2chj2oRySE3c5Hc57Yr6/i+IXinV7Py/&#10;EGtPNCW2FEuDIrHkE5X72cnjr2I7VlHxl4jlmhMuvyQRp90zNK27PXlGGM9j16Vi84wS932H5HUs&#10;qzl6/W/z/wAjxYfAT9qJ4ReJ4IliEgMnllNpRFIyCGkBBOeB1ODgYrqfDPwN/aCvrpEn8DX3leWp&#10;y4it0VmYg5dpdzbQMnCZ9q9lm+KvjG0DrZeJbuJVclwZ3zxzxyST3Iz0rRtvil4lltftsXiW789w&#10;SxNy0kZLYGGDfeyO2Kx/tfAPegaPKc6SusV+f+R4+v7Mn7Rd28McejywsTtlMixJDnnJzv3Mg7Ec&#10;5rO8R/An9pLRJJ00vwol5FbKux0wxlfaN2N0iAjd0IGfc4r321+Ifji9tAieJpphEw3tDOY3B7na&#10;yqv1wfoKr2HxEu7+OeDWLxtWsp4zHMNQgllwykYO0sRgDOSUwcd++9PMMvl/y6/I462AzqK/3m/3&#10;/wCR8a6Np3xln8Wr4Y8SeEBb3YmjY+Tvh8vK8pkllLNkHO7H9Pe4/gF+0I2VuPDxdnIMW6VC23Pz&#10;AlAqscdM459a8D+K3j6fw9+1b4L1bwtrbCzSzsoDHZGSG2WSSWRHRYySqlkC5BHLHOOa/RzxX8Uf&#10;EmhTfZ2vpFMBTDLnfgqCD+8LtkKeSTya9HGRwNGiq06as/I8fLsTm+JxMsLSrvmV+v8AXc+V7P4B&#10;fGhpZre/8K3MSKrBZD8skhY9GKqyjAHQAda04f2bviVczGKfQbuASxh5JLXbvZ1yqqfNjIGAAOvf&#10;uMV6rB8cvFV1cCO8125MmSV8p2jUhm4yB19Dnj866Zfin8QEOoSXmrzzIJgY8Nt8uPYuE4AGQckn&#10;3rzFm2X2bVL8Ee5VybO4SipYjV+bPAdZ+BHxZ0PRb/7Ho17dtbxwtGqQ+ZM7Fm3hvlRcqAp4XgH1&#10;rxKKD4twQrdXPhXW47pWARf7OMSKcEncCS5ORx83PHAzX2Rqv7Ql3pMK2+seK30yRz1lmeJX3DHD&#10;jHzccDP4VrQfFnxlds3/ABO9TjiiCbZEu5AZC3OCM84GCDWUs0y/d0PwRawOdLT609PNnwXL4E+J&#10;3iCzZobDV7KY4kSOLTUCruY4KuQ+3ce2MdDjPJ/Tb4c/CzxVoP7PNvpOm6e2sa5dyf2jeWd/dBJZ&#10;J5DyrOiLGGVdv7vgcbc5ra8H6r458UaRfX1p4n1FJNPyTFJK0rv8meOd2DjAyCM5rx2T44eJbSRJ&#10;LzUdQjHSNnkPmAg8jqMDt3rvjneGoRjUVJpS2emp4tXI8fjZSpTr8zhum3p2/DsfCHi7xx8Z/CEM&#10;3ha68IW1pJot1ILWS5DK0cbEsyghwDgNtA4wvXmuEuvjp8VY0W3bwvZGRWAbE5AJ6cEt6++BX6hx&#10;fEqXVJnudR1f7WGO6UTRxSq2eNpEiMcH0FQv400HzPMhgsf3ZJHl2UK5z15CA9fQ9QPSvNnmOWzf&#10;NKlv/Xc9Wjhs7pQVOnW0W2n/ANqfmTb/ABr+I2fM1PwdBsdwuftZiOCeuw5/MN14zzTLr4tfEpJv&#10;Ks/BiMZt7RGO9J2ovZgM/Ng884zX6Vx+NAqmMOhHO2Rra3ZlIPGGaMkemf60+y+IN8FktRcl0zys&#10;lnaHcTk9TDk5PXms1jcr/wCfT/r/ALeOh0s+/wCf/wCX/wAiflkPiz8Xr5gtn4SjmLgkBbotuAPJ&#10;BHXB4PatOy+MHxbju9h8FwXPlMIyFvTy2M44Gckeg+tfpb/wte/tpFMF3GpUgDyrK2GBjHAWLNTv&#10;8VdfE0JsFRwxxvNpbA5IyefKGMgfSoeZZWv+XT/r/t46/wCyM/kta6t/X90/Na+/aJ+JhuFWbwPb&#10;WkWQoL3UhxkHkHaDjIPGPxrrV+MXxISNZrDwNY3XmIDJIt0drjPXALcrkA/zr6e+PMnib4r+DZ9F&#10;0KwhfU7AxXVu1rZQJdZWVFdUeJFf5lY7hkjA5rv/AISeJvDHh34YWml6ZZqtzope2uUu3+0Ot0js&#10;lwUkk/1aMy52AhV9MnJ9KlHL50HiI0tNut/zPnK882pYlYSdb3rX6f5Hwt/wuL4q38h0+28C2iXM&#10;bADbcsqNhSTyWByBggDjk1kJ8dPi3JbJJZ+E7OdGJBKO8pHJABAmBBLAgA4JxxX3y/7ROl25MIit&#10;Wji4Mwiikw3YlgDxgYz7CmXHxksr0JZ3AgmllVGdYs7WZuflCnkdxXnzxuWxX8H+vvPWjlmdyaXt&#10;tP68j4aHxi+NkMxtp/BcERJHzOskK7s8YZ5tvbj9Kbqn7THxS0gMs3h3TmWPbuAuHdRu/wBoTYz/&#10;AJFfdbeIbnXYZII7JipwSm1gmRxyDwD9OaqLHpksRGr6VZI0eEDOig7Mc443EcAYzWP9q5dfSh+I&#10;5ZZmyXvYj8EfAt3+2R8UxpEmk2nheytVI2ecJX3nP3cbi24qQOueOD1r1/8AZn/aJ8far8VNKitf&#10;As2tvbLI72+jr5k5DjY80mSFAUZIHGWwMjNez3Go6TY6iYLDw7pyQAlUka1XBz6PsJGf612nhvx5&#10;B4fVbjRYDoiyr862Z8gkA8AiMKCMjvVUs7wMZJqjqttTWvkObOnKMq94yWqstb+hx3x/8TeN9D+J&#10;A+Jtj8Kb+31PVLMI8moabHhYoXDQziWKVmS5hIGBnKBjlucD5sT4z/GzUp5bK3+GxO+QefthnLbm&#10;PZyx2k+uD+ua+/pvi34nCJDDqNyI2Jw32l8jI6nngVnP8RvFBbb/AGpdyM6EELdTYZR2zzzj2z71&#10;vi8/wVaXNWpNv1ODLeH8yw65cPWUflf8z5X0zxB+0d4g0pLLSvBIlt4yFVJVmMyRE7/vh1z07Dn8&#10;OebvNf8Aj/qMMljefD/y5vM2rIYLoqgztBZUkBzzwSce1fUelfFHxNpkjwW95cgZ3L5l1JLiQdiz&#10;sT+FdNZfF/XoP3lzfz7fMVm3XUhZj/sgNn9KwjnGXf8APl/eejVyHOdX7dfcj508IXPxls7B21fw&#10;UyWsgjYC30qebzCx+8+bkdBn8vXp1dzeeOr6VY7P4e3EuAHzJpd5BuJJKqu1yBnjAYnBPJ4r32T4&#10;1+IJLJIY764d5AzrIszrj2xuyPzNVrb4s63dStaXOoz3CFTvQzEM2OwO7OT7GuhZ1l9+VUjz5ZDm&#10;tuZ1jwTxd/wsbQbC3vr3wpZ2TXLLs3C7iO4fNhg0qjIB9cZrkrO3+KXjBpdP0ax0dtQBJNmYpmlw&#10;BvHAkyy88nBwa+4NH+LME4exuLaMRSDGJBvIXHQly2T+JrFurG1+EviDxXrGjRIl1q2my3mk3Em1&#10;vscsceFEe8Myk+qjkYB46evg44DEXdOC03PExlXNMLKMalR3ex8sQ+APj9ZpbSWngyxW9dnSR5Vu&#10;ggQdCmHJwR2YD8KsJoH7R7rH9q8GWDq25SViuyAI+h+8dvPT+Ve5QfHr4pxQxxP4muJHK7iSsa8E&#10;9cke3TOcVeuPjr8TY/Ne98Tyw4yBkBI1z8ykcDdjIzknI4PNeV/aeWf8+n9y/wAz62pwznnXEL73&#10;/kfMWp3H7S7Ceys/BiQKY2DyQpds47EoSpO7uuVb2FctbWv7U8tkqy+Dw9vZLF++uIp/MkZjt3fP&#10;syeMnaAR14r7N0r9ojx3IGW88XfbUKsXEccUao3dlcHeE/2SzY9a1Y/j742gi+yt4hmdkBLSuiMx&#10;HJGCRjnsR+FaLM8sWns393/BMHw7n3/P1fe/8j4sn+I37Q3h9pLu68PS3JBaNR/Ztw8SHOOkQzgH&#10;jtnrnnIraB8X/wBpvVbm10jUdEVnurmPYIdHkhuPmcEKGnby0YA9XBAByc9/tyb9pDxbbQJaz+IZ&#10;w8ylhIY4xKShG44CADqB0IrKH7R3xEuy1s2teYjKRsmtoZVOO7DYOPr7Gtf7Xy2L/hv7l/mZS4Tz&#10;yotaq083/kdL8fvG/wAXLzwFf6L4P+E2uXs09qNtzbG3nRSyhiu2OQudvIIVT7HtXwlH8RPj9Miy&#10;p+z94kYOM5WGfafp+4FfZ9t8ffiEtuiXHiPzDjtawqnPThRjp0wo981qJ+0j46VFVddgYAAZ8hec&#10;VeMznLa9vaxbt/XdGOXcIZ1hb+wlGN9+v6M//9D8mYfEXj1h8urzgDvu9ffHFQzT+MLxjLPqUzZz&#10;z5hXPr0xmvuuLwd4YigybCAsoOBsHOenNQJovh+x/wCYdbsC2T8oA/8ArfSvzePEMPs0/wAj+gJc&#10;IVLWnWb+b/zPhLTNK1251KK0luJkiuXGW3PhlBwW9wOea+y/hZb6f4f1t7FdTmnRV3DMIWSNFDbk&#10;kZdwYDGVYY9+eDu6xZaJaWo1C3tkUqQqgKPlBPzADsM9cdTXEfDSV7XxfPO8iqRMwwTtAQsQAWJ6&#10;EE/QY4pYnMXiaUnaySHg8ijg6kUndt+fb1Ppu61PR9P+FWsRSgz3s0wnQmYCFZXuYET92QSwIUZG&#10;GORuyvNeT6hpfgq+0Oe9m8N2F3ebXM0roEeRzhSxOO475/GvWtZicaReaBJK0j3GkXzCOGIu4NvI&#10;t0oYcAJ1O7kgEnPHHzhD4iTxHpc1rYSMpi4JK9wAcEduvKkV15kpTpUZxellr9x4PDSpxxGKpVFf&#10;3nZfefOPjfwBe6F4uax0PTv9DnbzIc4dlH93fxyvb25qBvA/iW7kvbKCK6hu7EEsgjkXcD3Ujgg5&#10;6ivePFEstu8F3bSS+Yh3IHJJTkjg8dgPpW/8P/HF0mtR6fMrRfajhmAJLORwW/i+uDVf2jWVJTir&#10;2R6FTh7C/WJQbsm9vXoreZ8bponiy1uPMCXizoQ27bJuHvmmS6R4nN0Hf7WzuT82JMnPWv0F8Vav&#10;ZSaOqyPB/aQkBBt2J+TOfmzyAR+Xqetcc91NcxIJo8sAoUgbEI7nPc+9bUc9lJXcDkqcGUloqj77&#10;f8E+PtP0vxDZXKzw290ynOMq4BQ9eeB26iu2jv8AVFsJLXThdwkENiMPgHPXcjdf19a9L8W2urRQ&#10;S6tdO32FQMKkxDAkAHBIORn+H6YwK6Pw9rEXk6e2m2Yso3ULG8hJJkAxvkYYx04xjH1reri+aCqW&#10;ucVDKYwqui5W+Xy0/wCHPnIaZ48kC3Yl1GEdVJ80Zx75p0ep+PEc79VvnZxj/XTEHHrg84r7Fi8V&#10;atPpb6bMI3iujv3KOVO45IBOMkjqQfrWPa3N3PPDCLYll3BmH3iCeoPQHHGcVgs0lqpQR2PhqGnJ&#10;Vf3f8E+WP+Ej+JCqsR8Q36I3OwzykZ9du6u3tPHPxevoURvEl+m1l2ssk2WIGM53dRX1dZ6TC9mr&#10;3VqFRTyx5kOV9cccfgK14tPt7C3g0+Wza1uI2LlpCd7I+CvB/wAK5q2bwf8Ay7X4HTR4Ykv+Xzs/&#10;X/M+dfBPjDx8utx6j4s1a+v7ewZG2PczKrlTwpBOCPXtX3HpWvz+Ig17DIVtb+FoyiMGRA6kEkgc&#10;MPyr5p+It7N5sUCLlgHYoOhKgHpjHtXo3wxW5sfC8KSQ7nnhkDIx2sm4sQoPY+/avMxrjJRrJW8j&#10;0KGGdNSoXvpufpB4e8H6N4S0bxdrdoQ+sTpcCaRVyZCsium9WB5AYEnvnPFfLmueMk1DXNS0q8R5&#10;/MVkmZhgYI24Bz244r6q8H6mNW+Cd54j02Uy/wBoWbvBLICXlLEAM3QbmHIJHTr0r4W1m4isde1G&#10;W8Df6QAQzMAv70DuvJAPHT1Oa9Tit3nBeX6ny3h5RXJUbXU+TPH3wJl0/wAWSReHLDzNPlzImyJX&#10;KNnG3GQT14/xrlYfg3rtyZbOC3aGdeZEa12snPucV9zTXaKIRq5ZH3NtYfLuAGRzwen+c06FrSSK&#10;Q6W6vNIyl/mJ8onoTwQxJz1+uRXiQzusopH28+HMM25W3Piz/hS/ihYWaeyLxoBgmIknP0z3rjdV&#10;+HmuadnFlOfKH8FvIB9MD0+lfowyXsWnxtqKJHA+Qn2cfOrdV3ZHK5z36VQsZLiSQaUHWPTr2ZY5&#10;WkUhgQCTtLEgZxj2PTFaU88qp3ZhW4ew8o+6fn8fh/4kTRI9YaIhCBwiP5iuzbVXaBxn7xNVf+Fb&#10;+MpBDJJ50RyWBKzYx+Rwa/TjW9E0tdNkSWCGIK4KuiqjMAowWP8Aezkdv61xltJYskOyXavDAE57&#10;YxnnNL+3qnRGUOHqE482uh+fk3w/8ZQuspkkYtgjzRMRnoCM98VSu/DXjayURXN7cJvOMhpgPUen&#10;av0hub29a3l8mPzRGcLjgH3BPeuMu7GW6y3mSHzWB2g5GRggE9hxyeKcc+n1SLjw3Ra0bR8DzeH/&#10;AB3czApqFzPgAhmllIOOy59Bio7rRfG1lCpXUbhZwQp2zydE4zwT2719yT6M2nTolikjLvJfexZl&#10;Y89T2+g5rnNZt7iGzmuLlBNlyJMpkBEPTpwR71tDPJNpcqJ/1Xp2vzM+N9M0Hxhc3H+k6rP5ecuE&#10;ncnH3jk54Br6atL/AFKwjsYY2MBt0DbJGyxyMHLcls/mKl8ldYnWyhjSC4kITeQMkdQxA6kf4ZxU&#10;tjps51WC3vbgTs4djIqY27M9c9Dx9M9KnFYz2mslsd+X5ZHD6Rbd+p1HxEstY8RfBORbO0G61upb&#10;s7PkPlqRxnB+bg5PqCMZ69Triw3Ph+eG7jjmM0WMMM4yM88jnv7mpPHE9nZfDbU/LuTi5s55lAbJ&#10;JbEZOAc7QV+6OCT2rk/FE6yacm8b2j2P5Y6sFwMqDzgZrszi8qWH9P0R8pwwksXjb/zfrI+OvEWl&#10;eJNP1bULa01FxaqwkjARcrG6ggFsds4rPk/4Sf8Asi0uk1iV9xdRGigGMqcHI2jOQcg896918Q6S&#10;91aWmsRlkZkVSFXJCgcA985OOa4fS9A1G5uS877WR2KkIPlz0BXgH/69dVHGJwvK2hWLyqaqe43Z&#10;+b/zPPbHUfE8LtNbanK08HJLKmfYcjrgdK0ZfHvxDmt5JZtakOPlO6ONnGeccrXSp4U1CfUJ5ZGW&#10;J5xvC8KOPbt7elWZPB00cUkcbB5MB89SQe2c8VtKtSb1SfyOaGDxFtJSW/VnFWfjbx1dCXGsSmQr&#10;jb5UQBGR3wAOla8PjH4itaPqEevTRqoCkhVAwOMcL24roItBL20cGfLiclHKquVK4yMdevU9a6fS&#10;/Bej29vvmeaEyDlSNwB5A+Xkc9R/iKyqYikvsr7jejgMRLeb+9/5nCr4++JOkwRtHr8kUkwG0CNC&#10;NoPU5GM/zFLP46+JTy+cdeYzscsvlRc+nGPc8entXcR+G7Yavps0aK6hWUrgKxOSMkc846ZPB71q&#10;3/hCGSWS6VZVmcbvujAA4Hv0HOM1i8RSvrFfcjojl9azam/vf+Z5OPiN8SLTVl1O61iXzoxtVxHH&#10;tXjBITGMnuab/wALM+KahpIdbdBM2QiwQ8FeB0TAJ9q9itPBS2yLcSSw+YqkyxuitlSvGR83qTn6&#10;Gs5fAOkTSJJDMUCAFkVQWxwW6kngev4dar63h+sV9xH9l4rXlqP73/medP4z+L8NsDLrksMEuGJE&#10;MSjI6ZwvX8a+ofg/4t8S+IdNtL3xDqEl7NMWVsYjKBSeygDJAHGK8eTwvZz4t7aaSe3j3EOcjJXO&#10;cK3bI6Yruvhn5tnpETwDy0Lt8xBDeoI45I54PHuK4sfKnOk1GKT9LHp5bRqU6qcpNprq2+x6tP4J&#10;8PeJfiwINSvGjutOt7a6szJIpHnCUkjGADkKRg5wecjpXsXxwutS0bxzfNOzNE0kSoHPKxmNMZIH&#10;U81S+HHh+DXtX1nWL+OO4nsbO0O3rIykuDgjJHOSByOfrVn9oq+mu/Ex0tGMsizLCswVc5jRf9Zt&#10;UYPGCSM8YrXMdcvop91+TPL4bvHPcS12f5xPmH4kQ+MdNxq+kXX2ixf5ZbeVUkxnHIZlYj29CK8m&#10;j8R+NNLLXGn3t9ayNyQbhnh9QCh3DH4CvsSx0eS9txFdhZF2EOO24Ac+h/GrdhoWhNOxa1B2YBc8&#10;oW6EED6d68Ohj1CHI43Pssfgo1KrmpNf10PkjTfHPxW8uayuriT7Gw6oqSMjHjrsJyOoParM3xQ+&#10;Olgsp0S98tdwYmZIiWO0KDgpxwB3r7WOmWlmkX2VUjUtmUKECup7MADx9Pr7VBNY6aXkMdpBIS/L&#10;MisQP9o96TzOF/4aOR5dzK3O/U+E5/jV8e9RukJ1E+byHMXlRZVsgglUHynkYPH51BcfFv4vhFSa&#10;7cMSeC0eScdj5fNfd1tZaMlyQdKtthUniFQGOfpxVXULbw5LfQWn2CBbi5TKjyg2AvJ52itZZrCW&#10;nslY54ZS4vSo7/I+GdN+JHxcklaQ6nLbQ4ZmbMRHmDkAjyznPAyR1rTHxX+KccDyvqVybmPHyskB&#10;G3J3HATPX26da+0E8P2rQMDp8TBMjlEw2QM8dODQ+laC1osR063V8bv9Si8nG4ZC5OPU/h3rGWZU&#10;/wDn0jqjl7/5+Nnxpd/Gf4r21swN2LlXUFv9HtwxUntlOR696VPj/wDF1gLi3mU7OMNbwDG3sCAM&#10;/Wvq5fB/gZpGltdMgJO1GHljAfvnj8qtSeEfDVupaPTreMHcTmNdxyewIxU/2jRX/LpF/wBnSb/i&#10;M+N7v4+/GkuJdsByeCLeIZ9CPSvpL4PeLfiF4jtZdQ8Z3EcZk2vBCqCMquQCSV67uw9Oe9dz/wAI&#10;F4VvxG8WmweWkRlmEij5Qoyef0x7iuBi1Ge0up3tUO3AClBuIClRwPY4xnjFYYrFU6kOWFNLzPXy&#10;zAWfM6jduj2PsD4LWQv/ABopvnSKUpOIOTu2thSATzuIJ5U9PbIrifjf8O9P8O+JNcudBt10saq3&#10;2u4WNmZDcTJteQhmJO4ruwDxnjFdN8B7tIvG2m3V/dgtNBJE2cKzMdpyAcc5FbH7Qetu2vS6bbJF&#10;zFbLGCgd5FPmGRSm5XLKoLAgMMDoRXuYJXyp/wCI+AzSXLxCmv5f8z81Nb+G8GqeHr1dGmnttTs1&#10;d4VhnMYkODgMRndnHAP0zzx8twQ+PbD7l9djjLr9omjOR3+UjnqMV+nN5a2rX0k8QUjCIHUYJ6/e&#10;+tZ11ZQiHeLYMcnJZQQB+Nedh86nTvFq6Pp8Tk1Gu1NPlfkfBGm/8JpfJl9S1ArnaUe6uxhhyM/M&#10;QcdiK2dTHjHTLaGSTU72cnDCOK6uTKvXn5yPSvtvTrWMhZCodl7rhdvHGBz06ACtGbbEAFYFWPfB&#10;UHpke/WnLOZN/DoKOS0oaLc+C5U8XT2y3QutT/epv5u7jOD3wW9vfpVAS+Klu0sVvtSS7Qjj7VcZ&#10;KnnnBwK/Qyy1m009HheIMwUqhPYnuBzVZJrOZlnmQCTGdyoBg49TzUvOZLeA45TTufBcp+J9terb&#10;RzalkIfmN3cONmemAe/er93d/EvSIhOdQvrbI2oq3twCeOgG4enbmvuKN7WW733MrQuAAMPuRhnO&#10;SucA9s11SXumzRJHLBFIVywPIcHtg/0qJZw9PcQPLIpNXb+7Q/N1/GPxedAYNZu40ZsgNc3EgPUE&#10;Y3HBzweAakj1X4u3qLM2r3aDIwTJKeRxyevFfodbf2T5zXBtI0ZyW3BB16Hr/wDrrVlvrFV+zokS&#10;5AUsqr5jKv8AeO0DI9q0/tjtSX9fIyeW2ek5ffb8j88m1P43CXI1m9dV2/deXaeOBxXYeEbH4s6/&#10;qm3WtfvY9OtGEkzAnPJ+4GIDZPOeTx+FfdEC6ULFpYpeISqOoI3Atkg46kcckcdM1yHiy4sY/KEc&#10;mWaJsjH3ueM9qHmEpKygl8kFPCRU78zfzZ2ulajDewi1t43cQNtyYyCewHIHWvrX4o37f2YmmpIi&#10;G58PyBpJG2GPcqgHcCCMnC8MDz3r5M+HzW50x7j7QmBJyvzbjjnjPB/PPtX0r8VNYS4iW6gZxCPD&#10;8xeZY0Ow5iZTh2BJOflUA5bHTGR63DMbe29F+p8bxpU5qlCKWzf6HydrX+ipDaQSmISsBlSHaMgH&#10;JyRg84I4xxzX59+JPin8btKnubM+ILgfZ55Lc7IolyVJXps6EV+mWu6cGEd0Y/M2lmb58D8unNfM&#10;usfBuDXPEd9rM87uLmUTGBVGACBkAjHcHJ/nXz+UYmlTk3VimvNXP1nOsJUxFKKoTaeuzsfE8Xjb&#10;xpp94twmrzMZ8nJZcM3fjAHXrXWQ/Gj4mQzoP7buE3qFbdHGysFGFPIOQB2+p719H6/8B9N1QIks&#10;y2GxdoWQA7TkHcDkD2x+lZLfBLUtRuIbNbtBaD54isQC9MdVPPH04xxX0n9pYSau4r7v+AfL/wBg&#10;4+DajUflr/wTyBfiv8UmjWPTtZM2eR8kRK8c4Vk447VdHxE+M3k+Y+pvLvwN4iiY5YDoQgPHtXtN&#10;x8ALph9mg1KBcDoYivB6ZbHJA9DWWfg1dW6pYXOuJmJS6IDIEB6HAboayWLwjWkV9xv/AGZjU9Zy&#10;/wDAjyD/AIW/8X7OeOzudZfzEGG8y3iIXHHJaPn610CfF34lQKIv7fL7e/8AZ9sc/iVzXqdt8DEv&#10;4E+0Xhl2DIMaFzweepPUnvVqH4O2UUSxszZA7xc/o9KeLwj+yvu/4BVPKcat6jt/if6M/9HyVdQ8&#10;PTRszqsmGx949R2AyP1qilx4d87EVokpXBb5iCM85wTXuMf7GfxDtY1R9QsXUH5gLiVQyjt8qDH6&#10;1qaf+yd46sGVzd2JmcDDGdtxx3+5yOcYxX4o8JKN7XP6p/trCP7aPl/xBaw6hBcRWkESrgneY2Ve&#10;CCcMeDjuR+fauS8EweEF1mWPUbMRBRsaUXDRqzY3AgOxBOfavsTWP2VfidNp94pvrGZFiciKN8yE&#10;4/hDAd+QK+QLrwpNp0kdlMkM72zspd5vLYEYVhtIBDeueM110E4xcJNq5z1sRSrNSpNOx9YWOm6d&#10;r+oaVaDVEsI7t7i0WW6cbYku7VokMjnA2yNwq4wxGDjNeD6h8JNJ+FXia98LWcj6oJLeG4e43Ntk&#10;klDeYx5IDEjkA444rwjx58X/ABH4A0uHwlpscJttRkhuPObDzxraSYVYyfuKSOeM4HXGRXqVh4tu&#10;fEs8OpeJdUmN1cRQOyudiINhxGg2gKF7AY47c19NjW45fTiluvyPzrKKCed15OWkXt3uv0NLxq1g&#10;rWk7Qfvbcxo29QybXGS27OOM9DzXj9+sNlK8MRW4RpNiuq/6sA7tyMMEZ7YNfaXhL4Dal8XtIM2n&#10;yx6faYXZdSscSunBCqPvY7nFW5v2I/GNrHm316wkiYlfmjlBzzzkccds/SvAwFblhrc+6zLEYdz5&#10;HNXPjm4H9lCbSYYhcSbo5BMhD4jIJILD7pORkA4rQl1OBltyYwY1G0YU7grdWVeBuHUEnk19d2f7&#10;B3ixXH2rxTZxiXoEimIPsckdu1X5/wBiLxDuS3tfE1mkf97yJeo6fMvOc12SnG6PPp4+jqudHzbq&#10;fgvw3rng120u9uUgjZZJtwWUSgddoX7pB68D17V5ufDWlaZZmIyPIkoXzEaNlIfpjcc9cfer7ctf&#10;2MPiNCGjHiK3eIZKqYpsFmIyfTn161uW37HXxEttOuNLj8RWaxS7iS8EpIDdVDFDgetTRrVI6J3V&#10;/wCuhNepgpPmbV7HwhbXAtI4IXjjRIduMP8AO3p0+X8+a0rO/BvGkLNAmQB2LKTyTjr/AFr6pt/2&#10;K/E8NxImpanazJxtRUuAuc8fMIz07Ukn7Eviszt9j1CwiJwRGVnwB0PzbCTzyM9KuVWDb3Jhi6as&#10;+Zf18jxLTfE2n3O603b3LYxgLwOMDkcGttNZfUom3xIshwAXXBCrwABxjp/Ovcx+xh8QLOxaOx1C&#10;zE+MhsTA+3JiJxxUelfsgfEeOKSTUdVtLYsdoVRMcnpnJjHU9K5J0l0TO+nmlDrNHyJ4qngj1G3k&#10;Y+ahD539O2M9O5BHPavUPCy6/NBI0znAmYCOEbG2E5JDFmU/ez+Fa3xN/Z6+IXgvTra/v2juLeKZ&#10;lnuINzGHOAGkUopCHpkZwevWtPwHo0mtm5t9KuY9QkgxLcRxFkkWKPl22ybc/IQTtz3wKqtP3FFK&#10;7MZcrbqc2nqfd3hHxroXiv4KX0djfW1/Hb2iwrLbgwI7wsi7ljcllBIxgkn1618O/EqFr3xLp72a&#10;72YAfMQI/lYBs8jGDj8+K7Lwr4huF8GXMkFl5tjGoSY+X5Jji80A7kwUdgQFBQjIIGchq8v1C+1G&#10;9udKZcwvcjdGGGJFRWySFPAzwD3xXq8RyftoPy/zPlPD+C9lU/xf5GXNZ6lp13506KXtZd5WQKyn&#10;pwc9wecf0rsdE1iy05JLZWhhZ4d3zDYWUbtxTOD9fUeleo+G/wBmrxl4m0uPW2mWH7S7SqszYJ3Y&#10;wR8pyMjqRz29a9D039kfxHFKbqW4tmZYggT7QdrYOcABBjn6Cvm/YznHSLfyPvK2cYSm3GdRXPnq&#10;bxKbuACzZ5GuWDRqwKKAoHD5Pt3ro9LiHiDzraCVLVlhMruZMRgRgk7S3DHAxjqa9mvf2TPFjosE&#10;rwsiEuFM6kAvyc/u+f6Vyep/s5fEHSLeW0sYrSQvKJAxmAIUtnAXZtyD+ftWbwk47wZKzjCVFy06&#10;qv0PIvEWoCa5thM0hjCkbHYFVcEjG3jGeCPQcVzkmrQ6JbGXO7J/cKXQAbv4WycgcHtxXtNt+zB8&#10;Uz9pvdYW2lUuhgEdyCyg/Kd29B0zg8VieIP2VvivFKP7K0+xcs29nlusucA4BBG32z3HatY4OS0a&#10;ZDzbDWtGovvOX0jX4ruwQTyKhi3GbDZHlupIYHHTOKytO1iG7kSO2bAfhcnOR2H5V02gfs4/HSz1&#10;JrmS109DCCNpuQQ2eNp2jpxRrPwN+NQWO0n0+xIDMU8uYALn0JOc96zqYNp26G1HMsPfSav6mBrt&#10;zLZWHzsPOYnG3GePvfhj1rmxqjyedbXoVVEJK7+Qd4yGIOOwrvk+BnxXghRZNKilmVZNrPcRuIiz&#10;bgwU5yx9T0qHUvgp8abm3ieTw/aXjrGUcG5XcxbHKsWAGOoGepNKGGZrLMaHWS+8+ddUjfR54buE&#10;bX3h/MBDAA5GBjqD3GfxrpvCMttrNw+nbnVLmLcAQSSwOWG7H1zkfjW3rnwV+I+h2hvte01rWyhd&#10;ASJFk2g/3sZwAeAf1pngi3gF7EyzH/Rcb9qFSBzjGcHtyec5rqrNcj7k0JqU7xehb8QeBNU1jwrr&#10;97HBDClrBcFJWIVVKruPBXGQCdw6/XGaxtcvWu7JbeVxHbm2iO3IJLFQTz9e1d0nxHvvFWh+IrDT&#10;4pri3gW5tmEaBcxbSxcpJtY85wRlSMc9q8X1SC8ubOyihkjQmGIli2MKY84PYY4r6HM4XpUL6afo&#10;j8+4an/tWMtr736yIpIVn0ezlWZlhVVVgVIO4r379qz7S5aG7We3KmIjadpyPyPp/KvWvCngjx34&#10;s8O240Owl1AQgK8kB+Vc5ATcxAJI6jJq7b/s/fFb50l8P3DFnBA/d4x0xnf26dK8eEt7n1lWrBWT&#10;Z5HFptrI/kjKyF8tkkgL14x2I/8Ar1uW+jBTMZyOQwLDKr04PHPA4r1FPgH8X7RkU+H7l4uMhBGD&#10;tHGAA4A+tdFB8D/izMJM+FrhAww2WTOPT730+lTUc+hVOvQ6yX3o8MsLDMs0t6DByS+1clf7vyjq&#10;AtXNS0m2sIo5JMyRIP8AWEjsc8jAJJ7Yr1u4/Z9+KtvIZR4YvYyRgAFCUx/dYScce3FSap8APiXc&#10;WUUMWh3omiQDEhViwwASRuPPTnH15qHzc13c0WIouOkl96PGNOtNLYNfmXYtvG6IzOVkdz1wCcc4&#10;6D9a6LT4jdrHHC2bYqXKZHlbieFcEnc3c8ge1d5Yfs/fEdhbW114evk8sN8qxgrwRjPOc/zrfsfg&#10;N8TdNlP2rQb4x7ty7YCFHoSc9fy4qZ82tk/uCnXor4pr70ecX9jFY6c1pcTLcFtzgFfL2Zzt255w&#10;O5JPPtxXI6f4dlt3YudzXOPlPRQOfl9OegFe83vwM+KBv0uBotwJJCyRrLGylhyeoJzjt+tVbn4N&#10;/GiOcQyeH7zbGwxKFJDDOMjjOT9KiEZpNI19vh3b3196PCbrSDp2+d5MsAwG5tzY6hSevH1rF+HV&#10;zbw6RIfmx5jkqenHLDrwfQ9q93l+EnxMle6lv9FvYFUkRBraQmRh3OOgI968H8O6a+jQyWWqoYpG&#10;mYeWPvcAAgjqP55/Kt1O8JJ76GSjF1IuD01O38LfFiTwR8YNM0mKYuNfjs4ZgONimY4Bz1Izg8cj&#10;617z8adRtB451hI0VkS+lVtgIJ+fk888Ed+v518KeJdEvrr4q6RrCoyR2K2R5+YhTcnGD6DOASD7&#10;19h/E65sdU1/UNWtm3NdXMrEKcbirMC2B/ex9a9TN4pYGgvP9GfOcLtvO8W32f5o6Lw08f8AZ0kk&#10;+Mtvx04AArqrFTfJ9nij3uGIDKFVjgA4Oeo5HNeR/D7TPEmvwJpfh21lvrqUSFYlByCBySzHt05O&#10;K9y0b4S/FiwuRe6bpWoWN4q4LgwSI+eqssm8FTgZG0HIBB4GPlY0G3s7eSPssbWhTbvJJvVJtI5s&#10;MbOPMkQABxI0ny498HG2qwWS7DxQNsKuSDxjn6Hnpnv1r0K7+EXxEv8AK6r4Vmv0PzMJNhV3POSN&#10;2D/nNchF8Hvi/pMz/wBkeDpEjMm4QxbFjjHpjdgZz2FT9UqfyP7iI42hv7SP/gSOPvJ4klSVLktK&#10;CQsik4GOG4b1znoas6erRXKXTtv46lcnJ9CK7+D4S/Fi+n82/wBAvJHQEqzIny56qCGxxW/a/DD4&#10;jabBO1x4evEjjG5XCLjaOu47sDHr+dH1Or/K/uZE81oKNlON/VHnY1eNHkkYtHtX/VsMBueGFV7t&#10;7a+jQy/LgBiMZ/D/APXWqfAfjrxRHba3o/hq9vrG6y0dwiZidRkBgVOGBPHHvXQf8Kv+IuxGXwvq&#10;G7gH/R2I/D2qpYWovsv7jGGNob+0X3o83W6tdPmQW4O6Xnj/AGu4H1q8ykhp77cLdRtyCN7ZHRR6&#10;n9BzWrqHwo+KEupQuPDOoiJF6/ZnznPTpity7+HXjzy44G8L6hiMDJ+ySkMzfePC59h06Vl9VqXu&#10;4v7jtnjaFly1F96OCa7W8hEFsM26kAgkGQD3I6815aYpbPUMs/lSSiRuOuAwx0P6Gvdbn4b+Oxcm&#10;O28NaisRwGzbSqCPUHb1rzbVdFvrHUcXcJilELNtkO3IyOcZwef85rLklHWSsevga9N+7CSfzOz0&#10;HWk8NC21ma5h2QOCQ4G6bcCFVCB8rbiCfUAjBJFfT3xH8+/itL0BzPNp9ozSsVO9cOQSUAH+Oc1+&#10;dfxCuNSks/D1irsVvdShilgUkLIOWCMBwRkcgkdsV9bWuvyDwb4WXVIriF30mx2I+1C2wMhBVDgg&#10;FTgNye+OQPqMF/yKpN9/1PzTOYP/AFhio/y/ozy4Kk2tHTHljuLuGASuoYbwm7G/b6E8Zxiq5meV&#10;GBibgkFdwJOD7HrXo+n29h9oN1gedNKI4o1jEjMXOAAO59sV1kn7P/xSkVmt9GACnKbpIEZg2chw&#10;G7Z+tfORwk5v3It/ifTSzGnSdqsku13Y8NgsFhjF3JMI1I4XcIz6gZJAz+NXHjsIpGieVQDyrNyM&#10;4z3/AEr2qD9n34pRxozWCmViQYhPDkEd8l+9Z9x+z78Xp7kudCXaOFJngyB74k/pV/2dXf2H9zJ/&#10;tnCtv97H70ePTrpHm27amwSKZ9rNCvmOFzzhPXHqR9aoarZ6YhSKwndidxIkiMJwOmPmbNe3L+zf&#10;8T1V47rRUCv/AHZ4Dg5zwDJ/+qrel/BD4o2NxdQXWhnUvNjKRs08KLGDz9wyNux3/DGMVp9RrJW9&#10;m/uYf2xhk+ZVk/mj5lTSjcPKk6iIrtYoZVaTjoQEJyK6WK0jASSMzKoHDE4z3z06V6xcfAL4rSag&#10;ZoPDsbhQAD5kKjAHQgvj3yBg9KtX3wF+NklgbldJRWGFxHcWwfPTO15GyB7EGh4Cs9oP7mX/AG1h&#10;utWP3o8kkluFtwkLoyDAMyxswyW53EAgn0x+lVbt49OkCXaDIXzCzMCpDDIKkYXGMY59jzXqmm/A&#10;L4sLs/tPSJjbo2CEmgUnB52hXJ/E4PtitV/gZ8QJMzWWgSi4fHlG4e3Z1j/uriTPTB5/Kh4aqtOR&#10;/czN5nh+bSqvvR5XYX2nz2zXaw+XKickFSQMjPB7/gRWf4h8q5S3uXTzRHHuMZUIrjP3WYdM+ua9&#10;j/4UD8VXIRdDeXqMGa3THPXIbP8AnFZmu/DLxR4Ot418aac8IuFKo4I2FR1G5S3OOSOveh0KkFzy&#10;i0vQSx+HlLlhNNvs1cyvh3AZZ3tLdxDDcsz7SAUBXnhiecD9K+jvipoMj3VjZjDW1xoV4qyN/q/k&#10;8g8r90gjoCCPyFed+C9B0nTHRdOPltJgFGJfKk4IO77uex6j0xX1V8VotLtfD9rdahL5ccOi36Ak&#10;fLt8qMk4znIIA4zX0/Dcbwqvy/zPg+LK6eIoadf8j4n161uYrZZMsYA20lVGCSehzkk9Olc7dWTX&#10;BhMCPGu7aDlSOe3TJJ9q3Zrgamm6LcyKVbCqWyc9ABkk49K9u0P4N+MriGHUrLSZo0uUHJaOMtH2&#10;+8wYZ75HpxXx1DDzqaU4t+iufsWJzCnhrOtJL1dj5TsvCU11qMVnJKZGnOBvbl5FHIPYLgVeufDl&#10;7DqJifaXbaw2uWCpx09856V9Uf8ACjPiZLqcM40tEhh3Nnz4wQ3bCg4Jz68Vrah+z542uGjvrXTY&#10;y2MMTPGGbPUNkjrXpLKsS4X5Hf0ZxPivBKavWj96PmRbO33+ULTa8OMMeD93huf6VoN4S0/UldZV&#10;hYk7g7oMrI3JO7ce+enSvoI/A74qMy7NHhIRSF3XETdeveprf4F/FTH77S4ohnrHcxAsPcbv1Ofp&#10;WUcqxKf8OX3MipxLgntXj/4Ev8z5dh0NdGMkUhFwCwGdx2hz0UccgnqarmwySWSUnvk4P6EV9W3H&#10;wE+I1yNv9kwg4+8bmLP5Ailj+B3xPiQR/wBkRNt4z9qjGfwDVp/ZmKf/AC6f3MS4lwO/to/+BI//&#10;0ucn+LnxkErTQa+HLLj97HA2xeox8hz+P8uKq2fxp+LEH7y58VNHJGcYW3tShB54bylwfrj29a9S&#10;1b/gmrrOnW9v5Hxm1TzZZUjLf2dHtw3Bwvn5z9Sa4bW/2C/FWj2sY/4XFqM29nHFgExs5GMXJ5r4&#10;OPDeIWntF+P+R+wT46y1/wDMO/uj/mYM/wC0f8WftLzW/iKOdIjskU2kTblYcgqU54PPp+leH674&#10;31HV9c1DXNVt7Ke8vG/eTNZpGWJAAz5Sp26nv1Ne46R+yH4u1azjuD8V79JmZEVnsIpNoaYRd5Ac&#10;gH1ro9T/AGEvFAk1KW4+LV2/2XJULpqqMqQO9yeucmtP9X632pK3z/yM4caYBawpST9F/wDJH5of&#10;EXRj4p1OA2sixf2dpsrzthivmeYxVcjcPmPC9K9h8NePfiB4U8PaR/b1xb37/ZYpYhazRSyLbuoa&#10;NXVRw+0jgHI6MARX6a/s8fsVaJpuheJbzxr4hHi668RRQ2yvd2CqLVIwWBiHmt8xLcnPTt0Nfmf8&#10;f/2dovhDqeqpo/iGWaCyv3t44xE8WFJLAgiZsYBx07Zr262WxqUI0ZWdj5LD8ROjjamJhe0vT8dz&#10;0rw/8afiJrWjPJp2vavaXNs5McCs8CRqhGVAQhDuGM8DpxXRP8YfjlczSWS+MrkybUAL3TJlyPQN&#10;kYA49f0r84objXbezW/h1W4QF2+QO4HygHkh811GleINZeXyDKDmIkMzzkj5QBwJgDjORkda82XD&#10;s7vlkrfke/R47oWXPSd+r0P0qs/jr8SrmzS2u9X1C31OFVRv9LkMTsB8xU7s4788+9Yt38afipa3&#10;ULJ4vvI3ckLB58zBeMAZ8w85OTnivjvS/D/iS8s9Quf+EinT7CkJKjzcSeayrziYYxnt1xXI6sdV&#10;0S+eznvPtzRSgGSQzBmHQjib7px06+9c8eGql/j/AD/U6Xx7hktKH5H6GxfFr4qRKZf+E5ugZBjy&#10;zLIyrx8xU7ySeuM8ZxxXK698VfjNd+XeaX431ELbBA0a3kkHLgDLseD83b5eOK+KZrvWTbretdAh&#10;vmVMz4jKHGUJnyM++a4qTxJ4hlkeKTUJmjAAKmWXBKn5T9/qDW1Hh6tF39ovuOfE8aYKcXF0Gvmj&#10;9BNG+LHxYedpn8YajcxZRXD3udp3ZO0MoONuOevWutT4sfEw3TGz8VzSIpDNGbtiwyc4Vm4x9Rji&#10;vlz4aqdZa3s/Ek9zqkV1EAFkvLlQitncOJOQTz2/KuU8c2V54Y1mW00G/msLPJ8uGGSQCMYzgMzs&#10;35mpnkNZtvnX4jp8ZYOKSdF2+R93R/GL4mJMiWnimZ1d2PzXW7GQCV4BHXJH5cdK37H4+fEEPJHc&#10;6rLAITtaSSXCsMZDLtLYz1+vBFfAvg201q+kE0ut3YSF0LKssi7lBIK5DDG7uevpXo3xLs7620a5&#10;8Q2moXFtFdzBEtopZAkIAUMFJdiQxOfmzjsawlw9Xb+NfibrjTAW/gv7on0brvxk8d6pp13bJ4pn&#10;vGuEc+VOqNG8bEKUwAMrjuQc560ad421HSktZNHebT1EQVhG7wKwXBKEKwJHBO3oecivzwvLbUtX&#10;+xvd6ncOQhK7nYlRkDAO4H9arvrfiG3sYpLjWb6aKQkGMXMiAnoOhPA9ABVS4Xquz9p+ZMeO8KlK&#10;KoOz9PxP0w8IT3cXwr0rXJrKCUJGFYvJlGEtyskZOw/fTdwpyVPXkGvP72/1DUtbsXhnRJLUl9jo&#10;CoOAerAkjjjtXlniD4meID+zN4W0LRJH0qFdSu7ZpYpXM8kFlFA8KSScbgrSHtjAUY45+P4fiJ44&#10;a/kvRrl19odijOWQ5yQOhXAHA4HpXoZpklTETUoNKytqeNw1xVQwVOVOpFvmd9LbfgfsTovxr8dP&#10;aJBqer3AmtCFbZ5YQgDIHCg9OMV0Go/Grx5ZxRtY+ILlI94Z9nlu+0jpllbvz06V+OVx8SPHlrc3&#10;EJ1qV8BgDsiU7h/Fwg/wrS8NfET4iazfw2A8Qz2/nvsLCOFsAZ7bBXkPhnGXuqq+9/5HvvjLKWrO&#10;g/uj/mfrfc/Gz4pW7zPZ+JrgrIgKGWKB1Xpk/cA+ma565+O3xsTzWt9Zt5iuf9YkQBPbhYyRz9fW&#10;vz+8NX/xJ1q7XTo/GVxAQQSzWsEmQQx4BUYxt9e9cjefFz4l6TdS2B1iO6G4jdLZ2+eGKdkHXrR/&#10;q9jdnUT+b/yJhxdlS/5cv/wGP+Z+pOj/ABv+LU8IfU9ciEjKCBEkOP8Aa4ZATg1map8evjRZ3HkW&#10;V2t2CyhiFgXA6nOU447/AKV+YMPxX+Jr2ctyutR5hO4BrSI8f3RjACnuMVaf45/E8Wjub60JQRhf&#10;9EXgOSP73bFL/VzHX+Nfey48X5T1pP8A8BX+Z+muk/Hj4tXiXdrqUyWc6H9xJ5cLBycjAIGcjqOl&#10;Tw/FX4rX0thp9tqoe+u1b5poYREHRCwDMB95yNqjuxHSvyr1H4/fFFCbdr+2A4IKWqqQRj1JH6VB&#10;Z/H/AOKMrKPt1sBGwXHkEZ7dnFVHhvGX1at2uxvjDKdbQaf+Ff5n6hw/Fb4sQ6lqOm6rqEbyWhUR&#10;yRQxkEkBsNgHOM4bBwDkZ71uab8UPigVUvqis6YJKWq4Y+mHB471+YUHx48fhYl+0R5O8PiMYJzx&#10;tHYAdQc5/Sut0r4oeN768dTqHk+RtZgkUYVwVzjBU4/Os6nDuLu2ml8/+Aaw4vyvlScG3/hX+Z+h&#10;V98WPHLCWG4ngnRwVliniGAr8EccHPocivHY7q9kuoBpEUMKCTMq7/l2c/KuSWGOMelfO9t8aPHm&#10;5kSa1KrGpIkt1bdvAPUFegOP1rl9Q+MHxJ027a9tr2yUh8BBYR7MZwc5JYnvnNZf6sYl7tff/wAA&#10;6KXHmX0/gjJei/4J9RanNf8AgvwhrHjydPPurh54dqDei7BgIQX7cYxzngV5JHrFnq3hXTde0edZ&#10;t8UKzqWVAjiIA53AYPqP519Z/ADw7efET4L3Nr4nuoLpr2a7v5JGtQxBPJRFLlBz0O047V8j+Ofh&#10;Rr/gsX/9geL7i0s7e6MSW0VuixjO7JGWPXZyMck19HWyx1KcKbesfu2PicFxHGhia1az5Ztvz3bX&#10;XzPV/Cvx4+KPhLQrbS/DuprpdlBnyoIoYXRd3zEh5I2LMSeST/KvSIf2gPjjeXaFvELJGpBdTDBk&#10;Z6YIi/HnvXB/Db9m3V9c8MweIm+IWqQysY1EQiiaEbpWTIQ/LnjPTvg5FXPEHwHv7AzWUnjbU7jf&#10;LcwsxWOM4h6EeWFIz35riqZJW+xNJfM9ilxbgrXq0W36R/zOx1n9oP46ad5As/FB/eEh2aG2+XBB&#10;AwYvfFOj/aG/aB+0NO2syPabc7Wtrb7+eqtGg/I18QeKfDPifwwt6lv4rvJbfTbuOMRuqybiQTuD&#10;SmQqRt7cV6D8TNS+IPgKS3tdF8VSSJNa2058+ytJMGeNZCB+7HA3Y9+tZvIcVayqJ/eax4uy1u8q&#10;DXyj/mj6yh/aA+O8higj8UMcoku17W13sTkMufJOCMDJ5/GtTV/j78dtIsFki8QRTahLGrbJLe2Z&#10;U3qOjNCMr17DOOlfl+/xu+Lc2qSRya9GpjhkCmKxto8FE8zOAmCTjnNXh8afitdJBM2txtI0Tli9&#10;nAVwhAGFVVwfek+H8ddPnX3v/Ij/AFtyqz/cv/wGP+Z+nGi/tG/HMlbm78TQlNzeai2NvwNo2hCI&#10;xjnk5zntgVuP+0r8a7x3jXWoUIU4ZbK3YFh0PMdfl5ovxT+JUutPpOpa4JwUmm3pZ2qEHymbaN0T&#10;4XjpnjtivaPgh46+JXj/AMSDw7ca5b2lv5gXcNOtpJDxzlioyOvHvSqZFjk9Ki+9/wCRpS4qydrW&#10;g/8AwGP+Z9pxftG/HqGyM8usWcswUfKLCAc985UEVO/7S3xclhS5F+HU4O1LK1bAB5ByOh/DFcP4&#10;3+DviK38C6p4pXxcFmsQZVSPTbeMMNwG1ipz36+nGK8y8W+B/EvhSPToYPFL3D3gUSM9lbqOQuSA&#10;oBGQe7GsZ5Lj/wDn4vvf+R0w4mybb2D/APAY/wCZ9HL+0L8YJW+0tqFuseAdjWdvg57EgZ9/SvKd&#10;Zkv/ABFrMmt6obf7XLKbiUxxRwhpCuCQAMZ7kgDJ5NfOXhuy8bavrmtrN4qljGmW5MaJAnlMS2z5&#10;kJPHGeufeuwtNB+IkHhyPW38atOsqpN5clhFuAYuu3erL/dyTtz9MVjV4excl700/m/8jbD8ZZZS&#10;bdKm16Jf5nrfwq+H9t8TvG/jK11GA2cmnWFp5U+zrscuQp5w2GB+7UOvah4RuUhu/Cx/tCzuZZZl&#10;mkDrNLC0jckOFxnggDtXsv7IPwr1Yab4w+JOpeJ57u81KIWiRiLZ5It13K4beSx+YgHAI9TXxn8S&#10;PG3j/wAJa34o/tDULPXm0nUms0ku7MrK/mO/zExTIoAx90L368V6OY5LVq4anRp2vH/I8jh/irC4&#10;bMa2Kr35Z3t9/U+q/AnxM1nwxp8q+EbS0t7mVyC93A7uyqfu5SQBVPYgH1I9Pa9L+PXj+NA92+mT&#10;MmN6rDLGFJ5IHzn8OfrivyQl+Nnje009p0ttLL5cBvs0wYbSO4uMfxenaudH7VfxLeZ9ltpiwLGf&#10;3TQSt83A3bjNnPpjj2NeXRyDMIR5YNL5nu4/ivI61TnkpNve6P2Gv/2hfi2kf2yBdNitzOiqv2aR&#10;i8TZy28uQMd+56CtOL9o3xo/mrcW9hECeNqS4I98vnJ7Yr8f7P8Aap8ftb2f+gaePt7Sh8LP/wAs&#10;0HX99zn9Kv2X7TXjGb+zpX0rTh/aMkUZCrONgl7583nFaVMozPo/xOOnneQ68yf/AICz9al+P/im&#10;RdsNvDGq8YMciHnuMnJB9RS3XjzxR8VNMvPAepNbQ6VqlvJbXXkyiO5nSUFfLi80hAzA4LHJXqAT&#10;0/LvVv2ifE+nad9ri0uxyA/Qzg/LnuZTx+FeZ3f7a3i2wSKNPD1m8mXDM8spBKNtPBPAPpnilRyj&#10;M4yu9V6ozxOd5JKDUHZ/4Wfq1ZWt/wDCOPRtD0vxxenQdDiYpphfN2qu5YJm3cRyRoTgLOI8c4Yj&#10;AHY2X7Unjmxvls59Hi1SGdFdJRGbcjsdyiSQj1PbOcHGK/Fh/wBuHxqyfP4c07cGABUyAbMcqRk9&#10;fWk0T9tf4hWN+11q2lWV9E6ssUUe+Dyifu/MC24L6cfWuupl2ZO7UUvmjio5nk0UlKTl8n/X5n7Y&#10;6r+1x4ss7hIovDEbAYztlZvvccjA/nWrL+1l4hiXZLoEKyHnl2G0Z/M1+KL/ALeHitroXMHhe0QI&#10;hBV7iV8nnBBwMe/HPrUNx+3f4vu9qXfhu0dSNp2zyKwH+ycHFc/9nZt/TR3RzXh/qvwkftE/7Xes&#10;PH5tvocEjEnhJGKjk9898cDFfKHxW8fXXiTxNb61LpVv4butXUKIkmEyXBlP+u8sEtGxI5wBuOSe&#10;c5+CD+2lr17iL/hGbdHUBc/apCuAePlCj+dY2uftIeLby4WaPStNimi2mOUxSPIo6gbjJuwDz1rO&#10;eS5jV92tG69Uepg+Jcjwz9ph5NS8lLbtqfYPiG1hWx8PySpNd3kWpxy+W4MUblSeFdSHTAyQ2Ce2&#10;K918S642i2mk6CkBuUsbSCHcoLD5p7gkKWUDjJAx82BnNfJH7NOveK/Hnx60tPEmoxzyadp9zfwK&#10;IdsAJRFKPFu+YEN94tkYyMc1V+JnxI+I3wx8deJ00/ULO8W9vppHSWzYRo8DsoMSCb92Du5A4rvh&#10;ktWOCeH05r38tzwMRxThqmcLHO/Ja3ns0fWPw98Zan4X8Rt4gh09GmhTMC3Pz+Xk/M6KTgOexIyK&#10;+gtS/aA+JhuJzY3to0JOYw9uvmH/AHgDxxX446f+0Z8TLovqNw1ixiwSBBKpbO7qRNn+HP41Jfft&#10;UfEwsJLWDToAAq/6mZzyBk5M3v6VxrJMwiuWFl8z0cTxLlFSSqTTb80frda/tM/FWeY2sosBJGzI&#10;sphGRgA42bs+hBxgdK6Kw/aD+JRZJb+7tFAPA+ygZHvgjHHvX4c2n7QHxl06+W7XxAk8fmSymCW1&#10;iMROShHGGAx6NketbCftg/FMTOZLPSpJGPDm3mBVVHC8TDIyM8880VsjzK65Kn4s5KXEOTNPnpW/&#10;7dX+Z+1F7+0L46ednGo2hORw1mCpGenDg1lR/tKeP42b7FJprsp2uXtmVh7s2T+X61+Qdt+1p8UL&#10;ycx3FnpLBgp4t5hg9Mg+fn9a2dE/aW+IFzfnzrDSdi7vlW3nUEgjk/6Rz1rD+xc0W8vxOyPEGQ2t&#10;yf8Akp+t2n/tW+LmuZNOuJtPjmg5aNVQnHUsp3Nn24H0rurT4ueL7i0mvrzVIbuWeXckBt0g8ncA&#10;VRpBIT077Qc5r8aLz9pnx3FczOmk6IJgxj8wWk2/b2GftFYUP7U/j6UTWlpp+nWclwGQSxJNuQr/&#10;ABANMRnjuOK0llOZ/wA34nPPOskdmo2f+Hf8T9t5fjD4pj2CwvbOaF3H7toBGYmPUbg2HBPJbA69&#10;O9aWpfFa70+NNUa5ge+2GJkT/Vg9d/Qkk8Z+bHH41+I8X7UPjzRMWc1lY30zCPM0gmDNuHdVlxnI&#10;zxge1dTYftE+M7sG6FnZRqilnjCOwc49Wc4/ColleZq+q+8SzbJm1vp/d39T9edP/aA8S3DsJTZR&#10;gjcjBW+Y/wB1gWGB7YyT3qj4l+MN/rmnyaNrEmnXVvcciC4heF1cKSPLYSEAjsTggde9flvpnx78&#10;R3VhHcPp9oiykjYgcAFc85LE9q7Pwx8RdZ1bUpn1BQ6Quuzb8rr9GIPv2rL+zsyaam7r1R0rM8mU&#10;1OGj9GfaGm6zFBdNEiL57nKCObcmRxgHYO/ufpX1B8bdSg07wLaa/rCCS0j0m53qd2WeeJFC4HPc&#10;8evPavzPsfFeu3viSy0C3nWB5HUpP5alkJLc4AUEgdOa7/8AaE/aB1jxLpWm+BLmzkt9PjspYZXg&#10;utk8skTiISl/LODhc4A6nkkcV6mR5bVoRqRqdbWPE4izXD4idKdC75W2/wADsPBusXbamq6RKywj&#10;ase4mORXZshjnnHHYfjyK9JvvjZ8RNL32dxrt1vG5CRIwHyjgglRx6DFfmSuv+IbCeBtO17UonRt&#10;6F5LaT7wxhs2+WwQSMnv+Nd/4M1GfVtSkh1vVNVvJVDTSSNPaEu2cYAezcKuBwOcfTivPpcN4iCt&#10;Col6N/5H1uI48y6tPnq0XL1Uf8z68v8A45fFyG7g1PTvF8n2SA4ns3Ekss4fgMJs7YwnUKAS3OSM&#10;AG8n7QHxFuZQ39u3p9VWTaD77VI6e1eQWg0GytYZbUakLieNG8xrq0ba56ME+xBe3Ixg1yfinWdR&#10;a4muLfWNUg8iWKRAstmCHYHPK2a/KQoG0ADv1rWeRYtpL223m/xM6fGuUxbl9Ubv5R09PI+mG+PX&#10;jcKzrrF8CB189j7Yxn9ahX42/EFowYNa1IgYJ3XMmefxr5j1GbxPbeHLnxgfEt/LczoY2VvICeWX&#10;VdoVYginLZ3Iit2yK4TWfCsemTTHTNRv7S7MMMsk8d5cZdn+Xo0jbenY80Lh3EvR1vzH/r3la2wn&#10;/pJ9yD42/ECJAG16/XeBjdO+c/Unitm2+LXxQuYFnh8Q3hR84/0jHf8A2ua/PXQfiH8RNEtRrt/4&#10;il1S0jtJJjaS2tnhh1QGUwFyR/ExyT7V0K/tA+KnVZFghjDqrbVhtsDcM4GYCf1pf6u4qO9b8WS+&#10;OsrkrrC2+UT/2VBLAwQUAAYACAAAACEAfAL/6OQAAAANAQAADwAAAGRycy9kb3ducmV2LnhtbEyP&#10;wU7DMBBE70j8g7VI3Fo7CYQ2xKmqCjhVSLRIqLdtvE2ixnYUu0n697gnuM1qRrNv8tWkWzZQ7xpr&#10;JERzAYxMaVVjKgnf+/fZApjzaBS21pCEKzlYFfd3OWbKjuaLhp2vWCgxLkMJtfddxrkra9Lo5rYj&#10;E7yT7TX6cPYVVz2OoVy3PBYi5RobEz7U2NGmpvK8u2gJHyOO6yR6G7bn0+Z62D9//mwjkvLxYVq/&#10;AvM0+b8w3PADOhSB6WgvRjnWSpi9xGGLl5Aul0/Abok0TiJgx6DiRAjgRc7/ryh+A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0hgrYtAUAALoWAAAOAAAAAAAAAAAA&#10;AAAAADwCAABkcnMvZTJvRG9jLnhtbFBLAQItAAoAAAAAAAAAIQCpwhQs5UwCAOVMAgAVAAAAAAAA&#10;AAAAAAAAABwIAABkcnMvbWVkaWEvaW1hZ2UxLmpwZWdQSwECLQAUAAYACAAAACEAfAL/6OQAAAAN&#10;AQAADwAAAAAAAAAAAAAAAAA0VQIAZHJzL2Rvd25yZXYueG1sUEsBAi0AFAAGAAgAAAAhAFhgsxu6&#10;AAAAIgEAABkAAAAAAAAAAAAAAAAARVYCAGRycy9fcmVscy9lMm9Eb2MueG1sLnJlbHNQSwUGAAAA&#10;AAYABgB9AQAANlcCAAAA&#10;" w14:anchorId="4CD1641D">
                <o:lock v:ext="edit" aspectratio="t"/>
                <v:shape id="Freeform 16" style="position:absolute;left:1333;top:666;width:106007;height:33624;visibility:visible;mso-wrap-style:square;v-text-anchor:top" coordsize="15840,5112" o:spid="_x0000_s1027" fillcolor="#c6c2b9 [3205]" stroked="f" path="m,l,5112r1584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NwwAAANsAAAAPAAAAZHJzL2Rvd25yZXYueG1sRI9Pa8JA&#10;EMXvQr/DMoXedGMRKdFVRFvwVvxz0NuQnWSj2dmQ3cb023cOQm8zvDfv/Wa5HnyjeupiHdjAdJKB&#10;Ii6CrbkycD59jT9AxYRssQlMBn4pwnr1MlpibsODD9QfU6UkhGOOBlxKba51LBx5jJPQEotWhs5j&#10;krWrtO3wIeG+0e9ZNtcea5YGhy1tHRX34483wN9YHuJtfxncblf2p89ZcNeZMW+vw2YBKtGQ/s3P&#10;670VfKGXX2QAvfoDAAD//wMAUEsBAi0AFAAGAAgAAAAhANvh9svuAAAAhQEAABMAAAAAAAAAAAAA&#10;AAAAAAAAAFtDb250ZW50X1R5cGVzXS54bWxQSwECLQAUAAYACAAAACEAWvQsW78AAAAVAQAACwAA&#10;AAAAAAAAAAAAAAAfAQAAX3JlbHMvLnJlbHNQSwECLQAUAAYACAAAACEAK4/pjcMAAADbAAAADwAA&#10;AAAAAAAAAAAAAAAHAgAAZHJzL2Rvd25yZXYueG1sUEsFBgAAAAADAAMAtwAAAPcCAAAAAA==&#10;">
                  <v:path arrowok="t" o:connecttype="custom" o:connectlocs="0,4569921;0,7932246;10600690,7932246;0,4569921" o:connectangles="0,0,0,0"/>
                </v:shape>
                <v:shape id="Freeform 16" style="position:absolute;top:1524;width:100584;height:32472;visibility:visible;mso-wrap-style:square;v-text-anchor:top" alt="Construction Texture. Bricks. Wall." coordsize="15840,5112" o:spid="_x0000_s1028" stroked="f" path="m,l,5112r1584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pcSvwAAANsAAAAPAAAAZHJzL2Rvd25yZXYueG1sRE9Li8Iw&#10;EL4v+B/CCF4WTVVYpBpFhMKCJ98eh2Zsi82kJNna/vvNgrC3+fies9p0phYtOV9ZVjCdJCCIc6sr&#10;LhScT9l4AcIHZI21ZVLQk4fNevCxwlTbFx+oPYZCxBD2KSooQ2hSKX1ekkE/sQ1x5B7WGQwRukJq&#10;h68Ybmo5S5IvabDi2FBiQ7uS8ufxxyiY92d32XO3c9es53v7ecu0ZqVGw267BBGoC//it/tbx/lz&#10;+PslHiDXvwAAAP//AwBQSwECLQAUAAYACAAAACEA2+H2y+4AAACFAQAAEwAAAAAAAAAAAAAAAAAA&#10;AAAAW0NvbnRlbnRfVHlwZXNdLnhtbFBLAQItABQABgAIAAAAIQBa9CxbvwAAABUBAAALAAAAAAAA&#10;AAAAAAAAAB8BAABfcmVscy8ucmVsc1BLAQItABQABgAIAAAAIQAa4pcSvwAAANsAAAAPAAAAAAAA&#10;AAAAAAAAAAcCAABkcnMvZG93bnJldi54bWxQSwUGAAAAAAMAAwC3AAAA8wIAAAAA&#10;">
                  <v:fill type="tile" o:title="Construction Texture. Bricks. Wall" recolor="t" rotate="t" r:id="rId18"/>
                  <v:path arrowok="t" o:connecttype="custom" o:connectlocs="0,4413448;0,7660648;10058400,7660648;0,4413448" o:connectangles="0,0,0,0"/>
                </v:shape>
                <v:shape id="Freeform 18" style="position:absolute;left:36671;top:9867;width:65471;height:24232;visibility:visible;mso-wrap-style:square;v-text-anchor:top" coordsize="10311,3816" o:spid="_x0000_s1029" fillcolor="#77a6ae [3214]" stroked="f" path="m10310,l,3816r10310,l10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QSwAAAANsAAAAPAAAAZHJzL2Rvd25yZXYueG1sRE9Ni8Iw&#10;EL0v+B/CCF4WTfUgUhulCOoe17qsHodmbKvNpDTZ2v33RhC8zeN9TrLuTS06al1lWcF0EoEgzq2u&#10;uFDwc9yOFyCcR9ZYWyYF/+RgvRp8JBhre+cDdZkvRAhhF6OC0vsmltLlJRl0E9sQB+5iW4M+wLaQ&#10;usV7CDe1nEXRXBqsODSU2NCmpPyW/RkF9rtz6anZptlhf073lP9Wn9edUqNhny5BeOr9W/xyf+kw&#10;fw7PX8IBcvUAAAD//wMAUEsBAi0AFAAGAAgAAAAhANvh9svuAAAAhQEAABMAAAAAAAAAAAAAAAAA&#10;AAAAAFtDb250ZW50X1R5cGVzXS54bWxQSwECLQAUAAYACAAAACEAWvQsW78AAAAVAQAACwAAAAAA&#10;AAAAAAAAAAAfAQAAX3JlbHMvLnJlbHNQSwECLQAUAAYACAAAACEAs9K0EsAAAADbAAAADwAAAAAA&#10;AAAAAAAAAAAHAgAAZHJzL2Rvd25yZXYueG1sUEsFBgAAAAADAAMAtwAAAPQCAAAAAA==&#10;">
                  <v:fill opacity="52428f"/>
                  <v:path arrowok="t" o:connecttype="custom" o:connectlocs="6546469,5349240;0,7772400;6546469,7772400;6546469,5349240" o:connectangles="0,0,0,0"/>
                </v:shape>
                <w10:wrap anchorx="margin" anchory="page"/>
                <w10:anchorlock/>
              </v:group>
            </w:pict>
          </mc:Fallback>
        </mc:AlternateContent>
      </w:r>
    </w:p>
    <w:sectPr w:rsidR="007E2494" w:rsidSect="0063282B">
      <w:pgSz w:w="15840" w:h="12240" w:orient="landscape"/>
      <w:pgMar w:top="0" w:right="400" w:bottom="0" w:left="440" w:header="45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84A71" w14:textId="77777777" w:rsidR="000C50C2" w:rsidRDefault="000C50C2" w:rsidP="00ED77E6">
      <w:r>
        <w:separator/>
      </w:r>
    </w:p>
  </w:endnote>
  <w:endnote w:type="continuationSeparator" w:id="0">
    <w:p w14:paraId="74AC0E55" w14:textId="77777777" w:rsidR="000C50C2" w:rsidRDefault="000C50C2" w:rsidP="00ED77E6">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E14F86" w14:textId="77777777" w:rsidR="000C50C2" w:rsidRDefault="000C50C2" w:rsidP="00ED77E6">
      <w:r>
        <w:separator/>
      </w:r>
    </w:p>
  </w:footnote>
  <w:footnote w:type="continuationSeparator" w:id="0">
    <w:p w14:paraId="5642FEDB" w14:textId="77777777" w:rsidR="000C50C2" w:rsidRDefault="000C50C2" w:rsidP="00ED77E6">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D46E2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184CE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D70313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A38785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31A579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A92A0C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E8372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556CE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3AC36C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58FF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C8EECD48"/>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5CE32F44"/>
    <w:multiLevelType w:val="multilevel"/>
    <w:tmpl w:val="3AFE85E0"/>
    <w:lvl w:ilvl="0">
      <w:numFmt w:val="bullet"/>
      <w:lvlText w:val="•"/>
      <w:lvlJc w:val="left"/>
      <w:pPr>
        <w:ind w:left="315" w:hanging="126"/>
      </w:pPr>
      <w:rPr>
        <w:rFonts w:ascii="Arial" w:eastAsia="Arial" w:hAnsi="Arial" w:cs="Arial" w:hint="default"/>
        <w:color w:val="C5C2B8"/>
        <w:spacing w:val="-1"/>
        <w:w w:val="100"/>
        <w:sz w:val="20"/>
        <w:szCs w:val="20"/>
        <w:lang w:val="en-US" w:eastAsia="en-US" w:bidi="en-US"/>
      </w:rPr>
    </w:lvl>
    <w:lvl w:ilvl="1">
      <w:numFmt w:val="bullet"/>
      <w:lvlText w:val="•"/>
      <w:lvlJc w:val="left"/>
      <w:pPr>
        <w:ind w:left="754" w:hanging="126"/>
      </w:pPr>
      <w:rPr>
        <w:rFonts w:hint="default"/>
        <w:lang w:val="en-US" w:eastAsia="en-US" w:bidi="en-US"/>
      </w:rPr>
    </w:lvl>
    <w:lvl w:ilvl="2">
      <w:numFmt w:val="bullet"/>
      <w:lvlText w:val="•"/>
      <w:lvlJc w:val="left"/>
      <w:pPr>
        <w:ind w:left="1189" w:hanging="126"/>
      </w:pPr>
      <w:rPr>
        <w:rFonts w:hint="default"/>
        <w:lang w:val="en-US" w:eastAsia="en-US" w:bidi="en-US"/>
      </w:rPr>
    </w:lvl>
    <w:lvl w:ilvl="3">
      <w:numFmt w:val="bullet"/>
      <w:lvlText w:val="•"/>
      <w:lvlJc w:val="left"/>
      <w:pPr>
        <w:ind w:left="1624" w:hanging="126"/>
      </w:pPr>
      <w:rPr>
        <w:rFonts w:hint="default"/>
        <w:lang w:val="en-US" w:eastAsia="en-US" w:bidi="en-US"/>
      </w:rPr>
    </w:lvl>
    <w:lvl w:ilvl="4">
      <w:numFmt w:val="bullet"/>
      <w:lvlText w:val="•"/>
      <w:lvlJc w:val="left"/>
      <w:pPr>
        <w:ind w:left="2058" w:hanging="126"/>
      </w:pPr>
      <w:rPr>
        <w:rFonts w:hint="default"/>
        <w:lang w:val="en-US" w:eastAsia="en-US" w:bidi="en-US"/>
      </w:rPr>
    </w:lvl>
    <w:lvl w:ilvl="5">
      <w:numFmt w:val="bullet"/>
      <w:lvlText w:val="•"/>
      <w:lvlJc w:val="left"/>
      <w:pPr>
        <w:ind w:left="2493" w:hanging="126"/>
      </w:pPr>
      <w:rPr>
        <w:rFonts w:hint="default"/>
        <w:lang w:val="en-US" w:eastAsia="en-US" w:bidi="en-US"/>
      </w:rPr>
    </w:lvl>
    <w:lvl w:ilvl="6">
      <w:numFmt w:val="bullet"/>
      <w:lvlText w:val="•"/>
      <w:lvlJc w:val="left"/>
      <w:pPr>
        <w:ind w:left="2928" w:hanging="126"/>
      </w:pPr>
      <w:rPr>
        <w:rFonts w:hint="default"/>
        <w:lang w:val="en-US" w:eastAsia="en-US" w:bidi="en-US"/>
      </w:rPr>
    </w:lvl>
    <w:lvl w:ilvl="7">
      <w:numFmt w:val="bullet"/>
      <w:lvlText w:val="•"/>
      <w:lvlJc w:val="left"/>
      <w:pPr>
        <w:ind w:left="3362" w:hanging="126"/>
      </w:pPr>
      <w:rPr>
        <w:rFonts w:hint="default"/>
        <w:lang w:val="en-US" w:eastAsia="en-US" w:bidi="en-US"/>
      </w:rPr>
    </w:lvl>
    <w:lvl w:ilvl="8">
      <w:numFmt w:val="bullet"/>
      <w:lvlText w:val="•"/>
      <w:lvlJc w:val="left"/>
      <w:pPr>
        <w:ind w:left="3797" w:hanging="126"/>
      </w:pPr>
      <w:rPr>
        <w:rFonts w:hint="default"/>
        <w:lang w:val="en-US" w:eastAsia="en-US" w:bidi="en-US"/>
      </w:rPr>
    </w:lvl>
  </w:abstractNum>
  <w:abstractNum w:abstractNumId="12" w15:restartNumberingAfterBreak="0">
    <w:nsid w:val="66BC13EA"/>
    <w:multiLevelType w:val="hybridMultilevel"/>
    <w:tmpl w:val="6764BFAC"/>
    <w:lvl w:ilvl="0" w:tplc="15F2464C">
      <w:numFmt w:val="bullet"/>
      <w:pStyle w:val="ListParagraph"/>
      <w:lvlText w:val="•"/>
      <w:lvlJc w:val="left"/>
      <w:pPr>
        <w:ind w:left="319" w:hanging="126"/>
      </w:pPr>
      <w:rPr>
        <w:rFonts w:ascii="Arial" w:hAnsi="Arial" w:hint="default"/>
        <w:color w:val="C6C2B9" w:themeColor="accent2"/>
        <w:spacing w:val="-1"/>
        <w:w w:val="100"/>
        <w:sz w:val="20"/>
        <w:szCs w:val="20"/>
        <w:lang w:val="en-US" w:eastAsia="en-US" w:bidi="en-US"/>
      </w:rPr>
    </w:lvl>
    <w:lvl w:ilvl="1" w:tplc="45C28B6A">
      <w:numFmt w:val="bullet"/>
      <w:lvlText w:val="•"/>
      <w:lvlJc w:val="left"/>
      <w:pPr>
        <w:ind w:left="754" w:hanging="126"/>
      </w:pPr>
      <w:rPr>
        <w:rFonts w:hint="default"/>
        <w:lang w:val="en-US" w:eastAsia="en-US" w:bidi="en-US"/>
      </w:rPr>
    </w:lvl>
    <w:lvl w:ilvl="2" w:tplc="EC6C7440">
      <w:numFmt w:val="bullet"/>
      <w:lvlText w:val="•"/>
      <w:lvlJc w:val="left"/>
      <w:pPr>
        <w:ind w:left="1189" w:hanging="126"/>
      </w:pPr>
      <w:rPr>
        <w:rFonts w:hint="default"/>
        <w:lang w:val="en-US" w:eastAsia="en-US" w:bidi="en-US"/>
      </w:rPr>
    </w:lvl>
    <w:lvl w:ilvl="3" w:tplc="153640A8">
      <w:numFmt w:val="bullet"/>
      <w:lvlText w:val="•"/>
      <w:lvlJc w:val="left"/>
      <w:pPr>
        <w:ind w:left="1624" w:hanging="126"/>
      </w:pPr>
      <w:rPr>
        <w:rFonts w:hint="default"/>
        <w:lang w:val="en-US" w:eastAsia="en-US" w:bidi="en-US"/>
      </w:rPr>
    </w:lvl>
    <w:lvl w:ilvl="4" w:tplc="FF448A68">
      <w:numFmt w:val="bullet"/>
      <w:lvlText w:val="•"/>
      <w:lvlJc w:val="left"/>
      <w:pPr>
        <w:ind w:left="2058" w:hanging="126"/>
      </w:pPr>
      <w:rPr>
        <w:rFonts w:hint="default"/>
        <w:lang w:val="en-US" w:eastAsia="en-US" w:bidi="en-US"/>
      </w:rPr>
    </w:lvl>
    <w:lvl w:ilvl="5" w:tplc="18A0F51C">
      <w:numFmt w:val="bullet"/>
      <w:lvlText w:val="•"/>
      <w:lvlJc w:val="left"/>
      <w:pPr>
        <w:ind w:left="2493" w:hanging="126"/>
      </w:pPr>
      <w:rPr>
        <w:rFonts w:hint="default"/>
        <w:lang w:val="en-US" w:eastAsia="en-US" w:bidi="en-US"/>
      </w:rPr>
    </w:lvl>
    <w:lvl w:ilvl="6" w:tplc="D4DEFD6A">
      <w:numFmt w:val="bullet"/>
      <w:lvlText w:val="•"/>
      <w:lvlJc w:val="left"/>
      <w:pPr>
        <w:ind w:left="2928" w:hanging="126"/>
      </w:pPr>
      <w:rPr>
        <w:rFonts w:hint="default"/>
        <w:lang w:val="en-US" w:eastAsia="en-US" w:bidi="en-US"/>
      </w:rPr>
    </w:lvl>
    <w:lvl w:ilvl="7" w:tplc="567ADA76">
      <w:numFmt w:val="bullet"/>
      <w:lvlText w:val="•"/>
      <w:lvlJc w:val="left"/>
      <w:pPr>
        <w:ind w:left="3362" w:hanging="126"/>
      </w:pPr>
      <w:rPr>
        <w:rFonts w:hint="default"/>
        <w:lang w:val="en-US" w:eastAsia="en-US" w:bidi="en-US"/>
      </w:rPr>
    </w:lvl>
    <w:lvl w:ilvl="8" w:tplc="7C9CE5D8">
      <w:numFmt w:val="bullet"/>
      <w:lvlText w:val="•"/>
      <w:lvlJc w:val="left"/>
      <w:pPr>
        <w:ind w:left="3797" w:hanging="126"/>
      </w:pPr>
      <w:rPr>
        <w:rFonts w:hint="default"/>
        <w:lang w:val="en-US" w:eastAsia="en-US" w:bidi="en-US"/>
      </w:rPr>
    </w:lvl>
  </w:abstractNum>
  <w:num w:numId="1">
    <w:abstractNumId w:val="12"/>
  </w:num>
  <w:num w:numId="2">
    <w:abstractNumId w:val="0"/>
  </w:num>
  <w:num w:numId="3">
    <w:abstractNumId w:val="1"/>
  </w:num>
  <w:num w:numId="4">
    <w:abstractNumId w:val="2"/>
  </w:num>
  <w:num w:numId="5">
    <w:abstractNumId w:val="3"/>
  </w:num>
  <w:num w:numId="6">
    <w:abstractNumId w:val="4"/>
  </w:num>
  <w:num w:numId="7">
    <w:abstractNumId w:val="9"/>
  </w:num>
  <w:num w:numId="8">
    <w:abstractNumId w:val="5"/>
  </w:num>
  <w:num w:numId="9">
    <w:abstractNumId w:val="6"/>
  </w:num>
  <w:num w:numId="10">
    <w:abstractNumId w:val="7"/>
  </w:num>
  <w:num w:numId="11">
    <w:abstractNumId w:val="8"/>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evenAndOddHeaders/>
  <w:drawingGridHorizontalSpacing w:val="110"/>
  <w:drawingGridVerticalSpacing w:val="299"/>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22"/>
    <w:rsid w:val="000007F8"/>
    <w:rsid w:val="00007F55"/>
    <w:rsid w:val="000740EE"/>
    <w:rsid w:val="000870E4"/>
    <w:rsid w:val="000946D1"/>
    <w:rsid w:val="000A622E"/>
    <w:rsid w:val="000C4E0D"/>
    <w:rsid w:val="000C50C2"/>
    <w:rsid w:val="000D28FD"/>
    <w:rsid w:val="000E1400"/>
    <w:rsid w:val="000E7D1E"/>
    <w:rsid w:val="000F1089"/>
    <w:rsid w:val="00101EF4"/>
    <w:rsid w:val="00133771"/>
    <w:rsid w:val="00140216"/>
    <w:rsid w:val="001B2A02"/>
    <w:rsid w:val="001C619B"/>
    <w:rsid w:val="001D297D"/>
    <w:rsid w:val="001D2CE6"/>
    <w:rsid w:val="001D4BC0"/>
    <w:rsid w:val="001D688F"/>
    <w:rsid w:val="001D6E26"/>
    <w:rsid w:val="001E361B"/>
    <w:rsid w:val="001F7B3E"/>
    <w:rsid w:val="00226F44"/>
    <w:rsid w:val="002418AE"/>
    <w:rsid w:val="002A5004"/>
    <w:rsid w:val="002B7E53"/>
    <w:rsid w:val="002C0322"/>
    <w:rsid w:val="002C03B1"/>
    <w:rsid w:val="002D464C"/>
    <w:rsid w:val="002E0D77"/>
    <w:rsid w:val="002E7CA4"/>
    <w:rsid w:val="002F14CA"/>
    <w:rsid w:val="002F3E79"/>
    <w:rsid w:val="002F57D0"/>
    <w:rsid w:val="002F6497"/>
    <w:rsid w:val="0030620F"/>
    <w:rsid w:val="0032186D"/>
    <w:rsid w:val="0034255B"/>
    <w:rsid w:val="003500B9"/>
    <w:rsid w:val="0035433C"/>
    <w:rsid w:val="00357071"/>
    <w:rsid w:val="00366C3C"/>
    <w:rsid w:val="003C0615"/>
    <w:rsid w:val="003C5031"/>
    <w:rsid w:val="003D0D94"/>
    <w:rsid w:val="003D467F"/>
    <w:rsid w:val="003D5AE1"/>
    <w:rsid w:val="003F2406"/>
    <w:rsid w:val="00401E84"/>
    <w:rsid w:val="00404FAA"/>
    <w:rsid w:val="0042651E"/>
    <w:rsid w:val="0043383C"/>
    <w:rsid w:val="00455990"/>
    <w:rsid w:val="00455A10"/>
    <w:rsid w:val="00457CEA"/>
    <w:rsid w:val="00461871"/>
    <w:rsid w:val="004662AE"/>
    <w:rsid w:val="00472B28"/>
    <w:rsid w:val="004907D1"/>
    <w:rsid w:val="004B2D71"/>
    <w:rsid w:val="004C6100"/>
    <w:rsid w:val="004E376C"/>
    <w:rsid w:val="004F3E8B"/>
    <w:rsid w:val="005210CF"/>
    <w:rsid w:val="005214CC"/>
    <w:rsid w:val="00545AE4"/>
    <w:rsid w:val="0057346F"/>
    <w:rsid w:val="0058242F"/>
    <w:rsid w:val="00587247"/>
    <w:rsid w:val="00587DE8"/>
    <w:rsid w:val="005B74B8"/>
    <w:rsid w:val="005C2956"/>
    <w:rsid w:val="005C6FB5"/>
    <w:rsid w:val="005F7BCA"/>
    <w:rsid w:val="006140AF"/>
    <w:rsid w:val="00622417"/>
    <w:rsid w:val="0062690F"/>
    <w:rsid w:val="0063282B"/>
    <w:rsid w:val="00635B90"/>
    <w:rsid w:val="00637250"/>
    <w:rsid w:val="00644D14"/>
    <w:rsid w:val="00653E8B"/>
    <w:rsid w:val="00682D12"/>
    <w:rsid w:val="006C1C6C"/>
    <w:rsid w:val="006E154D"/>
    <w:rsid w:val="006E537F"/>
    <w:rsid w:val="00706AB8"/>
    <w:rsid w:val="007134C1"/>
    <w:rsid w:val="00740AB8"/>
    <w:rsid w:val="00767557"/>
    <w:rsid w:val="00785A23"/>
    <w:rsid w:val="0078635D"/>
    <w:rsid w:val="007E2494"/>
    <w:rsid w:val="007E7243"/>
    <w:rsid w:val="00815450"/>
    <w:rsid w:val="008215B3"/>
    <w:rsid w:val="00833363"/>
    <w:rsid w:val="0083410F"/>
    <w:rsid w:val="008535F5"/>
    <w:rsid w:val="0085655B"/>
    <w:rsid w:val="008738FF"/>
    <w:rsid w:val="00881B38"/>
    <w:rsid w:val="0088709D"/>
    <w:rsid w:val="00887161"/>
    <w:rsid w:val="008901C5"/>
    <w:rsid w:val="00893BBE"/>
    <w:rsid w:val="008B5840"/>
    <w:rsid w:val="008C786D"/>
    <w:rsid w:val="0090335D"/>
    <w:rsid w:val="00922C9C"/>
    <w:rsid w:val="00944BBD"/>
    <w:rsid w:val="00982FDC"/>
    <w:rsid w:val="00990998"/>
    <w:rsid w:val="00993EAE"/>
    <w:rsid w:val="009A04D2"/>
    <w:rsid w:val="009A2866"/>
    <w:rsid w:val="009A64E7"/>
    <w:rsid w:val="009A76E7"/>
    <w:rsid w:val="009D1F22"/>
    <w:rsid w:val="009F3250"/>
    <w:rsid w:val="00A01A7F"/>
    <w:rsid w:val="00A2258B"/>
    <w:rsid w:val="00A24BE5"/>
    <w:rsid w:val="00A27945"/>
    <w:rsid w:val="00A37066"/>
    <w:rsid w:val="00A4702B"/>
    <w:rsid w:val="00A4792C"/>
    <w:rsid w:val="00A62C7C"/>
    <w:rsid w:val="00A92750"/>
    <w:rsid w:val="00A96C3B"/>
    <w:rsid w:val="00AE0B8D"/>
    <w:rsid w:val="00AE747E"/>
    <w:rsid w:val="00B32DA6"/>
    <w:rsid w:val="00B35D87"/>
    <w:rsid w:val="00B4471E"/>
    <w:rsid w:val="00B75289"/>
    <w:rsid w:val="00B9514B"/>
    <w:rsid w:val="00BA52FB"/>
    <w:rsid w:val="00BD6498"/>
    <w:rsid w:val="00BF5B1F"/>
    <w:rsid w:val="00C113A4"/>
    <w:rsid w:val="00C23CAD"/>
    <w:rsid w:val="00C2518E"/>
    <w:rsid w:val="00C4549B"/>
    <w:rsid w:val="00C5575B"/>
    <w:rsid w:val="00C92960"/>
    <w:rsid w:val="00C944CE"/>
    <w:rsid w:val="00C94D47"/>
    <w:rsid w:val="00CA602D"/>
    <w:rsid w:val="00CB34AF"/>
    <w:rsid w:val="00CD0BF1"/>
    <w:rsid w:val="00CE1700"/>
    <w:rsid w:val="00CE2E9F"/>
    <w:rsid w:val="00D04887"/>
    <w:rsid w:val="00D1110C"/>
    <w:rsid w:val="00D15741"/>
    <w:rsid w:val="00D54862"/>
    <w:rsid w:val="00D66745"/>
    <w:rsid w:val="00D73CB8"/>
    <w:rsid w:val="00D95C48"/>
    <w:rsid w:val="00DA2307"/>
    <w:rsid w:val="00DB7AB5"/>
    <w:rsid w:val="00DC4FA0"/>
    <w:rsid w:val="00DD3F78"/>
    <w:rsid w:val="00DF4DF4"/>
    <w:rsid w:val="00E211C8"/>
    <w:rsid w:val="00E26D54"/>
    <w:rsid w:val="00E5000E"/>
    <w:rsid w:val="00E63EE4"/>
    <w:rsid w:val="00E766D0"/>
    <w:rsid w:val="00E90D8D"/>
    <w:rsid w:val="00EB050A"/>
    <w:rsid w:val="00ED77E6"/>
    <w:rsid w:val="00F31204"/>
    <w:rsid w:val="00F433C6"/>
    <w:rsid w:val="00F4781D"/>
    <w:rsid w:val="00F72647"/>
    <w:rsid w:val="00FA5FA8"/>
    <w:rsid w:val="00FC0D74"/>
    <w:rsid w:val="00FC3EF0"/>
    <w:rsid w:val="00FE41B2"/>
    <w:rsid w:val="00FE73E7"/>
    <w:rsid w:val="00FF1C0E"/>
    <w:rsid w:val="00FF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09585F"/>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sdException w:name="Smart Link Error" w:semiHidden="1" w:unhideWhenUsed="1"/>
  </w:latentStyles>
  <w:style w:type="paragraph" w:default="1" w:styleId="Normal">
    <w:name w:val="Normal"/>
    <w:uiPriority w:val="1"/>
    <w:rsid w:val="000C4E0D"/>
    <w:pPr>
      <w:spacing w:after="200"/>
    </w:pPr>
    <w:rPr>
      <w:rFonts w:eastAsia="Arial" w:cs="Arial"/>
      <w:color w:val="0E3A53" w:themeColor="text2"/>
      <w:lang w:bidi="en-US"/>
    </w:rPr>
  </w:style>
  <w:style w:type="paragraph" w:styleId="Heading1">
    <w:name w:val="heading 1"/>
    <w:basedOn w:val="Normal"/>
    <w:next w:val="Normal"/>
    <w:link w:val="Heading1Char"/>
    <w:uiPriority w:val="9"/>
    <w:qFormat/>
    <w:rsid w:val="000C4E0D"/>
    <w:pPr>
      <w:spacing w:after="240"/>
      <w:outlineLvl w:val="0"/>
    </w:pPr>
    <w:rPr>
      <w:rFonts w:asciiTheme="majorHAnsi" w:hAnsiTheme="majorHAnsi"/>
      <w:b/>
      <w:sz w:val="48"/>
    </w:rPr>
  </w:style>
  <w:style w:type="paragraph" w:styleId="Heading2">
    <w:name w:val="heading 2"/>
    <w:basedOn w:val="BodyText"/>
    <w:next w:val="Normal"/>
    <w:link w:val="Heading2Char"/>
    <w:uiPriority w:val="9"/>
    <w:qFormat/>
    <w:rsid w:val="0083410F"/>
    <w:pPr>
      <w:spacing w:before="120" w:after="200"/>
      <w:outlineLvl w:val="1"/>
    </w:pPr>
    <w:rPr>
      <w:rFonts w:asciiTheme="majorHAnsi" w:hAnsiTheme="majorHAnsi"/>
      <w:b/>
      <w:color w:val="528189" w:themeColor="background2"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BodyText"/>
    <w:next w:val="Normal"/>
    <w:uiPriority w:val="1"/>
    <w:semiHidden/>
    <w:qFormat/>
    <w:rsid w:val="002F6497"/>
    <w:pPr>
      <w:numPr>
        <w:numId w:val="1"/>
      </w:numPr>
      <w:tabs>
        <w:tab w:val="left" w:pos="316"/>
      </w:tabs>
      <w:spacing w:after="240"/>
    </w:pPr>
  </w:style>
  <w:style w:type="paragraph" w:styleId="Footer">
    <w:name w:val="footer"/>
    <w:basedOn w:val="Normal"/>
    <w:link w:val="FooterChar"/>
    <w:uiPriority w:val="99"/>
    <w:semiHidden/>
    <w:rsid w:val="005C2956"/>
    <w:pPr>
      <w:tabs>
        <w:tab w:val="center" w:pos="4680"/>
        <w:tab w:val="right" w:pos="9360"/>
      </w:tabs>
    </w:pPr>
  </w:style>
  <w:style w:type="paragraph" w:styleId="Header">
    <w:name w:val="header"/>
    <w:basedOn w:val="Normal"/>
    <w:link w:val="HeaderChar"/>
    <w:uiPriority w:val="99"/>
    <w:semiHidden/>
    <w:rsid w:val="00ED77E6"/>
    <w:pPr>
      <w:tabs>
        <w:tab w:val="center" w:pos="4680"/>
        <w:tab w:val="right" w:pos="9360"/>
      </w:tabs>
    </w:pPr>
  </w:style>
  <w:style w:type="character" w:customStyle="1" w:styleId="HeaderChar">
    <w:name w:val="Header Char"/>
    <w:basedOn w:val="DefaultParagraphFont"/>
    <w:link w:val="Header"/>
    <w:uiPriority w:val="99"/>
    <w:semiHidden/>
    <w:rsid w:val="003D5AE1"/>
    <w:rPr>
      <w:rFonts w:eastAsia="Arial" w:cs="Arial"/>
      <w:color w:val="0E3A53" w:themeColor="text2"/>
      <w:lang w:bidi="en-US"/>
    </w:rPr>
  </w:style>
  <w:style w:type="character" w:customStyle="1" w:styleId="FooterChar">
    <w:name w:val="Footer Char"/>
    <w:basedOn w:val="DefaultParagraphFont"/>
    <w:link w:val="Footer"/>
    <w:uiPriority w:val="99"/>
    <w:semiHidden/>
    <w:rsid w:val="003D5AE1"/>
    <w:rPr>
      <w:rFonts w:eastAsia="Arial" w:cs="Arial"/>
      <w:color w:val="0E3A53" w:themeColor="text2"/>
      <w:lang w:bidi="en-US"/>
    </w:rPr>
  </w:style>
  <w:style w:type="paragraph" w:styleId="Quote">
    <w:name w:val="Quote"/>
    <w:basedOn w:val="BodyText"/>
    <w:next w:val="Normal"/>
    <w:link w:val="QuoteChar"/>
    <w:uiPriority w:val="29"/>
    <w:qFormat/>
    <w:rsid w:val="000C4E0D"/>
    <w:pPr>
      <w:spacing w:line="223" w:lineRule="auto"/>
      <w:ind w:left="114" w:right="91" w:hanging="1"/>
      <w:jc w:val="center"/>
    </w:pPr>
    <w:rPr>
      <w:rFonts w:asciiTheme="minorHAnsi" w:hAnsiTheme="minorHAnsi"/>
      <w:b/>
      <w:i/>
      <w:spacing w:val="4"/>
      <w:sz w:val="36"/>
    </w:rPr>
  </w:style>
  <w:style w:type="character" w:customStyle="1" w:styleId="QuoteChar">
    <w:name w:val="Quote Char"/>
    <w:basedOn w:val="DefaultParagraphFont"/>
    <w:link w:val="Quote"/>
    <w:uiPriority w:val="29"/>
    <w:rsid w:val="000C4E0D"/>
    <w:rPr>
      <w:rFonts w:eastAsia="Arial" w:cs="Arial"/>
      <w:b/>
      <w:i/>
      <w:color w:val="0E3A53" w:themeColor="text2"/>
      <w:spacing w:val="4"/>
      <w:sz w:val="36"/>
      <w:lang w:bidi="en-US"/>
    </w:rPr>
  </w:style>
  <w:style w:type="character" w:customStyle="1" w:styleId="Heading1Char">
    <w:name w:val="Heading 1 Char"/>
    <w:basedOn w:val="DefaultParagraphFont"/>
    <w:link w:val="Heading1"/>
    <w:uiPriority w:val="9"/>
    <w:rsid w:val="000C4E0D"/>
    <w:rPr>
      <w:rFonts w:asciiTheme="majorHAnsi" w:eastAsia="Arial" w:hAnsiTheme="majorHAnsi" w:cs="Arial"/>
      <w:b/>
      <w:color w:val="0E3A53" w:themeColor="text2"/>
      <w:sz w:val="48"/>
      <w:lang w:bidi="en-US"/>
    </w:rPr>
  </w:style>
  <w:style w:type="paragraph" w:styleId="Title">
    <w:name w:val="Title"/>
    <w:basedOn w:val="BodyText"/>
    <w:next w:val="Normal"/>
    <w:link w:val="TitleChar"/>
    <w:uiPriority w:val="10"/>
    <w:qFormat/>
    <w:rsid w:val="00ED77E6"/>
    <w:rPr>
      <w:rFonts w:asciiTheme="majorHAnsi" w:hAnsiTheme="majorHAnsi"/>
      <w:b/>
      <w:color w:val="FFFFFF"/>
      <w:sz w:val="60"/>
    </w:rPr>
  </w:style>
  <w:style w:type="character" w:customStyle="1" w:styleId="TitleChar">
    <w:name w:val="Title Char"/>
    <w:basedOn w:val="DefaultParagraphFont"/>
    <w:link w:val="Title"/>
    <w:uiPriority w:val="10"/>
    <w:rsid w:val="00ED77E6"/>
    <w:rPr>
      <w:rFonts w:asciiTheme="majorHAnsi" w:eastAsia="Arial" w:hAnsiTheme="majorHAnsi" w:cs="Arial"/>
      <w:b/>
      <w:color w:val="FFFFFF"/>
      <w:sz w:val="60"/>
      <w:lang w:bidi="en-US"/>
    </w:rPr>
  </w:style>
  <w:style w:type="paragraph" w:styleId="Subtitle">
    <w:name w:val="Subtitle"/>
    <w:basedOn w:val="BodyText"/>
    <w:next w:val="Normal"/>
    <w:link w:val="SubtitleChar"/>
    <w:uiPriority w:val="11"/>
    <w:qFormat/>
    <w:rsid w:val="008B5840"/>
    <w:rPr>
      <w:rFonts w:asciiTheme="minorHAnsi" w:hAnsiTheme="minorHAnsi"/>
      <w:color w:val="FFFFFF"/>
      <w:sz w:val="36"/>
    </w:rPr>
  </w:style>
  <w:style w:type="character" w:customStyle="1" w:styleId="SubtitleChar">
    <w:name w:val="Subtitle Char"/>
    <w:basedOn w:val="DefaultParagraphFont"/>
    <w:link w:val="Subtitle"/>
    <w:uiPriority w:val="11"/>
    <w:rsid w:val="008B5840"/>
    <w:rPr>
      <w:rFonts w:eastAsia="Arial" w:cs="Arial"/>
      <w:color w:val="FFFFFF"/>
      <w:sz w:val="36"/>
      <w:lang w:bidi="en-US"/>
    </w:rPr>
  </w:style>
  <w:style w:type="paragraph" w:customStyle="1" w:styleId="ContactInfo">
    <w:name w:val="Contact Info"/>
    <w:basedOn w:val="Normal"/>
    <w:next w:val="Normal"/>
    <w:uiPriority w:val="1"/>
    <w:qFormat/>
    <w:rsid w:val="003D5AE1"/>
    <w:pPr>
      <w:spacing w:after="120"/>
      <w:jc w:val="center"/>
    </w:pPr>
    <w:rPr>
      <w:b/>
      <w:color w:val="auto"/>
      <w:sz w:val="24"/>
    </w:rPr>
  </w:style>
  <w:style w:type="paragraph" w:styleId="BodyText">
    <w:name w:val="Body Text"/>
    <w:link w:val="BodyTextChar"/>
    <w:uiPriority w:val="99"/>
    <w:semiHidden/>
    <w:rsid w:val="002F6497"/>
    <w:rPr>
      <w:rFonts w:ascii="Arial" w:eastAsia="Arial" w:hAnsi="Arial" w:cs="Arial"/>
      <w:color w:val="0E3A53" w:themeColor="text2"/>
      <w:sz w:val="20"/>
      <w:lang w:bidi="en-US"/>
    </w:rPr>
  </w:style>
  <w:style w:type="character" w:customStyle="1" w:styleId="BodyTextChar">
    <w:name w:val="Body Text Char"/>
    <w:basedOn w:val="DefaultParagraphFont"/>
    <w:link w:val="BodyText"/>
    <w:uiPriority w:val="99"/>
    <w:semiHidden/>
    <w:rsid w:val="003D5AE1"/>
    <w:rPr>
      <w:rFonts w:ascii="Arial" w:eastAsia="Arial" w:hAnsi="Arial" w:cs="Arial"/>
      <w:color w:val="0E3A53" w:themeColor="text2"/>
      <w:sz w:val="20"/>
      <w:lang w:bidi="en-US"/>
    </w:rPr>
  </w:style>
  <w:style w:type="character" w:customStyle="1" w:styleId="Heading2Char">
    <w:name w:val="Heading 2 Char"/>
    <w:basedOn w:val="DefaultParagraphFont"/>
    <w:link w:val="Heading2"/>
    <w:uiPriority w:val="9"/>
    <w:rsid w:val="0083410F"/>
    <w:rPr>
      <w:rFonts w:asciiTheme="majorHAnsi" w:eastAsia="Arial" w:hAnsiTheme="majorHAnsi" w:cs="Arial"/>
      <w:b/>
      <w:color w:val="528189" w:themeColor="background2" w:themeShade="BF"/>
      <w:sz w:val="28"/>
      <w:lang w:bidi="en-US"/>
    </w:rPr>
  </w:style>
  <w:style w:type="paragraph" w:customStyle="1" w:styleId="QuoteAlt">
    <w:name w:val="Quote Alt"/>
    <w:basedOn w:val="Normal"/>
    <w:uiPriority w:val="1"/>
    <w:qFormat/>
    <w:rsid w:val="0083410F"/>
    <w:pPr>
      <w:jc w:val="center"/>
    </w:pPr>
    <w:rPr>
      <w:i/>
      <w:color w:val="528189" w:themeColor="background2" w:themeShade="BF"/>
      <w:spacing w:val="-4"/>
      <w:sz w:val="28"/>
    </w:rPr>
  </w:style>
  <w:style w:type="character" w:styleId="PlaceholderText">
    <w:name w:val="Placeholder Text"/>
    <w:basedOn w:val="DefaultParagraphFont"/>
    <w:uiPriority w:val="99"/>
    <w:semiHidden/>
    <w:rsid w:val="003D5AE1"/>
    <w:rPr>
      <w:color w:val="808080"/>
    </w:rPr>
  </w:style>
  <w:style w:type="paragraph" w:styleId="ListBullet">
    <w:name w:val="List Bullet"/>
    <w:basedOn w:val="Normal"/>
    <w:uiPriority w:val="99"/>
    <w:rsid w:val="00C94D47"/>
    <w:pPr>
      <w:numPr>
        <w:numId w:val="12"/>
      </w:num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image" Target="/word/media/image3.jpeg" Id="rId13" /><Relationship Type="http://schemas.openxmlformats.org/officeDocument/2006/relationships/image" Target="/word/media/image82.jpeg" Id="rId18" /><Relationship Type="http://schemas.openxmlformats.org/officeDocument/2006/relationships/theme" Target="/word/theme/theme11.xml" Id="rId21" /><Relationship Type="http://schemas.openxmlformats.org/officeDocument/2006/relationships/settings" Target="/word/settings.xml" Id="rId7" /><Relationship Type="http://schemas.openxmlformats.org/officeDocument/2006/relationships/image" Target="/word/media/image23.jpeg" Id="rId12" /><Relationship Type="http://schemas.openxmlformats.org/officeDocument/2006/relationships/image" Target="/word/media/image64.jpeg" Id="rId17" /><Relationship Type="http://schemas.openxmlformats.org/officeDocument/2006/relationships/image" Target="/word/media/image5.png" Id="rId16" /><Relationship Type="http://schemas.openxmlformats.org/officeDocument/2006/relationships/styles" Target="/word/styles2.xml" Id="rId6" /><Relationship Type="http://schemas.openxmlformats.org/officeDocument/2006/relationships/image" Target="/word/media/image15.jpeg" Id="rId11" /><Relationship Type="http://schemas.openxmlformats.org/officeDocument/2006/relationships/numbering" Target="/word/numbering2.xml" Id="rId5" /><Relationship Type="http://schemas.openxmlformats.org/officeDocument/2006/relationships/image" Target="/word/media/image42.png" Id="rId15" /><Relationship Type="http://schemas.openxmlformats.org/officeDocument/2006/relationships/endnotes" Target="/word/endnotes.xml" Id="rId10" /><Relationship Type="http://schemas.openxmlformats.org/officeDocument/2006/relationships/fontTable" Target="/word/fontTable2.xml" Id="rId19" /><Relationship Type="http://schemas.openxmlformats.org/officeDocument/2006/relationships/footnotes" Target="/word/footnotes.xml" Id="rId9" /><Relationship Type="http://schemas.openxmlformats.org/officeDocument/2006/relationships/image" Target="/word/media/image46.jpeg" Id="rId14" /></Relationships>
</file>

<file path=word/_rels/settings.xml.rels>&#65279;<?xml version="1.0" encoding="utf-8"?><Relationships xmlns="http://schemas.openxmlformats.org/package/2006/relationships"><Relationship Type="http://schemas.openxmlformats.org/officeDocument/2006/relationships/attachedTemplate" Target="file:///D:\24%20Sep\TF16412210.dotx" TargetMode="External" Id="rId1" /></Relationships>
</file>

<file path=word/theme/theme11.xml><?xml version="1.0" encoding="utf-8"?>
<a:theme xmlns:a="http://schemas.openxmlformats.org/drawingml/2006/main" name="BuilderBrochure">
  <a:themeElements>
    <a:clrScheme name="Builder Brochure">
      <a:dk1>
        <a:srgbClr val="000000"/>
      </a:dk1>
      <a:lt1>
        <a:srgbClr val="FFFFFF"/>
      </a:lt1>
      <a:dk2>
        <a:srgbClr val="0E3A53"/>
      </a:dk2>
      <a:lt2>
        <a:srgbClr val="77A6AE"/>
      </a:lt2>
      <a:accent1>
        <a:srgbClr val="498BBD"/>
      </a:accent1>
      <a:accent2>
        <a:srgbClr val="C6C2B9"/>
      </a:accent2>
      <a:accent3>
        <a:srgbClr val="4C696E"/>
      </a:accent3>
      <a:accent4>
        <a:srgbClr val="ADEFFA"/>
      </a:accent4>
      <a:accent5>
        <a:srgbClr val="1B6F9F"/>
      </a:accent5>
      <a:accent6>
        <a:srgbClr val="269CDF"/>
      </a:accent6>
      <a:hlink>
        <a:srgbClr val="0563C1"/>
      </a:hlink>
      <a:folHlink>
        <a:srgbClr val="954F72"/>
      </a:folHlink>
    </a:clrScheme>
    <a:fontScheme name="Custom 1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uilderBrochure" id="{FD23F06A-B38C-0B40-A50D-F0C6D2E763FA}" vid="{0BA586EF-1349-7F48-9852-D0A5E19019A1}"/>
    </a:ext>
  </a:extLst>
</a:theme>
</file>

<file path=docProps/app.xml><?xml version="1.0" encoding="utf-8"?>
<ap:Properties xmlns:vt="http://schemas.openxmlformats.org/officeDocument/2006/docPropsVTypes" xmlns:ap="http://schemas.openxmlformats.org/officeDocument/2006/extended-properties">
  <ap:Template>TM16412210</ap:Template>
  <ap:TotalTime>0</ap:TotalTime>
  <ap:Pages>2</ap:Pages>
  <ap:Words>406</ap:Words>
  <ap:Characters>2315</ap:Characters>
  <ap:Application>Microsoft Office Word</ap:Application>
  <ap:DocSecurity>0</ap:DocSecurity>
  <ap:Lines>19</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2716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2019-09-27T08:57:00Z</dcterms:created>
  <dcterms:modified xsi:type="dcterms:W3CDTF">2019-10-01T10:48:00Z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