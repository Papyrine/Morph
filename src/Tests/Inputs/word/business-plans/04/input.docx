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Ind w:w="0" w:type="dxa"/>
        <w:tblBorders>
          <w:top w:val="single" w:color="9B40FF" w:themeColor="accent3" w:sz="12" w:space="0"/>
          <w:left w:val="single" w:color="9B40FF" w:themeColor="accent3" w:sz="12" w:space="0"/>
          <w:bottom w:val="single" w:color="9B40FF" w:themeColor="accent3" w:sz="12" w:space="0"/>
          <w:right w:val="single" w:color="9B40FF" w:themeColor="accent3" w:sz="12" w:space="0"/>
          <w:insideH w:val="single" w:color="9B40FF" w:themeColor="accent3" w:sz="12" w:space="0"/>
          <w:insideV w:val="single" w:color="9B40FF" w:themeColor="accent3" w:sz="12" w:space="0"/>
        </w:tblBorders>
        <w:tblLayout w:type="fixed"/>
        <w:tblCellMar>
          <w:top w:w="288" w:type="dxa"/>
          <w:left w:w="360" w:type="dxa"/>
          <w:bottom w:w="288" w:type="dxa"/>
          <w:right w:w="1152" w:type="dxa"/>
        </w:tblCellMar>
        <w:tblLook w:val="0620" w:firstRow="1" w:lastRow="0" w:firstColumn="0" w:lastColumn="0" w:noHBand="1" w:noVBand="1"/>
      </w:tblPr>
      <w:tblGrid>
        <w:gridCol w:w="5659"/>
        <w:gridCol w:w="5659"/>
      </w:tblGrid>
      <w:tr w:rsidR="00765DA3" w:rsidTr="003E2A98" w14:paraId="03B532BF" w14:textId="77777777">
        <w:trPr>
          <w:trHeight w:val="576"/>
        </w:trPr>
        <w:tc>
          <w:tcPr>
            <w:tcW w:w="11332" w:type="dxa"/>
            <w:gridSpan w:val="2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</w:tcPr>
          <w:p w:rsidRPr="003E2A98" w:rsidR="00765DA3" w:rsidP="003E2A98" w:rsidRDefault="00765DA3" w14:paraId="51BABB6D" w14:textId="13E93AB7">
            <w:pPr>
              <w:pStyle w:val="Subtitle"/>
              <w:rPr>
                <w:color w:val="4B00A0" w:themeColor="accent3" w:themeShade="80"/>
              </w:rPr>
            </w:pPr>
            <w:r w:rsidRPr="003E2A98">
              <w:rPr>
                <w:color w:val="4B00A0" w:themeColor="accent3" w:themeShade="80"/>
              </w:rPr>
              <w:t>April 4, 20</w:t>
            </w:r>
            <w:r w:rsidRPr="003E2A98" w:rsidR="00441D98">
              <w:rPr>
                <w:color w:val="4B00A0" w:themeColor="accent3" w:themeShade="80"/>
              </w:rPr>
              <w:t>XX</w:t>
            </w:r>
          </w:p>
        </w:tc>
      </w:tr>
      <w:tr w:rsidR="00765DA3" w:rsidTr="003E2A98" w14:paraId="189C3B2F" w14:textId="77777777">
        <w:trPr>
          <w:trHeight w:val="3168"/>
        </w:trPr>
        <w:tc>
          <w:tcPr>
            <w:tcW w:w="11332" w:type="dxa"/>
            <w:gridSpan w:val="2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</w:tcPr>
          <w:p w:rsidRPr="00DC0E86" w:rsidR="00765DA3" w:rsidP="00DD7791" w:rsidRDefault="00765DA3" w14:paraId="59687D50" w14:textId="77777777">
            <w:pPr>
              <w:pStyle w:val="Title"/>
            </w:pPr>
            <w:r>
              <w:t>one page</w:t>
            </w:r>
            <w:r w:rsidRPr="00DC0E86">
              <w:t xml:space="preserve"> </w:t>
            </w:r>
            <w:r w:rsidRPr="00861FDA">
              <w:t>proposal</w:t>
            </w:r>
          </w:p>
        </w:tc>
      </w:tr>
      <w:tr w:rsidRPr="007E4166" w:rsidR="00765DA3" w:rsidTr="003E2A98" w14:paraId="10B53523" w14:textId="77777777">
        <w:trPr>
          <w:trHeight w:val="720"/>
        </w:trPr>
        <w:tc>
          <w:tcPr>
            <w:tcW w:w="11332" w:type="dxa"/>
            <w:gridSpan w:val="2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</w:tcPr>
          <w:p w:rsidRPr="00DD7791" w:rsidR="00765DA3" w:rsidP="00DD7791" w:rsidRDefault="00765DA3" w14:paraId="3C973ABD" w14:textId="77777777">
            <w:pPr>
              <w:pStyle w:val="Intro"/>
            </w:pPr>
            <w:bookmarkStart w:name="_Hlk198200439" w:id="0"/>
            <w:r w:rsidRPr="00DD7791">
      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      </w:r>
          </w:p>
        </w:tc>
      </w:tr>
      <w:bookmarkEnd w:id="0"/>
      <w:tr w:rsidR="00765DA3" w:rsidTr="003E2A98" w14:paraId="29C84AC2" w14:textId="77777777">
        <w:trPr>
          <w:trHeight w:val="20"/>
        </w:trPr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</w:tcMar>
            <w:vAlign w:val="bottom"/>
          </w:tcPr>
          <w:p w:rsidRPr="008A49A9" w:rsidR="00765DA3" w:rsidP="00441D98" w:rsidRDefault="00765DA3" w14:paraId="12C43657" w14:textId="77777777">
            <w:pPr>
              <w:pStyle w:val="Heading1"/>
            </w:pPr>
            <w:r w:rsidRPr="008A49A9">
              <w:t>problem statement</w:t>
            </w:r>
          </w:p>
        </w:tc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</w:tcMar>
            <w:vAlign w:val="bottom"/>
          </w:tcPr>
          <w:p w:rsidRPr="008A49A9" w:rsidR="00765DA3" w:rsidP="00DD7791" w:rsidRDefault="00765DA3" w14:paraId="0C656B0B" w14:textId="77777777">
            <w:pPr>
              <w:pStyle w:val="Heading1"/>
            </w:pPr>
            <w:r w:rsidRPr="008A49A9">
              <w:t>solution</w:t>
            </w:r>
          </w:p>
        </w:tc>
      </w:tr>
      <w:tr w:rsidR="00765DA3" w:rsidTr="003E2A98" w14:paraId="6FAC4F70" w14:textId="77777777">
        <w:trPr>
          <w:trHeight w:val="576"/>
        </w:trPr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right w:w="576" w:type="dxa"/>
            </w:tcMar>
          </w:tcPr>
          <w:p w:rsidR="00765DA3" w:rsidP="00DD7791" w:rsidRDefault="00765DA3" w14:paraId="2B30A916" w14:textId="77777777">
            <w:r w:rsidRPr="00A275B0">
              <w:t xml:space="preserve">Businesses today face challenges such as inefficiencies, rising costs, and evolving market demands. Addressing these </w:t>
            </w:r>
            <w:r w:rsidRPr="003F7F34">
              <w:t>issues</w:t>
            </w:r>
            <w:r w:rsidRPr="00A275B0">
              <w:t xml:space="preserve"> </w:t>
            </w:r>
            <w:r w:rsidRPr="00B07A02">
              <w:rPr>
                <w:spacing w:val="1"/>
              </w:rPr>
              <w:t>requires</w:t>
            </w:r>
            <w:r w:rsidRPr="00A275B0">
              <w:t xml:space="preserve"> a well-structured, strategic approach that ensures long-term success.</w:t>
            </w:r>
          </w:p>
          <w:p w:rsidR="00DD7791" w:rsidP="00DD7791" w:rsidRDefault="00DD7791" w14:paraId="3E155201" w14:textId="77777777"/>
          <w:p w:rsidR="00DD7791" w:rsidP="00DD7791" w:rsidRDefault="00DD7791" w14:paraId="777BA31B" w14:textId="77777777"/>
          <w:p w:rsidRPr="00A275B0" w:rsidR="00DD7791" w:rsidP="00DD7791" w:rsidRDefault="00DD7791" w14:paraId="03E8AC14" w14:textId="77777777"/>
        </w:tc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right w:w="576" w:type="dxa"/>
            </w:tcMar>
          </w:tcPr>
          <w:p w:rsidR="00765DA3" w:rsidP="000A7A4F" w:rsidRDefault="00765DA3" w14:paraId="08E0E9E0" w14:textId="77777777">
            <w:r w:rsidRPr="00A275B0">
              <w:t>Our solution is designed to enhance operations, increase efficiency, and improve overall performance. By implementing best practices and modern technology, we help businesses optimize workflows, reduce costs, and drive innovation.</w:t>
            </w:r>
          </w:p>
          <w:p w:rsidR="00DD7791" w:rsidP="000A7A4F" w:rsidRDefault="00DD7791" w14:paraId="338AEF0F" w14:textId="77777777"/>
          <w:p w:rsidR="00DD7791" w:rsidP="000A7A4F" w:rsidRDefault="00DD7791" w14:paraId="0882282E" w14:textId="77777777"/>
          <w:p w:rsidRPr="00A275B0" w:rsidR="00DD7791" w:rsidP="000A7A4F" w:rsidRDefault="00DD7791" w14:paraId="101E2634" w14:textId="77777777"/>
        </w:tc>
      </w:tr>
      <w:tr w:rsidR="00765DA3" w:rsidTr="003E2A98" w14:paraId="00E9E1A0" w14:textId="77777777">
        <w:trPr>
          <w:trHeight w:val="20"/>
        </w:trPr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  <w:right w:w="576" w:type="dxa"/>
            </w:tcMar>
            <w:vAlign w:val="bottom"/>
          </w:tcPr>
          <w:p w:rsidRPr="008A49A9" w:rsidR="00765DA3" w:rsidP="00DD7791" w:rsidRDefault="00765DA3" w14:paraId="40705E85" w14:textId="77777777">
            <w:pPr>
              <w:pStyle w:val="Heading1"/>
            </w:pPr>
            <w:r w:rsidRPr="008A49A9">
              <w:t xml:space="preserve">market </w:t>
            </w:r>
            <w:r w:rsidRPr="00B66513">
              <w:t>opportunity</w:t>
            </w:r>
          </w:p>
        </w:tc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  <w:right w:w="576" w:type="dxa"/>
            </w:tcMar>
            <w:vAlign w:val="bottom"/>
          </w:tcPr>
          <w:p w:rsidRPr="00EE61A9" w:rsidR="00765DA3" w:rsidP="00DD7791" w:rsidRDefault="00765DA3" w14:paraId="31E6DE46" w14:textId="77777777">
            <w:pPr>
              <w:pStyle w:val="Heading1"/>
            </w:pPr>
            <w:r w:rsidRPr="00EE61A9">
              <w:t>financial summary</w:t>
            </w:r>
          </w:p>
        </w:tc>
      </w:tr>
      <w:tr w:rsidR="00765DA3" w:rsidTr="003E2A98" w14:paraId="637C86A0" w14:textId="77777777">
        <w:trPr>
          <w:trHeight w:val="720"/>
        </w:trPr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right w:w="576" w:type="dxa"/>
            </w:tcMar>
          </w:tcPr>
          <w:p w:rsidR="00765DA3" w:rsidP="000A7A4F" w:rsidRDefault="00765DA3" w14:paraId="2C5F5C9D" w14:textId="77777777">
            <w:r w:rsidRPr="00AD59E8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:rsidR="00DD7791" w:rsidP="000A7A4F" w:rsidRDefault="00DD7791" w14:paraId="3E5F6B55" w14:textId="77777777"/>
          <w:p w:rsidR="00DD7791" w:rsidP="000A7A4F" w:rsidRDefault="00DD7791" w14:paraId="00BE78B7" w14:textId="77777777"/>
          <w:p w:rsidRPr="00AD59E8" w:rsidR="00DD7791" w:rsidP="000A7A4F" w:rsidRDefault="00DD7791" w14:paraId="27816176" w14:textId="6381C1F5"/>
        </w:tc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right w:w="576" w:type="dxa"/>
            </w:tcMar>
          </w:tcPr>
          <w:p w:rsidR="00765DA3" w:rsidP="000A7A4F" w:rsidRDefault="00765DA3" w14:paraId="219E7C70" w14:textId="77777777">
            <w:r w:rsidRPr="00AD59E8">
              <w:t xml:space="preserve"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 </w:t>
            </w:r>
          </w:p>
          <w:p w:rsidR="00DD7791" w:rsidP="000A7A4F" w:rsidRDefault="00DD7791" w14:paraId="458ED6EB" w14:textId="77777777"/>
          <w:p w:rsidRPr="00AD59E8" w:rsidR="00DD7791" w:rsidP="000A7A4F" w:rsidRDefault="00DD7791" w14:paraId="2984B766" w14:textId="77777777"/>
        </w:tc>
      </w:tr>
      <w:tr w:rsidR="00765DA3" w:rsidTr="003E2A98" w14:paraId="42A8620D" w14:textId="77777777">
        <w:trPr>
          <w:trHeight w:val="20"/>
        </w:trPr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</w:tcMar>
            <w:vAlign w:val="center"/>
          </w:tcPr>
          <w:p w:rsidRPr="00DD7791" w:rsidR="00765DA3" w:rsidP="00DD7791" w:rsidRDefault="00E1117D" w14:paraId="3B45A405" w14:textId="3B3B881F">
            <w:pPr>
              <w:pStyle w:val="Heading2"/>
            </w:pPr>
            <w:r w:rsidRPr="00DD7791">
              <w:t>P</w:t>
            </w:r>
            <w:r w:rsidRPr="00DD7791" w:rsidR="00765DA3">
              <w:t>repared for:</w:t>
            </w:r>
          </w:p>
        </w:tc>
        <w:tc>
          <w:tcPr>
            <w:tcW w:w="5666" w:type="dxa"/>
            <w:tcBorders>
              <w:top w:val="single" w:color="4B00A0" w:themeColor="accent3" w:themeShade="80" w:sz="12" w:space="0"/>
              <w:left w:val="single" w:color="4B00A0" w:themeColor="accent3" w:themeShade="80" w:sz="12" w:space="0"/>
              <w:bottom w:val="nil"/>
              <w:right w:val="single" w:color="4B00A0" w:themeColor="accent3" w:themeShade="80" w:sz="12" w:space="0"/>
            </w:tcBorders>
            <w:tcMar>
              <w:bottom w:w="0" w:type="dxa"/>
            </w:tcMar>
            <w:vAlign w:val="center"/>
          </w:tcPr>
          <w:p w:rsidRPr="00F90D41" w:rsidR="00765DA3" w:rsidP="00DD7791" w:rsidRDefault="00765DA3" w14:paraId="79B227A8" w14:textId="6508BA43">
            <w:pPr>
              <w:pStyle w:val="Heading2"/>
            </w:pPr>
            <w:r w:rsidRPr="00F90D41">
              <w:t>Prepared by:</w:t>
            </w:r>
          </w:p>
        </w:tc>
      </w:tr>
      <w:tr w:rsidRPr="00D01B9C" w:rsidR="00765DA3" w:rsidTr="003E2A98" w14:paraId="61E6DF55" w14:textId="77777777">
        <w:trPr>
          <w:trHeight w:val="576"/>
        </w:trPr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top w:w="0" w:type="dxa"/>
              <w:bottom w:w="0" w:type="dxa"/>
            </w:tcMar>
          </w:tcPr>
          <w:p w:rsidR="00DD7791" w:rsidP="003E2A98" w:rsidRDefault="00765DA3" w14:paraId="060FCA6F" w14:textId="77777777">
            <w:pPr>
              <w:pStyle w:val="Contact"/>
            </w:pPr>
            <w:bookmarkStart w:name="_Hlk198207249" w:id="1"/>
            <w:r w:rsidRPr="00A275B0">
              <w:t>Casey Jensen, Fabrikam, Inc.</w:t>
            </w:r>
          </w:p>
          <w:p w:rsidR="00DD7791" w:rsidP="003E2A98" w:rsidRDefault="00765DA3" w14:paraId="42F5E0DA" w14:textId="6DBFE688">
            <w:pPr>
              <w:pStyle w:val="Contact"/>
            </w:pPr>
            <w:r w:rsidRPr="00A275B0">
              <w:t>casey@fabrikam.com</w:t>
            </w:r>
          </w:p>
          <w:p w:rsidR="00DD7791" w:rsidP="003E2A98" w:rsidRDefault="00765DA3" w14:paraId="20EA6F30" w14:textId="7182D36D">
            <w:pPr>
              <w:pStyle w:val="Contact"/>
            </w:pPr>
            <w:r w:rsidRPr="00A275B0">
              <w:t xml:space="preserve">573-555-0172 </w:t>
            </w:r>
          </w:p>
          <w:p w:rsidR="00765DA3" w:rsidP="003E2A98" w:rsidRDefault="00765DA3" w14:paraId="7012D585" w14:textId="5CB85AFA">
            <w:pPr>
              <w:pStyle w:val="Contact"/>
            </w:pPr>
            <w:r w:rsidRPr="00A275B0">
              <w:t>www.fabrikam.com</w:t>
            </w:r>
          </w:p>
          <w:p w:rsidRPr="00DD7791" w:rsidR="00DD7791" w:rsidP="003E2A98" w:rsidRDefault="00DD7791" w14:paraId="50C65687" w14:textId="19471A3B">
            <w:pPr>
              <w:pStyle w:val="Contact"/>
            </w:pPr>
          </w:p>
        </w:tc>
        <w:tc>
          <w:tcPr>
            <w:tcW w:w="5666" w:type="dxa"/>
            <w:tcBorders>
              <w:top w:val="nil"/>
              <w:left w:val="single" w:color="4B00A0" w:themeColor="accent3" w:themeShade="80" w:sz="12" w:space="0"/>
              <w:bottom w:val="single" w:color="4B00A0" w:themeColor="accent3" w:themeShade="80" w:sz="12" w:space="0"/>
              <w:right w:val="single" w:color="4B00A0" w:themeColor="accent3" w:themeShade="80" w:sz="12" w:space="0"/>
            </w:tcBorders>
            <w:tcMar>
              <w:top w:w="0" w:type="dxa"/>
              <w:bottom w:w="0" w:type="dxa"/>
            </w:tcMar>
          </w:tcPr>
          <w:p w:rsidR="00DD7791" w:rsidP="003E2A98" w:rsidRDefault="00765DA3" w14:paraId="59CE4BE7" w14:textId="77777777">
            <w:pPr>
              <w:pStyle w:val="Contact"/>
            </w:pPr>
            <w:r w:rsidRPr="00A275B0">
              <w:t>Avery Howard, Contoso, Ltd.</w:t>
            </w:r>
          </w:p>
          <w:p w:rsidR="00DD7791" w:rsidP="003E2A98" w:rsidRDefault="00765DA3" w14:paraId="2581B828" w14:textId="77777777">
            <w:pPr>
              <w:pStyle w:val="Contact"/>
            </w:pPr>
            <w:r w:rsidRPr="00A275B0">
              <w:t>avery@contoso.com</w:t>
            </w:r>
          </w:p>
          <w:p w:rsidR="00DD7791" w:rsidP="003E2A98" w:rsidRDefault="00765DA3" w14:paraId="5E02B2A6" w14:textId="77777777">
            <w:pPr>
              <w:pStyle w:val="Contact"/>
            </w:pPr>
            <w:r w:rsidRPr="00A275B0">
              <w:t>898-555-0111</w:t>
            </w:r>
          </w:p>
          <w:p w:rsidR="00765DA3" w:rsidP="003E2A98" w:rsidRDefault="00765DA3" w14:paraId="59443118" w14:textId="27C57ABF">
            <w:pPr>
              <w:pStyle w:val="Contact"/>
            </w:pPr>
            <w:r w:rsidRPr="00A275B0">
              <w:t>www.contoso.com</w:t>
            </w:r>
          </w:p>
          <w:p w:rsidRPr="00DD7791" w:rsidR="00DD7791" w:rsidP="003E2A98" w:rsidRDefault="00DD7791" w14:paraId="63F24FA9" w14:textId="1FCF2D65">
            <w:pPr>
              <w:pStyle w:val="Contact"/>
            </w:pPr>
          </w:p>
        </w:tc>
      </w:tr>
      <w:bookmarkEnd w:id="1"/>
    </w:tbl>
    <w:p w:rsidRPr="00AD59E8" w:rsidR="0067172B" w:rsidP="00636535" w:rsidRDefault="0067172B" w14:paraId="2C078E63" w14:textId="3B3A5ED8"/>
    <w:sectPr w:rsidRPr="00AD59E8" w:rsidR="0067172B" w:rsidSect="003E2A98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446" w:right="446" w:bottom="245" w:left="446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B4C17" w14:textId="77777777" w:rsidR="00F6564E" w:rsidRDefault="00F6564E" w:rsidP="003F7F34">
      <w:r>
        <w:separator/>
      </w:r>
    </w:p>
  </w:endnote>
  <w:endnote w:type="continuationSeparator" w:id="0">
    <w:p w14:paraId="3AFA1DBC" w14:textId="77777777" w:rsidR="00F6564E" w:rsidRDefault="00F6564E" w:rsidP="003F7F34">
      <w:r>
        <w:continuationSeparator/>
      </w:r>
    </w:p>
  </w:endnote>
  <w:endnote w:type="continuationNotice" w:id="1">
    <w:p w14:paraId="26094186" w14:textId="77777777" w:rsidR="00F6564E" w:rsidRDefault="00F6564E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 Light">
    <w:panose1 w:val="020F0302020204030203"/>
    <w:charset w:val="00"/>
    <w:family w:val="swiss"/>
    <w:pitch w:val="variable"/>
    <w:sig w:usb0="A00002AF" w:usb1="4000604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C05269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9DEB" w14:textId="77777777" w:rsidR="003E2A98" w:rsidRDefault="003E2A98" w:rsidP="003E2A98">
    <w:pPr>
      <w:pStyle w:val="Footer"/>
      <w:spacing w:after="0" w:line="216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F7C6" w14:textId="77777777" w:rsidR="00487737" w:rsidRDefault="00C05269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CC9A" w14:textId="77777777" w:rsidR="00F6564E" w:rsidRDefault="00F6564E" w:rsidP="003F7F34">
      <w:r>
        <w:separator/>
      </w:r>
    </w:p>
  </w:footnote>
  <w:footnote w:type="continuationSeparator" w:id="0">
    <w:p w14:paraId="0A13A7AC" w14:textId="77777777" w:rsidR="00F6564E" w:rsidRDefault="00F6564E" w:rsidP="003F7F34">
      <w:r>
        <w:continuationSeparator/>
      </w:r>
    </w:p>
  </w:footnote>
  <w:footnote w:type="continuationNotice" w:id="1">
    <w:p w14:paraId="3264E858" w14:textId="77777777" w:rsidR="00F6564E" w:rsidRDefault="00F6564E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3E2A98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style="position:absolute;margin-left:0;margin-top:0;width:612pt;height:11in;z-index:-251653120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F60" w14:textId="002409A1" w:rsidR="003A7000" w:rsidRDefault="003E2A98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style="position:absolute;margin-left:0;margin-top:0;width:612pt;height:11in;z-index:-251656192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454C8"/>
    <w:rsid w:val="000650AE"/>
    <w:rsid w:val="00076159"/>
    <w:rsid w:val="00095C2F"/>
    <w:rsid w:val="000A0E1F"/>
    <w:rsid w:val="000A58AE"/>
    <w:rsid w:val="000A7A4F"/>
    <w:rsid w:val="000D1C54"/>
    <w:rsid w:val="000E52B6"/>
    <w:rsid w:val="001323BB"/>
    <w:rsid w:val="00135EF2"/>
    <w:rsid w:val="0014285F"/>
    <w:rsid w:val="001646E6"/>
    <w:rsid w:val="00166ABA"/>
    <w:rsid w:val="00171044"/>
    <w:rsid w:val="001A0A77"/>
    <w:rsid w:val="001C09F6"/>
    <w:rsid w:val="001D4C3E"/>
    <w:rsid w:val="001E264D"/>
    <w:rsid w:val="001E4C10"/>
    <w:rsid w:val="001F3E65"/>
    <w:rsid w:val="0023474C"/>
    <w:rsid w:val="00244684"/>
    <w:rsid w:val="00246B66"/>
    <w:rsid w:val="0026143F"/>
    <w:rsid w:val="0027622D"/>
    <w:rsid w:val="00286F5F"/>
    <w:rsid w:val="0028775E"/>
    <w:rsid w:val="0029351E"/>
    <w:rsid w:val="00293A3A"/>
    <w:rsid w:val="002A7893"/>
    <w:rsid w:val="002C371E"/>
    <w:rsid w:val="002C75AD"/>
    <w:rsid w:val="002F269C"/>
    <w:rsid w:val="002F5693"/>
    <w:rsid w:val="00300294"/>
    <w:rsid w:val="003018FD"/>
    <w:rsid w:val="0034413E"/>
    <w:rsid w:val="00351AD8"/>
    <w:rsid w:val="00351C86"/>
    <w:rsid w:val="00363CA9"/>
    <w:rsid w:val="00364740"/>
    <w:rsid w:val="00371A37"/>
    <w:rsid w:val="0038335C"/>
    <w:rsid w:val="00392EF2"/>
    <w:rsid w:val="00392FC7"/>
    <w:rsid w:val="003A1ADA"/>
    <w:rsid w:val="003A7000"/>
    <w:rsid w:val="003B5F26"/>
    <w:rsid w:val="003D4D95"/>
    <w:rsid w:val="003E2A98"/>
    <w:rsid w:val="003F4CF5"/>
    <w:rsid w:val="003F7F34"/>
    <w:rsid w:val="00432CC6"/>
    <w:rsid w:val="00434CDE"/>
    <w:rsid w:val="00441D98"/>
    <w:rsid w:val="004420B6"/>
    <w:rsid w:val="00487737"/>
    <w:rsid w:val="004A0700"/>
    <w:rsid w:val="004A33BC"/>
    <w:rsid w:val="004B5F82"/>
    <w:rsid w:val="004D7505"/>
    <w:rsid w:val="00504B3B"/>
    <w:rsid w:val="005144EE"/>
    <w:rsid w:val="0052081A"/>
    <w:rsid w:val="00521F7C"/>
    <w:rsid w:val="00522D10"/>
    <w:rsid w:val="0055063A"/>
    <w:rsid w:val="005545B4"/>
    <w:rsid w:val="00563EDC"/>
    <w:rsid w:val="00566892"/>
    <w:rsid w:val="00573DA0"/>
    <w:rsid w:val="00591DC3"/>
    <w:rsid w:val="00595C3B"/>
    <w:rsid w:val="005A046E"/>
    <w:rsid w:val="005A19F5"/>
    <w:rsid w:val="005A70C7"/>
    <w:rsid w:val="005B7018"/>
    <w:rsid w:val="005C34DD"/>
    <w:rsid w:val="005E0CAE"/>
    <w:rsid w:val="005E5A22"/>
    <w:rsid w:val="00607EFD"/>
    <w:rsid w:val="006136F1"/>
    <w:rsid w:val="00617BCF"/>
    <w:rsid w:val="00632325"/>
    <w:rsid w:val="00636535"/>
    <w:rsid w:val="00657D62"/>
    <w:rsid w:val="0067172B"/>
    <w:rsid w:val="00685986"/>
    <w:rsid w:val="00686643"/>
    <w:rsid w:val="006940A6"/>
    <w:rsid w:val="00696BB1"/>
    <w:rsid w:val="006C0062"/>
    <w:rsid w:val="006C20BB"/>
    <w:rsid w:val="006D22B8"/>
    <w:rsid w:val="006E450E"/>
    <w:rsid w:val="007124C0"/>
    <w:rsid w:val="00714FF1"/>
    <w:rsid w:val="0074579D"/>
    <w:rsid w:val="00746BED"/>
    <w:rsid w:val="0075536A"/>
    <w:rsid w:val="00762514"/>
    <w:rsid w:val="00765DA3"/>
    <w:rsid w:val="00775F1C"/>
    <w:rsid w:val="007A4F1F"/>
    <w:rsid w:val="007E4166"/>
    <w:rsid w:val="007F1A22"/>
    <w:rsid w:val="00802B1A"/>
    <w:rsid w:val="00810BB3"/>
    <w:rsid w:val="008506C8"/>
    <w:rsid w:val="008606D5"/>
    <w:rsid w:val="00861FDA"/>
    <w:rsid w:val="0087556A"/>
    <w:rsid w:val="00890E8D"/>
    <w:rsid w:val="008A372D"/>
    <w:rsid w:val="008A49A9"/>
    <w:rsid w:val="008B7DFD"/>
    <w:rsid w:val="008C6DBE"/>
    <w:rsid w:val="008C7F32"/>
    <w:rsid w:val="008D0C04"/>
    <w:rsid w:val="008D6564"/>
    <w:rsid w:val="008D792E"/>
    <w:rsid w:val="008E705D"/>
    <w:rsid w:val="008F1988"/>
    <w:rsid w:val="008F5767"/>
    <w:rsid w:val="00903DCE"/>
    <w:rsid w:val="00906DCE"/>
    <w:rsid w:val="00907E17"/>
    <w:rsid w:val="0094559C"/>
    <w:rsid w:val="00951129"/>
    <w:rsid w:val="0096107D"/>
    <w:rsid w:val="009639ED"/>
    <w:rsid w:val="00966F6A"/>
    <w:rsid w:val="009713E2"/>
    <w:rsid w:val="009C6A3B"/>
    <w:rsid w:val="009E41F5"/>
    <w:rsid w:val="00A1735C"/>
    <w:rsid w:val="00A275B0"/>
    <w:rsid w:val="00A30C8A"/>
    <w:rsid w:val="00A3123C"/>
    <w:rsid w:val="00A37D52"/>
    <w:rsid w:val="00A457D9"/>
    <w:rsid w:val="00A46C84"/>
    <w:rsid w:val="00A46DA9"/>
    <w:rsid w:val="00A5051E"/>
    <w:rsid w:val="00A575AD"/>
    <w:rsid w:val="00A66392"/>
    <w:rsid w:val="00A76492"/>
    <w:rsid w:val="00AB2E8E"/>
    <w:rsid w:val="00AB71DF"/>
    <w:rsid w:val="00AB7AD0"/>
    <w:rsid w:val="00AD59E8"/>
    <w:rsid w:val="00AD6CBA"/>
    <w:rsid w:val="00B07A02"/>
    <w:rsid w:val="00B307D4"/>
    <w:rsid w:val="00B31C75"/>
    <w:rsid w:val="00B52EAD"/>
    <w:rsid w:val="00B635D1"/>
    <w:rsid w:val="00B64A53"/>
    <w:rsid w:val="00B66513"/>
    <w:rsid w:val="00BA7555"/>
    <w:rsid w:val="00BD3ABD"/>
    <w:rsid w:val="00BF0685"/>
    <w:rsid w:val="00C05269"/>
    <w:rsid w:val="00C10515"/>
    <w:rsid w:val="00C14018"/>
    <w:rsid w:val="00C2510B"/>
    <w:rsid w:val="00C55C36"/>
    <w:rsid w:val="00CB5F6D"/>
    <w:rsid w:val="00CC4DF8"/>
    <w:rsid w:val="00CD07D8"/>
    <w:rsid w:val="00CD5C79"/>
    <w:rsid w:val="00CF7931"/>
    <w:rsid w:val="00D01B9C"/>
    <w:rsid w:val="00D02286"/>
    <w:rsid w:val="00D05D80"/>
    <w:rsid w:val="00D071B2"/>
    <w:rsid w:val="00D2230E"/>
    <w:rsid w:val="00D22F60"/>
    <w:rsid w:val="00D32862"/>
    <w:rsid w:val="00D33A43"/>
    <w:rsid w:val="00D455CA"/>
    <w:rsid w:val="00D60AFD"/>
    <w:rsid w:val="00D64920"/>
    <w:rsid w:val="00D65CD8"/>
    <w:rsid w:val="00D91F2A"/>
    <w:rsid w:val="00D978FA"/>
    <w:rsid w:val="00DA121A"/>
    <w:rsid w:val="00DA23FD"/>
    <w:rsid w:val="00DA246F"/>
    <w:rsid w:val="00DB4C6C"/>
    <w:rsid w:val="00DB7A97"/>
    <w:rsid w:val="00DC0E86"/>
    <w:rsid w:val="00DD7791"/>
    <w:rsid w:val="00DE12BC"/>
    <w:rsid w:val="00DE3131"/>
    <w:rsid w:val="00DF1542"/>
    <w:rsid w:val="00DF7D6F"/>
    <w:rsid w:val="00E02448"/>
    <w:rsid w:val="00E051F3"/>
    <w:rsid w:val="00E07967"/>
    <w:rsid w:val="00E1117D"/>
    <w:rsid w:val="00E145DB"/>
    <w:rsid w:val="00E349F5"/>
    <w:rsid w:val="00E3603C"/>
    <w:rsid w:val="00E425EC"/>
    <w:rsid w:val="00E4266E"/>
    <w:rsid w:val="00E43E96"/>
    <w:rsid w:val="00E46559"/>
    <w:rsid w:val="00E81A38"/>
    <w:rsid w:val="00ED26D8"/>
    <w:rsid w:val="00ED4E02"/>
    <w:rsid w:val="00EE61A9"/>
    <w:rsid w:val="00EF655E"/>
    <w:rsid w:val="00EF7CBE"/>
    <w:rsid w:val="00F01C44"/>
    <w:rsid w:val="00F4352C"/>
    <w:rsid w:val="00F570BA"/>
    <w:rsid w:val="00F6559A"/>
    <w:rsid w:val="00F6564E"/>
    <w:rsid w:val="00F77643"/>
    <w:rsid w:val="00F83DCC"/>
    <w:rsid w:val="00F90D41"/>
    <w:rsid w:val="00FB0177"/>
    <w:rsid w:val="00FC489A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6EEFDDC7-434F-43AB-8341-BCFFB7EA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D52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791"/>
    <w:pPr>
      <w:spacing w:line="180" w:lineRule="auto"/>
      <w:outlineLvl w:val="0"/>
    </w:pPr>
    <w:rPr>
      <w:rFonts w:asciiTheme="majorHAnsi" w:hAnsiTheme="majorHAnsi" w:cs="Arial"/>
      <w:b/>
      <w:caps/>
      <w:color w:val="4B00A0" w:themeColor="accent3" w:themeShade="80"/>
      <w:sz w:val="32"/>
      <w:szCs w:val="1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D7791"/>
    <w:pPr>
      <w:keepNext/>
      <w:keepLines/>
      <w:spacing w:after="120" w:line="240" w:lineRule="auto"/>
      <w:outlineLvl w:val="1"/>
    </w:pPr>
    <w:rPr>
      <w:rFonts w:eastAsiaTheme="majorEastAsia" w:cs="Arial"/>
      <w:b/>
      <w:bCs/>
      <w:color w:val="4B00A0" w:themeColor="accent3" w:themeShade="80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D33A43"/>
    <w:pPr>
      <w:keepNext/>
      <w:keepLines/>
      <w:spacing w:before="240" w:after="120" w:line="120" w:lineRule="auto"/>
      <w:outlineLvl w:val="2"/>
    </w:pPr>
    <w:rPr>
      <w:rFonts w:ascii="Playfair Display" w:eastAsiaTheme="majorEastAsia" w:hAnsi="Playfair Display" w:cs="Times New Roman (Headings CS)"/>
      <w:b/>
      <w:caps/>
      <w:color w:val="4B00A0" w:themeColor="accent3" w:themeShade="80"/>
      <w:sz w:val="32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D33A43"/>
    <w:pPr>
      <w:keepNext/>
      <w:keepLines/>
      <w:outlineLvl w:val="3"/>
    </w:pPr>
    <w:rPr>
      <w:rFonts w:ascii="Lato" w:eastAsiaTheme="majorEastAsia" w:hAnsi="Lato" w:cs="Times New Roman (Headings CS)"/>
      <w:b/>
      <w:color w:val="4B00A0" w:themeColor="accent3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05D80"/>
    <w:pPr>
      <w:spacing w:line="252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791"/>
    <w:rPr>
      <w:rFonts w:asciiTheme="majorHAnsi" w:eastAsiaTheme="minorHAnsi" w:hAnsiTheme="majorHAnsi" w:cs="Arial"/>
      <w:b/>
      <w:caps/>
      <w:color w:val="4B00A0" w:themeColor="accent3" w:themeShade="80"/>
      <w:kern w:val="2"/>
      <w:sz w:val="32"/>
      <w:szCs w:val="1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A37D52"/>
    <w:rPr>
      <w:rFonts w:eastAsiaTheme="majorEastAsia" w:cs="Arial"/>
      <w:b/>
      <w:bCs/>
      <w:color w:val="4B00A0" w:themeColor="accent3" w:themeShade="80"/>
      <w:kern w:val="2"/>
      <w:sz w:val="18"/>
      <w:szCs w:val="18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52"/>
    <w:rPr>
      <w:rFonts w:ascii="Playfair Display" w:eastAsiaTheme="majorEastAsia" w:hAnsi="Playfair Display" w:cs="Times New Roman (Headings CS)"/>
      <w:b/>
      <w:caps/>
      <w:color w:val="4B00A0" w:themeColor="accent3" w:themeShade="80"/>
      <w:kern w:val="2"/>
      <w:sz w:val="32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52"/>
    <w:rPr>
      <w:rFonts w:ascii="Lato" w:eastAsiaTheme="majorEastAsia" w:hAnsi="Lato" w:cs="Times New Roman (Headings CS)"/>
      <w:b/>
      <w:color w:val="4B00A0" w:themeColor="accent3" w:themeShade="80"/>
      <w:kern w:val="2"/>
      <w:sz w:val="18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52"/>
    <w:rPr>
      <w:rFonts w:ascii="Lato Light" w:eastAsiaTheme="minorHAnsi" w:hAnsi="Lato Light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52"/>
    <w:rPr>
      <w:rFonts w:ascii="Lato Light" w:eastAsiaTheme="majorEastAsia" w:hAnsi="Lato Light" w:cstheme="majorBidi"/>
      <w:i/>
      <w:iCs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52"/>
    <w:rPr>
      <w:rFonts w:ascii="Lato Light" w:eastAsiaTheme="majorEastAsia" w:hAnsi="Lato Light" w:cstheme="majorBidi"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52"/>
    <w:rPr>
      <w:rFonts w:ascii="Lato Light" w:eastAsiaTheme="majorEastAsia" w:hAnsi="Lato Light" w:cstheme="majorBidi"/>
      <w:i/>
      <w:iCs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52"/>
    <w:rPr>
      <w:rFonts w:ascii="Lato Light" w:eastAsiaTheme="majorEastAsia" w:hAnsi="Lato Light" w:cstheme="majorBidi"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7791"/>
    <w:rPr>
      <w:rFonts w:asciiTheme="majorHAnsi" w:eastAsiaTheme="majorEastAsia" w:hAnsiTheme="majorHAnsi" w:cstheme="majorBidi"/>
      <w:b/>
      <w:caps/>
      <w:color w:val="4B00A0" w:themeColor="accent3" w:themeShade="80"/>
      <w:spacing w:val="-10"/>
      <w:kern w:val="28"/>
      <w:sz w:val="140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D7791"/>
    <w:pPr>
      <w:spacing w:after="360" w:line="180" w:lineRule="auto"/>
    </w:pPr>
    <w:rPr>
      <w:rFonts w:asciiTheme="majorHAnsi" w:eastAsiaTheme="majorEastAsia" w:hAnsiTheme="majorHAnsi" w:cstheme="majorBidi"/>
      <w:b/>
      <w:caps/>
      <w:color w:val="4B00A0" w:themeColor="accent3" w:themeShade="80"/>
      <w:spacing w:val="-10"/>
      <w:kern w:val="28"/>
      <w:sz w:val="14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F0685"/>
    <w:rPr>
      <w:rFonts w:eastAsiaTheme="majorEastAsia" w:cs="Times New Roman (Headings CS)"/>
      <w:b/>
      <w:color w:val="4B00A0" w:themeColor="accent3" w:themeShade="80"/>
      <w:kern w:val="2"/>
      <w:sz w:val="32"/>
      <w:szCs w:val="32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685"/>
    <w:pPr>
      <w:numPr>
        <w:ilvl w:val="1"/>
      </w:numPr>
      <w:spacing w:before="360" w:after="0" w:line="240" w:lineRule="auto"/>
    </w:pPr>
    <w:rPr>
      <w:rFonts w:eastAsiaTheme="majorEastAsia" w:cs="Times New Roman (Headings CS)"/>
      <w:b/>
      <w:color w:val="4B00A0" w:themeColor="accent3" w:themeShade="80"/>
      <w:sz w:val="32"/>
      <w:szCs w:val="32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0627C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37D52"/>
    <w:rPr>
      <w:rFonts w:ascii="Lato Light" w:eastAsiaTheme="minorHAnsi" w:hAnsi="Lato Light" w:cs="Arial (Body CS)"/>
      <w:i/>
      <w:iCs/>
      <w:color w:val="FFFFFF" w:themeColor="text1" w:themeTint="BF"/>
      <w:kern w:val="2"/>
      <w:sz w:val="18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37D52"/>
    <w:rPr>
      <w:rFonts w:ascii="Lato Light" w:eastAsiaTheme="minorHAnsi" w:hAnsi="Lato Light" w:cs="Arial (Body CS)"/>
      <w:i/>
      <w:iCs/>
      <w:color w:val="00627C" w:themeColor="accent1" w:themeShade="BF"/>
      <w:kern w:val="2"/>
      <w:sz w:val="18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0627C" w:themeColor="accent1" w:themeShade="BF"/>
        <w:bottom w:val="single" w:sz="4" w:space="10" w:color="00627C" w:themeColor="accent1" w:themeShade="BF"/>
      </w:pBdr>
      <w:spacing w:before="360" w:after="360"/>
      <w:ind w:left="864" w:right="864"/>
      <w:jc w:val="center"/>
    </w:pPr>
    <w:rPr>
      <w:i/>
      <w:iCs/>
      <w:color w:val="00627C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0627C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7D52"/>
    <w:rPr>
      <w:rFonts w:ascii="Lato Light" w:eastAsiaTheme="minorHAnsi" w:hAnsi="Lato Light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7D52"/>
    <w:rPr>
      <w:rFonts w:ascii="Lato Light" w:eastAsiaTheme="minorHAnsi" w:hAnsi="Lato Light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semiHidden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Intro">
    <w:name w:val="Intro"/>
    <w:basedOn w:val="Normal"/>
    <w:qFormat/>
    <w:rsid w:val="00DD7791"/>
    <w:pPr>
      <w:spacing w:before="360" w:after="360" w:line="240" w:lineRule="auto"/>
    </w:pPr>
    <w:rPr>
      <w:sz w:val="24"/>
    </w:rPr>
  </w:style>
  <w:style w:type="paragraph" w:customStyle="1" w:styleId="Contact">
    <w:name w:val="Contact"/>
    <w:basedOn w:val="Normal"/>
    <w:qFormat/>
    <w:rsid w:val="003E2A98"/>
    <w:pPr>
      <w:spacing w:after="0" w:line="252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2.xml" /><Relationship Id="rId7" Type="http://schemas.openxmlformats.org/officeDocument/2006/relationships/settings" Target="setting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16" Type="http://schemas.openxmlformats.org/officeDocument/2006/relationships/fontTable" Target="fontTable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footer" Target="footer3.xml" /><Relationship Id="rId10" Type="http://schemas.openxmlformats.org/officeDocument/2006/relationships/endnotes" Target="endnotes.xml" /><Relationship Id="rId9" Type="http://schemas.openxmlformats.org/officeDocument/2006/relationships/footnotes" Target="footnotes.xml" /><Relationship Id="rId14" Type="http://schemas.openxmlformats.org/officeDocument/2006/relationships/header" Target="header2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Phoebe_3">
  <a:themeElements>
    <a:clrScheme name="Phoebe_3">
      <a:dk1>
        <a:srgbClr val="FFFFFF"/>
      </a:dk1>
      <a:lt1>
        <a:srgbClr val="000000"/>
      </a:lt1>
      <a:dk2>
        <a:srgbClr val="F7F2EE"/>
      </a:dk2>
      <a:lt2>
        <a:srgbClr val="343C4B"/>
      </a:lt2>
      <a:accent1>
        <a:srgbClr val="0083A6"/>
      </a:accent1>
      <a:accent2>
        <a:srgbClr val="003F80"/>
      </a:accent2>
      <a:accent3>
        <a:srgbClr val="9B40FF"/>
      </a:accent3>
      <a:accent4>
        <a:srgbClr val="670080"/>
      </a:accent4>
      <a:accent5>
        <a:srgbClr val="80005E"/>
      </a:accent5>
      <a:accent6>
        <a:srgbClr val="FF6140"/>
      </a:accent6>
      <a:hlink>
        <a:srgbClr val="467886"/>
      </a:hlink>
      <a:folHlink>
        <a:srgbClr val="96607D"/>
      </a:folHlink>
    </a:clrScheme>
    <a:fontScheme name="Custom 33">
      <a:majorFont>
        <a:latin typeface="Playfair Display"/>
        <a:ea typeface=""/>
        <a:cs typeface=""/>
      </a:majorFont>
      <a:minorFont>
        <a:latin typeface="Lat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3" id="{9EE74A72-B514-A64A-B3CD-F30517AAB2D7}" vid="{5463D891-D3D9-B048-ADE9-24700422D8B5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Simple-geometric_One-page-business-proposal_wac_KO_V4</Template>
  <TotalTime>0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2025-05-15T22:14:00Z</cp:lastPrinted>
  <dcterms:created xsi:type="dcterms:W3CDTF">2025-06-04T17:00:00Z</dcterms:created>
  <dcterms:modified xsi:type="dcterms:W3CDTF">2025-06-04T17:00:00Z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