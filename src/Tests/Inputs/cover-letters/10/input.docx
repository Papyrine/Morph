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5DD" w:rsidP="009F45DD" w:rsidRDefault="009F45DD" w14:paraId="4CD1244C" w14:textId="2CBD811A">
      <w:pPr>
        <w:pStyle w:val="Graphicsanchor"/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024"/>
        <w:gridCol w:w="1512"/>
        <w:gridCol w:w="4536"/>
      </w:tblGrid>
      <w:tr w:rsidRPr="009F45DD" w:rsidR="00CF297B" w:rsidTr="009F45DD" w14:paraId="6195ECBA" w14:textId="77777777">
        <w:trPr>
          <w:trHeight w:val="2070"/>
        </w:trPr>
        <w:tc>
          <w:tcPr>
            <w:tcW w:w="4536" w:type="dxa"/>
            <w:gridSpan w:val="2"/>
            <w:shd w:val="clear" w:color="auto" w:fill="auto"/>
            <w:vAlign w:val="center"/>
          </w:tcPr>
          <w:p w:rsidRPr="00890BE5" w:rsidR="00CF297B" w:rsidP="009F45DD" w:rsidRDefault="009F45DD" w14:paraId="6CA20F40" w14:textId="4E7EA770">
            <w:pPr>
              <w:pStyle w:val="Graphicsanchor"/>
            </w:pPr>
            <w:r w:rsidRPr="00CF297B">
              <mc:AlternateContent>
                <mc:Choice Requires="wps">
                  <w:drawing>
                    <wp:inline distT="0" distB="0" distL="0" distR="0" wp14:anchorId="6BEA6281" wp14:editId="66834607">
                      <wp:extent cx="1322363" cy="1322363"/>
                      <wp:effectExtent l="0" t="0" r="0" b="0"/>
                      <wp:docPr id="49" name="Graphic 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502193-DDBA-E76B-7702-2827918057BD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363" cy="1322363"/>
                              </a:xfrm>
                              <a:custGeom>
                                <a:avLst/>
                                <a:gdLst>
                                  <a:gd name="connsiteX0" fmla="*/ 0 w 2247900"/>
                                  <a:gd name="connsiteY0" fmla="*/ 2247901 h 2247900"/>
                                  <a:gd name="connsiteX1" fmla="*/ 0 w 2247900"/>
                                  <a:gd name="connsiteY1" fmla="*/ 1 h 2247900"/>
                                  <a:gd name="connsiteX2" fmla="*/ 749000 w 2247900"/>
                                  <a:gd name="connsiteY2" fmla="*/ 1123951 h 2247900"/>
                                  <a:gd name="connsiteX3" fmla="*/ 0 w 2247900"/>
                                  <a:gd name="connsiteY3" fmla="*/ 2247901 h 2247900"/>
                                  <a:gd name="connsiteX4" fmla="*/ 1498454 w 2247900"/>
                                  <a:gd name="connsiteY4" fmla="*/ 1123951 h 2247900"/>
                                  <a:gd name="connsiteX5" fmla="*/ 749450 w 2247900"/>
                                  <a:gd name="connsiteY5" fmla="*/ 0 h 2247900"/>
                                  <a:gd name="connsiteX6" fmla="*/ 749450 w 2247900"/>
                                  <a:gd name="connsiteY6" fmla="*/ 2247901 h 2247900"/>
                                  <a:gd name="connsiteX7" fmla="*/ 1498454 w 2247900"/>
                                  <a:gd name="connsiteY7" fmla="*/ 1123951 h 2247900"/>
                                  <a:gd name="connsiteX8" fmla="*/ 1498454 w 2247900"/>
                                  <a:gd name="connsiteY8" fmla="*/ 1123951 h 2247900"/>
                                  <a:gd name="connsiteX9" fmla="*/ 2247900 w 2247900"/>
                                  <a:gd name="connsiteY9" fmla="*/ 1123951 h 2247900"/>
                                  <a:gd name="connsiteX10" fmla="*/ 1498902 w 2247900"/>
                                  <a:gd name="connsiteY10" fmla="*/ 0 h 2247900"/>
                                  <a:gd name="connsiteX11" fmla="*/ 1498902 w 2247900"/>
                                  <a:gd name="connsiteY11" fmla="*/ 2247901 h 2247900"/>
                                  <a:gd name="connsiteX12" fmla="*/ 2247900 w 2247900"/>
                                  <a:gd name="connsiteY12" fmla="*/ 1123951 h 2247900"/>
                                  <a:gd name="connsiteX13" fmla="*/ 2247900 w 2247900"/>
                                  <a:gd name="connsiteY13" fmla="*/ 1123951 h 22479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2247900" h="2247900">
                                    <a:moveTo>
                                      <a:pt x="0" y="2247901"/>
                                    </a:moveTo>
                                    <a:lnTo>
                                      <a:pt x="0" y="1"/>
                                    </a:lnTo>
                                    <a:cubicBezTo>
                                      <a:pt x="299350" y="1"/>
                                      <a:pt x="749000" y="503211"/>
                                      <a:pt x="749000" y="1123951"/>
                                    </a:cubicBezTo>
                                    <a:cubicBezTo>
                                      <a:pt x="749000" y="1744695"/>
                                      <a:pt x="299350" y="2247901"/>
                                      <a:pt x="0" y="2247901"/>
                                    </a:cubicBezTo>
                                    <a:close/>
                                    <a:moveTo>
                                      <a:pt x="1498454" y="1123951"/>
                                    </a:moveTo>
                                    <a:cubicBezTo>
                                      <a:pt x="1498454" y="503210"/>
                                      <a:pt x="1048798" y="0"/>
                                      <a:pt x="749450" y="0"/>
                                    </a:cubicBezTo>
                                    <a:lnTo>
                                      <a:pt x="749450" y="2247901"/>
                                    </a:lnTo>
                                    <a:cubicBezTo>
                                      <a:pt x="1048798" y="2247901"/>
                                      <a:pt x="1498454" y="1744686"/>
                                      <a:pt x="1498454" y="1123951"/>
                                    </a:cubicBezTo>
                                    <a:lnTo>
                                      <a:pt x="1498454" y="1123951"/>
                                    </a:lnTo>
                                    <a:close/>
                                    <a:moveTo>
                                      <a:pt x="2247900" y="1123951"/>
                                    </a:moveTo>
                                    <a:cubicBezTo>
                                      <a:pt x="2247900" y="503210"/>
                                      <a:pt x="1798244" y="0"/>
                                      <a:pt x="1498902" y="0"/>
                                    </a:cubicBezTo>
                                    <a:lnTo>
                                      <a:pt x="1498902" y="2247901"/>
                                    </a:lnTo>
                                    <a:cubicBezTo>
                                      <a:pt x="1798244" y="2247901"/>
                                      <a:pt x="2247900" y="1744686"/>
                                      <a:pt x="2247900" y="1123951"/>
                                    </a:cubicBezTo>
                                    <a:lnTo>
                                      <a:pt x="2247900" y="11239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47" style="width:104.1pt;height:10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coordsize="2247900,2247900" o:spid="_x0000_s1026" fillcolor="#f1e78f [1301]" stroked="f" strokeweight="0" path="m,2247901l,1v299350,,749000,503210,749000,1123950c749000,1744695,299350,2247901,,2247901xm1498454,1123951c1498454,503210,1048798,,749450,r,2247901c1048798,2247901,1498454,1744686,1498454,1123951r,xm2247900,1123951c2247900,503210,1798244,,1498902,r,2247901c1798244,2247901,2247900,1744686,2247900,1123951r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" w14:anchorId="2CF94310">
                      <v:stroke joinstyle="miter"/>
                      <v:path arrowok="t" o:connecttype="custom" o:connectlocs="0,1322364;0,1;440611,661182;0,1322364;881489,661182;440876,0;440876,1322364;881489,661182;881489,661182;1322363,661182;881753,0;881753,1322364;1322363,661182;1322363,661182" o:connectangles="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536" w:type="dxa"/>
            <w:shd w:val="clear" w:color="auto" w:fill="auto"/>
            <w:vAlign w:val="bottom"/>
          </w:tcPr>
          <w:p w:rsidRPr="009F45DD" w:rsidR="00014E5F" w:rsidP="009F45DD" w:rsidRDefault="009F45DD" w14:paraId="1B0756D4" w14:textId="71A22B08">
            <w:pPr>
              <w:pStyle w:val="Heading1"/>
            </w:pPr>
            <w:r w:rsidRPr="009F45DD">
              <w:t>Contoso</w:t>
            </w:r>
          </w:p>
          <w:p w:rsidRPr="009F45DD" w:rsidR="00014E5F" w:rsidP="009F45DD" w:rsidRDefault="00014E5F" w14:paraId="38AFD782" w14:textId="0B646563">
            <w:pPr>
              <w:pStyle w:val="Heading1"/>
            </w:pPr>
            <w:r w:rsidRPr="009F45DD">
              <w:t>89 Pacific Ave</w:t>
            </w:r>
          </w:p>
          <w:p w:rsidRPr="009F45DD" w:rsidR="00014E5F" w:rsidP="009F45DD" w:rsidRDefault="00014E5F" w14:paraId="77F81A47" w14:textId="673B1044">
            <w:pPr>
              <w:pStyle w:val="Heading1"/>
            </w:pPr>
            <w:r w:rsidRPr="009F45DD">
              <w:t>San Francisco, CA 87654</w:t>
            </w:r>
          </w:p>
          <w:p w:rsidRPr="009F45DD" w:rsidR="00014E5F" w:rsidP="009F45DD" w:rsidRDefault="00014E5F" w14:paraId="039AB599" w14:textId="3E5C15D8">
            <w:pPr>
              <w:pStyle w:val="Heading1"/>
            </w:pPr>
          </w:p>
          <w:p w:rsidRPr="009F45DD" w:rsidR="00014E5F" w:rsidP="009F45DD" w:rsidRDefault="00014E5F" w14:paraId="613552FF" w14:textId="1D6DCCF0">
            <w:pPr>
              <w:pStyle w:val="Heading1"/>
            </w:pPr>
            <w:r w:rsidRPr="009F45DD">
              <w:t>305.555.0135</w:t>
            </w:r>
          </w:p>
          <w:p w:rsidRPr="009F45DD" w:rsidR="00014E5F" w:rsidP="009F45DD" w:rsidRDefault="00014E5F" w14:paraId="55BDE51D" w14:textId="77777777">
            <w:pPr>
              <w:pStyle w:val="Heading1"/>
            </w:pPr>
            <w:r w:rsidRPr="009F45DD">
              <w:t>sara@contoso.com</w:t>
            </w:r>
          </w:p>
          <w:p w:rsidRPr="009F45DD" w:rsidR="00CF297B" w:rsidP="009F45DD" w:rsidRDefault="00014E5F" w14:paraId="2A718F5F" w14:textId="44439534">
            <w:pPr>
              <w:pStyle w:val="Heading1"/>
            </w:pPr>
            <w:r w:rsidRPr="009F45DD">
              <w:t>www.contoso.com</w:t>
            </w:r>
          </w:p>
        </w:tc>
      </w:tr>
      <w:tr w:rsidRPr="00B67F0C" w:rsidR="00500950" w:rsidTr="009F45DD" w14:paraId="18EB74F1" w14:textId="77777777">
        <w:trPr>
          <w:trHeight w:val="1584"/>
        </w:trPr>
        <w:tc>
          <w:tcPr>
            <w:tcW w:w="9072" w:type="dxa"/>
            <w:gridSpan w:val="3"/>
            <w:shd w:val="clear" w:color="auto" w:fill="auto"/>
            <w:vAlign w:val="center"/>
          </w:tcPr>
          <w:p w:rsidRPr="00890BE5" w:rsidR="00500950" w:rsidP="009F45DD" w:rsidRDefault="00500950" w14:paraId="6620F1DC" w14:textId="6FDF0D12"/>
        </w:tc>
      </w:tr>
      <w:tr w:rsidRPr="00B67F0C" w:rsidR="00500950" w:rsidTr="009F45DD" w14:paraId="6AA13FD6" w14:textId="77777777">
        <w:trPr>
          <w:trHeight w:val="9000"/>
        </w:trPr>
        <w:tc>
          <w:tcPr>
            <w:tcW w:w="3024" w:type="dxa"/>
            <w:shd w:val="clear" w:color="auto" w:fill="auto"/>
            <w:tcMar>
              <w:right w:w="720" w:type="dxa"/>
            </w:tcMar>
          </w:tcPr>
          <w:p w:rsidRPr="00CF297B" w:rsidR="00500950" w:rsidP="009F45DD" w:rsidRDefault="00500950" w14:paraId="4BD3A5BB" w14:textId="319158F9">
            <w:pPr>
              <w:pStyle w:val="Date"/>
            </w:pPr>
            <w:r w:rsidRPr="00CF297B">
              <w:t>10 April 20XX</w:t>
            </w:r>
          </w:p>
          <w:p w:rsidRPr="009F45DD" w:rsidR="00500950" w:rsidP="009F45DD" w:rsidRDefault="002C431F" w14:paraId="16AB0068" w14:textId="1CE3609A">
            <w:pPr>
              <w:pStyle w:val="Heading2"/>
            </w:pPr>
            <w:r w:rsidRPr="009F45DD">
              <w:t>Adatum Corp.</w:t>
            </w:r>
          </w:p>
          <w:p w:rsidRPr="009F45DD" w:rsidR="002C431F" w:rsidP="009F45DD" w:rsidRDefault="002C431F" w14:paraId="75964EAD" w14:textId="53835D42">
            <w:pPr>
              <w:pStyle w:val="Heading2"/>
            </w:pPr>
            <w:r w:rsidRPr="009F45DD">
              <w:t>210 Stars Ave.</w:t>
            </w:r>
          </w:p>
          <w:p w:rsidRPr="009F45DD" w:rsidR="002C431F" w:rsidP="009F45DD" w:rsidRDefault="002C431F" w14:paraId="4588B7BC" w14:textId="042FA3AA">
            <w:pPr>
              <w:pStyle w:val="Heading2"/>
            </w:pPr>
            <w:r w:rsidRPr="009F45DD">
              <w:t>Berkeley, CA 76543</w:t>
            </w:r>
          </w:p>
          <w:p w:rsidRPr="00890BE5" w:rsidR="00500950" w:rsidP="009F45DD" w:rsidRDefault="00500950" w14:paraId="43C4296D" w14:textId="77777777"/>
        </w:tc>
        <w:tc>
          <w:tcPr>
            <w:tcW w:w="6048" w:type="dxa"/>
            <w:gridSpan w:val="2"/>
            <w:shd w:val="clear" w:color="auto" w:fill="auto"/>
          </w:tcPr>
          <w:p w:rsidRPr="00B96B4D" w:rsidR="002C431F" w:rsidP="009F45DD" w:rsidRDefault="009F45DD" w14:paraId="5C84E092" w14:textId="7E5E4E64">
            <w:pPr>
              <w:pStyle w:val="Title"/>
            </w:pPr>
            <w:r w:rsidRPr="009F45DD">
              <w:t>Dear Iris Lepek,</w:t>
            </w:r>
          </w:p>
          <w:p w:rsidRPr="00615018" w:rsidR="002C431F" w:rsidP="009F45DD" w:rsidRDefault="002C431F" w14:paraId="70A82CDC" w14:textId="77777777">
            <w:r>
              <w:t>I truly appreciate the opportunity to interview and learn more about the team. It was great to discuss the company’s culture and how the role plays a key part in its ongoing success. The conversation left me even more excited about the possibility of joining such a dynamic and forward-thinking group.</w:t>
            </w:r>
            <w:r>
              <w:br/>
            </w:r>
            <w:r>
              <w:br/>
              <w:t>The emphasis on collaboration and continuous growth stood out to me, and it’s clear the team fosters an environment where new ideas and innovation thrive. I enjoyed learning about the company’s approach to problem-solving and how it values diverse perspectives to drive meaningful results.</w:t>
            </w:r>
            <w:r>
              <w:br/>
            </w:r>
            <w:r>
              <w:br/>
              <w:t>Thank you again for your time and for sharing such valuable insights. I look forward to what’s ahead and am happy to provide any additional information if needed. I appreciate the opportunity to be considered and hope to contribute to the team in the future.</w:t>
            </w:r>
          </w:p>
          <w:p w:rsidRPr="00615018" w:rsidR="002C431F" w:rsidP="009F45DD" w:rsidRDefault="009F45DD" w14:paraId="7ECDDC5E" w14:textId="47AA9202">
            <w:pPr>
              <w:pStyle w:val="Closing"/>
            </w:pPr>
            <w:r w:rsidRPr="009F45DD">
              <w:t>Warm regards,</w:t>
            </w:r>
          </w:p>
          <w:p w:rsidRPr="00890BE5" w:rsidR="00500950" w:rsidP="009F45DD" w:rsidRDefault="002C431F" w14:paraId="5776261E" w14:textId="30B08A58">
            <w:r>
              <w:t>Sara Steale</w:t>
            </w:r>
          </w:p>
        </w:tc>
      </w:tr>
    </w:tbl>
    <w:p w:rsidR="00E82DE2" w:rsidP="005A409A" w:rsidRDefault="00E82DE2" w14:paraId="1BACBDB1" w14:textId="77777777"/>
    <w:sectPr w:rsidR="00E82DE2" w:rsidSect="009F45DD">
      <w:headerReference w:type="default" r:id="rId9"/>
      <w:type w:val="continuous"/>
      <w:pgSz w:w="12240" w:h="15840" w:code="1"/>
      <w:pgMar w:top="1008" w:right="1584" w:bottom="720" w:left="1584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90B7" w14:textId="77777777" w:rsidR="00652EB2" w:rsidRDefault="00652EB2" w:rsidP="002F242C">
      <w:r>
        <w:separator/>
      </w:r>
    </w:p>
  </w:endnote>
  <w:endnote w:type="continuationSeparator" w:id="0">
    <w:p w14:paraId="54A47238" w14:textId="77777777" w:rsidR="00652EB2" w:rsidRDefault="00652EB2" w:rsidP="002F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91D0" w14:textId="77777777" w:rsidR="00652EB2" w:rsidRDefault="00652EB2" w:rsidP="002F242C">
      <w:r>
        <w:separator/>
      </w:r>
    </w:p>
  </w:footnote>
  <w:footnote w:type="continuationSeparator" w:id="0">
    <w:p w14:paraId="3117A79E" w14:textId="77777777" w:rsidR="00652EB2" w:rsidRDefault="00652EB2" w:rsidP="002F2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449A" w14:textId="21F59BA0" w:rsidR="00340881" w:rsidRDefault="00340881">
    <w:pPr>
      <w:pStyle w:val="Header"/>
    </w:pPr>
    <w:r>
      <mc:AlternateContent>
        <mc:Choice Requires="wpg">
          <w:drawing>
            <wp:anchor distT="0" distB="0" distL="114300" distR="114300" simplePos="0" relativeHeight="251659264" behindDoc="1" locked="1" layoutInCell="1" allowOverlap="1" wp14:anchorId="66601BEB" wp14:editId="655BC5E5">
              <wp:simplePos x="0" y="0"/>
              <wp:positionH relativeFrom="column">
                <wp:posOffset>-1005840</wp:posOffset>
              </wp:positionH>
              <wp:positionV relativeFrom="paragraph">
                <wp:posOffset>0</wp:posOffset>
              </wp:positionV>
              <wp:extent cx="7772400" cy="10058400"/>
              <wp:effectExtent l="0" t="0" r="0" b="0"/>
              <wp:wrapNone/>
              <wp:docPr id="304013031" name="Group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5283"/>
                      </a:xfrm>
                    </wpg:grpSpPr>
                    <wps:wsp>
                      <wps:cNvPr id="874519307" name="Rectangle 15"/>
                      <wps:cNvSpPr/>
                      <wps:spPr>
                        <a:xfrm>
                          <a:off x="0" y="1905000"/>
                          <a:ext cx="7772400" cy="815028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10000"/>
                          </a:schemeClr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67834" name="Rectangle 15"/>
                      <wps:cNvSpPr/>
                      <wps:spPr>
                        <a:xfrm>
                          <a:off x="0" y="0"/>
                          <a:ext cx="7772400" cy="27355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C1F212" id="Group 4" o:spid="_x0000_s1026" alt="&quot;&quot;" style="position:absolute;margin-left:-79.2pt;margin-top:0;width:612pt;height:11in;z-index:-251657216;mso-height-relative:margin" coordsize="77724,100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">
              <v:rect id="Rectangle 15" o:spid="_x0000_s1027" style="position:absolute;top:19050;width:77724;height:81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" fillcolor="#e5d4bc [3208]" stroked="f" strokeweight="2pt">
                <v:fill opacity="6682f"/>
                <v:stroke miterlimit="4"/>
                <v:textbox inset="3pt,3pt,3pt,3pt"/>
              </v:rect>
              <v:rect id="Rectangle 15" o:spid="_x0000_s1028" style="position:absolute;width:77724;height:27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" fillcolor="#272727 [2749]" stroked="f" strokeweight="2pt">
                <v:stroke miterlimit="4"/>
                <v:textbox inset="3pt,3pt,3pt,3pt"/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DD"/>
    <w:rsid w:val="00014E5F"/>
    <w:rsid w:val="00036E4C"/>
    <w:rsid w:val="00040A58"/>
    <w:rsid w:val="0006350F"/>
    <w:rsid w:val="000803CC"/>
    <w:rsid w:val="00126896"/>
    <w:rsid w:val="00146E3D"/>
    <w:rsid w:val="001D0A25"/>
    <w:rsid w:val="00215C4E"/>
    <w:rsid w:val="00220357"/>
    <w:rsid w:val="0026740D"/>
    <w:rsid w:val="002735FC"/>
    <w:rsid w:val="002944FF"/>
    <w:rsid w:val="002C431F"/>
    <w:rsid w:val="002F242C"/>
    <w:rsid w:val="00321217"/>
    <w:rsid w:val="00340881"/>
    <w:rsid w:val="004155B3"/>
    <w:rsid w:val="00437311"/>
    <w:rsid w:val="004500F3"/>
    <w:rsid w:val="004E4D86"/>
    <w:rsid w:val="004F0302"/>
    <w:rsid w:val="00500950"/>
    <w:rsid w:val="00563B4E"/>
    <w:rsid w:val="005A409A"/>
    <w:rsid w:val="006153B5"/>
    <w:rsid w:val="00640FB0"/>
    <w:rsid w:val="00652EB2"/>
    <w:rsid w:val="006722D3"/>
    <w:rsid w:val="00673DA0"/>
    <w:rsid w:val="007620F8"/>
    <w:rsid w:val="007A689C"/>
    <w:rsid w:val="007B0970"/>
    <w:rsid w:val="007D32AE"/>
    <w:rsid w:val="007E38B1"/>
    <w:rsid w:val="00817FE1"/>
    <w:rsid w:val="00821FCC"/>
    <w:rsid w:val="00861568"/>
    <w:rsid w:val="00873701"/>
    <w:rsid w:val="008739A7"/>
    <w:rsid w:val="00890BE5"/>
    <w:rsid w:val="008E2DAF"/>
    <w:rsid w:val="009043FA"/>
    <w:rsid w:val="009B567D"/>
    <w:rsid w:val="009C6B02"/>
    <w:rsid w:val="009E74B7"/>
    <w:rsid w:val="009F45DD"/>
    <w:rsid w:val="00A074F1"/>
    <w:rsid w:val="00A136A8"/>
    <w:rsid w:val="00A54F10"/>
    <w:rsid w:val="00A63A11"/>
    <w:rsid w:val="00A70C3D"/>
    <w:rsid w:val="00A77EF0"/>
    <w:rsid w:val="00AB62FD"/>
    <w:rsid w:val="00B15A9B"/>
    <w:rsid w:val="00B37114"/>
    <w:rsid w:val="00B67F0C"/>
    <w:rsid w:val="00BC3BFC"/>
    <w:rsid w:val="00BC6050"/>
    <w:rsid w:val="00BE3E8A"/>
    <w:rsid w:val="00BF30B2"/>
    <w:rsid w:val="00C03B39"/>
    <w:rsid w:val="00C03C36"/>
    <w:rsid w:val="00C574AD"/>
    <w:rsid w:val="00CF297B"/>
    <w:rsid w:val="00D1437E"/>
    <w:rsid w:val="00D46786"/>
    <w:rsid w:val="00D66F59"/>
    <w:rsid w:val="00D86BDD"/>
    <w:rsid w:val="00DA4CB0"/>
    <w:rsid w:val="00DC4122"/>
    <w:rsid w:val="00DC41E9"/>
    <w:rsid w:val="00E12E06"/>
    <w:rsid w:val="00E24961"/>
    <w:rsid w:val="00E2767D"/>
    <w:rsid w:val="00E82DE2"/>
    <w:rsid w:val="00EF4524"/>
    <w:rsid w:val="00F03C75"/>
    <w:rsid w:val="00F26722"/>
    <w:rsid w:val="00F33707"/>
    <w:rsid w:val="00F3553A"/>
    <w:rsid w:val="00F42F5B"/>
    <w:rsid w:val="00F62819"/>
    <w:rsid w:val="00F8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2B461F"/>
  <w14:defaultImageDpi w14:val="96"/>
  <w15:docId w15:val="{6B1CFFCC-48B7-46BA-B761-75BBF708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45D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DD"/>
    <w:pPr>
      <w:spacing w:after="0"/>
      <w:jc w:val="right"/>
      <w:outlineLvl w:val="0"/>
    </w:pPr>
    <w:rPr>
      <w:rFonts w:eastAsiaTheme="minorHAnsi" w:cstheme="minorBidi"/>
      <w:b/>
      <w:color w:val="FFFFFF" w:themeColor="background1"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45DD"/>
    <w:pPr>
      <w:pBdr>
        <w:top w:val="single" w:sz="12" w:space="18" w:color="404040" w:themeColor="text1" w:themeTint="BF"/>
      </w:pBdr>
      <w:spacing w:after="0" w:line="288" w:lineRule="auto"/>
      <w:outlineLvl w:val="1"/>
    </w:pPr>
    <w:rPr>
      <w:rFonts w:cs="Arial"/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2735FC"/>
  </w:style>
  <w:style w:type="character" w:customStyle="1" w:styleId="BodyTextChar">
    <w:name w:val="Body Text Char"/>
    <w:basedOn w:val="DefaultParagraphFont"/>
    <w:link w:val="BodyText"/>
    <w:uiPriority w:val="1"/>
    <w:semiHidden/>
    <w:rsid w:val="00640FB0"/>
    <w:rPr>
      <w:color w:val="000000" w:themeColor="text1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0803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242C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803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242C"/>
    <w:rPr>
      <w:rFonts w:ascii="Georgia" w:hAnsi="Georgia" w:cs="Georgia"/>
      <w:sz w:val="22"/>
      <w:szCs w:val="22"/>
    </w:rPr>
  </w:style>
  <w:style w:type="paragraph" w:customStyle="1" w:styleId="Information">
    <w:name w:val="Information"/>
    <w:basedOn w:val="BodyText"/>
    <w:uiPriority w:val="13"/>
    <w:semiHidden/>
    <w:qFormat/>
    <w:rsid w:val="00A136A8"/>
    <w:pPr>
      <w:kinsoku w:val="0"/>
      <w:overflowPunct w:val="0"/>
      <w:spacing w:before="360" w:after="0"/>
      <w:contextualSpacing/>
    </w:pPr>
    <w:rPr>
      <w:rFonts w:cs="Arial"/>
      <w:szCs w:val="20"/>
    </w:rPr>
  </w:style>
  <w:style w:type="table" w:styleId="TableGrid">
    <w:name w:val="Table Grid"/>
    <w:basedOn w:val="TableNormal"/>
    <w:uiPriority w:val="39"/>
    <w:rsid w:val="00080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F45DD"/>
    <w:pPr>
      <w:kinsoku w:val="0"/>
      <w:overflowPunct w:val="0"/>
      <w:spacing w:before="480" w:after="360"/>
    </w:pPr>
    <w:rPr>
      <w:rFonts w:asciiTheme="majorHAnsi" w:hAnsiTheme="majorHAnsi" w:cs="Arial"/>
      <w:b/>
      <w:color w:val="001C36" w:themeColor="accent1"/>
      <w:sz w:val="2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DD"/>
    <w:rPr>
      <w:rFonts w:asciiTheme="majorHAnsi" w:hAnsiTheme="majorHAnsi" w:cs="Arial"/>
      <w:b/>
      <w:color w:val="001C36" w:themeColor="accent1"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2F242C"/>
    <w:rPr>
      <w:color w:val="808080"/>
    </w:rPr>
  </w:style>
  <w:style w:type="paragraph" w:customStyle="1" w:styleId="Graphicsanchor">
    <w:name w:val="Graphics anchor"/>
    <w:basedOn w:val="Normal"/>
    <w:uiPriority w:val="1"/>
    <w:qFormat/>
    <w:rsid w:val="009F45DD"/>
    <w:pPr>
      <w:spacing w:after="0"/>
    </w:pPr>
    <w:rPr>
      <w:noProof/>
    </w:rPr>
  </w:style>
  <w:style w:type="paragraph" w:styleId="Closing">
    <w:name w:val="Closing"/>
    <w:basedOn w:val="Normal"/>
    <w:next w:val="Signature"/>
    <w:link w:val="ClosingChar"/>
    <w:uiPriority w:val="6"/>
    <w:qFormat/>
    <w:rsid w:val="002C431F"/>
    <w:pPr>
      <w:spacing w:after="1040"/>
    </w:pPr>
    <w:rPr>
      <w:rFonts w:eastAsiaTheme="minorHAnsi" w:cstheme="minorBidi"/>
    </w:rPr>
  </w:style>
  <w:style w:type="character" w:customStyle="1" w:styleId="ClosingChar">
    <w:name w:val="Closing Char"/>
    <w:basedOn w:val="DefaultParagraphFont"/>
    <w:link w:val="Closing"/>
    <w:uiPriority w:val="6"/>
    <w:rsid w:val="002C431F"/>
    <w:rPr>
      <w:rFonts w:ascii="Bahnschrift" w:eastAsiaTheme="minorHAnsi" w:hAnsi="Bahnschrift" w:cstheme="minorBidi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F242C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F242C"/>
  </w:style>
  <w:style w:type="paragraph" w:styleId="NoSpacing">
    <w:name w:val="No Spacing"/>
    <w:uiPriority w:val="1"/>
    <w:semiHidden/>
    <w:rsid w:val="002F242C"/>
    <w:pPr>
      <w:widowControl w:val="0"/>
      <w:autoSpaceDE w:val="0"/>
      <w:autoSpaceDN w:val="0"/>
      <w:adjustRightInd w:val="0"/>
    </w:pPr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12"/>
    <w:qFormat/>
    <w:rsid w:val="007D32AE"/>
    <w:pPr>
      <w:spacing w:before="480" w:after="400"/>
    </w:pPr>
    <w:rPr>
      <w:b/>
      <w:sz w:val="24"/>
    </w:rPr>
  </w:style>
  <w:style w:type="character" w:customStyle="1" w:styleId="DateChar">
    <w:name w:val="Date Char"/>
    <w:basedOn w:val="DefaultParagraphFont"/>
    <w:link w:val="Date"/>
    <w:uiPriority w:val="12"/>
    <w:rsid w:val="007D32AE"/>
    <w:rPr>
      <w:rFonts w:ascii="Bahnschrift" w:hAnsi="Bahnschrift"/>
      <w:b/>
      <w:color w:val="000000" w:themeColor="text1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3F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FA"/>
    <w:rPr>
      <w:rFonts w:ascii="Segoe UI" w:hAnsi="Segoe UI" w:cs="Segoe UI"/>
      <w:color w:val="000000" w:themeColor="tex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73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9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45DD"/>
    <w:rPr>
      <w:rFonts w:eastAsiaTheme="minorHAnsi" w:cstheme="minorBidi"/>
      <w:b/>
      <w:color w:val="FFFFFF" w:themeColor="background1"/>
      <w:sz w:val="18"/>
      <w:szCs w:val="18"/>
    </w:rPr>
  </w:style>
  <w:style w:type="paragraph" w:customStyle="1" w:styleId="ContactName">
    <w:name w:val="Contact Name"/>
    <w:basedOn w:val="Normal"/>
    <w:uiPriority w:val="1"/>
    <w:semiHidden/>
    <w:rsid w:val="009F45DD"/>
    <w:pPr>
      <w:pBdr>
        <w:top w:val="single" w:sz="12" w:space="18" w:color="404040" w:themeColor="text1" w:themeTint="BF"/>
      </w:pBdr>
      <w:spacing w:after="0" w:line="288" w:lineRule="auto"/>
    </w:pPr>
    <w:rPr>
      <w:rFonts w:cs="Arial"/>
      <w:b/>
      <w:caps/>
      <w:sz w:val="24"/>
      <w:szCs w:val="20"/>
    </w:rPr>
  </w:style>
  <w:style w:type="paragraph" w:styleId="Salutation">
    <w:name w:val="Salutation"/>
    <w:basedOn w:val="Normal"/>
    <w:link w:val="SalutationChar"/>
    <w:uiPriority w:val="4"/>
    <w:semiHidden/>
    <w:rsid w:val="002C431F"/>
    <w:pPr>
      <w:spacing w:before="720" w:after="160" w:line="288" w:lineRule="auto"/>
    </w:pPr>
    <w:rPr>
      <w:rFonts w:eastAsiaTheme="minorHAnsi" w:cstheme="minorBidi"/>
      <w:color w:val="auto"/>
      <w:kern w:val="20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9F45DD"/>
    <w:rPr>
      <w:rFonts w:eastAsiaTheme="minorHAnsi" w:cstheme="minorBidi"/>
      <w:kern w:val="20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F45DD"/>
    <w:rPr>
      <w:rFonts w:cs="Arial"/>
      <w:b/>
      <w:color w:val="000000" w:themeColor="text1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Additional Set">
  <a:themeElements>
    <a:clrScheme name="Professional Color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1C36"/>
      </a:accent1>
      <a:accent2>
        <a:srgbClr val="B0A116"/>
      </a:accent2>
      <a:accent3>
        <a:srgbClr val="EB943F"/>
      </a:accent3>
      <a:accent4>
        <a:srgbClr val="D1DBDC"/>
      </a:accent4>
      <a:accent5>
        <a:srgbClr val="E5D4BC"/>
      </a:accent5>
      <a:accent6>
        <a:srgbClr val="242C00"/>
      </a:accent6>
      <a:hlink>
        <a:srgbClr val="467886"/>
      </a:hlink>
      <a:folHlink>
        <a:srgbClr val="96607D"/>
      </a:folHlink>
    </a:clrScheme>
    <a:fontScheme name="Custom 44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Additional Set" id="{AB421D34-0AC1-814B-BA93-E9CF2C5FB130}" vid="{23839D68-61AB-AD42-BE82-786DA3D32B2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205AB0-0609-4510-8D02-D227E2A8F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BFBAD3B-B732-4ABD-8F86-FCE8BB3F8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DD9E4F-43D7-4D53-A01D-308FB14F8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TM23278166_Interview follow-up letter 01_wac_EF_v5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2025-02-07T18:57:00Z</cp:lastPrinted>
  <dcterms:created xsi:type="dcterms:W3CDTF">2025-02-20T21:52:00Z</dcterms:created>
  <dcterms:modified xsi:type="dcterms:W3CDTF">2025-02-20T21:52:00Z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