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16="http://schemas.microsoft.com/office/drawing/2014/main" xmlns:adec="http://schemas.microsoft.com/office/drawing/2017/decorative" xmlns:pic="http://schemas.openxmlformats.org/drawingml/2006/picture" xmlns:a14="http://schemas.microsoft.com/office/drawing/2010/main"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3556" w:themeColor="accent3"/>
  <w:body>
    <w:p w:rsidRPr="00547A05" w:rsidR="00165E1E" w:rsidP="00547A05" w:rsidRDefault="005A1EF4" w14:paraId="2A36F90F" w14:textId="00420047">
      <w:pPr>
        <w:rPr>
          <w:rFonts w:ascii="Biome" w:hAnsi="Biome" w:cs="Biome"/>
        </w:rPr>
      </w:pPr>
      <w:r w:rsidRPr="005A1EF4">
        <w:rPr>
          <w:noProof/>
        </w:rPr>
        <mc:AlternateContent>
          <mc:Choice Requires="wpg">
            <w:drawing>
              <wp:anchor distT="0" distB="0" distL="114300" distR="114300" simplePos="0" relativeHeight="251767808" behindDoc="1" locked="1" layoutInCell="1" allowOverlap="1" wp14:editId="2500A912" wp14:anchorId="6AB1B22B">
                <wp:simplePos x="0" y="0"/>
                <wp:positionH relativeFrom="column">
                  <wp:posOffset>-228600</wp:posOffset>
                </wp:positionH>
                <wp:positionV relativeFrom="paragraph">
                  <wp:posOffset>-184785</wp:posOffset>
                </wp:positionV>
                <wp:extent cx="10067544" cy="7799832"/>
                <wp:effectExtent l="0" t="0" r="0" b="0"/>
                <wp:wrapNone/>
                <wp:docPr id="47" name="Group 46">
                  <a:extLst xmlns:a="http://schemas.openxmlformats.org/drawingml/2006/main">
                    <a:ext uri="{FF2B5EF4-FFF2-40B4-BE49-F238E27FC236}">
                      <a16:creationId xmlns:a16="http://schemas.microsoft.com/office/drawing/2014/main" id="{B18683A3-666A-6807-3F6D-AF918F9019D2}"/>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067544" cy="7799832"/>
                          <a:chOff x="0" y="0"/>
                          <a:chExt cx="10065705" cy="7801299"/>
                        </a:xfrm>
                      </wpg:grpSpPr>
                      <wps:wsp>
                        <wps:cNvPr id="977858447" name="Rectangle 977858447">
                          <a:extLst>
                            <a:ext uri="{FF2B5EF4-FFF2-40B4-BE49-F238E27FC236}">
                              <a16:creationId xmlns:a16="http://schemas.microsoft.com/office/drawing/2014/main" id="{5D7CC191-0FC0-2305-E4E3-7AFA220DF21C}"/>
                            </a:ext>
                          </a:extLst>
                        </wps:cNvPr>
                        <wps:cNvSpPr/>
                        <wps:spPr>
                          <a:xfrm>
                            <a:off x="0" y="28898"/>
                            <a:ext cx="10058401" cy="777240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5A1EF4" w:rsidP="005A1EF4" w:rsidRDefault="005A1EF4" w14:paraId="74A2FACE" w14:textId="77777777">
                              <w:pPr>
                                <w:jc w:val="center"/>
                                <w:rPr>
                                  <w:rFonts w:hAnsi="Quire Sans"/>
                                  <w:color w:val="D2E9FA"/>
                                  <w:kern w:val="24"/>
                                  <w:szCs w:val="20"/>
                                </w:rPr>
                              </w:pPr>
                              <w:r>
                                <w:rPr>
                                  <w:rFonts w:hAnsi="Quire Sans"/>
                                  <w:color w:val="D2E9FA"/>
                                  <w:kern w:val="24"/>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41196656" name="Graphic 1">
                            <a:extLst>
                              <a:ext uri="{FF2B5EF4-FFF2-40B4-BE49-F238E27FC236}">
                                <a16:creationId xmlns:a16="http://schemas.microsoft.com/office/drawing/2014/main" id="{40034611-C2E7-22CE-2F9A-630C5F841ABE}"/>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7221538" y="2209855"/>
                            <a:ext cx="2172970" cy="2172970"/>
                          </a:xfrm>
                          <a:prstGeom prst="rect">
                            <a:avLst/>
                          </a:prstGeom>
                        </pic:spPr>
                      </pic:pic>
                      <pic:pic xmlns:pic="http://schemas.openxmlformats.org/drawingml/2006/picture">
                        <pic:nvPicPr>
                          <pic:cNvPr id="2105392427" name="Graphic 43">
                            <a:extLst>
                              <a:ext uri="{FF2B5EF4-FFF2-40B4-BE49-F238E27FC236}">
                                <a16:creationId xmlns:a16="http://schemas.microsoft.com/office/drawing/2014/main" id="{2F5DFE51-6604-B3BB-4347-ED7836BC655A}"/>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t="36468"/>
                          <a:stretch>
                            <a:fillRect/>
                          </a:stretch>
                        </pic:blipFill>
                        <pic:spPr>
                          <a:xfrm>
                            <a:off x="4992690" y="11576"/>
                            <a:ext cx="3453129" cy="2193835"/>
                          </a:xfrm>
                          <a:custGeom>
                            <a:avLst/>
                            <a:gdLst>
                              <a:gd name="connsiteX0" fmla="*/ 0 w 3453129"/>
                              <a:gd name="connsiteY0" fmla="*/ 0 h 2193835"/>
                              <a:gd name="connsiteX1" fmla="*/ 3453129 w 3453129"/>
                              <a:gd name="connsiteY1" fmla="*/ 0 h 2193835"/>
                              <a:gd name="connsiteX2" fmla="*/ 3453129 w 3453129"/>
                              <a:gd name="connsiteY2" fmla="*/ 2193835 h 2193835"/>
                              <a:gd name="connsiteX3" fmla="*/ 0 w 3453129"/>
                              <a:gd name="connsiteY3" fmla="*/ 2193835 h 2193835"/>
                            </a:gdLst>
                            <a:ahLst/>
                            <a:cxnLst>
                              <a:cxn ang="0">
                                <a:pos x="connsiteX0" y="connsiteY0"/>
                              </a:cxn>
                              <a:cxn ang="0">
                                <a:pos x="connsiteX1" y="connsiteY1"/>
                              </a:cxn>
                              <a:cxn ang="0">
                                <a:pos x="connsiteX2" y="connsiteY2"/>
                              </a:cxn>
                              <a:cxn ang="0">
                                <a:pos x="connsiteX3" y="connsiteY3"/>
                              </a:cxn>
                            </a:cxnLst>
                            <a:rect l="l" t="t" r="r" b="b"/>
                            <a:pathLst>
                              <a:path w="3453129" h="2193835">
                                <a:moveTo>
                                  <a:pt x="0" y="0"/>
                                </a:moveTo>
                                <a:lnTo>
                                  <a:pt x="3453129" y="0"/>
                                </a:lnTo>
                                <a:lnTo>
                                  <a:pt x="3453129" y="2193835"/>
                                </a:lnTo>
                                <a:lnTo>
                                  <a:pt x="0" y="2193835"/>
                                </a:lnTo>
                                <a:close/>
                              </a:path>
                            </a:pathLst>
                          </a:custGeom>
                        </pic:spPr>
                      </pic:pic>
                      <wpg:grpSp>
                        <wpg:cNvPr id="250957030" name="Group 250957030">
                          <a:extLst>
                            <a:ext uri="{FF2B5EF4-FFF2-40B4-BE49-F238E27FC236}">
                              <a16:creationId xmlns:a16="http://schemas.microsoft.com/office/drawing/2014/main" id="{B586CEEC-14DE-3242-3CDD-D5F9AAA28BBF}"/>
                            </a:ext>
                          </a:extLst>
                        </wpg:cNvPr>
                        <wpg:cNvGrpSpPr/>
                        <wpg:grpSpPr>
                          <a:xfrm>
                            <a:off x="9040813" y="5105455"/>
                            <a:ext cx="731520" cy="438149"/>
                            <a:chOff x="9040813" y="5105455"/>
                            <a:chExt cx="731520" cy="438394"/>
                          </a:xfrm>
                        </wpg:grpSpPr>
                        <wpg:grpSp>
                          <wpg:cNvPr id="704539922" name="Group 704539922">
                            <a:extLst>
                              <a:ext uri="{FF2B5EF4-FFF2-40B4-BE49-F238E27FC236}">
                                <a16:creationId xmlns:a16="http://schemas.microsoft.com/office/drawing/2014/main" id="{D16FDA88-BB76-F8F6-3381-8B0E8D7E776C}"/>
                              </a:ext>
                            </a:extLst>
                          </wpg:cNvPr>
                          <wpg:cNvGrpSpPr/>
                          <wpg:grpSpPr>
                            <a:xfrm>
                              <a:off x="9040813" y="5105455"/>
                              <a:ext cx="731520" cy="220345"/>
                              <a:chOff x="9040813" y="5105455"/>
                              <a:chExt cx="1026795" cy="309880"/>
                            </a:xfrm>
                          </wpg:grpSpPr>
                          <pic:pic xmlns:pic="http://schemas.openxmlformats.org/drawingml/2006/picture">
                            <pic:nvPicPr>
                              <pic:cNvPr id="762668023" name="Graphic 1">
                                <a:extLst>
                                  <a:ext uri="{FF2B5EF4-FFF2-40B4-BE49-F238E27FC236}">
                                    <a16:creationId xmlns:a16="http://schemas.microsoft.com/office/drawing/2014/main" id="{B3EECCE0-1546-6D89-6626-D85FFEBE87FA}"/>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040813" y="5105455"/>
                                <a:ext cx="295275" cy="309880"/>
                              </a:xfrm>
                              <a:prstGeom prst="rect">
                                <a:avLst/>
                              </a:prstGeom>
                            </pic:spPr>
                          </pic:pic>
                          <pic:pic xmlns:pic="http://schemas.openxmlformats.org/drawingml/2006/picture">
                            <pic:nvPicPr>
                              <pic:cNvPr id="1271884941" name="Graphic 1">
                                <a:extLst>
                                  <a:ext uri="{FF2B5EF4-FFF2-40B4-BE49-F238E27FC236}">
                                    <a16:creationId xmlns:a16="http://schemas.microsoft.com/office/drawing/2014/main" id="{B8CABFA1-D3D5-427A-6B86-E75A0B17323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413607" y="5105455"/>
                                <a:ext cx="295275" cy="309880"/>
                              </a:xfrm>
                              <a:prstGeom prst="rect">
                                <a:avLst/>
                              </a:prstGeom>
                            </pic:spPr>
                          </pic:pic>
                          <pic:pic xmlns:pic="http://schemas.openxmlformats.org/drawingml/2006/picture">
                            <pic:nvPicPr>
                              <pic:cNvPr id="1639620067" name="Graphic 1">
                                <a:extLst>
                                  <a:ext uri="{FF2B5EF4-FFF2-40B4-BE49-F238E27FC236}">
                                    <a16:creationId xmlns:a16="http://schemas.microsoft.com/office/drawing/2014/main" id="{BD7D1BCB-BDDC-7C05-BDFE-E0DBACC3227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772333" y="5105455"/>
                                <a:ext cx="295275" cy="309880"/>
                              </a:xfrm>
                              <a:prstGeom prst="rect">
                                <a:avLst/>
                              </a:prstGeom>
                            </pic:spPr>
                          </pic:pic>
                        </wpg:grpSp>
                        <wpg:grpSp>
                          <wpg:cNvPr id="295652821" name="Group 295652821">
                            <a:extLst>
                              <a:ext uri="{FF2B5EF4-FFF2-40B4-BE49-F238E27FC236}">
                                <a16:creationId xmlns:a16="http://schemas.microsoft.com/office/drawing/2014/main" id="{47C4A576-A8E4-C371-7562-BFB94C40A13C}"/>
                              </a:ext>
                            </a:extLst>
                          </wpg:cNvPr>
                          <wpg:cNvGrpSpPr/>
                          <wpg:grpSpPr>
                            <a:xfrm>
                              <a:off x="9040813" y="5323504"/>
                              <a:ext cx="731520" cy="220345"/>
                              <a:chOff x="9040813" y="5323504"/>
                              <a:chExt cx="1026795" cy="309880"/>
                            </a:xfrm>
                          </wpg:grpSpPr>
                          <pic:pic xmlns:pic="http://schemas.openxmlformats.org/drawingml/2006/picture">
                            <pic:nvPicPr>
                              <pic:cNvPr id="496993975" name="Graphic 1">
                                <a:extLst>
                                  <a:ext uri="{FF2B5EF4-FFF2-40B4-BE49-F238E27FC236}">
                                    <a16:creationId xmlns:a16="http://schemas.microsoft.com/office/drawing/2014/main" id="{57C60B4F-2B5A-D642-6537-42B4F9F27DC9}"/>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040813" y="5323504"/>
                                <a:ext cx="295275" cy="309880"/>
                              </a:xfrm>
                              <a:prstGeom prst="rect">
                                <a:avLst/>
                              </a:prstGeom>
                            </pic:spPr>
                          </pic:pic>
                          <pic:pic xmlns:pic="http://schemas.openxmlformats.org/drawingml/2006/picture">
                            <pic:nvPicPr>
                              <pic:cNvPr id="1990230504" name="Graphic 1">
                                <a:extLst>
                                  <a:ext uri="{FF2B5EF4-FFF2-40B4-BE49-F238E27FC236}">
                                    <a16:creationId xmlns:a16="http://schemas.microsoft.com/office/drawing/2014/main" id="{92F318FE-E4DB-1257-2693-0944DCF09EA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413607" y="5323504"/>
                                <a:ext cx="295275" cy="309880"/>
                              </a:xfrm>
                              <a:prstGeom prst="rect">
                                <a:avLst/>
                              </a:prstGeom>
                            </pic:spPr>
                          </pic:pic>
                          <pic:pic xmlns:pic="http://schemas.openxmlformats.org/drawingml/2006/picture">
                            <pic:nvPicPr>
                              <pic:cNvPr id="560129677" name="Graphic 1">
                                <a:extLst>
                                  <a:ext uri="{FF2B5EF4-FFF2-40B4-BE49-F238E27FC236}">
                                    <a16:creationId xmlns:a16="http://schemas.microsoft.com/office/drawing/2014/main" id="{ED86F082-B38F-FDEB-427F-9685F6CCD7C0}"/>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772333" y="5323504"/>
                                <a:ext cx="295275" cy="309880"/>
                              </a:xfrm>
                              <a:prstGeom prst="rect">
                                <a:avLst/>
                              </a:prstGeom>
                            </pic:spPr>
                          </pic:pic>
                        </wpg:grpSp>
                      </wpg:grpSp>
                      <pic:pic xmlns:pic="http://schemas.openxmlformats.org/drawingml/2006/picture">
                        <pic:nvPicPr>
                          <pic:cNvPr id="556846305" name="Graphic 1">
                            <a:extLst>
                              <a:ext uri="{FF2B5EF4-FFF2-40B4-BE49-F238E27FC236}">
                                <a16:creationId xmlns:a16="http://schemas.microsoft.com/office/drawing/2014/main" id="{30A49ACC-836F-59DC-D093-35C6A128D79C}"/>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4392613" y="3048055"/>
                            <a:ext cx="1569085" cy="1645920"/>
                          </a:xfrm>
                          <a:prstGeom prst="rect">
                            <a:avLst/>
                          </a:prstGeom>
                        </pic:spPr>
                      </pic:pic>
                      <pic:pic xmlns:pic="http://schemas.openxmlformats.org/drawingml/2006/picture">
                        <pic:nvPicPr>
                          <pic:cNvPr id="1675060253" name="Graphic 45">
                            <a:extLst>
                              <a:ext uri="{FF2B5EF4-FFF2-40B4-BE49-F238E27FC236}">
                                <a16:creationId xmlns:a16="http://schemas.microsoft.com/office/drawing/2014/main" id="{60259480-0EAC-DEEF-00E9-44781CBDE6E8}"/>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t="6891"/>
                          <a:stretch>
                            <a:fillRect/>
                          </a:stretch>
                        </pic:blipFill>
                        <pic:spPr>
                          <a:xfrm>
                            <a:off x="334963" y="0"/>
                            <a:ext cx="4284345" cy="3989125"/>
                          </a:xfrm>
                          <a:custGeom>
                            <a:avLst/>
                            <a:gdLst>
                              <a:gd name="connsiteX0" fmla="*/ 0 w 4284345"/>
                              <a:gd name="connsiteY0" fmla="*/ 0 h 3989125"/>
                              <a:gd name="connsiteX1" fmla="*/ 4284345 w 4284345"/>
                              <a:gd name="connsiteY1" fmla="*/ 0 h 3989125"/>
                              <a:gd name="connsiteX2" fmla="*/ 4284345 w 4284345"/>
                              <a:gd name="connsiteY2" fmla="*/ 3989125 h 3989125"/>
                              <a:gd name="connsiteX3" fmla="*/ 0 w 4284345"/>
                              <a:gd name="connsiteY3" fmla="*/ 3989125 h 3989125"/>
                            </a:gdLst>
                            <a:ahLst/>
                            <a:cxnLst>
                              <a:cxn ang="0">
                                <a:pos x="connsiteX0" y="connsiteY0"/>
                              </a:cxn>
                              <a:cxn ang="0">
                                <a:pos x="connsiteX1" y="connsiteY1"/>
                              </a:cxn>
                              <a:cxn ang="0">
                                <a:pos x="connsiteX2" y="connsiteY2"/>
                              </a:cxn>
                              <a:cxn ang="0">
                                <a:pos x="connsiteX3" y="connsiteY3"/>
                              </a:cxn>
                            </a:cxnLst>
                            <a:rect l="l" t="t" r="r" b="b"/>
                            <a:pathLst>
                              <a:path w="4284345" h="3989125">
                                <a:moveTo>
                                  <a:pt x="0" y="0"/>
                                </a:moveTo>
                                <a:lnTo>
                                  <a:pt x="4284345" y="0"/>
                                </a:lnTo>
                                <a:lnTo>
                                  <a:pt x="4284345" y="3989125"/>
                                </a:lnTo>
                                <a:lnTo>
                                  <a:pt x="0" y="3989125"/>
                                </a:lnTo>
                                <a:close/>
                              </a:path>
                            </a:pathLst>
                          </a:custGeom>
                        </pic:spPr>
                      </pic:pic>
                      <wps:wsp>
                        <wps:cNvPr id="709656644" name="Rectangle 709656644">
                          <a:extLst>
                            <a:ext uri="{FF2B5EF4-FFF2-40B4-BE49-F238E27FC236}">
                              <a16:creationId xmlns:a16="http://schemas.microsoft.com/office/drawing/2014/main" id="{DCB16301-32E1-EFAD-930A-3CBCC80E9F58}"/>
                            </a:ext>
                          </a:extLst>
                        </wps:cNvPr>
                        <wps:cNvSpPr/>
                        <wps:spPr>
                          <a:xfrm>
                            <a:off x="7304" y="6867581"/>
                            <a:ext cx="10058401" cy="93371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6" style="position:absolute;margin-left:-18pt;margin-top:-14.55pt;width:792.7pt;height:614.15pt;z-index:-251548672;mso-width-relative:margin;mso-height-relative:margin" alt="&quot;&quot;" coordsize="100657,78012" o:spid="_x0000_s10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" w14:anchorId="6AB1B22B">
                <o:lock v:ext="edit" aspectratio="t"/>
                <v:rect id="Rectangle 977858447" style="position:absolute;top:288;width:100584;height:77724;visibility:visible;mso-wrap-style:square;v-text-anchor:middle" o:spid="_x0000_s1027" fillcolor="#0a3556 [3206]"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">
                  <v:textbox>
                    <w:txbxContent>
                      <w:p w:rsidR="005A1EF4" w:rsidP="005A1EF4" w:rsidRDefault="005A1EF4" w14:paraId="74A2FACE" w14:textId="77777777">
                        <w:pPr>
                          <w:jc w:val="center"/>
                          <w:rPr>
                            <w:rFonts w:hAnsi="Quire Sans"/>
                            <w:color w:val="D2E9FA"/>
                            <w:kern w:val="24"/>
                            <w:szCs w:val="20"/>
                          </w:rPr>
                        </w:pPr>
                        <w:r>
                          <w:rPr>
                            <w:rFonts w:hAnsi="Quire Sans"/>
                            <w:color w:val="D2E9FA"/>
                            <w:kern w:val="24"/>
                            <w:szCs w:val="20"/>
                          </w:rPr>
                          <w:t>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1" style="position:absolute;left:72215;top:22098;width:21730;height:2173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">
                  <v:imagedata o:title="" r:id="rId21"/>
                </v:shape>
                <v:shape id="Graphic 43" style="position:absolute;left:49926;top:115;width:34532;height:21939;visibility:visible;mso-wrap-style:square" coordsize="3453129,2193835" o:spid="_x0000_s1029" type="#_x0000_t75" path="m,l3453129,r,2193835l,2193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">
                  <v:imagedata croptop="23900f" o:title="" r:id="rId22"/>
                  <v:formulas/>
                  <v:path o:connecttype="custom" o:connectlocs="0,0;3453129,0;3453129,2193835;0,2193835" o:connectangles="0,0,0,0" o:extrusionok="t"/>
                </v:shape>
                <v:group id="Group 250957030" style="position:absolute;left:90408;top:51054;width:7315;height:4382" coordsize="7315,4383" coordorigin="90408,51054"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">
                  <v:group id="Group 704539922" style="position:absolute;left:90408;top:51054;width:7315;height:2204" coordsize="10267,3098" coordorigin="90408,5105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">
                    <v:shape id="Graphic 1" style="position:absolute;left:90408;top:51054;width:2952;height:309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">
                      <v:imagedata o:title="" r:id="rId23"/>
                    </v:shape>
                    <v:shape id="Graphic 1" style="position:absolute;left:94136;top:51054;width:2952;height:3099;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">
                      <v:imagedata o:title="" r:id="rId23"/>
                    </v:shape>
                    <v:shape id="Graphic 1" style="position:absolute;left:97723;top:51054;width:2953;height:3099;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">
                      <v:imagedata o:title="" r:id="rId23"/>
                    </v:shape>
                  </v:group>
                  <v:group id="Group 295652821" style="position:absolute;left:90408;top:53235;width:7315;height:2203" coordsize="10267,3098" coordorigin="90408,53235"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">
                    <v:shape id="Graphic 1" style="position:absolute;left:90408;top:53235;width:2952;height:3098;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">
                      <v:imagedata o:title="" r:id="rId23"/>
                    </v:shape>
                    <v:shape id="Graphic 1" style="position:absolute;left:94136;top:53235;width:2952;height:3098;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">
                      <v:imagedata o:title="" r:id="rId23"/>
                    </v:shape>
                    <v:shape id="Graphic 1" style="position:absolute;left:97723;top:53235;width:2953;height:3098;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">
                      <v:imagedata o:title="" r:id="rId23"/>
                    </v:shape>
                  </v:group>
                </v:group>
                <v:shape id="Graphic 1" style="position:absolute;left:43926;top:30480;width:15690;height:16459;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">
                  <v:imagedata o:title="" r:id="rId24"/>
                </v:shape>
                <v:shape id="Graphic 45" style="position:absolute;left:3349;width:42844;height:39891;visibility:visible;mso-wrap-style:square" coordsize="4284345,3989125" o:spid="_x0000_s1040" type="#_x0000_t75" path="m,l4284345,r,3989125l,3989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">
                  <v:imagedata croptop="4516f" o:title="" r:id="rId25"/>
                  <v:formulas/>
                  <v:path o:connecttype="custom" o:connectlocs="0,0;4284345,0;4284345,3989125;0,3989125" o:connectangles="0,0,0,0" o:extrusionok="t"/>
                </v:shape>
                <v:rect id="Rectangle 709656644" style="position:absolute;left:73;top:68675;width:100584;height:9337;visibility:visible;mso-wrap-style:square;v-text-anchor:middle" o:spid="_x0000_s1041" fillcolor="#8dc7cd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"/>
                <w10:anchorlock/>
              </v:group>
            </w:pict>
          </mc:Fallback>
        </mc:AlternateContent>
      </w:r>
      <w:r w:rsidR="00A9357E">
        <w:rPr>
          <w:noProof/>
        </w:rPr>
        <w:drawing>
          <wp:anchor distT="0" distB="0" distL="114300" distR="114300" simplePos="0" relativeHeight="251769856" behindDoc="0" locked="1" layoutInCell="1" allowOverlap="1" wp14:editId="44DE8193" wp14:anchorId="237B430D">
            <wp:simplePos x="0" y="0"/>
            <wp:positionH relativeFrom="column">
              <wp:posOffset>-228600</wp:posOffset>
            </wp:positionH>
            <wp:positionV relativeFrom="page">
              <wp:posOffset>598805</wp:posOffset>
            </wp:positionV>
            <wp:extent cx="2057400" cy="4142232"/>
            <wp:effectExtent l="0" t="0" r="0" b="0"/>
            <wp:wrapNone/>
            <wp:docPr id="412632455" name="Picture 7" descr="A hand using a ruler to measure a piece of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2455" name="Picture 7" descr="A hand using a ruler to measure a piece of pap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57400" cy="4142232"/>
                    </a:xfrm>
                    <a:prstGeom prst="rect">
                      <a:avLst/>
                    </a:prstGeom>
                    <a:noFill/>
                  </pic:spPr>
                </pic:pic>
              </a:graphicData>
            </a:graphic>
            <wp14:sizeRelH relativeFrom="margin">
              <wp14:pctWidth>0</wp14:pctWidth>
            </wp14:sizeRelH>
            <wp14:sizeRelV relativeFrom="margin">
              <wp14:pctHeight>0</wp14:pctHeight>
            </wp14:sizeRelV>
          </wp:anchor>
        </w:drawing>
      </w:r>
      <w:r w:rsidRPr="000378D4" w:rsidR="00280CA1">
        <w:rPr>
          <w:noProof/>
        </w:rPr>
        <w:t xml:space="preserve"> </w:t>
      </w:r>
      <w:r w:rsidRPr="005A1EF4">
        <w:rPr>
          <w:noProof/>
        </w:rPr>
        <w:drawing>
          <wp:anchor distT="0" distB="0" distL="114300" distR="114300" simplePos="0" relativeHeight="251768832" behindDoc="0" locked="1" layoutInCell="1" allowOverlap="1" wp14:editId="5BA95FF7" wp14:anchorId="3D8499AF">
            <wp:simplePos x="0" y="0"/>
            <wp:positionH relativeFrom="page">
              <wp:posOffset>8192770</wp:posOffset>
            </wp:positionH>
            <wp:positionV relativeFrom="page">
              <wp:posOffset>621665</wp:posOffset>
            </wp:positionV>
            <wp:extent cx="1865376" cy="4123944"/>
            <wp:effectExtent l="0" t="0" r="1905" b="0"/>
            <wp:wrapNone/>
            <wp:docPr id="53" name="Picture 52" descr="A person using a ruler to draw something">
              <a:extLst xmlns:a="http://schemas.openxmlformats.org/drawingml/2006/main">
                <a:ext uri="{FF2B5EF4-FFF2-40B4-BE49-F238E27FC236}">
                  <a16:creationId xmlns:a16="http://schemas.microsoft.com/office/drawing/2014/main" id="{5CA7D54D-9A0D-E1F4-45DC-3C5B171E3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A person using a ruler to draw something">
                      <a:extLst>
                        <a:ext uri="{FF2B5EF4-FFF2-40B4-BE49-F238E27FC236}">
                          <a16:creationId xmlns:a16="http://schemas.microsoft.com/office/drawing/2014/main" id="{5CA7D54D-9A0D-E1F4-45DC-3C5B171E389B}"/>
                        </a:ext>
                      </a:extLst>
                    </pic:cNvPr>
                    <pic:cNvPicPr>
                      <a:picLocks noChangeAspect="1"/>
                    </pic:cNvPicPr>
                  </pic:nvPicPr>
                  <pic:blipFill>
                    <a:blip r:embed="rId27" cstate="print">
                      <a:grayscl/>
                      <a:extLst>
                        <a:ext uri="{28A0092B-C50C-407E-A947-70E740481C1C}">
                          <a14:useLocalDpi xmlns:a14="http://schemas.microsoft.com/office/drawing/2010/main" val="0"/>
                        </a:ext>
                      </a:extLst>
                    </a:blip>
                    <a:srcRect t="15901" r="54771" b="15901"/>
                    <a:stretch>
                      <a:fillRect/>
                    </a:stretch>
                  </pic:blipFill>
                  <pic:spPr bwMode="auto">
                    <a:xfrm>
                      <a:off x="0" y="0"/>
                      <a:ext cx="1865376" cy="4123944"/>
                    </a:xfrm>
                    <a:custGeom>
                      <a:avLst/>
                      <a:gdLst>
                        <a:gd name="connsiteX0" fmla="*/ 1865376 w 1865376"/>
                        <a:gd name="connsiteY0" fmla="*/ 0 h 4125305"/>
                        <a:gd name="connsiteX1" fmla="*/ 1865376 w 1865376"/>
                        <a:gd name="connsiteY1" fmla="*/ 4125305 h 4125305"/>
                        <a:gd name="connsiteX2" fmla="*/ 1851319 w 1865376"/>
                        <a:gd name="connsiteY2" fmla="*/ 4124591 h 4125305"/>
                        <a:gd name="connsiteX3" fmla="*/ 0 w 1865376"/>
                        <a:gd name="connsiteY3" fmla="*/ 2062652 h 4125305"/>
                        <a:gd name="connsiteX4" fmla="*/ 1851319 w 1865376"/>
                        <a:gd name="connsiteY4" fmla="*/ 713 h 41253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5376" h="4125305">
                          <a:moveTo>
                            <a:pt x="1865376" y="0"/>
                          </a:moveTo>
                          <a:lnTo>
                            <a:pt x="1865376" y="4125305"/>
                          </a:lnTo>
                          <a:lnTo>
                            <a:pt x="1851319" y="4124591"/>
                          </a:lnTo>
                          <a:cubicBezTo>
                            <a:pt x="811461" y="4018452"/>
                            <a:pt x="0" y="3135796"/>
                            <a:pt x="0" y="2062652"/>
                          </a:cubicBezTo>
                          <a:cubicBezTo>
                            <a:pt x="0" y="989508"/>
                            <a:pt x="811461" y="106853"/>
                            <a:pt x="1851319" y="713"/>
                          </a:cubicBezTo>
                          <a:close/>
                        </a:path>
                      </a:pathLst>
                    </a:cu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Look w:val="0600" w:firstRow="0" w:lastRow="0" w:firstColumn="0" w:lastColumn="0" w:noHBand="1" w:noVBand="1"/>
      </w:tblPr>
      <w:tblGrid>
        <w:gridCol w:w="563"/>
        <w:gridCol w:w="6496"/>
        <w:gridCol w:w="1824"/>
        <w:gridCol w:w="2997"/>
        <w:gridCol w:w="336"/>
        <w:gridCol w:w="2904"/>
      </w:tblGrid>
      <w:tr w:rsidRPr="00547A05" w:rsidR="00B518A1" w:rsidTr="003F5E00" w14:paraId="66FADDFD" w14:textId="77777777">
        <w:trPr>
          <w:trHeight w:val="864"/>
        </w:trPr>
        <w:tc>
          <w:tcPr>
            <w:tcW w:w="563" w:type="dxa"/>
            <w:vMerge w:val="restart"/>
          </w:tcPr>
          <w:p w:rsidRPr="00547A05" w:rsidR="00B518A1" w:rsidP="001831E6" w:rsidRDefault="00B518A1" w14:paraId="2DBE4011" w14:textId="2A2E84FA">
            <w:pPr>
              <w:rPr>
                <w:rFonts w:ascii="Biome" w:hAnsi="Biome" w:cs="Biome"/>
                <w:sz w:val="22"/>
                <w:szCs w:val="22"/>
              </w:rPr>
            </w:pPr>
          </w:p>
        </w:tc>
        <w:tc>
          <w:tcPr>
            <w:tcW w:w="6496" w:type="dxa"/>
            <w:tcMar>
              <w:top w:w="7200" w:type="dxa"/>
              <w:left w:w="115" w:type="dxa"/>
              <w:right w:w="115" w:type="dxa"/>
            </w:tcMar>
          </w:tcPr>
          <w:p w:rsidRPr="002C5B8F" w:rsidR="00B518A1" w:rsidP="00855BB0" w:rsidRDefault="003B04A0" w14:paraId="287FC185" w14:textId="73A394B0">
            <w:pPr>
              <w:pStyle w:val="Heading3"/>
            </w:pPr>
            <w:r>
              <w:t>Join the community</w:t>
            </w:r>
          </w:p>
        </w:tc>
        <w:tc>
          <w:tcPr>
            <w:tcW w:w="1824" w:type="dxa"/>
            <w:vMerge w:val="restart"/>
          </w:tcPr>
          <w:p w:rsidRPr="000378D4" w:rsidR="00B518A1" w:rsidP="00855BB0" w:rsidRDefault="00B518A1" w14:paraId="482FD68B" w14:textId="03285020"/>
        </w:tc>
        <w:tc>
          <w:tcPr>
            <w:tcW w:w="6237" w:type="dxa"/>
            <w:gridSpan w:val="3"/>
            <w:tcMar>
              <w:top w:w="7200" w:type="dxa"/>
              <w:left w:w="115" w:type="dxa"/>
              <w:right w:w="115" w:type="dxa"/>
            </w:tcMar>
          </w:tcPr>
          <w:p w:rsidRPr="003B04A0" w:rsidR="00B518A1" w:rsidP="00855BB0" w:rsidRDefault="003B04A0" w14:paraId="20D3589A" w14:textId="7AD57E63">
            <w:pPr>
              <w:pStyle w:val="Title"/>
            </w:pPr>
            <w:r w:rsidRPr="003B04A0">
              <w:t>Technology</w:t>
            </w:r>
          </w:p>
        </w:tc>
      </w:tr>
      <w:tr w:rsidRPr="00547A05" w:rsidR="001831E6" w:rsidTr="00855BB0" w14:paraId="317577BA" w14:textId="77777777">
        <w:trPr>
          <w:trHeight w:val="1152"/>
        </w:trPr>
        <w:tc>
          <w:tcPr>
            <w:tcW w:w="563" w:type="dxa"/>
            <w:vMerge/>
          </w:tcPr>
          <w:p w:rsidRPr="00547A05" w:rsidR="001831E6" w:rsidP="001831E6" w:rsidRDefault="001831E6" w14:paraId="41232F24" w14:textId="77777777">
            <w:pPr>
              <w:rPr>
                <w:rFonts w:ascii="Biome" w:hAnsi="Biome" w:cs="Biome"/>
              </w:rPr>
            </w:pPr>
          </w:p>
        </w:tc>
        <w:tc>
          <w:tcPr>
            <w:tcW w:w="6496" w:type="dxa"/>
            <w:vAlign w:val="center"/>
          </w:tcPr>
          <w:p w:rsidRPr="000378D4" w:rsidR="001831E6" w:rsidP="003B04A0" w:rsidRDefault="00BC03C7" w14:paraId="7DD4580F" w14:textId="114AE6B9">
            <w:pPr>
              <w:jc w:val="right"/>
            </w:pPr>
            <w:r w:rsidRPr="000378D4">
              <w:t xml:space="preserve">Subscribe to our </w:t>
            </w:r>
            <w:r w:rsidRPr="000378D4" w:rsidR="00612B16">
              <w:t>newsletter and</w:t>
            </w:r>
            <w:r w:rsidRPr="000378D4">
              <w:t xml:space="preserve"> b</w:t>
            </w:r>
            <w:r w:rsidRPr="000378D4" w:rsidR="001831E6">
              <w:t xml:space="preserve">e a part of a </w:t>
            </w:r>
            <w:r w:rsidR="000A180A">
              <w:br/>
            </w:r>
            <w:r w:rsidRPr="000378D4" w:rsidR="001831E6">
              <w:t>community that’s shaping the future.</w:t>
            </w:r>
            <w:r w:rsidRPr="000378D4">
              <w:t xml:space="preserve"> </w:t>
            </w:r>
            <w:r w:rsidRPr="000378D4" w:rsidR="001831E6">
              <w:t xml:space="preserve">Follow us on </w:t>
            </w:r>
            <w:r w:rsidR="003B04A0">
              <w:br/>
            </w:r>
            <w:r w:rsidRPr="000378D4" w:rsidR="001831E6">
              <w:t>social media and stay tuned for exclusive webinars</w:t>
            </w:r>
            <w:r w:rsidRPr="000378D4">
              <w:t>.</w:t>
            </w:r>
          </w:p>
        </w:tc>
        <w:tc>
          <w:tcPr>
            <w:tcW w:w="1824" w:type="dxa"/>
            <w:vMerge/>
          </w:tcPr>
          <w:p w:rsidRPr="000378D4" w:rsidR="001831E6" w:rsidP="001831E6" w:rsidRDefault="001831E6" w14:paraId="56432B70" w14:textId="77777777">
            <w:pPr>
              <w:rPr>
                <w:rFonts w:ascii="Biome" w:hAnsi="Biome" w:cs="Biome"/>
                <w:sz w:val="80"/>
                <w:szCs w:val="80"/>
              </w:rPr>
            </w:pPr>
          </w:p>
        </w:tc>
        <w:tc>
          <w:tcPr>
            <w:tcW w:w="2997" w:type="dxa"/>
            <w:tcMar>
              <w:left w:w="115" w:type="dxa"/>
              <w:right w:w="0" w:type="dxa"/>
            </w:tcMar>
          </w:tcPr>
          <w:p w:rsidRPr="000378D4" w:rsidR="001831E6" w:rsidP="003F5E00" w:rsidRDefault="0047023C" w14:paraId="47E0241F" w14:textId="4838B5C2">
            <w:pPr>
              <w:pStyle w:val="Title"/>
              <w:ind w:right="-270"/>
            </w:pPr>
            <w:r w:rsidRPr="000378D4">
              <w:t>For all</w:t>
            </w:r>
          </w:p>
        </w:tc>
        <w:tc>
          <w:tcPr>
            <w:tcW w:w="3240" w:type="dxa"/>
            <w:gridSpan w:val="2"/>
            <w:vAlign w:val="center"/>
          </w:tcPr>
          <w:p w:rsidRPr="003B04A0" w:rsidR="001831E6" w:rsidP="003F5E00" w:rsidRDefault="00BC03C7" w14:paraId="742E5B67" w14:textId="5C145D5D">
            <w:pPr>
              <w:pStyle w:val="Subtitle"/>
              <w:ind w:right="-198"/>
            </w:pPr>
            <w:r w:rsidRPr="003B04A0">
              <w:t>Building the business</w:t>
            </w:r>
            <w:r w:rsidRPr="003B04A0">
              <w:br/>
              <w:t>world sky-bridge</w:t>
            </w:r>
          </w:p>
        </w:tc>
      </w:tr>
      <w:tr w:rsidRPr="00547A05" w:rsidR="00BC03C7" w:rsidTr="00855BB0" w14:paraId="227CB97F" w14:textId="77777777">
        <w:trPr>
          <w:trHeight w:val="20"/>
        </w:trPr>
        <w:tc>
          <w:tcPr>
            <w:tcW w:w="563" w:type="dxa"/>
            <w:vMerge/>
          </w:tcPr>
          <w:p w:rsidRPr="00547A05" w:rsidR="00BC03C7" w:rsidP="00BC03C7" w:rsidRDefault="00BC03C7" w14:paraId="50A2B4EF" w14:textId="77777777">
            <w:pPr>
              <w:rPr>
                <w:rFonts w:ascii="Biome" w:hAnsi="Biome" w:cs="Biome"/>
              </w:rPr>
            </w:pPr>
          </w:p>
        </w:tc>
        <w:tc>
          <w:tcPr>
            <w:tcW w:w="6496" w:type="dxa"/>
            <w:tcMar>
              <w:top w:w="864" w:type="dxa"/>
              <w:left w:w="115" w:type="dxa"/>
              <w:right w:w="115" w:type="dxa"/>
            </w:tcMar>
            <w:vAlign w:val="bottom"/>
          </w:tcPr>
          <w:p w:rsidRPr="000C25B6" w:rsidR="00BC03C7" w:rsidP="000A180A" w:rsidRDefault="00BC03C7" w14:paraId="0D041C27" w14:textId="7F9E2435">
            <w:pPr>
              <w:pStyle w:val="Footer"/>
              <w:jc w:val="right"/>
              <w:rPr>
                <w:rFonts w:ascii="Biome" w:hAnsi="Biome" w:cs="Biome"/>
                <w:sz w:val="28"/>
                <w:szCs w:val="36"/>
                <w:u w:val="single"/>
              </w:rPr>
            </w:pPr>
            <w:r w:rsidRPr="000C25B6">
              <w:t>Relecloud.com</w:t>
            </w:r>
          </w:p>
        </w:tc>
        <w:tc>
          <w:tcPr>
            <w:tcW w:w="1824" w:type="dxa"/>
            <w:vMerge/>
          </w:tcPr>
          <w:p w:rsidRPr="000C25B6" w:rsidR="00BC03C7" w:rsidP="000A180A" w:rsidRDefault="00BC03C7" w14:paraId="71B8CA26" w14:textId="77777777">
            <w:pPr>
              <w:pStyle w:val="Footer"/>
              <w:rPr>
                <w:rFonts w:ascii="Biome" w:hAnsi="Biome" w:cs="Biome"/>
              </w:rPr>
            </w:pPr>
          </w:p>
        </w:tc>
        <w:tc>
          <w:tcPr>
            <w:tcW w:w="3333" w:type="dxa"/>
            <w:gridSpan w:val="2"/>
            <w:vAlign w:val="bottom"/>
          </w:tcPr>
          <w:p w:rsidRPr="000A180A" w:rsidR="00BC03C7" w:rsidP="000A180A" w:rsidRDefault="00BC03C7" w14:paraId="4AE2A46B" w14:textId="31957AF2">
            <w:pPr>
              <w:pStyle w:val="Footer"/>
              <w:rPr>
                <w:rStyle w:val="Emphasis"/>
              </w:rPr>
            </w:pPr>
            <w:r w:rsidRPr="000A180A">
              <w:rPr>
                <w:rStyle w:val="Emphasis"/>
              </w:rPr>
              <w:t>ConnectAbove</w:t>
            </w:r>
          </w:p>
        </w:tc>
        <w:tc>
          <w:tcPr>
            <w:tcW w:w="2904" w:type="dxa"/>
            <w:vAlign w:val="bottom"/>
          </w:tcPr>
          <w:p w:rsidRPr="000C25B6" w:rsidR="00BC03C7" w:rsidP="000A180A" w:rsidRDefault="00BC03C7" w14:paraId="593006AB" w14:textId="0B68A76A">
            <w:pPr>
              <w:pStyle w:val="Footer"/>
              <w:jc w:val="right"/>
              <w:rPr>
                <w:rFonts w:cs="Biome"/>
              </w:rPr>
            </w:pPr>
            <w:r w:rsidRPr="000C25B6">
              <w:t>Launch event</w:t>
            </w:r>
          </w:p>
        </w:tc>
      </w:tr>
    </w:tbl>
    <w:p w:rsidRPr="000A180A" w:rsidR="00951601" w:rsidP="000A180A" w:rsidRDefault="00951601" w14:paraId="5F33D01F" w14:textId="77777777">
      <w:pPr>
        <w:rPr>
          <w:noProof/>
          <w:sz w:val="16"/>
          <w:szCs w:val="16"/>
        </w:rPr>
      </w:pPr>
      <w:r w:rsidRPr="000A180A">
        <w:rPr>
          <w:noProof/>
          <w:sz w:val="16"/>
          <w:szCs w:val="16"/>
        </w:rPr>
        <w:br w:type="page"/>
      </w:r>
    </w:p>
    <w:p w:rsidR="00F84326" w:rsidP="00951601" w:rsidRDefault="00951601" w14:paraId="3BA26BB1" w14:textId="36D7DA71">
      <w:pPr>
        <w:rPr>
          <w:rFonts w:ascii="Biome" w:hAnsi="Biome" w:cs="Biome"/>
          <w:noProof/>
        </w:rPr>
      </w:pPr>
      <w:r w:rsidRPr="00951601">
        <w:rPr>
          <w:rFonts w:ascii="Biome" w:hAnsi="Biome" w:cs="Biome"/>
          <w:noProof/>
        </w:rPr>
        <w:lastRenderedPageBreak/>
        <mc:AlternateContent>
          <mc:Choice Requires="wpg">
            <w:drawing>
              <wp:anchor distT="0" distB="0" distL="114300" distR="114300" simplePos="0" relativeHeight="251771904" behindDoc="1" locked="1" layoutInCell="1" allowOverlap="1" wp14:editId="1FB6CB4F" wp14:anchorId="11E3DF18">
                <wp:simplePos x="0" y="0"/>
                <wp:positionH relativeFrom="column">
                  <wp:posOffset>-228600</wp:posOffset>
                </wp:positionH>
                <wp:positionV relativeFrom="paragraph">
                  <wp:posOffset>-181610</wp:posOffset>
                </wp:positionV>
                <wp:extent cx="10058400" cy="7772400"/>
                <wp:effectExtent l="0" t="0" r="0" b="0"/>
                <wp:wrapNone/>
                <wp:docPr id="42" name="Group 41">
                  <a:extLst xmlns:a="http://schemas.openxmlformats.org/drawingml/2006/main">
                    <a:ext uri="{FF2B5EF4-FFF2-40B4-BE49-F238E27FC236}">
                      <a16:creationId xmlns:a16="http://schemas.microsoft.com/office/drawing/2014/main" id="{8165501A-0E3B-59A6-BD69-79FBCBAE898B}"/>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0" y="0"/>
                          <a:chExt cx="10058400" cy="7772400"/>
                        </a:xfrm>
                      </wpg:grpSpPr>
                      <wps:wsp>
                        <wps:cNvPr id="1455108814" name="Rectangle 1455108814">
                          <a:extLst>
                            <a:ext uri="{FF2B5EF4-FFF2-40B4-BE49-F238E27FC236}">
                              <a16:creationId xmlns:a16="http://schemas.microsoft.com/office/drawing/2014/main" id="{778D786B-1033-0224-5322-737ACF0624ED}"/>
                            </a:ext>
                          </a:extLst>
                        </wps:cNvPr>
                        <wps:cNvSpPr/>
                        <wps:spPr>
                          <a:xfrm>
                            <a:off x="0" y="0"/>
                            <a:ext cx="10058400" cy="7772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F9415F" w:rsidR="00951601" w:rsidP="00951601" w:rsidRDefault="00951601" w14:paraId="5139F0CD" w14:textId="228DAF39">
                              <w:pPr>
                                <w:spacing w:line="360" w:lineRule="exact"/>
                                <w:jc w:val="center"/>
                                <w:rPr>
                                  <w:rStyle w:val="Emphasi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9227796" name="Rectangle 869227796">
                          <a:extLst>
                            <a:ext uri="{FF2B5EF4-FFF2-40B4-BE49-F238E27FC236}">
                              <a16:creationId xmlns:a16="http://schemas.microsoft.com/office/drawing/2014/main" id="{B21F03BC-4F12-7A3B-ECF8-3EB2710B952D}"/>
                            </a:ext>
                          </a:extLst>
                        </wps:cNvPr>
                        <wps:cNvSpPr/>
                        <wps:spPr>
                          <a:xfrm>
                            <a:off x="5133652" y="0"/>
                            <a:ext cx="4924748" cy="672338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932618631" name="Group 932618631">
                          <a:extLst>
                            <a:ext uri="{FF2B5EF4-FFF2-40B4-BE49-F238E27FC236}">
                              <a16:creationId xmlns:a16="http://schemas.microsoft.com/office/drawing/2014/main" id="{ED245868-0070-E5F3-9A47-9E14E860A32B}"/>
                            </a:ext>
                          </a:extLst>
                        </wpg:cNvPr>
                        <wpg:cNvGrpSpPr/>
                        <wpg:grpSpPr>
                          <a:xfrm>
                            <a:off x="9011316" y="556400"/>
                            <a:ext cx="731507" cy="438149"/>
                            <a:chOff x="9011316" y="556400"/>
                            <a:chExt cx="731520" cy="438394"/>
                          </a:xfrm>
                        </wpg:grpSpPr>
                        <wpg:grpSp>
                          <wpg:cNvPr id="782586811" name="Group 782586811">
                            <a:extLst>
                              <a:ext uri="{FF2B5EF4-FFF2-40B4-BE49-F238E27FC236}">
                                <a16:creationId xmlns:a16="http://schemas.microsoft.com/office/drawing/2014/main" id="{F2AF4CA2-9D3C-A363-F6D1-97D5F3D3602A}"/>
                              </a:ext>
                            </a:extLst>
                          </wpg:cNvPr>
                          <wpg:cNvGrpSpPr/>
                          <wpg:grpSpPr>
                            <a:xfrm>
                              <a:off x="9011316" y="556400"/>
                              <a:ext cx="731520" cy="220345"/>
                              <a:chOff x="9011316" y="556400"/>
                              <a:chExt cx="1026795" cy="309880"/>
                            </a:xfrm>
                          </wpg:grpSpPr>
                          <pic:pic xmlns:pic="http://schemas.openxmlformats.org/drawingml/2006/picture">
                            <pic:nvPicPr>
                              <pic:cNvPr id="1738254033" name="Graphic 1">
                                <a:extLst>
                                  <a:ext uri="{FF2B5EF4-FFF2-40B4-BE49-F238E27FC236}">
                                    <a16:creationId xmlns:a16="http://schemas.microsoft.com/office/drawing/2014/main" id="{D6637E3D-BC66-9BE5-2C14-50930394296B}"/>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011316" y="556400"/>
                                <a:ext cx="295275" cy="309880"/>
                              </a:xfrm>
                              <a:prstGeom prst="rect">
                                <a:avLst/>
                              </a:prstGeom>
                            </pic:spPr>
                          </pic:pic>
                          <pic:pic xmlns:pic="http://schemas.openxmlformats.org/drawingml/2006/picture">
                            <pic:nvPicPr>
                              <pic:cNvPr id="69003228" name="Graphic 1">
                                <a:extLst>
                                  <a:ext uri="{FF2B5EF4-FFF2-40B4-BE49-F238E27FC236}">
                                    <a16:creationId xmlns:a16="http://schemas.microsoft.com/office/drawing/2014/main" id="{54781988-935F-76DC-87DE-64B1ED00B976}"/>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384110" y="556400"/>
                                <a:ext cx="295275" cy="309880"/>
                              </a:xfrm>
                              <a:prstGeom prst="rect">
                                <a:avLst/>
                              </a:prstGeom>
                            </pic:spPr>
                          </pic:pic>
                          <pic:pic xmlns:pic="http://schemas.openxmlformats.org/drawingml/2006/picture">
                            <pic:nvPicPr>
                              <pic:cNvPr id="69899046" name="Graphic 1">
                                <a:extLst>
                                  <a:ext uri="{FF2B5EF4-FFF2-40B4-BE49-F238E27FC236}">
                                    <a16:creationId xmlns:a16="http://schemas.microsoft.com/office/drawing/2014/main" id="{28C9EBCE-CE68-FB4F-CB3C-A6138F1E2753}"/>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742836" y="556400"/>
                                <a:ext cx="295275" cy="309880"/>
                              </a:xfrm>
                              <a:prstGeom prst="rect">
                                <a:avLst/>
                              </a:prstGeom>
                            </pic:spPr>
                          </pic:pic>
                        </wpg:grpSp>
                        <wpg:grpSp>
                          <wpg:cNvPr id="1597617430" name="Group 1597617430">
                            <a:extLst>
                              <a:ext uri="{FF2B5EF4-FFF2-40B4-BE49-F238E27FC236}">
                                <a16:creationId xmlns:a16="http://schemas.microsoft.com/office/drawing/2014/main" id="{C7BCDBF2-0ABB-3DD5-F332-C795B64D7367}"/>
                              </a:ext>
                            </a:extLst>
                          </wpg:cNvPr>
                          <wpg:cNvGrpSpPr/>
                          <wpg:grpSpPr>
                            <a:xfrm>
                              <a:off x="9011316" y="774449"/>
                              <a:ext cx="731520" cy="220345"/>
                              <a:chOff x="9011316" y="774449"/>
                              <a:chExt cx="1026795" cy="309880"/>
                            </a:xfrm>
                          </wpg:grpSpPr>
                          <pic:pic xmlns:pic="http://schemas.openxmlformats.org/drawingml/2006/picture">
                            <pic:nvPicPr>
                              <pic:cNvPr id="340791383" name="Graphic 1">
                                <a:extLst>
                                  <a:ext uri="{FF2B5EF4-FFF2-40B4-BE49-F238E27FC236}">
                                    <a16:creationId xmlns:a16="http://schemas.microsoft.com/office/drawing/2014/main" id="{A2395846-6A14-D82F-93FE-132F0673166C}"/>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011316" y="774449"/>
                                <a:ext cx="295275" cy="309880"/>
                              </a:xfrm>
                              <a:prstGeom prst="rect">
                                <a:avLst/>
                              </a:prstGeom>
                            </pic:spPr>
                          </pic:pic>
                          <pic:pic xmlns:pic="http://schemas.openxmlformats.org/drawingml/2006/picture">
                            <pic:nvPicPr>
                              <pic:cNvPr id="1458361224" name="Graphic 1">
                                <a:extLst>
                                  <a:ext uri="{FF2B5EF4-FFF2-40B4-BE49-F238E27FC236}">
                                    <a16:creationId xmlns:a16="http://schemas.microsoft.com/office/drawing/2014/main" id="{79F6C627-438A-3BBE-EDD8-2EBD1B1007ED}"/>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384110" y="774449"/>
                                <a:ext cx="295275" cy="309880"/>
                              </a:xfrm>
                              <a:prstGeom prst="rect">
                                <a:avLst/>
                              </a:prstGeom>
                            </pic:spPr>
                          </pic:pic>
                          <pic:pic xmlns:pic="http://schemas.openxmlformats.org/drawingml/2006/picture">
                            <pic:nvPicPr>
                              <pic:cNvPr id="558632993" name="Graphic 1">
                                <a:extLst>
                                  <a:ext uri="{FF2B5EF4-FFF2-40B4-BE49-F238E27FC236}">
                                    <a16:creationId xmlns:a16="http://schemas.microsoft.com/office/drawing/2014/main" id="{6E2C4182-D9EC-0B98-0F4C-6363F612369E}"/>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742836" y="774449"/>
                                <a:ext cx="295275" cy="309880"/>
                              </a:xfrm>
                              <a:prstGeom prst="rect">
                                <a:avLst/>
                              </a:prstGeom>
                            </pic:spPr>
                          </pic:pic>
                        </wpg:grpSp>
                      </wpg:grpSp>
                      <pic:pic xmlns:pic="http://schemas.openxmlformats.org/drawingml/2006/picture">
                        <pic:nvPicPr>
                          <pic:cNvPr id="582788560" name="Graphic 1">
                            <a:extLst>
                              <a:ext uri="{FF2B5EF4-FFF2-40B4-BE49-F238E27FC236}">
                                <a16:creationId xmlns:a16="http://schemas.microsoft.com/office/drawing/2014/main" id="{61129AF1-5799-4FB4-74BE-C9CF879DF081}"/>
                              </a:ext>
                            </a:extLst>
                          </pic:cNvPr>
                          <pic:cNvPicPr>
                            <a:picLocks noChangeAspect="1"/>
                          </pic:cNvPicPr>
                        </pic:nvPicPr>
                        <pic:blipFill rotWithShape="1">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r="53171"/>
                          <a:stretch/>
                        </pic:blipFill>
                        <pic:spPr bwMode="auto">
                          <a:xfrm>
                            <a:off x="4041472" y="446334"/>
                            <a:ext cx="1097260" cy="2343150"/>
                          </a:xfrm>
                          <a:prstGeom prst="rect">
                            <a:avLst/>
                          </a:prstGeom>
                          <a:ln>
                            <a:noFill/>
                          </a:ln>
                          <a:extLst>
                            <a:ext uri="{53640926-AAD7-44D8-BBD7-CCE9431645EC}">
                              <a14:shadowObscured xmlns:a14="http://schemas.microsoft.com/office/drawing/2010/main"/>
                            </a:ext>
                          </a:extLst>
                        </pic:spPr>
                      </pic:pic>
                      <wpg:grpSp>
                        <wpg:cNvPr id="1412505564" name="Group 1412505564">
                          <a:extLst>
                            <a:ext uri="{FF2B5EF4-FFF2-40B4-BE49-F238E27FC236}">
                              <a16:creationId xmlns:a16="http://schemas.microsoft.com/office/drawing/2014/main" id="{4D4BC868-E69D-C68A-9E22-076695B83104}"/>
                            </a:ext>
                          </a:extLst>
                        </wpg:cNvPr>
                        <wpg:cNvGrpSpPr/>
                        <wpg:grpSpPr>
                          <a:xfrm>
                            <a:off x="3753610" y="4832067"/>
                            <a:ext cx="731507" cy="438149"/>
                            <a:chOff x="3753610" y="4832067"/>
                            <a:chExt cx="731520" cy="438394"/>
                          </a:xfrm>
                        </wpg:grpSpPr>
                        <wpg:grpSp>
                          <wpg:cNvPr id="622792855" name="Group 622792855">
                            <a:extLst>
                              <a:ext uri="{FF2B5EF4-FFF2-40B4-BE49-F238E27FC236}">
                                <a16:creationId xmlns:a16="http://schemas.microsoft.com/office/drawing/2014/main" id="{3E069BAD-9747-8CE5-9D16-E7EE6D770207}"/>
                              </a:ext>
                            </a:extLst>
                          </wpg:cNvPr>
                          <wpg:cNvGrpSpPr/>
                          <wpg:grpSpPr>
                            <a:xfrm>
                              <a:off x="3753610" y="4832067"/>
                              <a:ext cx="731520" cy="220345"/>
                              <a:chOff x="3753611" y="4832067"/>
                              <a:chExt cx="1026795" cy="309880"/>
                            </a:xfrm>
                          </wpg:grpSpPr>
                          <pic:pic xmlns:pic="http://schemas.openxmlformats.org/drawingml/2006/picture">
                            <pic:nvPicPr>
                              <pic:cNvPr id="685789640" name="Graphic 1">
                                <a:extLst>
                                  <a:ext uri="{FF2B5EF4-FFF2-40B4-BE49-F238E27FC236}">
                                    <a16:creationId xmlns:a16="http://schemas.microsoft.com/office/drawing/2014/main" id="{C350808F-8A2C-7F04-3724-884F87961796}"/>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3753611" y="4832067"/>
                                <a:ext cx="295275" cy="309880"/>
                              </a:xfrm>
                              <a:prstGeom prst="rect">
                                <a:avLst/>
                              </a:prstGeom>
                            </pic:spPr>
                          </pic:pic>
                          <pic:pic xmlns:pic="http://schemas.openxmlformats.org/drawingml/2006/picture">
                            <pic:nvPicPr>
                              <pic:cNvPr id="855273825" name="Graphic 1">
                                <a:extLst>
                                  <a:ext uri="{FF2B5EF4-FFF2-40B4-BE49-F238E27FC236}">
                                    <a16:creationId xmlns:a16="http://schemas.microsoft.com/office/drawing/2014/main" id="{CA350BDD-6EB7-CE20-62F3-61E32DFD92CC}"/>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126405" y="4832067"/>
                                <a:ext cx="295275" cy="309880"/>
                              </a:xfrm>
                              <a:prstGeom prst="rect">
                                <a:avLst/>
                              </a:prstGeom>
                            </pic:spPr>
                          </pic:pic>
                          <pic:pic xmlns:pic="http://schemas.openxmlformats.org/drawingml/2006/picture">
                            <pic:nvPicPr>
                              <pic:cNvPr id="1003639377" name="Graphic 1">
                                <a:extLst>
                                  <a:ext uri="{FF2B5EF4-FFF2-40B4-BE49-F238E27FC236}">
                                    <a16:creationId xmlns:a16="http://schemas.microsoft.com/office/drawing/2014/main" id="{E7BD43CF-F526-00EF-12F7-2C90D8D83169}"/>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485131" y="4832067"/>
                                <a:ext cx="295275" cy="309880"/>
                              </a:xfrm>
                              <a:prstGeom prst="rect">
                                <a:avLst/>
                              </a:prstGeom>
                            </pic:spPr>
                          </pic:pic>
                        </wpg:grpSp>
                        <wpg:grpSp>
                          <wpg:cNvPr id="185262429" name="Group 185262429">
                            <a:extLst>
                              <a:ext uri="{FF2B5EF4-FFF2-40B4-BE49-F238E27FC236}">
                                <a16:creationId xmlns:a16="http://schemas.microsoft.com/office/drawing/2014/main" id="{AF1FB3B1-822C-DF58-6EB9-77C286688B5C}"/>
                              </a:ext>
                            </a:extLst>
                          </wpg:cNvPr>
                          <wpg:cNvGrpSpPr/>
                          <wpg:grpSpPr>
                            <a:xfrm>
                              <a:off x="3753610" y="5050116"/>
                              <a:ext cx="731520" cy="220345"/>
                              <a:chOff x="3753611" y="5050116"/>
                              <a:chExt cx="1026795" cy="309880"/>
                            </a:xfrm>
                          </wpg:grpSpPr>
                          <pic:pic xmlns:pic="http://schemas.openxmlformats.org/drawingml/2006/picture">
                            <pic:nvPicPr>
                              <pic:cNvPr id="962443003" name="Graphic 1">
                                <a:extLst>
                                  <a:ext uri="{FF2B5EF4-FFF2-40B4-BE49-F238E27FC236}">
                                    <a16:creationId xmlns:a16="http://schemas.microsoft.com/office/drawing/2014/main" id="{A191356B-7BF8-A44A-4DAE-3E788EBACEB3}"/>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3753611" y="5050116"/>
                                <a:ext cx="295275" cy="309880"/>
                              </a:xfrm>
                              <a:prstGeom prst="rect">
                                <a:avLst/>
                              </a:prstGeom>
                            </pic:spPr>
                          </pic:pic>
                          <pic:pic xmlns:pic="http://schemas.openxmlformats.org/drawingml/2006/picture">
                            <pic:nvPicPr>
                              <pic:cNvPr id="1597311979" name="Graphic 1">
                                <a:extLst>
                                  <a:ext uri="{FF2B5EF4-FFF2-40B4-BE49-F238E27FC236}">
                                    <a16:creationId xmlns:a16="http://schemas.microsoft.com/office/drawing/2014/main" id="{E08F6FA6-673B-673F-30E7-830A351415FD}"/>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126405" y="5050116"/>
                                <a:ext cx="295275" cy="309880"/>
                              </a:xfrm>
                              <a:prstGeom prst="rect">
                                <a:avLst/>
                              </a:prstGeom>
                            </pic:spPr>
                          </pic:pic>
                          <pic:pic xmlns:pic="http://schemas.openxmlformats.org/drawingml/2006/picture">
                            <pic:nvPicPr>
                              <pic:cNvPr id="1298927570" name="Graphic 1">
                                <a:extLst>
                                  <a:ext uri="{FF2B5EF4-FFF2-40B4-BE49-F238E27FC236}">
                                    <a16:creationId xmlns:a16="http://schemas.microsoft.com/office/drawing/2014/main" id="{696A8BF3-2637-C644-4697-867FF129EE4E}"/>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485131" y="5050116"/>
                                <a:ext cx="295275" cy="309880"/>
                              </a:xfrm>
                              <a:prstGeom prst="rect">
                                <a:avLst/>
                              </a:prstGeom>
                            </pic:spPr>
                          </pic:pic>
                        </wpg:grpSp>
                      </wpg:grpSp>
                      <pic:pic xmlns:pic="http://schemas.openxmlformats.org/drawingml/2006/picture">
                        <pic:nvPicPr>
                          <pic:cNvPr id="1952276507" name="Graphic 38">
                            <a:extLst>
                              <a:ext uri="{FF2B5EF4-FFF2-40B4-BE49-F238E27FC236}">
                                <a16:creationId xmlns:a16="http://schemas.microsoft.com/office/drawing/2014/main" id="{7602DCD6-B106-5E1A-04F5-EBDB648726A5}"/>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l="26266" t="23368"/>
                          <a:stretch>
                            <a:fillRect/>
                          </a:stretch>
                        </pic:blipFill>
                        <pic:spPr>
                          <a:xfrm>
                            <a:off x="0" y="0"/>
                            <a:ext cx="2724929" cy="2832100"/>
                          </a:xfrm>
                          <a:custGeom>
                            <a:avLst/>
                            <a:gdLst>
                              <a:gd name="connsiteX0" fmla="*/ 0 w 2724929"/>
                              <a:gd name="connsiteY0" fmla="*/ 0 h 2832100"/>
                              <a:gd name="connsiteX1" fmla="*/ 2724929 w 2724929"/>
                              <a:gd name="connsiteY1" fmla="*/ 0 h 2832100"/>
                              <a:gd name="connsiteX2" fmla="*/ 2724929 w 2724929"/>
                              <a:gd name="connsiteY2" fmla="*/ 2832100 h 2832100"/>
                              <a:gd name="connsiteX3" fmla="*/ 0 w 2724929"/>
                              <a:gd name="connsiteY3" fmla="*/ 2832100 h 2832100"/>
                            </a:gdLst>
                            <a:ahLst/>
                            <a:cxnLst>
                              <a:cxn ang="0">
                                <a:pos x="connsiteX0" y="connsiteY0"/>
                              </a:cxn>
                              <a:cxn ang="0">
                                <a:pos x="connsiteX1" y="connsiteY1"/>
                              </a:cxn>
                              <a:cxn ang="0">
                                <a:pos x="connsiteX2" y="connsiteY2"/>
                              </a:cxn>
                              <a:cxn ang="0">
                                <a:pos x="connsiteX3" y="connsiteY3"/>
                              </a:cxn>
                            </a:cxnLst>
                            <a:rect l="l" t="t" r="r" b="b"/>
                            <a:pathLst>
                              <a:path w="2724929" h="2832100">
                                <a:moveTo>
                                  <a:pt x="0" y="0"/>
                                </a:moveTo>
                                <a:lnTo>
                                  <a:pt x="2724929" y="0"/>
                                </a:lnTo>
                                <a:lnTo>
                                  <a:pt x="2724929" y="2832100"/>
                                </a:lnTo>
                                <a:lnTo>
                                  <a:pt x="0" y="2832100"/>
                                </a:lnTo>
                                <a:close/>
                              </a:path>
                            </a:pathLst>
                          </a:custGeom>
                        </pic:spPr>
                      </pic:pic>
                      <pic:pic xmlns:pic="http://schemas.openxmlformats.org/drawingml/2006/picture">
                        <pic:nvPicPr>
                          <pic:cNvPr id="588893345" name="Graphic 34">
                            <a:extLst>
                              <a:ext uri="{FF2B5EF4-FFF2-40B4-BE49-F238E27FC236}">
                                <a16:creationId xmlns:a16="http://schemas.microsoft.com/office/drawing/2014/main" id="{AD12E0DE-023D-04DC-1F81-FB875BB12158}"/>
                              </a:ext>
                            </a:extLst>
                          </pic:cNvPr>
                          <pic:cNvPicPr>
                            <a:picLocks noChangeAspect="1"/>
                          </pic:cNvPicPr>
                        </pic:nvPicPr>
                        <pic:blipFill rotWithShape="1">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rcRect r="31588" b="48203"/>
                          <a:stretch/>
                        </pic:blipFill>
                        <pic:spPr bwMode="auto">
                          <a:xfrm>
                            <a:off x="8689588" y="5602534"/>
                            <a:ext cx="1368812" cy="1035685"/>
                          </a:xfrm>
                          <a:custGeom>
                            <a:avLst/>
                            <a:gdLst>
                              <a:gd name="connsiteX0" fmla="*/ 0 w 1368812"/>
                              <a:gd name="connsiteY0" fmla="*/ 0 h 1035685"/>
                              <a:gd name="connsiteX1" fmla="*/ 1368812 w 1368812"/>
                              <a:gd name="connsiteY1" fmla="*/ 0 h 1035685"/>
                              <a:gd name="connsiteX2" fmla="*/ 1368812 w 1368812"/>
                              <a:gd name="connsiteY2" fmla="*/ 1035685 h 1035685"/>
                              <a:gd name="connsiteX3" fmla="*/ 0 w 1368812"/>
                              <a:gd name="connsiteY3" fmla="*/ 1035685 h 1035685"/>
                            </a:gdLst>
                            <a:ahLst/>
                            <a:cxnLst>
                              <a:cxn ang="0">
                                <a:pos x="connsiteX0" y="connsiteY0"/>
                              </a:cxn>
                              <a:cxn ang="0">
                                <a:pos x="connsiteX1" y="connsiteY1"/>
                              </a:cxn>
                              <a:cxn ang="0">
                                <a:pos x="connsiteX2" y="connsiteY2"/>
                              </a:cxn>
                              <a:cxn ang="0">
                                <a:pos x="connsiteX3" y="connsiteY3"/>
                              </a:cxn>
                            </a:cxnLst>
                            <a:rect l="l" t="t" r="r" b="b"/>
                            <a:pathLst>
                              <a:path w="1368812" h="1035685">
                                <a:moveTo>
                                  <a:pt x="0" y="0"/>
                                </a:moveTo>
                                <a:lnTo>
                                  <a:pt x="1368812" y="0"/>
                                </a:lnTo>
                                <a:lnTo>
                                  <a:pt x="1368812" y="1035685"/>
                                </a:lnTo>
                                <a:lnTo>
                                  <a:pt x="0" y="1035685"/>
                                </a:lnTo>
                                <a:close/>
                              </a:path>
                            </a:pathLst>
                          </a:custGeom>
                          <a:ln>
                            <a:noFill/>
                          </a:ln>
                          <a:extLst>
                            <a:ext uri="{53640926-AAD7-44D8-BBD7-CCE9431645EC}">
                              <a14:shadowObscured xmlns:a14="http://schemas.microsoft.com/office/drawing/2010/main"/>
                            </a:ext>
                          </a:extLst>
                        </pic:spPr>
                      </pic:pic>
                      <wps:wsp>
                        <wps:cNvPr id="581205291" name="Rectangle 581205291">
                          <a:extLst>
                            <a:ext uri="{FF2B5EF4-FFF2-40B4-BE49-F238E27FC236}">
                              <a16:creationId xmlns:a16="http://schemas.microsoft.com/office/drawing/2014/main" id="{7C74F231-7C91-4E00-B994-CDAABD27A4B3}"/>
                            </a:ext>
                          </a:extLst>
                        </wps:cNvPr>
                        <wps:cNvSpPr/>
                        <wps:spPr>
                          <a:xfrm>
                            <a:off x="0" y="0"/>
                            <a:ext cx="1019890" cy="678942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6172623" name="Graphic 1">
                            <a:extLst>
                              <a:ext uri="{FF2B5EF4-FFF2-40B4-BE49-F238E27FC236}">
                                <a16:creationId xmlns:a16="http://schemas.microsoft.com/office/drawing/2014/main" id="{4CD1FE77-381E-5407-2E56-976A1F89780F}"/>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578668" y="3485867"/>
                            <a:ext cx="847075" cy="889000"/>
                          </a:xfrm>
                          <a:prstGeom prst="rect">
                            <a:avLst/>
                          </a:prstGeom>
                        </pic:spPr>
                      </pic:pic>
                    </wpg:wgp>
                  </a:graphicData>
                </a:graphic>
                <wp14:sizeRelV relativeFrom="margin">
                  <wp14:pctHeight>0</wp14:pctHeight>
                </wp14:sizeRelV>
              </wp:anchor>
            </w:drawing>
          </mc:Choice>
          <mc:Fallback>
            <w:pict>
              <v:group id="Group 41" style="position:absolute;margin-left:-18pt;margin-top:-14.3pt;width:11in;height:612pt;z-index:-251544576;mso-height-relative:margin" alt="&quot;&quot;" coordsize="100584,77724" o:spid="_x0000_s104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" w14:anchorId="11E3DF18">
                <v:rect id="Rectangle 1455108814" style="position:absolute;width:100584;height:77724;visibility:visible;mso-wrap-style:square;v-text-anchor:middle" o:spid="_x0000_s1043"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">
                  <v:textbox>
                    <w:txbxContent>
                      <w:p w:rsidRPr="00F9415F" w:rsidR="00951601" w:rsidP="00951601" w:rsidRDefault="00951601" w14:paraId="5139F0CD" w14:textId="228DAF39">
                        <w:pPr>
                          <w:spacing w:line="360" w:lineRule="exact"/>
                          <w:jc w:val="center"/>
                          <w:rPr>
                            <w:rStyle w:val="Emphasis"/>
                          </w:rPr>
                        </w:pPr>
                      </w:p>
                    </w:txbxContent>
                  </v:textbox>
                </v:rect>
                <v:rect id="Rectangle 869227796" style="position:absolute;left:51336;width:49248;height:67233;visibility:visible;mso-wrap-style:square;v-text-anchor:middle" o:spid="_x0000_s1044" fillcolor="#8dc7cd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"/>
                <v:group id="Group 932618631" style="position:absolute;left:90113;top:5564;width:7315;height:4381" coordsize="7315,4383" coordorigin="90113,556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">
                  <v:group id="Group 782586811" style="position:absolute;left:90113;top:5564;width:7315;height:2203" coordsize="10267,3098" coordorigin="90113,5564" o:spid="_x0000_s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">
                    <v:shape id="Graphic 1" style="position:absolute;left:90113;top:5564;width:2952;height:3098;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">
                      <v:imagedata o:title="" r:id="rId24"/>
                    </v:shape>
                    <v:shape id="Graphic 1" style="position:absolute;left:93841;top:5564;width:2952;height:3098;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">
                      <v:imagedata o:title="" r:id="rId24"/>
                    </v:shape>
                    <v:shape id="Graphic 1" style="position:absolute;left:97428;top:5564;width:2953;height:3098;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">
                      <v:imagedata o:title="" r:id="rId24"/>
                    </v:shape>
                  </v:group>
                  <v:group id="Group 1597617430" style="position:absolute;left:90113;top:7744;width:7315;height:2203" coordsize="10267,3098" coordorigin="90113,7744" o:spid="_x0000_s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">
                    <v:shape id="Graphic 1" style="position:absolute;left:90113;top:7744;width:2952;height:3099;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">
                      <v:imagedata o:title="" r:id="rId24"/>
                    </v:shape>
                    <v:shape id="Graphic 1" style="position:absolute;left:93841;top:7744;width:2952;height:3099;visibility:visible;mso-wrap-style:square"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">
                      <v:imagedata o:title="" r:id="rId24"/>
                    </v:shape>
                    <v:shape id="Graphic 1" style="position:absolute;left:97428;top:7744;width:2953;height:3099;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">
                      <v:imagedata o:title="" r:id="rId24"/>
                    </v:shape>
                  </v:group>
                </v:group>
                <v:shape id="Graphic 1" style="position:absolute;left:40414;top:4463;width:10973;height:23431;visibility:visible;mso-wrap-style:square"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">
                  <v:imagedata cropright="34846f" o:title="" r:id="rId32"/>
                </v:shape>
                <v:group id="Group 1412505564" style="position:absolute;left:37536;top:48320;width:7315;height:4382" coordsize="7315,4383" coordorigin="37536,48320"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">
                  <v:group id="Group 622792855" style="position:absolute;left:37536;top:48320;width:7315;height:2204" coordsize="10267,3098" coordorigin="37536,48320" o:spid="_x0000_s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">
                    <v:shape id="Graphic 1" style="position:absolute;left:37536;top:48320;width:2952;height:3099;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">
                      <v:imagedata o:title="" r:id="rId23"/>
                    </v:shape>
                    <v:shape id="Graphic 1" style="position:absolute;left:41264;top:48320;width:2952;height:3099;visibility:visible;mso-wrap-style:square"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">
                      <v:imagedata o:title="" r:id="rId23"/>
                    </v:shape>
                    <v:shape id="Graphic 1" style="position:absolute;left:44851;top:48320;width:2953;height:3099;visibility:visible;mso-wrap-style:square" o:spid="_x0000_s105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">
                      <v:imagedata o:title="" r:id="rId23"/>
                    </v:shape>
                  </v:group>
                  <v:group id="Group 185262429" style="position:absolute;left:37536;top:50501;width:7315;height:2203" coordsize="10267,3098" coordorigin="37536,50501"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">
                    <v:shape id="Graphic 1" style="position:absolute;left:37536;top:50501;width:2952;height:3098;visibility:visible;mso-wrap-style:square" o:spid="_x0000_s106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">
                      <v:imagedata o:title="" r:id="rId23"/>
                    </v:shape>
                    <v:shape id="Graphic 1" style="position:absolute;left:41264;top:50501;width:2952;height:3098;visibility:visible;mso-wrap-style:square"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">
                      <v:imagedata o:title="" r:id="rId23"/>
                    </v:shape>
                    <v:shape id="Graphic 1" style="position:absolute;left:44851;top:50501;width:2953;height:3098;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">
                      <v:imagedata o:title="" r:id="rId23"/>
                    </v:shape>
                  </v:group>
                </v:group>
                <v:shape id="Graphic 38" style="position:absolute;width:27249;height:28321;visibility:visible;mso-wrap-style:square" coordsize="2724929,2832100" o:spid="_x0000_s1064" type="#_x0000_t75" path="m,l2724929,r,2832100l,2832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">
                  <v:imagedata cropleft="17214f" croptop="15314f" o:title="" r:id="rId25"/>
                  <v:formulas/>
                  <v:path o:connecttype="custom" o:connectlocs="0,0;2724929,0;2724929,2832100;0,2832100" o:connectangles="0,0,0,0" o:extrusionok="t"/>
                </v:shape>
                <v:shape id="Graphic 34" style="position:absolute;left:86895;top:56025;width:13689;height:10357;visibility:visible;mso-wrap-style:square" coordsize="1368812,1035685" o:spid="_x0000_s1065" type="#_x0000_t75" path="m,l1368812,r,1035685l,10356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">
                  <v:imagedata cropright="20702f" cropbottom="31590f" o:title="" r:id="rId33"/>
                  <v:formulas/>
                  <v:path o:connecttype="custom" o:connectlocs="0,0;1368812,0;1368812,1035685;0,1035685" o:connectangles="0,0,0,0" o:extrusionok="t"/>
                </v:shape>
                <v:rect id="Rectangle 581205291" style="position:absolute;width:10198;height:67894;visibility:visible;mso-wrap-style:square;v-text-anchor:middle" o:spid="_x0000_s1066" fillcolor="#8dc7cd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"/>
                <v:shape id="Graphic 1" style="position:absolute;left:5786;top:34858;width:8471;height:8890;visibility:visible;mso-wrap-style:square" o:spid="_x0000_s106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">
                  <v:imagedata o:title="" r:id="rId24"/>
                </v:shape>
                <w10:anchorlock/>
              </v:group>
            </w:pict>
          </mc:Fallback>
        </mc:AlternateContent>
      </w:r>
    </w:p>
    <w:tbl>
      <w:tblPr>
        <w:tblW w:w="5000" w:type="pct"/>
        <w:tblLook w:val="0600" w:firstRow="0" w:lastRow="0" w:firstColumn="0" w:lastColumn="0" w:noHBand="1" w:noVBand="1"/>
      </w:tblPr>
      <w:tblGrid>
        <w:gridCol w:w="1767"/>
        <w:gridCol w:w="5205"/>
        <w:gridCol w:w="769"/>
        <w:gridCol w:w="720"/>
        <w:gridCol w:w="1618"/>
        <w:gridCol w:w="1409"/>
        <w:gridCol w:w="3091"/>
        <w:gridCol w:w="541"/>
      </w:tblGrid>
      <w:tr w:rsidR="00DB30A4" w:rsidTr="00DB30A4" w14:paraId="72903710" w14:textId="77777777">
        <w:trPr>
          <w:trHeight w:val="1080"/>
        </w:trPr>
        <w:tc>
          <w:tcPr>
            <w:tcW w:w="584" w:type="pct"/>
          </w:tcPr>
          <w:p w:rsidRPr="00DC59EC" w:rsidR="00DB30A4" w:rsidP="00951601" w:rsidRDefault="00DB30A4" w14:paraId="4576EFC9" w14:textId="77777777"/>
        </w:tc>
        <w:tc>
          <w:tcPr>
            <w:tcW w:w="1721" w:type="pct"/>
            <w:vMerge w:val="restart"/>
            <w:vAlign w:val="bottom"/>
          </w:tcPr>
          <w:p w:rsidR="00DB30A4" w:rsidP="00DB30A4" w:rsidRDefault="00DB30A4" w14:paraId="61B651C9" w14:textId="1F661995">
            <w:pPr>
              <w:pStyle w:val="Heading1"/>
              <w:jc w:val="center"/>
            </w:pPr>
            <w:r>
              <w:rPr>
                <w:noProof/>
                <w:color w:val="D2E9FA"/>
              </w:rPr>
              <w:drawing>
                <wp:inline distT="0" distB="0" distL="0" distR="0" wp14:anchorId="2AF0352F" wp14:editId="4C830431">
                  <wp:extent cx="2748280" cy="2762250"/>
                  <wp:effectExtent l="0" t="0" r="0" b="0"/>
                  <wp:docPr id="857718728" name="Picture 15" descr="A person holding a pencil and a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18728" name="Picture 15" descr="A person holding a pencil and a ruler"/>
                          <pic:cNvPicPr>
                            <a:picLocks noChangeAspect="1" noChangeArrowheads="1"/>
                          </pic:cNvPicPr>
                        </pic:nvPicPr>
                        <pic:blipFill rotWithShape="1">
                          <a:blip r:embed="rId34" cstate="print">
                            <a:grayscl/>
                            <a:extLst>
                              <a:ext uri="{28A0092B-C50C-407E-A947-70E740481C1C}">
                                <a14:useLocalDpi xmlns:a14="http://schemas.microsoft.com/office/drawing/2010/main" val="0"/>
                              </a:ext>
                            </a:extLst>
                          </a:blip>
                          <a:srcRect t="18374" b="14620"/>
                          <a:stretch/>
                        </pic:blipFill>
                        <pic:spPr bwMode="auto">
                          <a:xfrm>
                            <a:off x="0" y="0"/>
                            <a:ext cx="2748280" cy="2762250"/>
                          </a:xfrm>
                          <a:prstGeom prst="ellipse">
                            <a:avLst/>
                          </a:prstGeom>
                          <a:noFill/>
                          <a:ln>
                            <a:noFill/>
                          </a:ln>
                          <a:extLst>
                            <a:ext uri="{53640926-AAD7-44D8-BBD7-CCE9431645EC}">
                              <a14:shadowObscured xmlns:a14="http://schemas.microsoft.com/office/drawing/2010/main"/>
                            </a:ext>
                          </a:extLst>
                        </pic:spPr>
                      </pic:pic>
                    </a:graphicData>
                  </a:graphic>
                </wp:inline>
              </w:drawing>
            </w:r>
          </w:p>
          <w:p w:rsidR="00DB30A4" w:rsidP="00DB30A4" w:rsidRDefault="00DB30A4" w14:paraId="1B5DC49A" w14:textId="77777777"/>
          <w:p w:rsidR="00DB30A4" w:rsidP="00DB30A4" w:rsidRDefault="00DB30A4" w14:paraId="3932AD52" w14:textId="77777777"/>
          <w:p w:rsidRPr="00DB30A4" w:rsidR="00DB30A4" w:rsidP="00DB30A4" w:rsidRDefault="00DB30A4" w14:paraId="13158882" w14:textId="77777777"/>
          <w:p w:rsidRPr="00DC59EC" w:rsidR="00DB30A4" w:rsidP="003B04A0" w:rsidRDefault="00DB30A4" w14:paraId="7ED9BAC5" w14:textId="2A6C6BC8">
            <w:pPr>
              <w:pStyle w:val="Heading2"/>
            </w:pPr>
            <w:r w:rsidRPr="000076F5">
              <w:t>Relecloud</w:t>
            </w:r>
          </w:p>
        </w:tc>
        <w:tc>
          <w:tcPr>
            <w:tcW w:w="254" w:type="pct"/>
          </w:tcPr>
          <w:p w:rsidRPr="00DC59EC" w:rsidR="00DB30A4" w:rsidP="00951601" w:rsidRDefault="00DB30A4" w14:paraId="37C61091" w14:textId="7081FA94"/>
        </w:tc>
        <w:tc>
          <w:tcPr>
            <w:tcW w:w="238" w:type="pct"/>
          </w:tcPr>
          <w:p w:rsidRPr="00AB3BF1" w:rsidR="00DB30A4" w:rsidP="003B04A0" w:rsidRDefault="00DB30A4" w14:paraId="44764CD6" w14:textId="3CDDEC27">
            <w:pPr>
              <w:pStyle w:val="Subtitle"/>
            </w:pPr>
          </w:p>
        </w:tc>
        <w:tc>
          <w:tcPr>
            <w:tcW w:w="2202" w:type="pct"/>
            <w:gridSpan w:val="4"/>
            <w:vAlign w:val="bottom"/>
          </w:tcPr>
          <w:p w:rsidRPr="00AB3BF1" w:rsidR="00DB30A4" w:rsidP="003B04A0" w:rsidRDefault="00DB30A4" w14:paraId="096E967F" w14:textId="4AFF66B5">
            <w:pPr>
              <w:pStyle w:val="Heading1"/>
            </w:pPr>
            <w:r w:rsidRPr="00AB3BF1">
              <w:t>Event itinerary</w:t>
            </w:r>
          </w:p>
        </w:tc>
      </w:tr>
      <w:tr w:rsidR="00DB30A4" w:rsidTr="00DB30A4" w14:paraId="0804E855" w14:textId="77777777">
        <w:trPr>
          <w:trHeight w:val="90"/>
        </w:trPr>
        <w:tc>
          <w:tcPr>
            <w:tcW w:w="584" w:type="pct"/>
          </w:tcPr>
          <w:p w:rsidRPr="00DC59EC" w:rsidR="00DB30A4" w:rsidP="00855BB0" w:rsidRDefault="00DB30A4" w14:paraId="6C6173EA" w14:textId="77777777"/>
        </w:tc>
        <w:tc>
          <w:tcPr>
            <w:tcW w:w="1721" w:type="pct"/>
            <w:vMerge/>
          </w:tcPr>
          <w:p w:rsidRPr="00DC59EC" w:rsidR="00DB30A4" w:rsidP="003B04A0" w:rsidRDefault="00DB30A4" w14:paraId="71A8B704" w14:textId="213AA41B">
            <w:pPr>
              <w:pStyle w:val="Heading2"/>
              <w:rPr>
                <w:color w:val="559291"/>
              </w:rPr>
            </w:pPr>
          </w:p>
        </w:tc>
        <w:tc>
          <w:tcPr>
            <w:tcW w:w="254" w:type="pct"/>
          </w:tcPr>
          <w:p w:rsidRPr="00DC59EC" w:rsidR="00DB30A4" w:rsidP="00716CCD" w:rsidRDefault="00DB30A4" w14:paraId="219D521B" w14:textId="65D66159">
            <w:pPr>
              <w:pStyle w:val="NormalRed"/>
              <w:rPr>
                <w:color w:val="559291"/>
              </w:rPr>
            </w:pPr>
          </w:p>
        </w:tc>
        <w:tc>
          <w:tcPr>
            <w:tcW w:w="238" w:type="pct"/>
          </w:tcPr>
          <w:p w:rsidRPr="00AB3BF1" w:rsidR="00DB30A4" w:rsidP="00716CCD" w:rsidRDefault="00DB30A4" w14:paraId="2B63A1DD" w14:textId="77777777">
            <w:pPr>
              <w:pStyle w:val="NormalRed"/>
              <w:rPr>
                <w:color w:val="0A3556" w:themeColor="accent3"/>
              </w:rPr>
            </w:pPr>
          </w:p>
        </w:tc>
        <w:tc>
          <w:tcPr>
            <w:tcW w:w="2202" w:type="pct"/>
            <w:gridSpan w:val="4"/>
            <w:vAlign w:val="bottom"/>
          </w:tcPr>
          <w:p w:rsidRPr="00AB3BF1" w:rsidR="00DB30A4" w:rsidP="00716CCD" w:rsidRDefault="00DB30A4" w14:paraId="28455CC6" w14:textId="77777777">
            <w:pPr>
              <w:pStyle w:val="NormalRed"/>
              <w:rPr>
                <w:color w:val="0A3556" w:themeColor="accent3"/>
              </w:rPr>
            </w:pPr>
          </w:p>
        </w:tc>
      </w:tr>
      <w:tr w:rsidR="00DB30A4" w:rsidTr="00DB30A4" w14:paraId="220D862D" w14:textId="77777777">
        <w:trPr>
          <w:trHeight w:val="821"/>
        </w:trPr>
        <w:tc>
          <w:tcPr>
            <w:tcW w:w="584" w:type="pct"/>
          </w:tcPr>
          <w:p w:rsidRPr="00DC59EC" w:rsidR="00DB30A4" w:rsidP="00855BB0" w:rsidRDefault="00DB30A4" w14:paraId="3B4D5B59" w14:textId="77777777">
            <w:pPr>
              <w:rPr>
                <w:rFonts w:ascii="Tenorite" w:hAnsi="Tenorite"/>
                <w:sz w:val="28"/>
                <w:szCs w:val="28"/>
              </w:rPr>
            </w:pPr>
          </w:p>
        </w:tc>
        <w:tc>
          <w:tcPr>
            <w:tcW w:w="1721" w:type="pct"/>
            <w:vMerge/>
          </w:tcPr>
          <w:p w:rsidRPr="00DC59EC" w:rsidR="00DB30A4" w:rsidP="003B04A0" w:rsidRDefault="00DB30A4" w14:paraId="21B6332F" w14:textId="63248161">
            <w:pPr>
              <w:pStyle w:val="Heading2"/>
              <w:rPr>
                <w:rFonts w:ascii="Tenorite" w:hAnsi="Tenorite"/>
                <w:color w:val="559291"/>
                <w:spacing w:val="0"/>
                <w:sz w:val="28"/>
              </w:rPr>
            </w:pPr>
          </w:p>
        </w:tc>
        <w:tc>
          <w:tcPr>
            <w:tcW w:w="254" w:type="pct"/>
          </w:tcPr>
          <w:p w:rsidRPr="00DC59EC" w:rsidR="00DB30A4" w:rsidP="00716CCD" w:rsidRDefault="00DB30A4" w14:paraId="3F51B489" w14:textId="05702BCF">
            <w:pPr>
              <w:pStyle w:val="Heading1"/>
              <w:rPr>
                <w:rFonts w:ascii="Tenorite" w:hAnsi="Tenorite"/>
                <w:color w:val="559291"/>
                <w:spacing w:val="0"/>
                <w:sz w:val="28"/>
                <w:szCs w:val="28"/>
              </w:rPr>
            </w:pPr>
          </w:p>
        </w:tc>
        <w:tc>
          <w:tcPr>
            <w:tcW w:w="238" w:type="pct"/>
          </w:tcPr>
          <w:p w:rsidRPr="00AB3BF1" w:rsidR="00DB30A4" w:rsidP="00716CCD" w:rsidRDefault="00DB30A4" w14:paraId="3C87B354" w14:textId="77777777">
            <w:pPr>
              <w:pStyle w:val="Heading1"/>
              <w:rPr>
                <w:rFonts w:ascii="Tenorite" w:hAnsi="Tenorite"/>
                <w:spacing w:val="0"/>
                <w:sz w:val="28"/>
                <w:szCs w:val="28"/>
              </w:rPr>
            </w:pPr>
          </w:p>
        </w:tc>
        <w:tc>
          <w:tcPr>
            <w:tcW w:w="535" w:type="pct"/>
            <w:tcBorders>
              <w:bottom w:val="single" w:color="0A3556" w:themeColor="accent3" w:sz="12" w:space="0"/>
            </w:tcBorders>
            <w:vAlign w:val="center"/>
          </w:tcPr>
          <w:p w:rsidRPr="00DB30A4" w:rsidR="00DB30A4" w:rsidP="00855BB0" w:rsidRDefault="00DB30A4" w14:paraId="3CF762E6" w14:textId="2B9E6B5D">
            <w:pPr>
              <w:pStyle w:val="Agenda"/>
              <w:rPr>
                <w:rStyle w:val="Emphasis"/>
              </w:rPr>
            </w:pPr>
            <w:r w:rsidRPr="00DB30A4">
              <w:rPr>
                <w:rStyle w:val="Emphasis"/>
              </w:rPr>
              <w:t>10:00 AM</w:t>
            </w:r>
          </w:p>
        </w:tc>
        <w:tc>
          <w:tcPr>
            <w:tcW w:w="1488" w:type="pct"/>
            <w:gridSpan w:val="2"/>
            <w:tcBorders>
              <w:bottom w:val="single" w:color="0A3556" w:themeColor="accent3" w:sz="12" w:space="0"/>
            </w:tcBorders>
            <w:vAlign w:val="center"/>
          </w:tcPr>
          <w:p w:rsidRPr="00855BB0" w:rsidR="00DB30A4" w:rsidP="00855BB0" w:rsidRDefault="00A97204" w14:paraId="62E71052" w14:textId="707BC662">
            <w:pPr>
              <w:pStyle w:val="Agenda"/>
            </w:pPr>
            <w:r w:rsidRPr="00855BB0">
              <w:t>Doors open</w:t>
            </w:r>
          </w:p>
        </w:tc>
        <w:tc>
          <w:tcPr>
            <w:tcW w:w="179" w:type="pct"/>
            <w:vAlign w:val="center"/>
          </w:tcPr>
          <w:p w:rsidRPr="00AB3BF1" w:rsidR="00DB30A4" w:rsidP="00855BB0" w:rsidRDefault="00DB30A4" w14:paraId="7999F309" w14:textId="2176BAC0">
            <w:pPr>
              <w:pStyle w:val="Agenda"/>
            </w:pPr>
          </w:p>
        </w:tc>
      </w:tr>
      <w:tr w:rsidR="00DB30A4" w:rsidTr="00DB30A4" w14:paraId="496778A5" w14:textId="77777777">
        <w:trPr>
          <w:trHeight w:val="821"/>
        </w:trPr>
        <w:tc>
          <w:tcPr>
            <w:tcW w:w="584" w:type="pct"/>
          </w:tcPr>
          <w:p w:rsidRPr="00DC59EC" w:rsidR="00DB30A4" w:rsidP="00855BB0" w:rsidRDefault="00DB30A4" w14:paraId="0C9240B7" w14:textId="77777777">
            <w:pPr>
              <w:rPr>
                <w:rFonts w:ascii="Tenorite" w:hAnsi="Tenorite"/>
                <w:sz w:val="28"/>
                <w:szCs w:val="28"/>
              </w:rPr>
            </w:pPr>
          </w:p>
        </w:tc>
        <w:tc>
          <w:tcPr>
            <w:tcW w:w="1721" w:type="pct"/>
            <w:vMerge/>
          </w:tcPr>
          <w:p w:rsidRPr="00DC59EC" w:rsidR="00DB30A4" w:rsidP="003B04A0" w:rsidRDefault="00DB30A4" w14:paraId="61C95FE1" w14:textId="4CDEB67C">
            <w:pPr>
              <w:pStyle w:val="Heading2"/>
              <w:rPr>
                <w:rFonts w:ascii="Tenorite" w:hAnsi="Tenorite"/>
                <w:color w:val="559291"/>
                <w:spacing w:val="0"/>
                <w:sz w:val="28"/>
              </w:rPr>
            </w:pPr>
          </w:p>
        </w:tc>
        <w:tc>
          <w:tcPr>
            <w:tcW w:w="254" w:type="pct"/>
          </w:tcPr>
          <w:p w:rsidRPr="00DC59EC" w:rsidR="00DB30A4" w:rsidP="00716CCD" w:rsidRDefault="00DB30A4" w14:paraId="7BE12105" w14:textId="5B2A9B3C">
            <w:pPr>
              <w:pStyle w:val="Heading1"/>
              <w:rPr>
                <w:rFonts w:ascii="Tenorite" w:hAnsi="Tenorite"/>
                <w:color w:val="559291"/>
                <w:spacing w:val="0"/>
                <w:sz w:val="28"/>
                <w:szCs w:val="28"/>
              </w:rPr>
            </w:pPr>
          </w:p>
        </w:tc>
        <w:tc>
          <w:tcPr>
            <w:tcW w:w="238" w:type="pct"/>
          </w:tcPr>
          <w:p w:rsidRPr="00AB3BF1" w:rsidR="00DB30A4" w:rsidP="00716CCD" w:rsidRDefault="00DB30A4" w14:paraId="06BCB142" w14:textId="77777777">
            <w:pPr>
              <w:pStyle w:val="Heading1"/>
              <w:rPr>
                <w:rFonts w:ascii="Tenorite" w:hAnsi="Tenorite"/>
                <w:spacing w:val="0"/>
                <w:sz w:val="28"/>
                <w:szCs w:val="28"/>
              </w:rPr>
            </w:pPr>
          </w:p>
        </w:tc>
        <w:tc>
          <w:tcPr>
            <w:tcW w:w="535" w:type="pct"/>
            <w:tcBorders>
              <w:top w:val="single" w:color="0A3556" w:themeColor="accent3" w:sz="12" w:space="0"/>
              <w:bottom w:val="single" w:color="0A3556" w:themeColor="accent3" w:sz="12" w:space="0"/>
            </w:tcBorders>
            <w:vAlign w:val="center"/>
          </w:tcPr>
          <w:p w:rsidRPr="00DB30A4" w:rsidR="00DB30A4" w:rsidP="00855BB0" w:rsidRDefault="00DB30A4" w14:paraId="0FE8EEF2" w14:textId="650551D4">
            <w:pPr>
              <w:pStyle w:val="Agenda"/>
              <w:rPr>
                <w:rStyle w:val="Emphasis"/>
              </w:rPr>
            </w:pPr>
            <w:r w:rsidRPr="00DB30A4">
              <w:rPr>
                <w:rStyle w:val="Emphasis"/>
              </w:rPr>
              <w:t>1</w:t>
            </w:r>
            <w:r w:rsidR="00FF40C9">
              <w:rPr>
                <w:rStyle w:val="Emphasis"/>
              </w:rPr>
              <w:t>0</w:t>
            </w:r>
            <w:r w:rsidRPr="00DB30A4">
              <w:rPr>
                <w:rStyle w:val="Emphasis"/>
              </w:rPr>
              <w:t>:</w:t>
            </w:r>
            <w:r w:rsidR="00FF40C9">
              <w:rPr>
                <w:rStyle w:val="Emphasis"/>
              </w:rPr>
              <w:t>3</w:t>
            </w:r>
            <w:r w:rsidRPr="00DB30A4">
              <w:rPr>
                <w:rStyle w:val="Emphasis"/>
              </w:rPr>
              <w:t>0 AM</w:t>
            </w:r>
          </w:p>
        </w:tc>
        <w:tc>
          <w:tcPr>
            <w:tcW w:w="1488" w:type="pct"/>
            <w:gridSpan w:val="2"/>
            <w:tcBorders>
              <w:top w:val="single" w:color="0A3556" w:themeColor="accent3" w:sz="12" w:space="0"/>
              <w:bottom w:val="single" w:color="0A3556" w:themeColor="accent3" w:sz="12" w:space="0"/>
            </w:tcBorders>
            <w:vAlign w:val="center"/>
          </w:tcPr>
          <w:p w:rsidRPr="00A97204" w:rsidR="00DB30A4" w:rsidP="00855BB0" w:rsidRDefault="00A97204" w14:paraId="1A84EDF0" w14:textId="7A0436DD">
            <w:pPr>
              <w:pStyle w:val="Agenda"/>
            </w:pPr>
            <w:r w:rsidRPr="00A97204">
              <w:t xml:space="preserve">Welcome address </w:t>
            </w:r>
          </w:p>
        </w:tc>
        <w:tc>
          <w:tcPr>
            <w:tcW w:w="179" w:type="pct"/>
            <w:vAlign w:val="center"/>
          </w:tcPr>
          <w:p w:rsidRPr="00AB3BF1" w:rsidR="00DB30A4" w:rsidP="00855BB0" w:rsidRDefault="00DB30A4" w14:paraId="762375B4" w14:textId="4C274B6A">
            <w:pPr>
              <w:pStyle w:val="Agenda"/>
            </w:pPr>
          </w:p>
        </w:tc>
      </w:tr>
      <w:tr w:rsidR="00DB30A4" w:rsidTr="00DB30A4" w14:paraId="4DBF5407" w14:textId="77777777">
        <w:trPr>
          <w:trHeight w:val="821"/>
        </w:trPr>
        <w:tc>
          <w:tcPr>
            <w:tcW w:w="584" w:type="pct"/>
            <w:vMerge w:val="restart"/>
          </w:tcPr>
          <w:p w:rsidRPr="00DC59EC" w:rsidR="00DB30A4" w:rsidP="00855BB0" w:rsidRDefault="00DB30A4" w14:paraId="218C2E55" w14:textId="115A2AC8">
            <w:pPr>
              <w:rPr>
                <w:rFonts w:ascii="Tenorite" w:hAnsi="Tenorite"/>
                <w:sz w:val="28"/>
                <w:szCs w:val="28"/>
              </w:rPr>
            </w:pPr>
          </w:p>
        </w:tc>
        <w:tc>
          <w:tcPr>
            <w:tcW w:w="1721" w:type="pct"/>
            <w:vMerge/>
            <w:vAlign w:val="bottom"/>
          </w:tcPr>
          <w:p w:rsidRPr="000076F5" w:rsidR="00DB30A4" w:rsidP="003B04A0" w:rsidRDefault="00DB30A4" w14:paraId="19DA24EF" w14:textId="4FDE0F0F">
            <w:pPr>
              <w:pStyle w:val="Heading2"/>
            </w:pPr>
          </w:p>
        </w:tc>
        <w:tc>
          <w:tcPr>
            <w:tcW w:w="254" w:type="pct"/>
            <w:vMerge w:val="restart"/>
            <w:vAlign w:val="bottom"/>
          </w:tcPr>
          <w:p w:rsidRPr="00E851C2" w:rsidR="00DB30A4" w:rsidP="00F9415F" w:rsidRDefault="00DB30A4" w14:paraId="60C7A530" w14:textId="77777777"/>
        </w:tc>
        <w:tc>
          <w:tcPr>
            <w:tcW w:w="238" w:type="pct"/>
          </w:tcPr>
          <w:p w:rsidRPr="00AB3BF1" w:rsidR="00DB30A4" w:rsidP="00716CCD" w:rsidRDefault="00DB30A4" w14:paraId="6618FD66" w14:textId="77777777">
            <w:pPr>
              <w:pStyle w:val="NormalRed"/>
              <w:rPr>
                <w:rFonts w:ascii="Tenorite" w:hAnsi="Tenorite"/>
                <w:color w:val="0A3556" w:themeColor="accent3"/>
                <w:sz w:val="28"/>
                <w:szCs w:val="28"/>
              </w:rPr>
            </w:pPr>
          </w:p>
        </w:tc>
        <w:tc>
          <w:tcPr>
            <w:tcW w:w="535" w:type="pct"/>
            <w:tcBorders>
              <w:top w:val="single" w:color="0A3556" w:themeColor="accent3" w:sz="12" w:space="0"/>
              <w:bottom w:val="single" w:color="0A3556" w:sz="12" w:space="0"/>
            </w:tcBorders>
            <w:vAlign w:val="center"/>
          </w:tcPr>
          <w:p w:rsidRPr="00DB30A4" w:rsidR="00DB30A4" w:rsidP="00855BB0" w:rsidRDefault="00DB30A4" w14:paraId="67BE1F86" w14:textId="3BAE57E6">
            <w:pPr>
              <w:pStyle w:val="Agenda"/>
              <w:rPr>
                <w:rStyle w:val="Emphasis"/>
              </w:rPr>
            </w:pPr>
            <w:r w:rsidRPr="00DB30A4">
              <w:rPr>
                <w:rStyle w:val="Emphasis"/>
              </w:rPr>
              <w:t>11:</w:t>
            </w:r>
            <w:r w:rsidR="00FF40C9">
              <w:rPr>
                <w:rStyle w:val="Emphasis"/>
              </w:rPr>
              <w:t>0</w:t>
            </w:r>
            <w:r w:rsidRPr="00DB30A4">
              <w:rPr>
                <w:rStyle w:val="Emphasis"/>
              </w:rPr>
              <w:t>0 AM</w:t>
            </w:r>
          </w:p>
        </w:tc>
        <w:tc>
          <w:tcPr>
            <w:tcW w:w="1488" w:type="pct"/>
            <w:gridSpan w:val="2"/>
            <w:tcBorders>
              <w:top w:val="single" w:color="0A3556" w:themeColor="accent3" w:sz="12" w:space="0"/>
              <w:bottom w:val="single" w:color="0A3556" w:sz="12" w:space="0"/>
            </w:tcBorders>
            <w:vAlign w:val="center"/>
          </w:tcPr>
          <w:p w:rsidRPr="00A97204" w:rsidR="00DB30A4" w:rsidP="00855BB0" w:rsidRDefault="00A97204" w14:paraId="1281586A" w14:textId="4A84AA04">
            <w:pPr>
              <w:pStyle w:val="Agenda"/>
            </w:pPr>
            <w:r w:rsidRPr="00A97204">
              <w:t>ConnectAbove presentation</w:t>
            </w:r>
          </w:p>
        </w:tc>
        <w:tc>
          <w:tcPr>
            <w:tcW w:w="179" w:type="pct"/>
            <w:vAlign w:val="center"/>
          </w:tcPr>
          <w:p w:rsidRPr="00AB3BF1" w:rsidR="00DB30A4" w:rsidP="00855BB0" w:rsidRDefault="00DB30A4" w14:paraId="03CC3FFC" w14:textId="35A19296">
            <w:pPr>
              <w:pStyle w:val="Agenda"/>
            </w:pPr>
          </w:p>
        </w:tc>
      </w:tr>
      <w:tr w:rsidR="00DB30A4" w:rsidTr="00DB30A4" w14:paraId="4B846020" w14:textId="77777777">
        <w:trPr>
          <w:trHeight w:val="821"/>
        </w:trPr>
        <w:tc>
          <w:tcPr>
            <w:tcW w:w="584" w:type="pct"/>
            <w:vMerge/>
          </w:tcPr>
          <w:p w:rsidRPr="00DC59EC" w:rsidR="00DB30A4" w:rsidP="00716CCD" w:rsidRDefault="00DB30A4" w14:paraId="40077433" w14:textId="77777777">
            <w:pPr>
              <w:pStyle w:val="Heading1"/>
              <w:rPr>
                <w:rFonts w:ascii="Tenorite" w:hAnsi="Tenorite"/>
                <w:caps/>
                <w:color w:val="559291"/>
                <w:spacing w:val="0"/>
                <w:sz w:val="28"/>
                <w:szCs w:val="28"/>
              </w:rPr>
            </w:pPr>
          </w:p>
        </w:tc>
        <w:tc>
          <w:tcPr>
            <w:tcW w:w="1721" w:type="pct"/>
            <w:vMerge/>
          </w:tcPr>
          <w:p w:rsidRPr="000076F5" w:rsidR="00DB30A4" w:rsidP="00716CCD" w:rsidRDefault="00DB30A4" w14:paraId="79019254" w14:textId="77777777">
            <w:pPr>
              <w:pStyle w:val="Heading1"/>
              <w:rPr>
                <w:rFonts w:ascii="Tenorite" w:hAnsi="Tenorite"/>
                <w:caps/>
                <w:spacing w:val="0"/>
                <w:sz w:val="28"/>
                <w:szCs w:val="28"/>
              </w:rPr>
            </w:pPr>
          </w:p>
        </w:tc>
        <w:tc>
          <w:tcPr>
            <w:tcW w:w="254" w:type="pct"/>
            <w:vMerge/>
          </w:tcPr>
          <w:p w:rsidRPr="00DA3A48" w:rsidR="00DB30A4" w:rsidP="00F9415F" w:rsidRDefault="00DB30A4" w14:paraId="4C579D7F" w14:textId="77777777">
            <w:pPr>
              <w:rPr>
                <w:caps/>
              </w:rPr>
            </w:pPr>
          </w:p>
        </w:tc>
        <w:tc>
          <w:tcPr>
            <w:tcW w:w="238" w:type="pct"/>
          </w:tcPr>
          <w:p w:rsidRPr="00AB3BF1" w:rsidR="00DB30A4" w:rsidP="00716CCD" w:rsidRDefault="00DB30A4" w14:paraId="5841EA13" w14:textId="77777777">
            <w:pPr>
              <w:pStyle w:val="Heading1"/>
              <w:rPr>
                <w:rFonts w:ascii="Tenorite" w:hAnsi="Tenorite"/>
                <w:caps/>
                <w:spacing w:val="0"/>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73BDCC0B" w14:textId="77777777">
            <w:pPr>
              <w:pStyle w:val="Agenda"/>
              <w:rPr>
                <w:rStyle w:val="Emphasis"/>
              </w:rPr>
            </w:pPr>
            <w:r w:rsidRPr="00DB30A4">
              <w:rPr>
                <w:rStyle w:val="Emphasis"/>
              </w:rPr>
              <w:t>11:30 AM</w:t>
            </w:r>
          </w:p>
        </w:tc>
        <w:tc>
          <w:tcPr>
            <w:tcW w:w="1488" w:type="pct"/>
            <w:gridSpan w:val="2"/>
            <w:tcBorders>
              <w:top w:val="single" w:color="0A3556" w:sz="12" w:space="0"/>
              <w:bottom w:val="single" w:color="0A3556" w:sz="12" w:space="0"/>
            </w:tcBorders>
            <w:vAlign w:val="center"/>
          </w:tcPr>
          <w:p w:rsidRPr="00A97204" w:rsidR="00DB30A4" w:rsidP="00855BB0" w:rsidRDefault="00A97204" w14:paraId="6852C874" w14:textId="2BF2D4BD">
            <w:pPr>
              <w:pStyle w:val="Agenda"/>
            </w:pPr>
            <w:r w:rsidRPr="00A97204">
              <w:t>Live demo &amp; features walkthrough</w:t>
            </w:r>
          </w:p>
        </w:tc>
        <w:tc>
          <w:tcPr>
            <w:tcW w:w="179" w:type="pct"/>
            <w:vAlign w:val="center"/>
          </w:tcPr>
          <w:p w:rsidRPr="00AB3BF1" w:rsidR="00DB30A4" w:rsidP="00855BB0" w:rsidRDefault="00DB30A4" w14:paraId="5349A679" w14:textId="59DC0258">
            <w:pPr>
              <w:pStyle w:val="Agenda"/>
            </w:pPr>
          </w:p>
        </w:tc>
      </w:tr>
      <w:tr w:rsidR="00DB30A4" w:rsidTr="00DB30A4" w14:paraId="50CF7A39" w14:textId="77777777">
        <w:trPr>
          <w:trHeight w:val="821"/>
        </w:trPr>
        <w:tc>
          <w:tcPr>
            <w:tcW w:w="584" w:type="pct"/>
            <w:vMerge/>
          </w:tcPr>
          <w:p w:rsidRPr="00DC59EC" w:rsidR="00DB30A4" w:rsidP="00716CCD" w:rsidRDefault="00DB30A4" w14:paraId="3068823E" w14:textId="77777777">
            <w:pPr>
              <w:pStyle w:val="NormalRed"/>
              <w:rPr>
                <w:rFonts w:ascii="Tenorite" w:hAnsi="Tenorite"/>
                <w:color w:val="559291"/>
                <w:sz w:val="28"/>
                <w:szCs w:val="28"/>
              </w:rPr>
            </w:pPr>
          </w:p>
        </w:tc>
        <w:tc>
          <w:tcPr>
            <w:tcW w:w="1721" w:type="pct"/>
            <w:vMerge/>
          </w:tcPr>
          <w:p w:rsidRPr="000076F5" w:rsidR="00DB30A4" w:rsidP="00716CCD" w:rsidRDefault="00DB30A4" w14:paraId="34595D77" w14:textId="77777777">
            <w:pPr>
              <w:pStyle w:val="NormalRed"/>
              <w:rPr>
                <w:rFonts w:ascii="Tenorite" w:hAnsi="Tenorite"/>
                <w:color w:val="FFFFFF" w:themeColor="background1"/>
                <w:sz w:val="28"/>
                <w:szCs w:val="28"/>
              </w:rPr>
            </w:pPr>
          </w:p>
        </w:tc>
        <w:tc>
          <w:tcPr>
            <w:tcW w:w="254" w:type="pct"/>
            <w:vMerge/>
          </w:tcPr>
          <w:p w:rsidRPr="00DA3A48" w:rsidR="00DB30A4" w:rsidP="00F9415F" w:rsidRDefault="00DB30A4" w14:paraId="63636902" w14:textId="77777777"/>
        </w:tc>
        <w:tc>
          <w:tcPr>
            <w:tcW w:w="238" w:type="pct"/>
          </w:tcPr>
          <w:p w:rsidRPr="00AB3BF1" w:rsidR="00DB30A4" w:rsidP="00716CCD" w:rsidRDefault="00DB30A4" w14:paraId="77C05634" w14:textId="77777777">
            <w:pPr>
              <w:pStyle w:val="NormalRed"/>
              <w:rPr>
                <w:rFonts w:ascii="Tenorite" w:hAnsi="Tenorite"/>
                <w:color w:val="0A3556" w:themeColor="accent3"/>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28B7F8FC" w14:textId="3DBE1DF2">
            <w:pPr>
              <w:pStyle w:val="Agenda"/>
              <w:rPr>
                <w:rStyle w:val="Emphasis"/>
              </w:rPr>
            </w:pPr>
            <w:r w:rsidRPr="00DB30A4">
              <w:rPr>
                <w:rStyle w:val="Emphasis"/>
              </w:rPr>
              <w:t>12:00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1DBC4962" w14:textId="082B82CC">
            <w:pPr>
              <w:pStyle w:val="Agenda"/>
            </w:pPr>
            <w:r w:rsidRPr="00A97204">
              <w:t>Networking &amp; refreshments</w:t>
            </w:r>
          </w:p>
        </w:tc>
        <w:tc>
          <w:tcPr>
            <w:tcW w:w="179" w:type="pct"/>
            <w:vAlign w:val="center"/>
          </w:tcPr>
          <w:p w:rsidRPr="00AB3BF1" w:rsidR="00DB30A4" w:rsidP="00855BB0" w:rsidRDefault="00DB30A4" w14:paraId="34D7AB32" w14:textId="1894C0FC">
            <w:pPr>
              <w:pStyle w:val="Agenda"/>
            </w:pPr>
          </w:p>
        </w:tc>
      </w:tr>
      <w:tr w:rsidR="00DB30A4" w:rsidTr="00DB30A4" w14:paraId="45D04B2E" w14:textId="77777777">
        <w:trPr>
          <w:trHeight w:val="821"/>
        </w:trPr>
        <w:tc>
          <w:tcPr>
            <w:tcW w:w="584" w:type="pct"/>
            <w:vMerge/>
          </w:tcPr>
          <w:p w:rsidRPr="00DC59EC" w:rsidR="00DB30A4" w:rsidP="00716CCD" w:rsidRDefault="00DB30A4" w14:paraId="4290CD79" w14:textId="77777777">
            <w:pPr>
              <w:pStyle w:val="Heading1"/>
              <w:rPr>
                <w:rFonts w:ascii="Tenorite" w:hAnsi="Tenorite"/>
                <w:caps/>
                <w:color w:val="559291"/>
                <w:spacing w:val="0"/>
                <w:sz w:val="28"/>
                <w:szCs w:val="28"/>
              </w:rPr>
            </w:pPr>
          </w:p>
        </w:tc>
        <w:tc>
          <w:tcPr>
            <w:tcW w:w="1721" w:type="pct"/>
            <w:vMerge/>
          </w:tcPr>
          <w:p w:rsidRPr="000076F5" w:rsidR="00DB30A4" w:rsidP="00716CCD" w:rsidRDefault="00DB30A4" w14:paraId="482782F5" w14:textId="77777777">
            <w:pPr>
              <w:pStyle w:val="Heading1"/>
              <w:rPr>
                <w:rFonts w:ascii="Tenorite" w:hAnsi="Tenorite"/>
                <w:caps/>
                <w:spacing w:val="0"/>
                <w:sz w:val="28"/>
                <w:szCs w:val="28"/>
              </w:rPr>
            </w:pPr>
          </w:p>
        </w:tc>
        <w:tc>
          <w:tcPr>
            <w:tcW w:w="254" w:type="pct"/>
            <w:vMerge/>
          </w:tcPr>
          <w:p w:rsidRPr="00DA3A48" w:rsidR="00DB30A4" w:rsidP="00F9415F" w:rsidRDefault="00DB30A4" w14:paraId="2ED7CF57" w14:textId="77777777">
            <w:pPr>
              <w:rPr>
                <w:caps/>
              </w:rPr>
            </w:pPr>
          </w:p>
        </w:tc>
        <w:tc>
          <w:tcPr>
            <w:tcW w:w="238" w:type="pct"/>
          </w:tcPr>
          <w:p w:rsidRPr="00AB3BF1" w:rsidR="00DB30A4" w:rsidP="00716CCD" w:rsidRDefault="00DB30A4" w14:paraId="283A0A62" w14:textId="1232A54B">
            <w:pPr>
              <w:pStyle w:val="Heading1"/>
              <w:rPr>
                <w:rFonts w:ascii="Tenorite" w:hAnsi="Tenorite"/>
                <w:caps/>
                <w:spacing w:val="0"/>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55AD19E8" w14:textId="3C3D84C4">
            <w:pPr>
              <w:pStyle w:val="Agenda"/>
              <w:rPr>
                <w:rStyle w:val="Emphasis"/>
              </w:rPr>
            </w:pPr>
            <w:r w:rsidRPr="00DB30A4">
              <w:rPr>
                <w:rStyle w:val="Emphasis"/>
              </w:rPr>
              <w:t>1:00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2E5EE8EE" w14:textId="398CDAD7">
            <w:pPr>
              <w:pStyle w:val="Agenda"/>
            </w:pPr>
            <w:r w:rsidRPr="00A97204">
              <w:t>Q&amp;A session</w:t>
            </w:r>
          </w:p>
        </w:tc>
        <w:tc>
          <w:tcPr>
            <w:tcW w:w="179" w:type="pct"/>
            <w:vAlign w:val="center"/>
          </w:tcPr>
          <w:p w:rsidRPr="00AB3BF1" w:rsidR="00DB30A4" w:rsidP="00855BB0" w:rsidRDefault="00DB30A4" w14:paraId="6CC7BDFC" w14:textId="28E32DC0">
            <w:pPr>
              <w:pStyle w:val="Agenda"/>
            </w:pPr>
          </w:p>
        </w:tc>
      </w:tr>
      <w:tr w:rsidR="00DB30A4" w:rsidTr="00DB30A4" w14:paraId="288ACBF7" w14:textId="77777777">
        <w:trPr>
          <w:trHeight w:val="821"/>
        </w:trPr>
        <w:tc>
          <w:tcPr>
            <w:tcW w:w="584" w:type="pct"/>
            <w:vMerge w:val="restart"/>
          </w:tcPr>
          <w:p w:rsidRPr="00DC59EC" w:rsidR="00DB30A4" w:rsidP="00716CCD" w:rsidRDefault="00DB30A4" w14:paraId="62E10D6F" w14:textId="77777777">
            <w:pPr>
              <w:pStyle w:val="Heading1"/>
              <w:rPr>
                <w:rFonts w:ascii="Tenorite" w:hAnsi="Tenorite"/>
                <w:caps/>
                <w:color w:val="559291"/>
                <w:spacing w:val="0"/>
                <w:sz w:val="28"/>
                <w:szCs w:val="28"/>
              </w:rPr>
            </w:pPr>
          </w:p>
        </w:tc>
        <w:tc>
          <w:tcPr>
            <w:tcW w:w="1721" w:type="pct"/>
            <w:vMerge w:val="restart"/>
            <w:vAlign w:val="center"/>
          </w:tcPr>
          <w:p w:rsidRPr="00F84326" w:rsidR="00DB30A4" w:rsidP="00DB30A4" w:rsidRDefault="00DB30A4" w14:paraId="6ECD407A" w14:textId="50B82DA5">
            <w:pPr>
              <w:pStyle w:val="Headline"/>
              <w:rPr>
                <w:caps/>
                <w:color w:val="FFFFFF" w:themeColor="background1"/>
              </w:rPr>
            </w:pPr>
            <w:r w:rsidRPr="006A2940">
              <w:t>A celebration</w:t>
            </w:r>
            <w:r w:rsidRPr="006A2940">
              <w:br/>
              <w:t>of innovation</w:t>
            </w:r>
          </w:p>
        </w:tc>
        <w:tc>
          <w:tcPr>
            <w:tcW w:w="254" w:type="pct"/>
            <w:vMerge w:val="restart"/>
            <w:vAlign w:val="center"/>
          </w:tcPr>
          <w:p w:rsidRPr="00DA3A48" w:rsidR="00DB30A4" w:rsidP="00F9415F" w:rsidRDefault="00DB30A4" w14:paraId="532F6A67" w14:textId="362B01A7">
            <w:pPr>
              <w:rPr>
                <w:b/>
                <w:bCs/>
                <w:caps/>
                <w:szCs w:val="48"/>
              </w:rPr>
            </w:pPr>
          </w:p>
        </w:tc>
        <w:tc>
          <w:tcPr>
            <w:tcW w:w="238" w:type="pct"/>
          </w:tcPr>
          <w:p w:rsidRPr="00AB3BF1" w:rsidR="00DB30A4" w:rsidP="00716CCD" w:rsidRDefault="00DB30A4" w14:paraId="5D11C26A" w14:textId="77777777">
            <w:pPr>
              <w:pStyle w:val="Heading1"/>
              <w:rPr>
                <w:rFonts w:ascii="Tenorite" w:hAnsi="Tenorite"/>
                <w:caps/>
                <w:spacing w:val="0"/>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0D5C43EA" w14:textId="2C887983">
            <w:pPr>
              <w:pStyle w:val="Agenda"/>
              <w:rPr>
                <w:rStyle w:val="Emphasis"/>
              </w:rPr>
            </w:pPr>
            <w:r w:rsidRPr="00DB30A4">
              <w:rPr>
                <w:rStyle w:val="Emphasis"/>
              </w:rPr>
              <w:t>3:00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2924FDDE" w14:textId="7F99390C">
            <w:pPr>
              <w:pStyle w:val="Agenda"/>
            </w:pPr>
            <w:r w:rsidRPr="00A97204">
              <w:t>Future vision</w:t>
            </w:r>
          </w:p>
        </w:tc>
        <w:tc>
          <w:tcPr>
            <w:tcW w:w="179" w:type="pct"/>
            <w:vAlign w:val="center"/>
          </w:tcPr>
          <w:p w:rsidRPr="00AB3BF1" w:rsidR="00DB30A4" w:rsidP="00855BB0" w:rsidRDefault="00DB30A4" w14:paraId="27A60E99" w14:textId="5B961EB5">
            <w:pPr>
              <w:pStyle w:val="Agenda"/>
            </w:pPr>
          </w:p>
        </w:tc>
      </w:tr>
      <w:tr w:rsidR="00DB30A4" w:rsidTr="00DB30A4" w14:paraId="3864482F" w14:textId="77777777">
        <w:trPr>
          <w:trHeight w:val="821"/>
        </w:trPr>
        <w:tc>
          <w:tcPr>
            <w:tcW w:w="584" w:type="pct"/>
            <w:vMerge/>
          </w:tcPr>
          <w:p w:rsidR="00DB30A4" w:rsidP="00716CCD" w:rsidRDefault="00DB30A4" w14:paraId="6FBF8809" w14:textId="77777777">
            <w:pPr>
              <w:pStyle w:val="NormalRed"/>
            </w:pPr>
          </w:p>
        </w:tc>
        <w:tc>
          <w:tcPr>
            <w:tcW w:w="1721" w:type="pct"/>
            <w:vMerge/>
          </w:tcPr>
          <w:p w:rsidRPr="000076F5" w:rsidR="00DB30A4" w:rsidP="00716CCD" w:rsidRDefault="00DB30A4" w14:paraId="21D2C226" w14:textId="77777777">
            <w:pPr>
              <w:pStyle w:val="NormalRed"/>
              <w:rPr>
                <w:color w:val="FFFFFF" w:themeColor="background1"/>
              </w:rPr>
            </w:pPr>
          </w:p>
        </w:tc>
        <w:tc>
          <w:tcPr>
            <w:tcW w:w="254" w:type="pct"/>
            <w:vMerge/>
          </w:tcPr>
          <w:p w:rsidRPr="00DA3A48" w:rsidR="00DB30A4" w:rsidP="00716CCD" w:rsidRDefault="00DB30A4" w14:paraId="2D6EEF77" w14:textId="77777777">
            <w:pPr>
              <w:pStyle w:val="NormalRed"/>
              <w:rPr>
                <w:color w:val="375F5E"/>
              </w:rPr>
            </w:pPr>
          </w:p>
        </w:tc>
        <w:tc>
          <w:tcPr>
            <w:tcW w:w="238" w:type="pct"/>
          </w:tcPr>
          <w:p w:rsidRPr="00AB3BF1" w:rsidR="00DB30A4" w:rsidP="00716CCD" w:rsidRDefault="00DB30A4" w14:paraId="13E582E6" w14:textId="77777777">
            <w:pPr>
              <w:pStyle w:val="NormalRed"/>
              <w:rPr>
                <w:color w:val="0A3556" w:themeColor="accent3"/>
              </w:rPr>
            </w:pPr>
          </w:p>
        </w:tc>
        <w:tc>
          <w:tcPr>
            <w:tcW w:w="535" w:type="pct"/>
            <w:tcBorders>
              <w:top w:val="single" w:color="0A3556" w:sz="12" w:space="0"/>
              <w:bottom w:val="single" w:color="0A3556" w:sz="12" w:space="0"/>
            </w:tcBorders>
            <w:vAlign w:val="center"/>
          </w:tcPr>
          <w:p w:rsidRPr="00DB30A4" w:rsidR="00DB30A4" w:rsidP="00855BB0" w:rsidRDefault="00DB30A4" w14:paraId="66DB5CC9" w14:textId="4D97D81B">
            <w:pPr>
              <w:pStyle w:val="Agenda"/>
              <w:rPr>
                <w:rStyle w:val="Emphasis"/>
              </w:rPr>
            </w:pPr>
            <w:r w:rsidRPr="00DB30A4">
              <w:rPr>
                <w:rStyle w:val="Emphasis"/>
              </w:rPr>
              <w:t>4:30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33B368D0" w14:textId="7918CD04">
            <w:pPr>
              <w:pStyle w:val="Agenda"/>
            </w:pPr>
            <w:r w:rsidRPr="00A97204">
              <w:t>Closing remarks</w:t>
            </w:r>
          </w:p>
        </w:tc>
        <w:tc>
          <w:tcPr>
            <w:tcW w:w="179" w:type="pct"/>
            <w:vAlign w:val="center"/>
          </w:tcPr>
          <w:p w:rsidRPr="00AB3BF1" w:rsidR="00DB30A4" w:rsidP="00855BB0" w:rsidRDefault="00DB30A4" w14:paraId="088383CF" w14:textId="2CCF9C7E">
            <w:pPr>
              <w:pStyle w:val="Agenda"/>
            </w:pPr>
          </w:p>
        </w:tc>
      </w:tr>
      <w:tr w:rsidR="00855BB0" w:rsidTr="00855BB0" w14:paraId="320EB4EF" w14:textId="77777777">
        <w:trPr>
          <w:trHeight w:val="1872"/>
        </w:trPr>
        <w:tc>
          <w:tcPr>
            <w:tcW w:w="584" w:type="pct"/>
          </w:tcPr>
          <w:p w:rsidRPr="00DC59EC" w:rsidR="00855BB0" w:rsidP="00855BB0" w:rsidRDefault="00855BB0" w14:paraId="7A31FE73" w14:textId="7D3B51E3"/>
        </w:tc>
        <w:tc>
          <w:tcPr>
            <w:tcW w:w="1721" w:type="pct"/>
          </w:tcPr>
          <w:p w:rsidRPr="00FF40C9" w:rsidR="00855BB0" w:rsidP="00FF40C9" w:rsidRDefault="00855BB0" w14:paraId="6AFB77A3" w14:textId="63BC23C2">
            <w:r w:rsidRPr="00FF40C9">
              <w:t>Founded in 2001 by Benito Dellucci, Relecloud has pioneered cloud solutions that empower businesses worldwide. Inspired by the vision of making technology accessible and transformative, Relecloud has become synonymous with innovation.</w:t>
            </w:r>
          </w:p>
        </w:tc>
        <w:tc>
          <w:tcPr>
            <w:tcW w:w="254" w:type="pct"/>
          </w:tcPr>
          <w:p w:rsidRPr="00DC59EC" w:rsidR="00855BB0" w:rsidP="00716CCD" w:rsidRDefault="00855BB0" w14:paraId="4C299DC7" w14:textId="756DFDC5">
            <w:pPr>
              <w:pStyle w:val="NormalRed"/>
              <w:spacing w:before="240"/>
              <w:rPr>
                <w:rFonts w:ascii="Tenorite" w:hAnsi="Tenorite"/>
                <w:b w:val="0"/>
                <w:bCs/>
                <w:color w:val="E8F3F5" w:themeColor="accent1" w:themeTint="33"/>
                <w:spacing w:val="-4"/>
                <w:sz w:val="28"/>
                <w:szCs w:val="24"/>
              </w:rPr>
            </w:pPr>
          </w:p>
        </w:tc>
        <w:tc>
          <w:tcPr>
            <w:tcW w:w="238" w:type="pct"/>
          </w:tcPr>
          <w:p w:rsidRPr="00DC59EC" w:rsidR="00855BB0" w:rsidP="00716CCD" w:rsidRDefault="00855BB0" w14:paraId="7396B4FB" w14:textId="2BFCB575">
            <w:pPr>
              <w:pStyle w:val="NormalRed"/>
              <w:rPr>
                <w:rFonts w:ascii="Tenorite" w:hAnsi="Tenorite"/>
                <w:b w:val="0"/>
                <w:bCs/>
                <w:color w:val="E8F3F5" w:themeColor="accent1" w:themeTint="33"/>
                <w:sz w:val="28"/>
                <w:szCs w:val="24"/>
              </w:rPr>
            </w:pPr>
          </w:p>
        </w:tc>
        <w:tc>
          <w:tcPr>
            <w:tcW w:w="1001" w:type="pct"/>
            <w:gridSpan w:val="2"/>
            <w:vAlign w:val="bottom"/>
          </w:tcPr>
          <w:p w:rsidRPr="00DB30A4" w:rsidR="00855BB0" w:rsidP="00855BB0" w:rsidRDefault="00855BB0" w14:paraId="77A9EB47" w14:textId="1100D85A">
            <w:pPr>
              <w:rPr>
                <w:rStyle w:val="Emphasis"/>
              </w:rPr>
            </w:pPr>
          </w:p>
        </w:tc>
        <w:tc>
          <w:tcPr>
            <w:tcW w:w="1201" w:type="pct"/>
            <w:gridSpan w:val="2"/>
            <w:vAlign w:val="bottom"/>
          </w:tcPr>
          <w:p w:rsidRPr="00991B38" w:rsidR="00855BB0" w:rsidP="00855BB0" w:rsidRDefault="00855BB0" w14:paraId="4CB40ACA" w14:textId="35D1469E"/>
        </w:tc>
      </w:tr>
      <w:tr w:rsidR="00855BB0" w:rsidTr="00855BB0" w14:paraId="52D17219" w14:textId="77777777">
        <w:trPr>
          <w:trHeight w:val="873"/>
        </w:trPr>
        <w:tc>
          <w:tcPr>
            <w:tcW w:w="584" w:type="pct"/>
          </w:tcPr>
          <w:p w:rsidRPr="00DC59EC" w:rsidR="00855BB0" w:rsidP="00855BB0" w:rsidRDefault="00855BB0" w14:paraId="2BDEB552" w14:textId="77777777">
            <w:pPr>
              <w:pStyle w:val="NormalRed"/>
              <w:rPr>
                <w:rFonts w:ascii="Tenorite" w:hAnsi="Tenorite"/>
                <w:b w:val="0"/>
                <w:bCs/>
                <w:color w:val="E8F3F5" w:themeColor="accent1" w:themeTint="33"/>
                <w:sz w:val="28"/>
                <w:szCs w:val="24"/>
              </w:rPr>
            </w:pPr>
          </w:p>
        </w:tc>
        <w:tc>
          <w:tcPr>
            <w:tcW w:w="1721" w:type="pct"/>
          </w:tcPr>
          <w:p w:rsidRPr="002A65B6" w:rsidR="00855BB0" w:rsidP="00FF40C9" w:rsidRDefault="00855BB0" w14:paraId="19DECD54" w14:textId="77777777"/>
        </w:tc>
        <w:tc>
          <w:tcPr>
            <w:tcW w:w="254" w:type="pct"/>
          </w:tcPr>
          <w:p w:rsidRPr="00DC59EC" w:rsidR="00855BB0" w:rsidP="00855BB0" w:rsidRDefault="00855BB0" w14:paraId="1377CE62" w14:textId="77777777">
            <w:pPr>
              <w:pStyle w:val="NormalRed"/>
              <w:spacing w:before="240"/>
              <w:rPr>
                <w:rFonts w:ascii="Tenorite" w:hAnsi="Tenorite"/>
                <w:b w:val="0"/>
                <w:bCs/>
                <w:color w:val="E8F3F5" w:themeColor="accent1" w:themeTint="33"/>
                <w:spacing w:val="-4"/>
                <w:sz w:val="28"/>
                <w:szCs w:val="24"/>
              </w:rPr>
            </w:pPr>
          </w:p>
        </w:tc>
        <w:tc>
          <w:tcPr>
            <w:tcW w:w="238" w:type="pct"/>
          </w:tcPr>
          <w:p w:rsidRPr="00DC59EC" w:rsidR="00855BB0" w:rsidP="00855BB0" w:rsidRDefault="00855BB0" w14:paraId="76354849" w14:textId="77777777">
            <w:pPr>
              <w:pStyle w:val="NormalRed"/>
              <w:rPr>
                <w:rFonts w:ascii="Tenorite" w:hAnsi="Tenorite"/>
                <w:b w:val="0"/>
                <w:bCs/>
                <w:color w:val="E8F3F5" w:themeColor="accent1" w:themeTint="33"/>
                <w:sz w:val="28"/>
                <w:szCs w:val="24"/>
              </w:rPr>
            </w:pPr>
          </w:p>
        </w:tc>
        <w:tc>
          <w:tcPr>
            <w:tcW w:w="1001" w:type="pct"/>
            <w:gridSpan w:val="2"/>
            <w:vAlign w:val="bottom"/>
          </w:tcPr>
          <w:p w:rsidRPr="00DB30A4" w:rsidR="00855BB0" w:rsidP="00855BB0" w:rsidRDefault="00855BB0" w14:paraId="75230BAE" w14:textId="00343061">
            <w:pPr>
              <w:pStyle w:val="FooterPage2"/>
              <w:rPr>
                <w:rStyle w:val="Emphasis"/>
              </w:rPr>
            </w:pPr>
            <w:r w:rsidRPr="00DB30A4">
              <w:rPr>
                <w:rStyle w:val="Emphasis"/>
              </w:rPr>
              <w:t>ConnectAbove</w:t>
            </w:r>
          </w:p>
        </w:tc>
        <w:tc>
          <w:tcPr>
            <w:tcW w:w="1201" w:type="pct"/>
            <w:gridSpan w:val="2"/>
            <w:vAlign w:val="bottom"/>
          </w:tcPr>
          <w:p w:rsidRPr="00991B38" w:rsidR="00855BB0" w:rsidP="00855BB0" w:rsidRDefault="00855BB0" w14:paraId="5C841975" w14:textId="7651DC83">
            <w:pPr>
              <w:pStyle w:val="FooterPage2"/>
              <w:jc w:val="right"/>
            </w:pPr>
            <w:r w:rsidRPr="00991B38">
              <w:t>Launch Event</w:t>
            </w:r>
          </w:p>
        </w:tc>
      </w:tr>
    </w:tbl>
    <w:p w:rsidRPr="00547A05" w:rsidR="00AD28E5" w:rsidP="00855BB0" w:rsidRDefault="00AD28E5" w14:paraId="79D295F9" w14:textId="1441CD88"/>
    <w:sectPr w:rsidRPr="00547A05" w:rsidR="00AD28E5" w:rsidSect="003F5E00">
      <w:footerReference w:type="default" r:id="rId35"/>
      <w:pgSz w:w="15840" w:h="12240" w:orient="landscape"/>
      <w:pgMar w:top="288" w:right="360" w:bottom="288"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D8D3B" w14:textId="77777777" w:rsidR="002F5892" w:rsidRDefault="002F5892" w:rsidP="00FD150A">
      <w:r>
        <w:separator/>
      </w:r>
    </w:p>
  </w:endnote>
  <w:endnote w:type="continuationSeparator" w:id="0">
    <w:p w14:paraId="50157667" w14:textId="77777777" w:rsidR="002F5892" w:rsidRDefault="002F5892" w:rsidP="00FD1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iome">
    <w:charset w:val="00"/>
    <w:family w:val="swiss"/>
    <w:pitch w:val="variable"/>
    <w:sig w:usb0="A11526FF" w:usb1="8000000A" w:usb2="00010000" w:usb3="00000000" w:csb0="0000019F" w:csb1="00000000"/>
  </w:font>
  <w:font w:name="Quire Sans">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0216" w14:textId="77777777" w:rsidR="003F5E00" w:rsidRDefault="003F5E00" w:rsidP="003F5E00">
    <w:pPr>
      <w:pStyle w:val="Small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EEDE" w14:textId="77777777" w:rsidR="002F5892" w:rsidRDefault="002F5892" w:rsidP="00FD150A">
      <w:r>
        <w:separator/>
      </w:r>
    </w:p>
  </w:footnote>
  <w:footnote w:type="continuationSeparator" w:id="0">
    <w:p w14:paraId="06680DAB" w14:textId="77777777" w:rsidR="002F5892" w:rsidRDefault="002F5892" w:rsidP="00FD15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241A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90A28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247D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21A5D2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44F4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2F6BE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C6C3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2655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DED8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60B38A"/>
    <w:lvl w:ilvl="0">
      <w:start w:val="1"/>
      <w:numFmt w:val="bullet"/>
      <w:lvlText w:val=""/>
      <w:lvlJc w:val="left"/>
      <w:pPr>
        <w:tabs>
          <w:tab w:val="num" w:pos="360"/>
        </w:tabs>
        <w:ind w:left="360" w:hanging="360"/>
      </w:pPr>
      <w:rPr>
        <w:rFonts w:ascii="Symbol" w:hAnsi="Symbol" w:hint="default"/>
      </w:rPr>
    </w:lvl>
  </w:abstractNum>
  <w:num w:numId="1" w16cid:durableId="1816222507">
    <w:abstractNumId w:val="9"/>
  </w:num>
  <w:num w:numId="2" w16cid:durableId="2057048717">
    <w:abstractNumId w:val="7"/>
  </w:num>
  <w:num w:numId="3" w16cid:durableId="1537540947">
    <w:abstractNumId w:val="6"/>
  </w:num>
  <w:num w:numId="4" w16cid:durableId="1520385954">
    <w:abstractNumId w:val="5"/>
  </w:num>
  <w:num w:numId="5" w16cid:durableId="1158887565">
    <w:abstractNumId w:val="4"/>
  </w:num>
  <w:num w:numId="6" w16cid:durableId="777792868">
    <w:abstractNumId w:val="8"/>
  </w:num>
  <w:num w:numId="7" w16cid:durableId="924992958">
    <w:abstractNumId w:val="3"/>
  </w:num>
  <w:num w:numId="8" w16cid:durableId="2027973850">
    <w:abstractNumId w:val="2"/>
  </w:num>
  <w:num w:numId="9" w16cid:durableId="829105491">
    <w:abstractNumId w:val="1"/>
  </w:num>
  <w:num w:numId="10" w16cid:durableId="100486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3F"/>
    <w:rsid w:val="00005101"/>
    <w:rsid w:val="00020D19"/>
    <w:rsid w:val="000378D4"/>
    <w:rsid w:val="00040F5C"/>
    <w:rsid w:val="00041088"/>
    <w:rsid w:val="00042548"/>
    <w:rsid w:val="00070D6D"/>
    <w:rsid w:val="0007392C"/>
    <w:rsid w:val="000762CC"/>
    <w:rsid w:val="0007666E"/>
    <w:rsid w:val="00085BB6"/>
    <w:rsid w:val="00086AE9"/>
    <w:rsid w:val="00086D64"/>
    <w:rsid w:val="00092BF0"/>
    <w:rsid w:val="00092DF7"/>
    <w:rsid w:val="000A11BB"/>
    <w:rsid w:val="000A180A"/>
    <w:rsid w:val="000A526F"/>
    <w:rsid w:val="000B50DD"/>
    <w:rsid w:val="000C25B6"/>
    <w:rsid w:val="000C77CB"/>
    <w:rsid w:val="000E0DE2"/>
    <w:rsid w:val="000E32C1"/>
    <w:rsid w:val="000F0C4A"/>
    <w:rsid w:val="00104976"/>
    <w:rsid w:val="001205FC"/>
    <w:rsid w:val="00123669"/>
    <w:rsid w:val="00141B15"/>
    <w:rsid w:val="0014479C"/>
    <w:rsid w:val="001513C1"/>
    <w:rsid w:val="001567F8"/>
    <w:rsid w:val="00165E1E"/>
    <w:rsid w:val="00167B7E"/>
    <w:rsid w:val="00175AE8"/>
    <w:rsid w:val="001831E6"/>
    <w:rsid w:val="00184AA3"/>
    <w:rsid w:val="00185D9B"/>
    <w:rsid w:val="00190469"/>
    <w:rsid w:val="00194161"/>
    <w:rsid w:val="001B0A0C"/>
    <w:rsid w:val="001C5547"/>
    <w:rsid w:val="001D3335"/>
    <w:rsid w:val="001E6869"/>
    <w:rsid w:val="001E6B80"/>
    <w:rsid w:val="001F3290"/>
    <w:rsid w:val="001F5E88"/>
    <w:rsid w:val="00200C50"/>
    <w:rsid w:val="002028E0"/>
    <w:rsid w:val="00210C86"/>
    <w:rsid w:val="002327A8"/>
    <w:rsid w:val="00256AF3"/>
    <w:rsid w:val="00280CA1"/>
    <w:rsid w:val="00283DB7"/>
    <w:rsid w:val="002846B4"/>
    <w:rsid w:val="002A0128"/>
    <w:rsid w:val="002A3BD2"/>
    <w:rsid w:val="002A65B6"/>
    <w:rsid w:val="002A6F46"/>
    <w:rsid w:val="002C4529"/>
    <w:rsid w:val="002C45D0"/>
    <w:rsid w:val="002C5B8F"/>
    <w:rsid w:val="002D063C"/>
    <w:rsid w:val="002F529C"/>
    <w:rsid w:val="002F5892"/>
    <w:rsid w:val="00307D2D"/>
    <w:rsid w:val="003124BB"/>
    <w:rsid w:val="00325F52"/>
    <w:rsid w:val="0033657E"/>
    <w:rsid w:val="00371560"/>
    <w:rsid w:val="003B04A0"/>
    <w:rsid w:val="003B0834"/>
    <w:rsid w:val="003B5F24"/>
    <w:rsid w:val="003B71FA"/>
    <w:rsid w:val="003C600B"/>
    <w:rsid w:val="003D2A89"/>
    <w:rsid w:val="003D4D42"/>
    <w:rsid w:val="003D6A3A"/>
    <w:rsid w:val="003E3F70"/>
    <w:rsid w:val="003E58AF"/>
    <w:rsid w:val="003F5E00"/>
    <w:rsid w:val="0041754C"/>
    <w:rsid w:val="00422915"/>
    <w:rsid w:val="00422FFD"/>
    <w:rsid w:val="00432C50"/>
    <w:rsid w:val="00433A16"/>
    <w:rsid w:val="004348A7"/>
    <w:rsid w:val="004410D5"/>
    <w:rsid w:val="0045601F"/>
    <w:rsid w:val="00463203"/>
    <w:rsid w:val="0047023C"/>
    <w:rsid w:val="0047540B"/>
    <w:rsid w:val="0048149F"/>
    <w:rsid w:val="004838A5"/>
    <w:rsid w:val="0049046A"/>
    <w:rsid w:val="004A4383"/>
    <w:rsid w:val="004D4EA1"/>
    <w:rsid w:val="004E6513"/>
    <w:rsid w:val="004F5238"/>
    <w:rsid w:val="004F5997"/>
    <w:rsid w:val="004F61A5"/>
    <w:rsid w:val="004F775D"/>
    <w:rsid w:val="004F7EB5"/>
    <w:rsid w:val="005054AF"/>
    <w:rsid w:val="00512D62"/>
    <w:rsid w:val="0051408D"/>
    <w:rsid w:val="00514DE7"/>
    <w:rsid w:val="00523644"/>
    <w:rsid w:val="00545941"/>
    <w:rsid w:val="00547A05"/>
    <w:rsid w:val="0056093C"/>
    <w:rsid w:val="0056229F"/>
    <w:rsid w:val="0057003E"/>
    <w:rsid w:val="00570070"/>
    <w:rsid w:val="00576D6E"/>
    <w:rsid w:val="00581173"/>
    <w:rsid w:val="0059581A"/>
    <w:rsid w:val="005A1EF4"/>
    <w:rsid w:val="005B0668"/>
    <w:rsid w:val="005D422D"/>
    <w:rsid w:val="005E368D"/>
    <w:rsid w:val="005E6D23"/>
    <w:rsid w:val="00612B16"/>
    <w:rsid w:val="0062252D"/>
    <w:rsid w:val="00625F1D"/>
    <w:rsid w:val="00630C95"/>
    <w:rsid w:val="00644ED0"/>
    <w:rsid w:val="006610EA"/>
    <w:rsid w:val="00662289"/>
    <w:rsid w:val="00665849"/>
    <w:rsid w:val="00666AD0"/>
    <w:rsid w:val="006777B7"/>
    <w:rsid w:val="0068489F"/>
    <w:rsid w:val="00692A7F"/>
    <w:rsid w:val="006933EA"/>
    <w:rsid w:val="00696F7B"/>
    <w:rsid w:val="006A16D3"/>
    <w:rsid w:val="006A2940"/>
    <w:rsid w:val="006B4FCA"/>
    <w:rsid w:val="006C1DD8"/>
    <w:rsid w:val="006C2B01"/>
    <w:rsid w:val="006C7BF9"/>
    <w:rsid w:val="006F155F"/>
    <w:rsid w:val="0070631C"/>
    <w:rsid w:val="00715BA0"/>
    <w:rsid w:val="00721351"/>
    <w:rsid w:val="00721B00"/>
    <w:rsid w:val="007249DE"/>
    <w:rsid w:val="00726178"/>
    <w:rsid w:val="00727250"/>
    <w:rsid w:val="00731691"/>
    <w:rsid w:val="00744129"/>
    <w:rsid w:val="0074462B"/>
    <w:rsid w:val="0075406D"/>
    <w:rsid w:val="00755597"/>
    <w:rsid w:val="0076050E"/>
    <w:rsid w:val="00763A9C"/>
    <w:rsid w:val="007674D1"/>
    <w:rsid w:val="007728F8"/>
    <w:rsid w:val="0077615B"/>
    <w:rsid w:val="00785F81"/>
    <w:rsid w:val="007967BF"/>
    <w:rsid w:val="007A01C0"/>
    <w:rsid w:val="007A3ED6"/>
    <w:rsid w:val="007B0564"/>
    <w:rsid w:val="007B5199"/>
    <w:rsid w:val="007C4F2B"/>
    <w:rsid w:val="007D3D27"/>
    <w:rsid w:val="007E26FA"/>
    <w:rsid w:val="007E4218"/>
    <w:rsid w:val="007F4E48"/>
    <w:rsid w:val="00823F1D"/>
    <w:rsid w:val="00832B4F"/>
    <w:rsid w:val="0084141F"/>
    <w:rsid w:val="008463C1"/>
    <w:rsid w:val="00855BB0"/>
    <w:rsid w:val="0087299C"/>
    <w:rsid w:val="00873111"/>
    <w:rsid w:val="00876D55"/>
    <w:rsid w:val="008772B0"/>
    <w:rsid w:val="00886ABE"/>
    <w:rsid w:val="00896189"/>
    <w:rsid w:val="008A0154"/>
    <w:rsid w:val="008A35E0"/>
    <w:rsid w:val="008A3D6F"/>
    <w:rsid w:val="008B3C0F"/>
    <w:rsid w:val="008B4810"/>
    <w:rsid w:val="008B7D9D"/>
    <w:rsid w:val="008B7DE6"/>
    <w:rsid w:val="008C1BF1"/>
    <w:rsid w:val="008C6377"/>
    <w:rsid w:val="008E5B99"/>
    <w:rsid w:val="008E6D03"/>
    <w:rsid w:val="008F76CD"/>
    <w:rsid w:val="00903F40"/>
    <w:rsid w:val="00911705"/>
    <w:rsid w:val="00917565"/>
    <w:rsid w:val="00917AC5"/>
    <w:rsid w:val="00924A9C"/>
    <w:rsid w:val="00926D15"/>
    <w:rsid w:val="0093157A"/>
    <w:rsid w:val="00933414"/>
    <w:rsid w:val="009417C8"/>
    <w:rsid w:val="0094419D"/>
    <w:rsid w:val="00951601"/>
    <w:rsid w:val="00957A8F"/>
    <w:rsid w:val="0097149A"/>
    <w:rsid w:val="00972B2E"/>
    <w:rsid w:val="0097414C"/>
    <w:rsid w:val="009754D9"/>
    <w:rsid w:val="00982E93"/>
    <w:rsid w:val="009A04E8"/>
    <w:rsid w:val="009A361F"/>
    <w:rsid w:val="009D57F4"/>
    <w:rsid w:val="009E0083"/>
    <w:rsid w:val="009E551E"/>
    <w:rsid w:val="009E6FB9"/>
    <w:rsid w:val="009F4D1F"/>
    <w:rsid w:val="009F7BC6"/>
    <w:rsid w:val="00A01797"/>
    <w:rsid w:val="00A02B84"/>
    <w:rsid w:val="00A13C4B"/>
    <w:rsid w:val="00A2586B"/>
    <w:rsid w:val="00A268F8"/>
    <w:rsid w:val="00A32EB9"/>
    <w:rsid w:val="00A33139"/>
    <w:rsid w:val="00A3714C"/>
    <w:rsid w:val="00A74092"/>
    <w:rsid w:val="00A75F09"/>
    <w:rsid w:val="00A82573"/>
    <w:rsid w:val="00A83E6D"/>
    <w:rsid w:val="00A9357E"/>
    <w:rsid w:val="00A97204"/>
    <w:rsid w:val="00AA186A"/>
    <w:rsid w:val="00AA365B"/>
    <w:rsid w:val="00AA4FCB"/>
    <w:rsid w:val="00AA64BA"/>
    <w:rsid w:val="00AB3BF1"/>
    <w:rsid w:val="00AC0EEA"/>
    <w:rsid w:val="00AD28E5"/>
    <w:rsid w:val="00AE1C05"/>
    <w:rsid w:val="00AE4EDA"/>
    <w:rsid w:val="00AF3241"/>
    <w:rsid w:val="00AF6A3C"/>
    <w:rsid w:val="00AF754B"/>
    <w:rsid w:val="00B051AF"/>
    <w:rsid w:val="00B518A1"/>
    <w:rsid w:val="00B525AE"/>
    <w:rsid w:val="00B53E3B"/>
    <w:rsid w:val="00B9118B"/>
    <w:rsid w:val="00B96025"/>
    <w:rsid w:val="00B9703A"/>
    <w:rsid w:val="00B9787B"/>
    <w:rsid w:val="00BB0560"/>
    <w:rsid w:val="00BB3F04"/>
    <w:rsid w:val="00BB497E"/>
    <w:rsid w:val="00BC03C7"/>
    <w:rsid w:val="00BC4CDE"/>
    <w:rsid w:val="00BD5284"/>
    <w:rsid w:val="00BE0425"/>
    <w:rsid w:val="00BE16F6"/>
    <w:rsid w:val="00BE5735"/>
    <w:rsid w:val="00BF01BD"/>
    <w:rsid w:val="00BF34C8"/>
    <w:rsid w:val="00BF382D"/>
    <w:rsid w:val="00C05DC7"/>
    <w:rsid w:val="00C17F1D"/>
    <w:rsid w:val="00C30307"/>
    <w:rsid w:val="00C3645B"/>
    <w:rsid w:val="00C36719"/>
    <w:rsid w:val="00C502A7"/>
    <w:rsid w:val="00C52E68"/>
    <w:rsid w:val="00C54E65"/>
    <w:rsid w:val="00C645A2"/>
    <w:rsid w:val="00C75527"/>
    <w:rsid w:val="00CA65EE"/>
    <w:rsid w:val="00CA6AC9"/>
    <w:rsid w:val="00CB334D"/>
    <w:rsid w:val="00CC7BA1"/>
    <w:rsid w:val="00CD02B7"/>
    <w:rsid w:val="00CD64FA"/>
    <w:rsid w:val="00CE1C87"/>
    <w:rsid w:val="00CE29F4"/>
    <w:rsid w:val="00CE2BBD"/>
    <w:rsid w:val="00CE56B1"/>
    <w:rsid w:val="00D16D73"/>
    <w:rsid w:val="00D2074D"/>
    <w:rsid w:val="00D37359"/>
    <w:rsid w:val="00D43286"/>
    <w:rsid w:val="00D433CB"/>
    <w:rsid w:val="00D478F7"/>
    <w:rsid w:val="00D50866"/>
    <w:rsid w:val="00D5343C"/>
    <w:rsid w:val="00D62D91"/>
    <w:rsid w:val="00D7343D"/>
    <w:rsid w:val="00D85208"/>
    <w:rsid w:val="00D927B2"/>
    <w:rsid w:val="00D93CB2"/>
    <w:rsid w:val="00DB1F85"/>
    <w:rsid w:val="00DB30A4"/>
    <w:rsid w:val="00DB58D4"/>
    <w:rsid w:val="00DC4834"/>
    <w:rsid w:val="00DD168B"/>
    <w:rsid w:val="00DD66FA"/>
    <w:rsid w:val="00DF3630"/>
    <w:rsid w:val="00E07DEB"/>
    <w:rsid w:val="00E12A2A"/>
    <w:rsid w:val="00E132E8"/>
    <w:rsid w:val="00E14F8C"/>
    <w:rsid w:val="00E16645"/>
    <w:rsid w:val="00E37970"/>
    <w:rsid w:val="00E75367"/>
    <w:rsid w:val="00E75B09"/>
    <w:rsid w:val="00E92253"/>
    <w:rsid w:val="00E96CC6"/>
    <w:rsid w:val="00E97DDF"/>
    <w:rsid w:val="00EB2B53"/>
    <w:rsid w:val="00ED297F"/>
    <w:rsid w:val="00ED5F3F"/>
    <w:rsid w:val="00EF5B28"/>
    <w:rsid w:val="00F113C1"/>
    <w:rsid w:val="00F25735"/>
    <w:rsid w:val="00F43A87"/>
    <w:rsid w:val="00F43DF0"/>
    <w:rsid w:val="00F5105F"/>
    <w:rsid w:val="00F54568"/>
    <w:rsid w:val="00F57F57"/>
    <w:rsid w:val="00F71BB4"/>
    <w:rsid w:val="00F74568"/>
    <w:rsid w:val="00F82B3F"/>
    <w:rsid w:val="00F83341"/>
    <w:rsid w:val="00F84326"/>
    <w:rsid w:val="00F9415F"/>
    <w:rsid w:val="00FA4497"/>
    <w:rsid w:val="00FC41E6"/>
    <w:rsid w:val="00FD150A"/>
    <w:rsid w:val="00FF40C9"/>
    <w:rsid w:val="00FF5673"/>
    <w:rsid w:val="00FF6E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D0641B"/>
  <w15:chartTrackingRefBased/>
  <w15:docId w15:val="{CFFEBCD3-58C6-4C77-BE12-02F1422E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9"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Document Map" w:semiHidden="1"/>
    <w:lsdException w:name="Plain Text" w:semiHidden="1"/>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0A4"/>
    <w:rPr>
      <w:rFonts w:asciiTheme="minorHAnsi" w:hAnsiTheme="minorHAnsi"/>
      <w:sz w:val="24"/>
      <w:szCs w:val="24"/>
      <w:lang w:eastAsia="en-US"/>
    </w:rPr>
  </w:style>
  <w:style w:type="paragraph" w:styleId="Heading1">
    <w:name w:val="heading 1"/>
    <w:basedOn w:val="Normal"/>
    <w:next w:val="Normal"/>
    <w:qFormat/>
    <w:rsid w:val="003B04A0"/>
    <w:pPr>
      <w:outlineLvl w:val="0"/>
    </w:pPr>
    <w:rPr>
      <w:rFonts w:asciiTheme="majorHAnsi" w:hAnsiTheme="majorHAnsi"/>
      <w:b/>
      <w:color w:val="0A3556" w:themeColor="accent3"/>
      <w:spacing w:val="-40"/>
      <w:sz w:val="88"/>
    </w:rPr>
  </w:style>
  <w:style w:type="paragraph" w:styleId="Heading2">
    <w:name w:val="heading 2"/>
    <w:basedOn w:val="Normal"/>
    <w:next w:val="Normal"/>
    <w:link w:val="Heading2Char"/>
    <w:qFormat/>
    <w:rsid w:val="003B04A0"/>
    <w:pPr>
      <w:outlineLvl w:val="1"/>
    </w:pPr>
    <w:rPr>
      <w:rFonts w:asciiTheme="majorHAnsi" w:hAnsiTheme="majorHAnsi"/>
      <w:b/>
      <w:spacing w:val="-40"/>
      <w:sz w:val="88"/>
      <w:szCs w:val="28"/>
    </w:rPr>
  </w:style>
  <w:style w:type="paragraph" w:styleId="Heading3">
    <w:name w:val="heading 3"/>
    <w:next w:val="Normal"/>
    <w:qFormat/>
    <w:rsid w:val="00855BB0"/>
    <w:pPr>
      <w:spacing w:before="480" w:after="120"/>
      <w:jc w:val="right"/>
      <w:outlineLvl w:val="2"/>
    </w:pPr>
    <w:rPr>
      <w:rFonts w:asciiTheme="majorHAnsi" w:hAnsiTheme="majorHAnsi" w:cs="Tahoma"/>
      <w:b/>
      <w:color w:val="D2E9FA" w:themeColor="accent2"/>
      <w:spacing w:val="-10"/>
      <w:sz w:val="48"/>
      <w:szCs w:val="22"/>
      <w:lang w:eastAsia="en-US"/>
    </w:rPr>
  </w:style>
  <w:style w:type="paragraph" w:styleId="Heading4">
    <w:name w:val="heading 4"/>
    <w:basedOn w:val="Normal"/>
    <w:next w:val="Normal"/>
    <w:link w:val="Heading4Char"/>
    <w:semiHidden/>
    <w:qFormat/>
    <w:rsid w:val="003124BB"/>
    <w:pPr>
      <w:keepNext/>
      <w:keepLines/>
      <w:outlineLvl w:val="3"/>
    </w:pPr>
    <w:rPr>
      <w:rFonts w:asciiTheme="majorHAnsi" w:eastAsiaTheme="majorEastAsia" w:hAnsiTheme="majorHAnsi" w:cstheme="majorBidi"/>
      <w:iCs/>
      <w:caps/>
      <w:sz w:val="32"/>
    </w:rPr>
  </w:style>
  <w:style w:type="paragraph" w:styleId="Heading5">
    <w:name w:val="heading 5"/>
    <w:basedOn w:val="Normal"/>
    <w:next w:val="Normal"/>
    <w:link w:val="Heading5Char"/>
    <w:semiHidden/>
    <w:rsid w:val="004A4383"/>
    <w:pPr>
      <w:keepNext/>
      <w:keepLines/>
      <w:spacing w:before="480"/>
      <w:jc w:val="center"/>
      <w:outlineLvl w:val="4"/>
    </w:pPr>
    <w:rPr>
      <w:rFonts w:asciiTheme="majorHAnsi" w:eastAsiaTheme="majorEastAsia" w:hAnsiTheme="majorHAnsi" w:cstheme="majorBidi"/>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1">
    <w:name w:val="list1"/>
    <w:basedOn w:val="Normal"/>
    <w:semiHidden/>
    <w:rsid w:val="002D063C"/>
    <w:pPr>
      <w:ind w:left="1440"/>
    </w:pPr>
    <w:rPr>
      <w:rFonts w:ascii="Tahoma" w:hAnsi="Tahoma" w:cs="Arial"/>
      <w:spacing w:val="10"/>
      <w:szCs w:val="20"/>
    </w:rPr>
  </w:style>
  <w:style w:type="paragraph" w:customStyle="1" w:styleId="list2">
    <w:name w:val="list2"/>
    <w:semiHidden/>
    <w:rsid w:val="002A3BD2"/>
    <w:pPr>
      <w:tabs>
        <w:tab w:val="left" w:pos="2160"/>
      </w:tabs>
      <w:spacing w:line="360" w:lineRule="auto"/>
      <w:ind w:firstLine="720"/>
    </w:pPr>
    <w:rPr>
      <w:rFonts w:ascii="Tahoma" w:hAnsi="Tahoma" w:cs="Arial"/>
      <w:spacing w:val="10"/>
      <w:lang w:eastAsia="en-US"/>
    </w:rPr>
  </w:style>
  <w:style w:type="paragraph" w:customStyle="1" w:styleId="BodyText1">
    <w:name w:val="Body Text 1"/>
    <w:basedOn w:val="Normal"/>
    <w:semiHidden/>
    <w:rsid w:val="002D063C"/>
    <w:pPr>
      <w:spacing w:after="240"/>
    </w:pPr>
    <w:rPr>
      <w:rFonts w:ascii="Tahoma" w:hAnsi="Tahoma" w:cs="Arial"/>
      <w:i/>
      <w:color w:val="000084"/>
      <w:spacing w:val="10"/>
      <w:szCs w:val="22"/>
    </w:rPr>
  </w:style>
  <w:style w:type="paragraph" w:styleId="Revision">
    <w:name w:val="Revision"/>
    <w:hidden/>
    <w:uiPriority w:val="99"/>
    <w:semiHidden/>
    <w:rsid w:val="00FD150A"/>
    <w:rPr>
      <w:sz w:val="24"/>
      <w:szCs w:val="24"/>
      <w:lang w:eastAsia="en-US"/>
    </w:rPr>
  </w:style>
  <w:style w:type="paragraph" w:styleId="Header">
    <w:name w:val="header"/>
    <w:basedOn w:val="Normal"/>
    <w:link w:val="HeaderChar"/>
    <w:semiHidden/>
    <w:rsid w:val="00FD150A"/>
    <w:pPr>
      <w:tabs>
        <w:tab w:val="center" w:pos="4680"/>
        <w:tab w:val="right" w:pos="9360"/>
      </w:tabs>
    </w:pPr>
  </w:style>
  <w:style w:type="character" w:customStyle="1" w:styleId="HeaderChar">
    <w:name w:val="Header Char"/>
    <w:basedOn w:val="DefaultParagraphFont"/>
    <w:link w:val="Header"/>
    <w:semiHidden/>
    <w:rsid w:val="0007392C"/>
    <w:rPr>
      <w:sz w:val="24"/>
      <w:szCs w:val="24"/>
      <w:lang w:eastAsia="en-US"/>
    </w:rPr>
  </w:style>
  <w:style w:type="paragraph" w:styleId="Footer">
    <w:name w:val="footer"/>
    <w:basedOn w:val="Normal"/>
    <w:link w:val="FooterChar"/>
    <w:rsid w:val="000A180A"/>
    <w:pPr>
      <w:tabs>
        <w:tab w:val="center" w:pos="4680"/>
        <w:tab w:val="right" w:pos="9360"/>
      </w:tabs>
    </w:pPr>
    <w:rPr>
      <w:color w:val="0A3556" w:themeColor="accent3"/>
      <w:sz w:val="36"/>
    </w:rPr>
  </w:style>
  <w:style w:type="character" w:customStyle="1" w:styleId="FooterChar">
    <w:name w:val="Footer Char"/>
    <w:basedOn w:val="DefaultParagraphFont"/>
    <w:link w:val="Footer"/>
    <w:rsid w:val="000A180A"/>
    <w:rPr>
      <w:rFonts w:asciiTheme="minorHAnsi" w:hAnsiTheme="minorHAnsi"/>
      <w:color w:val="0A3556" w:themeColor="accent3"/>
      <w:sz w:val="36"/>
      <w:szCs w:val="24"/>
      <w:lang w:eastAsia="en-US"/>
    </w:rPr>
  </w:style>
  <w:style w:type="table" w:styleId="TableGrid">
    <w:name w:val="Table Grid"/>
    <w:basedOn w:val="TableNormal"/>
    <w:rsid w:val="00020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20D19"/>
    <w:rPr>
      <w:color w:val="808080"/>
    </w:rPr>
  </w:style>
  <w:style w:type="paragraph" w:styleId="Title">
    <w:name w:val="Title"/>
    <w:basedOn w:val="Normal"/>
    <w:next w:val="Normal"/>
    <w:link w:val="TitleChar"/>
    <w:qFormat/>
    <w:rsid w:val="003B04A0"/>
    <w:pPr>
      <w:contextualSpacing/>
    </w:pPr>
    <w:rPr>
      <w:rFonts w:asciiTheme="majorHAnsi" w:eastAsiaTheme="majorEastAsia" w:hAnsiTheme="majorHAnsi" w:cstheme="majorBidi"/>
      <w:b/>
      <w:spacing w:val="-40"/>
      <w:kern w:val="28"/>
      <w:sz w:val="100"/>
      <w:szCs w:val="56"/>
    </w:rPr>
  </w:style>
  <w:style w:type="character" w:customStyle="1" w:styleId="TitleChar">
    <w:name w:val="Title Char"/>
    <w:basedOn w:val="DefaultParagraphFont"/>
    <w:link w:val="Title"/>
    <w:rsid w:val="003B04A0"/>
    <w:rPr>
      <w:rFonts w:asciiTheme="majorHAnsi" w:eastAsiaTheme="majorEastAsia" w:hAnsiTheme="majorHAnsi" w:cstheme="majorBidi"/>
      <w:b/>
      <w:spacing w:val="-40"/>
      <w:kern w:val="28"/>
      <w:sz w:val="100"/>
      <w:szCs w:val="56"/>
      <w:lang w:eastAsia="en-US"/>
    </w:rPr>
  </w:style>
  <w:style w:type="paragraph" w:styleId="Subtitle">
    <w:name w:val="Subtitle"/>
    <w:basedOn w:val="Normal"/>
    <w:next w:val="Normal"/>
    <w:link w:val="SubtitleChar"/>
    <w:uiPriority w:val="9"/>
    <w:qFormat/>
    <w:rsid w:val="00FF40C9"/>
    <w:pPr>
      <w:numPr>
        <w:ilvl w:val="1"/>
      </w:numPr>
      <w:spacing w:before="120" w:after="120" w:line="216" w:lineRule="auto"/>
      <w:ind w:left="144"/>
    </w:pPr>
    <w:rPr>
      <w:rFonts w:asciiTheme="majorHAnsi" w:eastAsiaTheme="minorEastAsia" w:hAnsiTheme="majorHAnsi" w:cs="Arial"/>
      <w:color w:val="D2E9FA" w:themeColor="accent2"/>
      <w:spacing w:val="-10"/>
      <w:sz w:val="32"/>
    </w:rPr>
  </w:style>
  <w:style w:type="character" w:customStyle="1" w:styleId="SubtitleChar">
    <w:name w:val="Subtitle Char"/>
    <w:basedOn w:val="DefaultParagraphFont"/>
    <w:link w:val="Subtitle"/>
    <w:uiPriority w:val="9"/>
    <w:rsid w:val="00FF40C9"/>
    <w:rPr>
      <w:rFonts w:asciiTheme="majorHAnsi" w:eastAsiaTheme="minorEastAsia" w:hAnsiTheme="majorHAnsi" w:cs="Arial"/>
      <w:color w:val="D2E9FA" w:themeColor="accent2"/>
      <w:spacing w:val="-10"/>
      <w:sz w:val="32"/>
      <w:szCs w:val="24"/>
      <w:lang w:eastAsia="en-US"/>
    </w:rPr>
  </w:style>
  <w:style w:type="character" w:customStyle="1" w:styleId="Heading4Char">
    <w:name w:val="Heading 4 Char"/>
    <w:basedOn w:val="DefaultParagraphFont"/>
    <w:link w:val="Heading4"/>
    <w:semiHidden/>
    <w:rsid w:val="00DB30A4"/>
    <w:rPr>
      <w:rFonts w:asciiTheme="majorHAnsi" w:eastAsiaTheme="majorEastAsia" w:hAnsiTheme="majorHAnsi" w:cstheme="majorBidi"/>
      <w:iCs/>
      <w:caps/>
      <w:sz w:val="32"/>
      <w:szCs w:val="24"/>
      <w:lang w:eastAsia="en-US"/>
    </w:rPr>
  </w:style>
  <w:style w:type="character" w:customStyle="1" w:styleId="Heading5Char">
    <w:name w:val="Heading 5 Char"/>
    <w:basedOn w:val="DefaultParagraphFont"/>
    <w:link w:val="Heading5"/>
    <w:semiHidden/>
    <w:rsid w:val="004A4383"/>
    <w:rPr>
      <w:rFonts w:asciiTheme="majorHAnsi" w:eastAsiaTheme="majorEastAsia" w:hAnsiTheme="majorHAnsi" w:cstheme="majorBidi"/>
      <w:color w:val="FFFFFF" w:themeColor="background1"/>
      <w:sz w:val="40"/>
      <w:szCs w:val="24"/>
      <w:lang w:eastAsia="en-US"/>
    </w:rPr>
  </w:style>
  <w:style w:type="paragraph" w:styleId="NormalWeb">
    <w:name w:val="Normal (Web)"/>
    <w:basedOn w:val="Normal"/>
    <w:uiPriority w:val="99"/>
    <w:semiHidden/>
    <w:unhideWhenUsed/>
    <w:rsid w:val="00CE56B1"/>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3B04A0"/>
    <w:rPr>
      <w:rFonts w:asciiTheme="majorHAnsi" w:hAnsiTheme="majorHAnsi"/>
      <w:b/>
      <w:spacing w:val="-40"/>
      <w:sz w:val="88"/>
      <w:szCs w:val="28"/>
      <w:lang w:eastAsia="en-US"/>
    </w:rPr>
  </w:style>
  <w:style w:type="paragraph" w:customStyle="1" w:styleId="NormalRed">
    <w:name w:val="Normal Red"/>
    <w:basedOn w:val="Normal"/>
    <w:semiHidden/>
    <w:qFormat/>
    <w:rsid w:val="00F84326"/>
    <w:pPr>
      <w:keepNext/>
      <w:outlineLvl w:val="0"/>
    </w:pPr>
    <w:rPr>
      <w:rFonts w:eastAsiaTheme="minorEastAsia"/>
      <w:b/>
      <w:color w:val="D2E9FA" w:themeColor="accent2"/>
      <w:szCs w:val="22"/>
    </w:rPr>
  </w:style>
  <w:style w:type="paragraph" w:customStyle="1" w:styleId="Headline">
    <w:name w:val="Headline"/>
    <w:basedOn w:val="Subtitle"/>
    <w:qFormat/>
    <w:rsid w:val="000A180A"/>
    <w:pPr>
      <w:spacing w:before="0" w:after="0" w:line="240" w:lineRule="auto"/>
      <w:ind w:left="0"/>
    </w:pPr>
    <w:rPr>
      <w:b/>
      <w:bCs/>
      <w:spacing w:val="0"/>
      <w:sz w:val="48"/>
      <w:szCs w:val="100"/>
    </w:rPr>
  </w:style>
  <w:style w:type="paragraph" w:customStyle="1" w:styleId="Subhead">
    <w:name w:val="Subhead"/>
    <w:basedOn w:val="Subtitle"/>
    <w:semiHidden/>
    <w:qFormat/>
    <w:rsid w:val="00200C50"/>
    <w:pPr>
      <w:spacing w:line="192" w:lineRule="auto"/>
    </w:pPr>
    <w:rPr>
      <w:caps/>
    </w:rPr>
  </w:style>
  <w:style w:type="paragraph" w:customStyle="1" w:styleId="FooterBold">
    <w:name w:val="Footer Bold"/>
    <w:basedOn w:val="Subtitle"/>
    <w:semiHidden/>
    <w:qFormat/>
    <w:rsid w:val="00200C50"/>
    <w:pPr>
      <w:spacing w:after="0"/>
    </w:pPr>
    <w:rPr>
      <w:b/>
      <w:bCs/>
      <w:caps/>
      <w:color w:val="0A3556" w:themeColor="accent3"/>
      <w:spacing w:val="0"/>
      <w:sz w:val="36"/>
      <w:szCs w:val="32"/>
    </w:rPr>
  </w:style>
  <w:style w:type="paragraph" w:customStyle="1" w:styleId="FooterPlain">
    <w:name w:val="Footer Plain"/>
    <w:basedOn w:val="Subtitle"/>
    <w:semiHidden/>
    <w:qFormat/>
    <w:rsid w:val="00200C50"/>
    <w:pPr>
      <w:spacing w:after="0"/>
      <w:jc w:val="right"/>
    </w:pPr>
    <w:rPr>
      <w:caps/>
      <w:color w:val="0A3556" w:themeColor="accent3"/>
      <w:spacing w:val="0"/>
      <w:sz w:val="36"/>
      <w:szCs w:val="32"/>
    </w:rPr>
  </w:style>
  <w:style w:type="paragraph" w:customStyle="1" w:styleId="BodyRightAlign">
    <w:name w:val="Body Right Align"/>
    <w:basedOn w:val="Normal"/>
    <w:semiHidden/>
    <w:qFormat/>
    <w:rsid w:val="00200C50"/>
    <w:pPr>
      <w:ind w:left="144"/>
      <w:jc w:val="right"/>
    </w:pPr>
    <w:rPr>
      <w:rFonts w:ascii="Tenorite" w:hAnsi="Tenorite" w:cs="Biome"/>
    </w:rPr>
  </w:style>
  <w:style w:type="paragraph" w:customStyle="1" w:styleId="TitleMini">
    <w:name w:val="Title Mini"/>
    <w:basedOn w:val="NormalRed"/>
    <w:semiHidden/>
    <w:qFormat/>
    <w:rsid w:val="00200C50"/>
    <w:rPr>
      <w:rFonts w:ascii="Tenorite" w:hAnsi="Tenorite"/>
      <w:color w:val="FFFFFF" w:themeColor="background1"/>
      <w:spacing w:val="-40"/>
      <w:sz w:val="88"/>
      <w:szCs w:val="88"/>
    </w:rPr>
  </w:style>
  <w:style w:type="paragraph" w:customStyle="1" w:styleId="Subtitle24">
    <w:name w:val="Subtitle 24"/>
    <w:basedOn w:val="Heading1"/>
    <w:semiHidden/>
    <w:qFormat/>
    <w:rsid w:val="00200C50"/>
    <w:pPr>
      <w:spacing w:line="192" w:lineRule="auto"/>
    </w:pPr>
    <w:rPr>
      <w:rFonts w:ascii="Tenorite" w:hAnsi="Tenorite"/>
      <w:b w:val="0"/>
      <w:bCs/>
      <w:caps/>
      <w:noProof/>
      <w:color w:val="D2E9FA" w:themeColor="accent2"/>
      <w:spacing w:val="0"/>
      <w:sz w:val="48"/>
      <w:szCs w:val="48"/>
    </w:rPr>
  </w:style>
  <w:style w:type="paragraph" w:customStyle="1" w:styleId="Subtitle16">
    <w:name w:val="Subtitle 16"/>
    <w:basedOn w:val="Subhead"/>
    <w:semiHidden/>
    <w:qFormat/>
    <w:rsid w:val="00200C50"/>
    <w:pPr>
      <w:spacing w:line="216" w:lineRule="auto"/>
    </w:pPr>
  </w:style>
  <w:style w:type="paragraph" w:customStyle="1" w:styleId="Bodyleftalign">
    <w:name w:val="Body left align"/>
    <w:basedOn w:val="NormalRed"/>
    <w:semiHidden/>
    <w:qFormat/>
    <w:rsid w:val="00200C50"/>
    <w:pPr>
      <w:spacing w:line="288" w:lineRule="auto"/>
    </w:pPr>
    <w:rPr>
      <w:rFonts w:ascii="Tenorite" w:hAnsi="Tenorite"/>
      <w:b w:val="0"/>
      <w:bCs/>
      <w:color w:val="FFFFFF" w:themeColor="background1"/>
      <w:spacing w:val="-4"/>
    </w:rPr>
  </w:style>
  <w:style w:type="paragraph" w:customStyle="1" w:styleId="Agenda">
    <w:name w:val="Agenda"/>
    <w:basedOn w:val="Heading1"/>
    <w:qFormat/>
    <w:rsid w:val="00855BB0"/>
    <w:pPr>
      <w:spacing w:before="240" w:after="240"/>
      <w:outlineLvl w:val="9"/>
    </w:pPr>
    <w:rPr>
      <w:rFonts w:asciiTheme="minorHAnsi" w:hAnsiTheme="minorHAnsi"/>
      <w:b w:val="0"/>
      <w:bCs/>
      <w:caps/>
      <w:spacing w:val="0"/>
      <w:sz w:val="24"/>
    </w:rPr>
  </w:style>
  <w:style w:type="paragraph" w:customStyle="1" w:styleId="Agendabold">
    <w:name w:val="Agenda bold"/>
    <w:basedOn w:val="Normal"/>
    <w:semiHidden/>
    <w:qFormat/>
    <w:rsid w:val="00200C50"/>
    <w:pPr>
      <w:outlineLvl w:val="0"/>
    </w:pPr>
    <w:rPr>
      <w:rFonts w:ascii="Tenorite" w:hAnsi="Tenorite"/>
      <w:b/>
      <w:bCs/>
      <w:caps/>
      <w:color w:val="0A3556" w:themeColor="accent3"/>
    </w:rPr>
  </w:style>
  <w:style w:type="character" w:styleId="Emphasis">
    <w:name w:val="Emphasis"/>
    <w:rsid w:val="000A180A"/>
    <w:rPr>
      <w:b/>
      <w:i w:val="0"/>
      <w:iCs/>
    </w:rPr>
  </w:style>
  <w:style w:type="paragraph" w:customStyle="1" w:styleId="FooterPage2">
    <w:name w:val="Footer Page 2"/>
    <w:basedOn w:val="Normal"/>
    <w:qFormat/>
    <w:rsid w:val="00DB30A4"/>
    <w:rPr>
      <w:color w:val="D2E9FA"/>
      <w:sz w:val="36"/>
      <w:szCs w:val="32"/>
    </w:rPr>
  </w:style>
  <w:style w:type="paragraph" w:customStyle="1" w:styleId="Smallspacing">
    <w:name w:val="Small spacing"/>
    <w:basedOn w:val="Footer"/>
    <w:qFormat/>
    <w:rsid w:val="003F5E00"/>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880">
      <w:bodyDiv w:val="1"/>
      <w:marLeft w:val="0"/>
      <w:marRight w:val="0"/>
      <w:marTop w:val="0"/>
      <w:marBottom w:val="0"/>
      <w:divBdr>
        <w:top w:val="none" w:sz="0" w:space="0" w:color="auto"/>
        <w:left w:val="none" w:sz="0" w:space="0" w:color="auto"/>
        <w:bottom w:val="none" w:sz="0" w:space="0" w:color="auto"/>
        <w:right w:val="none" w:sz="0" w:space="0" w:color="auto"/>
      </w:divBdr>
      <w:divsChild>
        <w:div w:id="1610817628">
          <w:marLeft w:val="0"/>
          <w:marRight w:val="0"/>
          <w:marTop w:val="0"/>
          <w:marBottom w:val="0"/>
          <w:divBdr>
            <w:top w:val="none" w:sz="0" w:space="0" w:color="auto"/>
            <w:left w:val="none" w:sz="0" w:space="0" w:color="auto"/>
            <w:bottom w:val="none" w:sz="0" w:space="0" w:color="auto"/>
            <w:right w:val="none" w:sz="0" w:space="0" w:color="auto"/>
          </w:divBdr>
        </w:div>
      </w:divsChild>
    </w:div>
    <w:div w:id="376391869">
      <w:bodyDiv w:val="1"/>
      <w:marLeft w:val="0"/>
      <w:marRight w:val="0"/>
      <w:marTop w:val="0"/>
      <w:marBottom w:val="0"/>
      <w:divBdr>
        <w:top w:val="none" w:sz="0" w:space="0" w:color="auto"/>
        <w:left w:val="none" w:sz="0" w:space="0" w:color="auto"/>
        <w:bottom w:val="none" w:sz="0" w:space="0" w:color="auto"/>
        <w:right w:val="none" w:sz="0" w:space="0" w:color="auto"/>
      </w:divBdr>
      <w:divsChild>
        <w:div w:id="635599234">
          <w:marLeft w:val="0"/>
          <w:marRight w:val="0"/>
          <w:marTop w:val="0"/>
          <w:marBottom w:val="0"/>
          <w:divBdr>
            <w:top w:val="none" w:sz="0" w:space="0" w:color="auto"/>
            <w:left w:val="none" w:sz="0" w:space="0" w:color="auto"/>
            <w:bottom w:val="none" w:sz="0" w:space="0" w:color="auto"/>
            <w:right w:val="none" w:sz="0" w:space="0" w:color="auto"/>
          </w:divBdr>
        </w:div>
      </w:divsChild>
    </w:div>
    <w:div w:id="378476772">
      <w:bodyDiv w:val="1"/>
      <w:marLeft w:val="0"/>
      <w:marRight w:val="0"/>
      <w:marTop w:val="0"/>
      <w:marBottom w:val="0"/>
      <w:divBdr>
        <w:top w:val="none" w:sz="0" w:space="0" w:color="auto"/>
        <w:left w:val="none" w:sz="0" w:space="0" w:color="auto"/>
        <w:bottom w:val="none" w:sz="0" w:space="0" w:color="auto"/>
        <w:right w:val="none" w:sz="0" w:space="0" w:color="auto"/>
      </w:divBdr>
      <w:divsChild>
        <w:div w:id="1609854300">
          <w:marLeft w:val="0"/>
          <w:marRight w:val="0"/>
          <w:marTop w:val="0"/>
          <w:marBottom w:val="0"/>
          <w:divBdr>
            <w:top w:val="none" w:sz="0" w:space="0" w:color="auto"/>
            <w:left w:val="none" w:sz="0" w:space="0" w:color="auto"/>
            <w:bottom w:val="none" w:sz="0" w:space="0" w:color="auto"/>
            <w:right w:val="none" w:sz="0" w:space="0" w:color="auto"/>
          </w:divBdr>
        </w:div>
      </w:divsChild>
    </w:div>
    <w:div w:id="453910420">
      <w:bodyDiv w:val="1"/>
      <w:marLeft w:val="0"/>
      <w:marRight w:val="0"/>
      <w:marTop w:val="0"/>
      <w:marBottom w:val="0"/>
      <w:divBdr>
        <w:top w:val="none" w:sz="0" w:space="0" w:color="auto"/>
        <w:left w:val="none" w:sz="0" w:space="0" w:color="auto"/>
        <w:bottom w:val="none" w:sz="0" w:space="0" w:color="auto"/>
        <w:right w:val="none" w:sz="0" w:space="0" w:color="auto"/>
      </w:divBdr>
      <w:divsChild>
        <w:div w:id="995914657">
          <w:marLeft w:val="0"/>
          <w:marRight w:val="0"/>
          <w:marTop w:val="0"/>
          <w:marBottom w:val="0"/>
          <w:divBdr>
            <w:top w:val="none" w:sz="0" w:space="0" w:color="auto"/>
            <w:left w:val="none" w:sz="0" w:space="0" w:color="auto"/>
            <w:bottom w:val="none" w:sz="0" w:space="0" w:color="auto"/>
            <w:right w:val="none" w:sz="0" w:space="0" w:color="auto"/>
          </w:divBdr>
        </w:div>
      </w:divsChild>
    </w:div>
    <w:div w:id="495537726">
      <w:bodyDiv w:val="1"/>
      <w:marLeft w:val="0"/>
      <w:marRight w:val="0"/>
      <w:marTop w:val="0"/>
      <w:marBottom w:val="0"/>
      <w:divBdr>
        <w:top w:val="none" w:sz="0" w:space="0" w:color="auto"/>
        <w:left w:val="none" w:sz="0" w:space="0" w:color="auto"/>
        <w:bottom w:val="none" w:sz="0" w:space="0" w:color="auto"/>
        <w:right w:val="none" w:sz="0" w:space="0" w:color="auto"/>
      </w:divBdr>
      <w:divsChild>
        <w:div w:id="1830174047">
          <w:marLeft w:val="0"/>
          <w:marRight w:val="0"/>
          <w:marTop w:val="0"/>
          <w:marBottom w:val="0"/>
          <w:divBdr>
            <w:top w:val="none" w:sz="0" w:space="0" w:color="auto"/>
            <w:left w:val="none" w:sz="0" w:space="0" w:color="auto"/>
            <w:bottom w:val="none" w:sz="0" w:space="0" w:color="auto"/>
            <w:right w:val="none" w:sz="0" w:space="0" w:color="auto"/>
          </w:divBdr>
        </w:div>
        <w:div w:id="25837762">
          <w:marLeft w:val="0"/>
          <w:marRight w:val="0"/>
          <w:marTop w:val="0"/>
          <w:marBottom w:val="0"/>
          <w:divBdr>
            <w:top w:val="none" w:sz="0" w:space="0" w:color="auto"/>
            <w:left w:val="none" w:sz="0" w:space="0" w:color="auto"/>
            <w:bottom w:val="none" w:sz="0" w:space="0" w:color="auto"/>
            <w:right w:val="none" w:sz="0" w:space="0" w:color="auto"/>
          </w:divBdr>
        </w:div>
        <w:div w:id="1624119245">
          <w:marLeft w:val="0"/>
          <w:marRight w:val="0"/>
          <w:marTop w:val="0"/>
          <w:marBottom w:val="0"/>
          <w:divBdr>
            <w:top w:val="none" w:sz="0" w:space="0" w:color="auto"/>
            <w:left w:val="none" w:sz="0" w:space="0" w:color="auto"/>
            <w:bottom w:val="none" w:sz="0" w:space="0" w:color="auto"/>
            <w:right w:val="none" w:sz="0" w:space="0" w:color="auto"/>
          </w:divBdr>
        </w:div>
        <w:div w:id="741175288">
          <w:marLeft w:val="0"/>
          <w:marRight w:val="0"/>
          <w:marTop w:val="0"/>
          <w:marBottom w:val="0"/>
          <w:divBdr>
            <w:top w:val="none" w:sz="0" w:space="0" w:color="auto"/>
            <w:left w:val="none" w:sz="0" w:space="0" w:color="auto"/>
            <w:bottom w:val="none" w:sz="0" w:space="0" w:color="auto"/>
            <w:right w:val="none" w:sz="0" w:space="0" w:color="auto"/>
          </w:divBdr>
        </w:div>
        <w:div w:id="640380493">
          <w:marLeft w:val="0"/>
          <w:marRight w:val="0"/>
          <w:marTop w:val="0"/>
          <w:marBottom w:val="0"/>
          <w:divBdr>
            <w:top w:val="none" w:sz="0" w:space="0" w:color="auto"/>
            <w:left w:val="none" w:sz="0" w:space="0" w:color="auto"/>
            <w:bottom w:val="none" w:sz="0" w:space="0" w:color="auto"/>
            <w:right w:val="none" w:sz="0" w:space="0" w:color="auto"/>
          </w:divBdr>
        </w:div>
        <w:div w:id="956328067">
          <w:marLeft w:val="0"/>
          <w:marRight w:val="0"/>
          <w:marTop w:val="0"/>
          <w:marBottom w:val="0"/>
          <w:divBdr>
            <w:top w:val="none" w:sz="0" w:space="0" w:color="auto"/>
            <w:left w:val="none" w:sz="0" w:space="0" w:color="auto"/>
            <w:bottom w:val="none" w:sz="0" w:space="0" w:color="auto"/>
            <w:right w:val="none" w:sz="0" w:space="0" w:color="auto"/>
          </w:divBdr>
        </w:div>
        <w:div w:id="302974004">
          <w:marLeft w:val="0"/>
          <w:marRight w:val="0"/>
          <w:marTop w:val="0"/>
          <w:marBottom w:val="0"/>
          <w:divBdr>
            <w:top w:val="none" w:sz="0" w:space="0" w:color="auto"/>
            <w:left w:val="none" w:sz="0" w:space="0" w:color="auto"/>
            <w:bottom w:val="none" w:sz="0" w:space="0" w:color="auto"/>
            <w:right w:val="none" w:sz="0" w:space="0" w:color="auto"/>
          </w:divBdr>
        </w:div>
        <w:div w:id="1520238689">
          <w:marLeft w:val="0"/>
          <w:marRight w:val="0"/>
          <w:marTop w:val="0"/>
          <w:marBottom w:val="0"/>
          <w:divBdr>
            <w:top w:val="none" w:sz="0" w:space="0" w:color="auto"/>
            <w:left w:val="none" w:sz="0" w:space="0" w:color="auto"/>
            <w:bottom w:val="none" w:sz="0" w:space="0" w:color="auto"/>
            <w:right w:val="none" w:sz="0" w:space="0" w:color="auto"/>
          </w:divBdr>
        </w:div>
        <w:div w:id="45032514">
          <w:marLeft w:val="0"/>
          <w:marRight w:val="0"/>
          <w:marTop w:val="0"/>
          <w:marBottom w:val="0"/>
          <w:divBdr>
            <w:top w:val="none" w:sz="0" w:space="0" w:color="auto"/>
            <w:left w:val="none" w:sz="0" w:space="0" w:color="auto"/>
            <w:bottom w:val="none" w:sz="0" w:space="0" w:color="auto"/>
            <w:right w:val="none" w:sz="0" w:space="0" w:color="auto"/>
          </w:divBdr>
        </w:div>
        <w:div w:id="2146385285">
          <w:marLeft w:val="0"/>
          <w:marRight w:val="0"/>
          <w:marTop w:val="0"/>
          <w:marBottom w:val="0"/>
          <w:divBdr>
            <w:top w:val="none" w:sz="0" w:space="0" w:color="auto"/>
            <w:left w:val="none" w:sz="0" w:space="0" w:color="auto"/>
            <w:bottom w:val="none" w:sz="0" w:space="0" w:color="auto"/>
            <w:right w:val="none" w:sz="0" w:space="0" w:color="auto"/>
          </w:divBdr>
        </w:div>
        <w:div w:id="590966739">
          <w:marLeft w:val="0"/>
          <w:marRight w:val="0"/>
          <w:marTop w:val="0"/>
          <w:marBottom w:val="0"/>
          <w:divBdr>
            <w:top w:val="none" w:sz="0" w:space="0" w:color="auto"/>
            <w:left w:val="none" w:sz="0" w:space="0" w:color="auto"/>
            <w:bottom w:val="none" w:sz="0" w:space="0" w:color="auto"/>
            <w:right w:val="none" w:sz="0" w:space="0" w:color="auto"/>
          </w:divBdr>
        </w:div>
      </w:divsChild>
    </w:div>
    <w:div w:id="625618803">
      <w:bodyDiv w:val="1"/>
      <w:marLeft w:val="0"/>
      <w:marRight w:val="0"/>
      <w:marTop w:val="0"/>
      <w:marBottom w:val="0"/>
      <w:divBdr>
        <w:top w:val="none" w:sz="0" w:space="0" w:color="auto"/>
        <w:left w:val="none" w:sz="0" w:space="0" w:color="auto"/>
        <w:bottom w:val="none" w:sz="0" w:space="0" w:color="auto"/>
        <w:right w:val="none" w:sz="0" w:space="0" w:color="auto"/>
      </w:divBdr>
      <w:divsChild>
        <w:div w:id="756636366">
          <w:marLeft w:val="0"/>
          <w:marRight w:val="0"/>
          <w:marTop w:val="0"/>
          <w:marBottom w:val="0"/>
          <w:divBdr>
            <w:top w:val="none" w:sz="0" w:space="0" w:color="auto"/>
            <w:left w:val="none" w:sz="0" w:space="0" w:color="auto"/>
            <w:bottom w:val="none" w:sz="0" w:space="0" w:color="auto"/>
            <w:right w:val="none" w:sz="0" w:space="0" w:color="auto"/>
          </w:divBdr>
        </w:div>
      </w:divsChild>
    </w:div>
    <w:div w:id="757294453">
      <w:bodyDiv w:val="1"/>
      <w:marLeft w:val="0"/>
      <w:marRight w:val="0"/>
      <w:marTop w:val="0"/>
      <w:marBottom w:val="0"/>
      <w:divBdr>
        <w:top w:val="none" w:sz="0" w:space="0" w:color="auto"/>
        <w:left w:val="none" w:sz="0" w:space="0" w:color="auto"/>
        <w:bottom w:val="none" w:sz="0" w:space="0" w:color="auto"/>
        <w:right w:val="none" w:sz="0" w:space="0" w:color="auto"/>
      </w:divBdr>
    </w:div>
    <w:div w:id="920677917">
      <w:bodyDiv w:val="1"/>
      <w:marLeft w:val="0"/>
      <w:marRight w:val="0"/>
      <w:marTop w:val="0"/>
      <w:marBottom w:val="0"/>
      <w:divBdr>
        <w:top w:val="none" w:sz="0" w:space="0" w:color="auto"/>
        <w:left w:val="none" w:sz="0" w:space="0" w:color="auto"/>
        <w:bottom w:val="none" w:sz="0" w:space="0" w:color="auto"/>
        <w:right w:val="none" w:sz="0" w:space="0" w:color="auto"/>
      </w:divBdr>
    </w:div>
    <w:div w:id="1457408322">
      <w:bodyDiv w:val="1"/>
      <w:marLeft w:val="0"/>
      <w:marRight w:val="0"/>
      <w:marTop w:val="0"/>
      <w:marBottom w:val="0"/>
      <w:divBdr>
        <w:top w:val="none" w:sz="0" w:space="0" w:color="auto"/>
        <w:left w:val="none" w:sz="0" w:space="0" w:color="auto"/>
        <w:bottom w:val="none" w:sz="0" w:space="0" w:color="auto"/>
        <w:right w:val="none" w:sz="0" w:space="0" w:color="auto"/>
      </w:divBdr>
      <w:divsChild>
        <w:div w:id="1654606348">
          <w:marLeft w:val="0"/>
          <w:marRight w:val="0"/>
          <w:marTop w:val="0"/>
          <w:marBottom w:val="0"/>
          <w:divBdr>
            <w:top w:val="none" w:sz="0" w:space="0" w:color="auto"/>
            <w:left w:val="none" w:sz="0" w:space="0" w:color="auto"/>
            <w:bottom w:val="none" w:sz="0" w:space="0" w:color="auto"/>
            <w:right w:val="none" w:sz="0" w:space="0" w:color="auto"/>
          </w:divBdr>
        </w:div>
      </w:divsChild>
    </w:div>
    <w:div w:id="1944801619">
      <w:bodyDiv w:val="1"/>
      <w:marLeft w:val="0"/>
      <w:marRight w:val="0"/>
      <w:marTop w:val="0"/>
      <w:marBottom w:val="0"/>
      <w:divBdr>
        <w:top w:val="none" w:sz="0" w:space="0" w:color="auto"/>
        <w:left w:val="none" w:sz="0" w:space="0" w:color="auto"/>
        <w:bottom w:val="none" w:sz="0" w:space="0" w:color="auto"/>
        <w:right w:val="none" w:sz="0" w:space="0" w:color="auto"/>
      </w:divBdr>
    </w:div>
    <w:div w:id="2141728748">
      <w:bodyDiv w:val="1"/>
      <w:marLeft w:val="0"/>
      <w:marRight w:val="0"/>
      <w:marTop w:val="0"/>
      <w:marBottom w:val="0"/>
      <w:divBdr>
        <w:top w:val="none" w:sz="0" w:space="0" w:color="auto"/>
        <w:left w:val="none" w:sz="0" w:space="0" w:color="auto"/>
        <w:bottom w:val="none" w:sz="0" w:space="0" w:color="auto"/>
        <w:right w:val="none" w:sz="0" w:space="0" w:color="auto"/>
      </w:divBdr>
      <w:divsChild>
        <w:div w:id="1803840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Custom 449">
      <a:dk1>
        <a:sysClr val="windowText" lastClr="000000"/>
      </a:dk1>
      <a:lt1>
        <a:sysClr val="window" lastClr="FFFFFF"/>
      </a:lt1>
      <a:dk2>
        <a:srgbClr val="000000"/>
      </a:dk2>
      <a:lt2>
        <a:srgbClr val="F8F8F8"/>
      </a:lt2>
      <a:accent1>
        <a:srgbClr val="8DC7CD"/>
      </a:accent1>
      <a:accent2>
        <a:srgbClr val="D2E9FA"/>
      </a:accent2>
      <a:accent3>
        <a:srgbClr val="0A3556"/>
      </a:accent3>
      <a:accent4>
        <a:srgbClr val="808080"/>
      </a:accent4>
      <a:accent5>
        <a:srgbClr val="5F5F5F"/>
      </a:accent5>
      <a:accent6>
        <a:srgbClr val="4D4D4D"/>
      </a:accent6>
      <a:hlink>
        <a:srgbClr val="5F5F5F"/>
      </a:hlink>
      <a:folHlink>
        <a:srgbClr val="919191"/>
      </a:folHlink>
    </a:clrScheme>
    <a:fontScheme name="Custom 1">
      <a:majorFont>
        <a:latin typeface="Tenorit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97166D-167F-46CD-82CE-55EFB62001E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DF91249-1492-4CCD-9007-840D842D3A1D}">
  <ds:schemaRefs>
    <ds:schemaRef ds:uri="http://schemas.microsoft.com/sharepoint/v3/contenttype/forms"/>
  </ds:schemaRefs>
</ds:datastoreItem>
</file>

<file path=customXml/itemProps3.xml><?xml version="1.0" encoding="utf-8"?>
<ds:datastoreItem xmlns:ds="http://schemas.openxmlformats.org/officeDocument/2006/customXml" ds:itemID="{43ACA986-AD86-4883-9101-4D868FAED928}">
  <ds:schemaRefs>
    <ds:schemaRef ds:uri="http://schemas.openxmlformats.org/officeDocument/2006/bibliography"/>
  </ds:schemaRefs>
</ds:datastoreItem>
</file>

<file path=customXml/itemProps4.xml><?xml version="1.0" encoding="utf-8"?>
<ds:datastoreItem xmlns:ds="http://schemas.openxmlformats.org/officeDocument/2006/customXml" ds:itemID="{2E94F0C9-B63E-4B06-8AD2-2DCD4ACFF812}"/>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Brochure_Product-Launch-Tech_wac_KB_V5</Template>
  <TotalTime>0</TotalTime>
  <Pages>2</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2025-07-01T06:35:00Z</dcterms:created>
  <dcterms:modified xsi:type="dcterms:W3CDTF">2025-07-01T06:35:00Z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